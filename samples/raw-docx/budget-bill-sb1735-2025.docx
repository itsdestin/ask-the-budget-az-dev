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1B561" w14:textId="77777777" w:rsidR="00054323" w:rsidRDefault="00054323" w:rsidP="00E321A2"/>
    <w:p w14:paraId="61E820EE" w14:textId="77777777" w:rsidR="00054323" w:rsidRDefault="00054323" w:rsidP="00E321A2"/>
    <w:p w14:paraId="55AA9CAE" w14:textId="77777777" w:rsidR="00EE578E" w:rsidRPr="00054323" w:rsidRDefault="00EE578E" w:rsidP="00E321A2"/>
    <w:tbl>
      <w:tblPr>
        <w:tblW w:w="0" w:type="auto"/>
        <w:tblLayout w:type="fixed"/>
        <w:tblLook w:val="0000" w:firstRow="0" w:lastRow="0" w:firstColumn="0" w:lastColumn="0" w:noHBand="0" w:noVBand="0"/>
      </w:tblPr>
      <w:tblGrid>
        <w:gridCol w:w="9144"/>
      </w:tblGrid>
      <w:tr w:rsidR="00EE578E" w:rsidRPr="00054323" w14:paraId="628AE1A5" w14:textId="77777777" w:rsidTr="00EE578E">
        <w:tc>
          <w:tcPr>
            <w:tcW w:w="9144" w:type="dxa"/>
            <w:shd w:val="clear" w:color="auto" w:fill="auto"/>
          </w:tcPr>
          <w:p w14:paraId="4F1A452B" w14:textId="77777777" w:rsidR="00054323" w:rsidRDefault="00EE578E" w:rsidP="00E37AA8">
            <w:pPr>
              <w:jc w:val="right"/>
            </w:pPr>
            <w:r w:rsidRPr="00054323">
              <w:t>House Engrossed Senate Bill</w:t>
            </w:r>
          </w:p>
          <w:p w14:paraId="3DDC677A" w14:textId="77777777" w:rsidR="00054323" w:rsidRDefault="00054323" w:rsidP="00E37AA8">
            <w:pPr>
              <w:jc w:val="right"/>
            </w:pPr>
          </w:p>
          <w:p w14:paraId="3DAE4B48" w14:textId="77777777" w:rsidR="00EE578E" w:rsidRPr="00054323" w:rsidRDefault="00EE578E" w:rsidP="00E37AA8">
            <w:pPr>
              <w:jc w:val="right"/>
            </w:pPr>
            <w:r w:rsidRPr="00054323">
              <w:t>2025-2026; general appropriations act</w:t>
            </w:r>
          </w:p>
        </w:tc>
      </w:tr>
      <w:tr w:rsidR="00EE578E" w:rsidRPr="00054323" w14:paraId="6ED9716C" w14:textId="77777777" w:rsidTr="00EE578E">
        <w:tc>
          <w:tcPr>
            <w:tcW w:w="9144" w:type="dxa"/>
            <w:shd w:val="clear" w:color="auto" w:fill="auto"/>
          </w:tcPr>
          <w:p w14:paraId="4B7A7987" w14:textId="77777777" w:rsidR="00054323" w:rsidRDefault="00054323" w:rsidP="00E37AA8"/>
          <w:p w14:paraId="34951173" w14:textId="77777777" w:rsidR="00054323" w:rsidRDefault="00054323" w:rsidP="00E37AA8"/>
          <w:p w14:paraId="55CB47B6" w14:textId="77777777" w:rsidR="00054323" w:rsidRDefault="00054323" w:rsidP="00E37AA8"/>
          <w:p w14:paraId="5730A17E" w14:textId="77777777" w:rsidR="00054323" w:rsidRDefault="00EE578E" w:rsidP="00E37AA8">
            <w:r w:rsidRPr="00054323">
              <w:t>State of Arizona</w:t>
            </w:r>
          </w:p>
          <w:p w14:paraId="288F58A7" w14:textId="77777777" w:rsidR="00054323" w:rsidRDefault="00EE578E" w:rsidP="00E37AA8">
            <w:r w:rsidRPr="00054323">
              <w:t>Senate</w:t>
            </w:r>
          </w:p>
          <w:p w14:paraId="6BB24461" w14:textId="77777777" w:rsidR="00054323" w:rsidRDefault="00EE578E" w:rsidP="00E37AA8">
            <w:r w:rsidRPr="00054323">
              <w:t>Fifty-seventh Legislature</w:t>
            </w:r>
          </w:p>
          <w:p w14:paraId="6F164706" w14:textId="77777777" w:rsidR="00054323" w:rsidRDefault="00EE578E" w:rsidP="00E37AA8">
            <w:r w:rsidRPr="00054323">
              <w:t>First Regular Session</w:t>
            </w:r>
          </w:p>
          <w:p w14:paraId="200752E0" w14:textId="77777777" w:rsidR="00054323" w:rsidRDefault="00EE578E" w:rsidP="00E37AA8">
            <w:r w:rsidRPr="00054323">
              <w:t>2025</w:t>
            </w:r>
          </w:p>
          <w:p w14:paraId="54031DC3" w14:textId="77777777" w:rsidR="00054323" w:rsidRDefault="00054323" w:rsidP="00E37AA8"/>
          <w:p w14:paraId="16999922" w14:textId="77777777" w:rsidR="00054323" w:rsidRDefault="00054323" w:rsidP="00E37AA8"/>
          <w:p w14:paraId="32BF457C" w14:textId="77777777" w:rsidR="00EE578E" w:rsidRPr="00054323" w:rsidRDefault="00EE578E" w:rsidP="00E37AA8"/>
        </w:tc>
      </w:tr>
      <w:tr w:rsidR="00EE578E" w:rsidRPr="00054323" w14:paraId="44D63D48" w14:textId="77777777" w:rsidTr="00EE578E">
        <w:tc>
          <w:tcPr>
            <w:tcW w:w="9144" w:type="dxa"/>
            <w:shd w:val="clear" w:color="auto" w:fill="auto"/>
          </w:tcPr>
          <w:p w14:paraId="63D72E35" w14:textId="77777777" w:rsidR="00054323" w:rsidRDefault="00EE578E" w:rsidP="00E37AA8">
            <w:pPr>
              <w:jc w:val="center"/>
              <w:rPr>
                <w:rFonts w:ascii="Times New Roman Upper" w:hAnsi="Times New Roman Upper"/>
                <w:sz w:val="32"/>
              </w:rPr>
            </w:pPr>
            <w:r w:rsidRPr="00054323">
              <w:rPr>
                <w:rFonts w:ascii="Times New Roman Upper" w:hAnsi="Times New Roman Upper"/>
                <w:sz w:val="32"/>
              </w:rPr>
              <w:t>CHAPTER 233</w:t>
            </w:r>
          </w:p>
          <w:p w14:paraId="1752215A" w14:textId="1D947848" w:rsidR="00EE578E" w:rsidRPr="00054323" w:rsidRDefault="00EE578E" w:rsidP="00E37AA8">
            <w:pPr>
              <w:jc w:val="center"/>
            </w:pPr>
          </w:p>
        </w:tc>
      </w:tr>
      <w:tr w:rsidR="00EE578E" w:rsidRPr="00054323" w14:paraId="284BB848" w14:textId="77777777" w:rsidTr="00EE578E">
        <w:tc>
          <w:tcPr>
            <w:tcW w:w="9144" w:type="dxa"/>
            <w:shd w:val="clear" w:color="auto" w:fill="auto"/>
          </w:tcPr>
          <w:p w14:paraId="26E13219" w14:textId="77777777" w:rsidR="00EE578E" w:rsidRPr="00054323" w:rsidRDefault="00EE578E" w:rsidP="00E37AA8">
            <w:pPr>
              <w:jc w:val="center"/>
              <w:rPr>
                <w:rStyle w:val="BNUM"/>
                <w:b/>
              </w:rPr>
            </w:pPr>
            <w:r w:rsidRPr="00054323">
              <w:rPr>
                <w:rStyle w:val="BNUM"/>
                <w:b/>
              </w:rPr>
              <w:t>SENATE BILL 1735</w:t>
            </w:r>
          </w:p>
        </w:tc>
      </w:tr>
      <w:tr w:rsidR="00EE578E" w:rsidRPr="00054323" w14:paraId="473E17B2" w14:textId="77777777" w:rsidTr="00EE578E">
        <w:tc>
          <w:tcPr>
            <w:tcW w:w="9144" w:type="dxa"/>
            <w:shd w:val="clear" w:color="auto" w:fill="auto"/>
          </w:tcPr>
          <w:p w14:paraId="7BE97BC4" w14:textId="77777777" w:rsidR="00EE578E" w:rsidRPr="00054323" w:rsidRDefault="00EE578E" w:rsidP="00E37AA8">
            <w:pPr>
              <w:jc w:val="center"/>
            </w:pPr>
          </w:p>
        </w:tc>
      </w:tr>
    </w:tbl>
    <w:p w14:paraId="51148F1B" w14:textId="77777777" w:rsidR="00054323" w:rsidRDefault="00054323" w:rsidP="00E321A2"/>
    <w:p w14:paraId="1CC2CF36" w14:textId="77777777" w:rsidR="00054323" w:rsidRDefault="00054323" w:rsidP="00E321A2"/>
    <w:p w14:paraId="5FF516FC" w14:textId="77777777" w:rsidR="00054323" w:rsidRDefault="00EE578E" w:rsidP="00E321A2">
      <w:pPr>
        <w:jc w:val="center"/>
        <w:rPr>
          <w:rStyle w:val="BTITLE"/>
        </w:rPr>
      </w:pPr>
      <w:r w:rsidRPr="00054323">
        <w:rPr>
          <w:rStyle w:val="BTITLE"/>
        </w:rPr>
        <w:t>AN ACT</w:t>
      </w:r>
    </w:p>
    <w:p w14:paraId="587FAD5E" w14:textId="77777777" w:rsidR="00054323" w:rsidRDefault="00054323" w:rsidP="00E321A2">
      <w:pPr>
        <w:rPr>
          <w:rStyle w:val="BTITLE"/>
        </w:rPr>
      </w:pPr>
    </w:p>
    <w:p w14:paraId="479DEA5D" w14:textId="77777777" w:rsidR="00054323" w:rsidRDefault="00EE578E" w:rsidP="00E321A2">
      <w:pPr>
        <w:rPr>
          <w:rStyle w:val="BTITLE"/>
        </w:rPr>
      </w:pPr>
      <w:r w:rsidRPr="00054323">
        <w:rPr>
          <w:rStyle w:val="BTITLE"/>
        </w:rPr>
        <w:t>amending Laws 2024, chapter 209, sections 25, 31 and 134; appropriating monies.</w:t>
      </w:r>
    </w:p>
    <w:p w14:paraId="1034CD33" w14:textId="77777777" w:rsidR="00054323" w:rsidRDefault="00054323" w:rsidP="00E321A2">
      <w:pPr>
        <w:rPr>
          <w:rStyle w:val="BTITLE"/>
        </w:rPr>
      </w:pPr>
    </w:p>
    <w:p w14:paraId="54B0E814" w14:textId="77777777" w:rsidR="00054323" w:rsidRDefault="00054323" w:rsidP="00E321A2">
      <w:pPr>
        <w:rPr>
          <w:rStyle w:val="BTITLE"/>
        </w:rPr>
      </w:pPr>
    </w:p>
    <w:p w14:paraId="006CC9FD" w14:textId="77777777" w:rsidR="00054323" w:rsidRDefault="00EE578E" w:rsidP="00E321A2">
      <w:pPr>
        <w:pStyle w:val="JUSTIFYCENTER"/>
      </w:pPr>
      <w:r w:rsidRPr="00054323">
        <w:t>(TEXT OF BILL BEGINS ON NEXT PAGE)</w:t>
      </w:r>
    </w:p>
    <w:p w14:paraId="688D9712" w14:textId="77777777" w:rsidR="00054323" w:rsidRDefault="00054323" w:rsidP="00E321A2"/>
    <w:p w14:paraId="23E7C0C3" w14:textId="77777777" w:rsidR="00EE578E" w:rsidRPr="00054323" w:rsidRDefault="00EE578E" w:rsidP="00E321A2">
      <w:pPr>
        <w:sectPr w:rsidR="00EE578E" w:rsidRPr="00054323" w:rsidSect="00054323">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code="1"/>
          <w:pgMar w:top="720" w:right="1440" w:bottom="1728" w:left="1872" w:header="720" w:footer="1440" w:gutter="0"/>
          <w:pgNumType w:fmt="lowerRoman" w:start="1"/>
          <w:cols w:space="720"/>
          <w:noEndnote/>
          <w:docGrid w:linePitch="273"/>
        </w:sectPr>
      </w:pPr>
    </w:p>
    <w:p w14:paraId="0940B995" w14:textId="77777777" w:rsidR="00054323" w:rsidRDefault="00EE578E" w:rsidP="00E321A2">
      <w:r w:rsidRPr="00054323">
        <w:lastRenderedPageBreak/>
        <w:t>Be it enacted by the Legislature of the State of Arizona:</w:t>
      </w:r>
    </w:p>
    <w:p w14:paraId="3D61F713" w14:textId="77777777" w:rsidR="00054323" w:rsidRDefault="00EE578E" w:rsidP="00A8030C">
      <w:pPr>
        <w:pStyle w:val="P06-00"/>
        <w:rPr>
          <w:szCs w:val="16"/>
        </w:rPr>
      </w:pPr>
      <w:r w:rsidRPr="00054323">
        <w:rPr>
          <w:szCs w:val="16"/>
        </w:rPr>
        <w:t xml:space="preserve">Section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Laws 2024, chapter 209, section 25 is amended to read:</w:t>
      </w:r>
    </w:p>
    <w:p w14:paraId="13EAB40D" w14:textId="77777777" w:rsidR="00054323" w:rsidRDefault="00EE578E" w:rsidP="000B7413">
      <w:pPr>
        <w:tabs>
          <w:tab w:val="left" w:pos="0"/>
        </w:tabs>
        <w:rPr>
          <w:szCs w:val="16"/>
        </w:rPr>
      </w:pPr>
      <w:r w:rsidRPr="00054323">
        <w:rPr>
          <w:szCs w:val="16"/>
        </w:rPr>
        <w:t>Sec. 25.  DEPARTMENT OF CHILD SAFETY</w:t>
      </w:r>
    </w:p>
    <w:p w14:paraId="522A98B7" w14:textId="77777777" w:rsidR="00054323" w:rsidRDefault="00EE578E" w:rsidP="000B7413">
      <w:pPr>
        <w:tabs>
          <w:tab w:val="right" w:pos="7020"/>
          <w:tab w:val="right" w:pos="8928"/>
        </w:tabs>
        <w:rPr>
          <w:szCs w:val="16"/>
          <w:u w:val="single"/>
        </w:rPr>
      </w:pPr>
      <w:r w:rsidRPr="00054323">
        <w:rPr>
          <w:szCs w:val="16"/>
        </w:rPr>
        <w:tab/>
      </w:r>
      <w:r w:rsidRPr="00054323">
        <w:rPr>
          <w:szCs w:val="16"/>
          <w:u w:val="single"/>
        </w:rPr>
        <w:t>2024-25</w:t>
      </w:r>
    </w:p>
    <w:p w14:paraId="532F05C9" w14:textId="77777777" w:rsidR="00054323" w:rsidRDefault="00EE578E" w:rsidP="000B7413">
      <w:pPr>
        <w:tabs>
          <w:tab w:val="left" w:pos="0"/>
          <w:tab w:val="left" w:pos="1200"/>
          <w:tab w:val="right" w:pos="7020"/>
        </w:tabs>
        <w:ind w:left="1200"/>
        <w:rPr>
          <w:szCs w:val="16"/>
        </w:rPr>
      </w:pPr>
      <w:r w:rsidRPr="00054323">
        <w:rPr>
          <w:szCs w:val="16"/>
        </w:rPr>
        <w:t>FTE positions</w:t>
      </w:r>
      <w:r w:rsidRPr="00054323">
        <w:rPr>
          <w:szCs w:val="16"/>
        </w:rPr>
        <w:tab/>
        <w:t>3,283.1</w:t>
      </w:r>
    </w:p>
    <w:p w14:paraId="1C35CE99" w14:textId="77777777" w:rsidR="00054323" w:rsidRDefault="00EE578E" w:rsidP="00A8030C">
      <w:pPr>
        <w:tabs>
          <w:tab w:val="left" w:pos="0"/>
          <w:tab w:val="left" w:pos="1200"/>
          <w:tab w:val="right" w:pos="7020"/>
          <w:tab w:val="right" w:pos="8910"/>
        </w:tabs>
        <w:ind w:left="1200"/>
        <w:rPr>
          <w:rStyle w:val="O"/>
          <w:szCs w:val="16"/>
        </w:rPr>
      </w:pPr>
      <w:r w:rsidRPr="00054323">
        <w:rPr>
          <w:szCs w:val="16"/>
        </w:rPr>
        <w:t>Operating lump sum appropriation</w:t>
      </w:r>
      <w:r w:rsidRPr="00054323">
        <w:rPr>
          <w:szCs w:val="16"/>
        </w:rPr>
        <w:tab/>
      </w:r>
      <w:r w:rsidRPr="00054323">
        <w:rPr>
          <w:rStyle w:val="O"/>
          <w:szCs w:val="16"/>
        </w:rPr>
        <w:t>$147,799,100</w:t>
      </w:r>
    </w:p>
    <w:p w14:paraId="522A0CE5" w14:textId="77777777" w:rsidR="00054323" w:rsidRDefault="00EE578E" w:rsidP="00A8030C">
      <w:pPr>
        <w:tabs>
          <w:tab w:val="left" w:pos="0"/>
          <w:tab w:val="left" w:pos="1200"/>
          <w:tab w:val="right" w:pos="7020"/>
          <w:tab w:val="right" w:pos="8910"/>
        </w:tabs>
        <w:ind w:left="1200"/>
        <w:rPr>
          <w:rStyle w:val="UP"/>
          <w:szCs w:val="16"/>
        </w:rPr>
      </w:pPr>
      <w:r w:rsidRPr="00054323">
        <w:rPr>
          <w:szCs w:val="16"/>
        </w:rPr>
        <w:tab/>
      </w:r>
      <w:r w:rsidRPr="00054323">
        <w:rPr>
          <w:rStyle w:val="UP"/>
          <w:szCs w:val="16"/>
        </w:rPr>
        <w:t>$151,250,000</w:t>
      </w:r>
    </w:p>
    <w:p w14:paraId="011565AE" w14:textId="77777777" w:rsidR="00054323" w:rsidRDefault="00EE578E" w:rsidP="00A8030C">
      <w:pPr>
        <w:tabs>
          <w:tab w:val="left" w:pos="0"/>
          <w:tab w:val="left" w:pos="1200"/>
          <w:tab w:val="right" w:pos="7020"/>
          <w:tab w:val="right" w:pos="8910"/>
        </w:tabs>
        <w:ind w:left="1195" w:hanging="480"/>
        <w:rPr>
          <w:szCs w:val="16"/>
        </w:rPr>
      </w:pPr>
      <w:r w:rsidRPr="00054323">
        <w:rPr>
          <w:szCs w:val="16"/>
        </w:rPr>
        <w:t>Additional operating resources</w:t>
      </w:r>
    </w:p>
    <w:p w14:paraId="3B0CA074" w14:textId="77777777" w:rsidR="00054323" w:rsidRDefault="00EE578E" w:rsidP="00A8030C">
      <w:pPr>
        <w:tabs>
          <w:tab w:val="left" w:pos="0"/>
          <w:tab w:val="left" w:pos="1200"/>
          <w:tab w:val="right" w:pos="7020"/>
          <w:tab w:val="right" w:pos="8910"/>
        </w:tabs>
        <w:ind w:left="1195"/>
        <w:rPr>
          <w:szCs w:val="16"/>
        </w:rPr>
      </w:pPr>
      <w:r w:rsidRPr="00054323">
        <w:rPr>
          <w:szCs w:val="16"/>
        </w:rPr>
        <w:t>Attorney general legal services</w:t>
      </w:r>
      <w:r w:rsidRPr="00054323">
        <w:rPr>
          <w:szCs w:val="16"/>
        </w:rPr>
        <w:tab/>
        <w:t>27,894,900</w:t>
      </w:r>
    </w:p>
    <w:p w14:paraId="0211C14A"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Caseworkers</w:t>
      </w:r>
      <w:r w:rsidRPr="00054323">
        <w:rPr>
          <w:szCs w:val="16"/>
        </w:rPr>
        <w:tab/>
      </w:r>
      <w:r w:rsidRPr="00054323">
        <w:rPr>
          <w:rStyle w:val="O"/>
          <w:szCs w:val="16"/>
        </w:rPr>
        <w:t>131,939,000</w:t>
      </w:r>
    </w:p>
    <w:p w14:paraId="32E99FF6"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146,739,700</w:t>
      </w:r>
    </w:p>
    <w:p w14:paraId="728C5002" w14:textId="77777777" w:rsidR="00054323" w:rsidRDefault="00EE578E" w:rsidP="000B7413">
      <w:pPr>
        <w:tabs>
          <w:tab w:val="left" w:pos="0"/>
          <w:tab w:val="left" w:pos="1200"/>
          <w:tab w:val="right" w:pos="7020"/>
          <w:tab w:val="right" w:pos="8910"/>
        </w:tabs>
        <w:ind w:left="1195"/>
        <w:rPr>
          <w:szCs w:val="16"/>
        </w:rPr>
      </w:pPr>
      <w:r w:rsidRPr="00054323">
        <w:rPr>
          <w:szCs w:val="16"/>
        </w:rPr>
        <w:t>Office of child welfare</w:t>
      </w:r>
    </w:p>
    <w:p w14:paraId="1EFDEE6B" w14:textId="77777777" w:rsidR="00054323" w:rsidRDefault="00EE578E" w:rsidP="000B7413">
      <w:pPr>
        <w:tabs>
          <w:tab w:val="left" w:pos="0"/>
          <w:tab w:val="left" w:pos="1200"/>
          <w:tab w:val="right" w:pos="7020"/>
          <w:tab w:val="right" w:pos="8910"/>
        </w:tabs>
        <w:ind w:left="1195"/>
        <w:rPr>
          <w:rStyle w:val="O"/>
          <w:szCs w:val="16"/>
        </w:rPr>
      </w:pPr>
      <w:r w:rsidRPr="00054323">
        <w:rPr>
          <w:szCs w:val="16"/>
        </w:rPr>
        <w:t>   investigations</w:t>
      </w:r>
      <w:r w:rsidRPr="00054323">
        <w:rPr>
          <w:szCs w:val="16"/>
        </w:rPr>
        <w:tab/>
      </w:r>
      <w:r w:rsidRPr="00054323">
        <w:rPr>
          <w:rStyle w:val="O"/>
          <w:szCs w:val="16"/>
        </w:rPr>
        <w:t>11,235,900</w:t>
      </w:r>
    </w:p>
    <w:p w14:paraId="1A685C69" w14:textId="77777777" w:rsidR="00054323" w:rsidRDefault="00EE578E" w:rsidP="000B7413">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11,184,300</w:t>
      </w:r>
    </w:p>
    <w:p w14:paraId="19171134" w14:textId="77777777" w:rsidR="00054323" w:rsidRDefault="00EE578E" w:rsidP="000B7413">
      <w:pPr>
        <w:tabs>
          <w:tab w:val="left" w:pos="0"/>
          <w:tab w:val="left" w:pos="1200"/>
          <w:tab w:val="right" w:pos="7020"/>
          <w:tab w:val="right" w:pos="8910"/>
        </w:tabs>
        <w:ind w:left="1195"/>
        <w:rPr>
          <w:szCs w:val="16"/>
        </w:rPr>
      </w:pPr>
      <w:r w:rsidRPr="00054323">
        <w:rPr>
          <w:szCs w:val="16"/>
        </w:rPr>
        <w:t>Training resources</w:t>
      </w:r>
      <w:r w:rsidRPr="00054323">
        <w:rPr>
          <w:szCs w:val="16"/>
        </w:rPr>
        <w:tab/>
        <w:t>9,150,000</w:t>
      </w:r>
    </w:p>
    <w:p w14:paraId="67A792C6" w14:textId="77777777" w:rsidR="00054323" w:rsidRDefault="00EE578E" w:rsidP="00A8030C">
      <w:pPr>
        <w:tabs>
          <w:tab w:val="left" w:pos="0"/>
          <w:tab w:val="left" w:pos="1200"/>
          <w:tab w:val="right" w:pos="7020"/>
          <w:tab w:val="right" w:pos="8910"/>
        </w:tabs>
        <w:ind w:left="1200" w:hanging="480"/>
        <w:rPr>
          <w:szCs w:val="16"/>
        </w:rPr>
      </w:pPr>
      <w:r w:rsidRPr="00054323">
        <w:rPr>
          <w:szCs w:val="16"/>
        </w:rPr>
        <w:t>Out-of-home placements</w:t>
      </w:r>
    </w:p>
    <w:p w14:paraId="52A793DD" w14:textId="77777777" w:rsidR="00054323" w:rsidRDefault="00EE578E" w:rsidP="00A8030C">
      <w:pPr>
        <w:tabs>
          <w:tab w:val="left" w:pos="1200"/>
          <w:tab w:val="right" w:pos="7020"/>
          <w:tab w:val="right" w:pos="8910"/>
        </w:tabs>
        <w:ind w:left="1195"/>
        <w:rPr>
          <w:rStyle w:val="O"/>
          <w:szCs w:val="16"/>
        </w:rPr>
      </w:pPr>
      <w:r w:rsidRPr="00054323">
        <w:rPr>
          <w:szCs w:val="16"/>
        </w:rPr>
        <w:t>Congregate group care</w:t>
      </w:r>
      <w:r w:rsidRPr="00054323">
        <w:rPr>
          <w:szCs w:val="16"/>
        </w:rPr>
        <w:tab/>
      </w:r>
      <w:r w:rsidRPr="00054323">
        <w:rPr>
          <w:rStyle w:val="O"/>
          <w:szCs w:val="16"/>
        </w:rPr>
        <w:t>103,682,000</w:t>
      </w:r>
    </w:p>
    <w:p w14:paraId="1A012587" w14:textId="77777777" w:rsidR="00054323" w:rsidRDefault="00EE578E" w:rsidP="00A8030C">
      <w:pPr>
        <w:tabs>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122,482,000</w:t>
      </w:r>
    </w:p>
    <w:p w14:paraId="3BF50834"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Extended foster care</w:t>
      </w:r>
      <w:r w:rsidRPr="00054323">
        <w:rPr>
          <w:szCs w:val="16"/>
        </w:rPr>
        <w:tab/>
      </w:r>
      <w:r w:rsidRPr="00054323">
        <w:rPr>
          <w:rStyle w:val="O"/>
          <w:szCs w:val="16"/>
        </w:rPr>
        <w:t>19,887,200</w:t>
      </w:r>
    </w:p>
    <w:p w14:paraId="70D09BB2"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22,079,200</w:t>
      </w:r>
    </w:p>
    <w:p w14:paraId="1341F479"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Foster home placement</w:t>
      </w:r>
      <w:r w:rsidRPr="00054323">
        <w:rPr>
          <w:szCs w:val="16"/>
        </w:rPr>
        <w:tab/>
      </w:r>
      <w:r w:rsidRPr="00054323">
        <w:rPr>
          <w:rStyle w:val="O"/>
          <w:szCs w:val="16"/>
        </w:rPr>
        <w:t>42,547,300</w:t>
      </w:r>
    </w:p>
    <w:p w14:paraId="666AF705"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40,447,300</w:t>
      </w:r>
    </w:p>
    <w:p w14:paraId="1F76DEF4" w14:textId="77777777" w:rsidR="00054323" w:rsidRDefault="00EE578E" w:rsidP="000B7413">
      <w:pPr>
        <w:tabs>
          <w:tab w:val="left" w:pos="0"/>
          <w:tab w:val="left" w:pos="1200"/>
          <w:tab w:val="right" w:pos="7020"/>
          <w:tab w:val="right" w:pos="8910"/>
        </w:tabs>
        <w:ind w:left="1195"/>
        <w:rPr>
          <w:szCs w:val="16"/>
        </w:rPr>
      </w:pPr>
      <w:r w:rsidRPr="00054323">
        <w:rPr>
          <w:szCs w:val="16"/>
        </w:rPr>
        <w:t>Foster home recruitment,</w:t>
      </w:r>
    </w:p>
    <w:p w14:paraId="694E38C2" w14:textId="77777777" w:rsidR="00054323" w:rsidRDefault="00EE578E" w:rsidP="000B7413">
      <w:pPr>
        <w:tabs>
          <w:tab w:val="left" w:pos="0"/>
          <w:tab w:val="left" w:pos="1200"/>
          <w:tab w:val="right" w:pos="7020"/>
          <w:tab w:val="right" w:pos="8910"/>
        </w:tabs>
        <w:ind w:left="1195"/>
        <w:rPr>
          <w:szCs w:val="16"/>
        </w:rPr>
      </w:pPr>
      <w:r w:rsidRPr="00054323">
        <w:rPr>
          <w:szCs w:val="16"/>
        </w:rPr>
        <w:t>   study and supervision</w:t>
      </w:r>
      <w:r w:rsidRPr="00054323">
        <w:rPr>
          <w:szCs w:val="16"/>
        </w:rPr>
        <w:tab/>
        <w:t>32,753,600</w:t>
      </w:r>
    </w:p>
    <w:p w14:paraId="6DB248D2"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Kinship care</w:t>
      </w:r>
      <w:r w:rsidRPr="00054323">
        <w:rPr>
          <w:szCs w:val="16"/>
        </w:rPr>
        <w:tab/>
      </w:r>
      <w:r w:rsidRPr="00054323">
        <w:rPr>
          <w:rStyle w:val="O"/>
          <w:szCs w:val="16"/>
        </w:rPr>
        <w:t>20,584,600</w:t>
      </w:r>
    </w:p>
    <w:p w14:paraId="09EF6DE8"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15,584,600</w:t>
      </w:r>
    </w:p>
    <w:p w14:paraId="6B062E75" w14:textId="77777777" w:rsidR="00054323" w:rsidRDefault="00EE578E" w:rsidP="00A8030C">
      <w:pPr>
        <w:tabs>
          <w:tab w:val="left" w:pos="0"/>
          <w:tab w:val="left" w:pos="1200"/>
          <w:tab w:val="right" w:pos="7020"/>
          <w:tab w:val="right" w:pos="8910"/>
        </w:tabs>
        <w:ind w:left="1195" w:hanging="480"/>
        <w:rPr>
          <w:szCs w:val="16"/>
        </w:rPr>
      </w:pPr>
      <w:r w:rsidRPr="00054323">
        <w:rPr>
          <w:szCs w:val="16"/>
        </w:rPr>
        <w:t>Permanent placements</w:t>
      </w:r>
    </w:p>
    <w:p w14:paraId="6300E862"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Adoption services</w:t>
      </w:r>
      <w:r w:rsidRPr="00054323">
        <w:rPr>
          <w:szCs w:val="16"/>
        </w:rPr>
        <w:tab/>
      </w:r>
      <w:r w:rsidRPr="00054323">
        <w:rPr>
          <w:rStyle w:val="O"/>
          <w:szCs w:val="16"/>
        </w:rPr>
        <w:t>287,221,600</w:t>
      </w:r>
    </w:p>
    <w:p w14:paraId="0DE7DA62"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281,648,400</w:t>
      </w:r>
    </w:p>
    <w:p w14:paraId="43A7FB4E" w14:textId="77777777" w:rsidR="00054323" w:rsidRDefault="00EE578E" w:rsidP="00A8030C">
      <w:pPr>
        <w:tabs>
          <w:tab w:val="left" w:pos="0"/>
          <w:tab w:val="left" w:pos="1200"/>
          <w:tab w:val="right" w:pos="7020"/>
          <w:tab w:val="right" w:pos="8910"/>
        </w:tabs>
        <w:ind w:left="1200"/>
        <w:rPr>
          <w:rStyle w:val="O"/>
          <w:szCs w:val="16"/>
        </w:rPr>
      </w:pPr>
      <w:r w:rsidRPr="00054323">
        <w:rPr>
          <w:szCs w:val="16"/>
        </w:rPr>
        <w:t>Permanent guardianship subsidy</w:t>
      </w:r>
      <w:r w:rsidRPr="00054323">
        <w:rPr>
          <w:szCs w:val="16"/>
        </w:rPr>
        <w:tab/>
      </w:r>
      <w:r w:rsidRPr="00054323">
        <w:rPr>
          <w:rStyle w:val="O"/>
          <w:szCs w:val="16"/>
        </w:rPr>
        <w:t>16,805,600</w:t>
      </w:r>
    </w:p>
    <w:p w14:paraId="00C3987B" w14:textId="77777777" w:rsidR="00054323" w:rsidRDefault="00EE578E" w:rsidP="00A8030C">
      <w:pPr>
        <w:tabs>
          <w:tab w:val="left" w:pos="1200"/>
          <w:tab w:val="right" w:pos="7020"/>
          <w:tab w:val="right" w:pos="8910"/>
        </w:tabs>
        <w:ind w:left="1200"/>
        <w:rPr>
          <w:rStyle w:val="UP"/>
          <w:szCs w:val="16"/>
        </w:rPr>
      </w:pPr>
      <w:r w:rsidRPr="00054323">
        <w:rPr>
          <w:szCs w:val="16"/>
        </w:rPr>
        <w:tab/>
      </w:r>
      <w:r w:rsidRPr="00054323">
        <w:rPr>
          <w:rStyle w:val="UP"/>
          <w:rFonts w:eastAsia="Letter Gothic-Drafting"/>
          <w:szCs w:val="16"/>
        </w:rPr>
        <w:t>17,186,800</w:t>
      </w:r>
    </w:p>
    <w:p w14:paraId="7ABD6525" w14:textId="77777777" w:rsidR="00054323" w:rsidRDefault="00EE578E" w:rsidP="00A8030C">
      <w:pPr>
        <w:tabs>
          <w:tab w:val="left" w:pos="0"/>
          <w:tab w:val="left" w:pos="1200"/>
          <w:tab w:val="right" w:pos="7020"/>
          <w:tab w:val="right" w:pos="8910"/>
        </w:tabs>
        <w:ind w:left="1195" w:hanging="475"/>
        <w:rPr>
          <w:szCs w:val="16"/>
        </w:rPr>
      </w:pPr>
      <w:r w:rsidRPr="00054323">
        <w:rPr>
          <w:szCs w:val="16"/>
        </w:rPr>
        <w:t>Support services</w:t>
      </w:r>
    </w:p>
    <w:p w14:paraId="3EF195E1" w14:textId="77777777" w:rsidR="00054323" w:rsidRDefault="00EE578E" w:rsidP="00A8030C">
      <w:pPr>
        <w:tabs>
          <w:tab w:val="left" w:pos="0"/>
          <w:tab w:val="left" w:pos="1200"/>
          <w:tab w:val="right" w:pos="7020"/>
          <w:tab w:val="right" w:pos="8910"/>
        </w:tabs>
        <w:ind w:left="1195"/>
        <w:rPr>
          <w:szCs w:val="16"/>
        </w:rPr>
      </w:pPr>
      <w:r w:rsidRPr="00054323">
        <w:rPr>
          <w:szCs w:val="16"/>
        </w:rPr>
        <w:t>DCS child care subsidy</w:t>
      </w:r>
      <w:r w:rsidRPr="00054323">
        <w:rPr>
          <w:szCs w:val="16"/>
        </w:rPr>
        <w:tab/>
        <w:t> 61,675,400</w:t>
      </w:r>
    </w:p>
    <w:p w14:paraId="54571F8D" w14:textId="77777777" w:rsidR="00054323" w:rsidRDefault="00EE578E" w:rsidP="00A8030C">
      <w:pPr>
        <w:tabs>
          <w:tab w:val="left" w:pos="0"/>
          <w:tab w:val="left" w:pos="1200"/>
          <w:tab w:val="right" w:pos="7020"/>
          <w:tab w:val="right" w:pos="8910"/>
        </w:tabs>
        <w:ind w:left="1200"/>
        <w:rPr>
          <w:rStyle w:val="O"/>
          <w:szCs w:val="16"/>
        </w:rPr>
      </w:pPr>
      <w:r w:rsidRPr="00054323">
        <w:rPr>
          <w:szCs w:val="16"/>
        </w:rPr>
        <w:t>In-home mitigation</w:t>
      </w:r>
      <w:r w:rsidRPr="00054323">
        <w:rPr>
          <w:szCs w:val="16"/>
        </w:rPr>
        <w:tab/>
      </w:r>
      <w:r w:rsidRPr="00054323">
        <w:rPr>
          <w:rStyle w:val="O"/>
          <w:szCs w:val="16"/>
        </w:rPr>
        <w:t>34,488,100</w:t>
      </w:r>
    </w:p>
    <w:p w14:paraId="2F01C5D2" w14:textId="77777777" w:rsidR="00054323" w:rsidRDefault="00EE578E" w:rsidP="00A8030C">
      <w:pPr>
        <w:tabs>
          <w:tab w:val="left" w:pos="0"/>
          <w:tab w:val="left" w:pos="1200"/>
          <w:tab w:val="right" w:pos="7020"/>
          <w:tab w:val="right" w:pos="8910"/>
        </w:tabs>
        <w:ind w:left="1200"/>
        <w:rPr>
          <w:rStyle w:val="UP"/>
          <w:szCs w:val="16"/>
        </w:rPr>
      </w:pPr>
      <w:r w:rsidRPr="00054323">
        <w:rPr>
          <w:szCs w:val="16"/>
        </w:rPr>
        <w:tab/>
      </w:r>
      <w:r w:rsidRPr="00054323">
        <w:rPr>
          <w:rStyle w:val="UP"/>
          <w:szCs w:val="16"/>
        </w:rPr>
        <w:t>42,559,200</w:t>
      </w:r>
    </w:p>
    <w:p w14:paraId="3C524705"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Out-of-home support services</w:t>
      </w:r>
      <w:r w:rsidRPr="00054323">
        <w:rPr>
          <w:szCs w:val="16"/>
        </w:rPr>
        <w:tab/>
      </w:r>
      <w:r w:rsidRPr="00054323">
        <w:rPr>
          <w:rStyle w:val="O"/>
          <w:szCs w:val="16"/>
        </w:rPr>
        <w:t>122,710,800</w:t>
      </w:r>
    </w:p>
    <w:p w14:paraId="06DFDD92"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103,339,700</w:t>
      </w:r>
    </w:p>
    <w:p w14:paraId="27A721DA" w14:textId="77777777" w:rsidR="00054323" w:rsidRDefault="00EE578E" w:rsidP="00A8030C">
      <w:pPr>
        <w:tabs>
          <w:tab w:val="left" w:pos="0"/>
          <w:tab w:val="left" w:pos="1200"/>
          <w:tab w:val="right" w:pos="7020"/>
          <w:tab w:val="right" w:pos="8910"/>
        </w:tabs>
        <w:ind w:left="1195"/>
        <w:rPr>
          <w:szCs w:val="16"/>
        </w:rPr>
      </w:pPr>
      <w:r w:rsidRPr="00054323">
        <w:rPr>
          <w:szCs w:val="16"/>
        </w:rPr>
        <w:t>Preventive services</w:t>
      </w:r>
      <w:r w:rsidRPr="00054323">
        <w:rPr>
          <w:szCs w:val="16"/>
        </w:rPr>
        <w:tab/>
        <w:t>32,412,700</w:t>
      </w:r>
    </w:p>
    <w:p w14:paraId="5D259065" w14:textId="77777777" w:rsidR="00054323" w:rsidRDefault="00EE578E" w:rsidP="00A8030C">
      <w:pPr>
        <w:tabs>
          <w:tab w:val="left" w:pos="0"/>
          <w:tab w:val="left" w:pos="1200"/>
          <w:tab w:val="right" w:pos="7020"/>
          <w:tab w:val="right" w:pos="8910"/>
        </w:tabs>
        <w:ind w:left="1195" w:hanging="475"/>
        <w:rPr>
          <w:szCs w:val="16"/>
        </w:rPr>
      </w:pPr>
      <w:r w:rsidRPr="00054323">
        <w:rPr>
          <w:szCs w:val="16"/>
        </w:rPr>
        <w:t>Comprehensive health plan</w:t>
      </w:r>
    </w:p>
    <w:p w14:paraId="69FA89A5" w14:textId="77777777" w:rsidR="00054323" w:rsidRDefault="00EE578E" w:rsidP="00A8030C">
      <w:pPr>
        <w:tabs>
          <w:tab w:val="left" w:pos="0"/>
          <w:tab w:val="left" w:pos="1200"/>
          <w:tab w:val="right" w:pos="7020"/>
          <w:tab w:val="right" w:pos="8910"/>
        </w:tabs>
        <w:ind w:left="1195"/>
        <w:rPr>
          <w:szCs w:val="16"/>
        </w:rPr>
      </w:pPr>
      <w:r w:rsidRPr="00054323">
        <w:rPr>
          <w:szCs w:val="16"/>
        </w:rPr>
        <w:t>Comprehensive health plan</w:t>
      </w:r>
    </w:p>
    <w:p w14:paraId="723B22C5"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   services</w:t>
      </w:r>
      <w:r w:rsidRPr="00054323">
        <w:rPr>
          <w:szCs w:val="16"/>
        </w:rPr>
        <w:tab/>
      </w:r>
      <w:r w:rsidRPr="00054323">
        <w:rPr>
          <w:rStyle w:val="O"/>
          <w:szCs w:val="16"/>
        </w:rPr>
        <w:t>127,989,800</w:t>
      </w:r>
    </w:p>
    <w:p w14:paraId="7E9AA90E"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174,472,000</w:t>
      </w:r>
    </w:p>
    <w:p w14:paraId="57223539" w14:textId="77777777" w:rsidR="00054323" w:rsidRDefault="00EE578E" w:rsidP="00A8030C">
      <w:pPr>
        <w:tabs>
          <w:tab w:val="left" w:pos="0"/>
          <w:tab w:val="left" w:pos="1200"/>
          <w:tab w:val="right" w:pos="7020"/>
          <w:tab w:val="right" w:pos="8910"/>
        </w:tabs>
        <w:ind w:left="1195"/>
        <w:rPr>
          <w:szCs w:val="16"/>
        </w:rPr>
      </w:pPr>
      <w:r w:rsidRPr="00054323">
        <w:rPr>
          <w:szCs w:val="16"/>
        </w:rPr>
        <w:t>Comprehensive health plan</w:t>
      </w:r>
    </w:p>
    <w:p w14:paraId="5559D66B" w14:textId="77777777" w:rsidR="00054323" w:rsidRDefault="00EE578E" w:rsidP="00A8030C">
      <w:pPr>
        <w:tabs>
          <w:tab w:val="left" w:pos="0"/>
          <w:tab w:val="left" w:pos="1200"/>
          <w:tab w:val="right" w:pos="7020"/>
          <w:tab w:val="right" w:pos="8910"/>
        </w:tabs>
        <w:ind w:left="1195"/>
        <w:rPr>
          <w:rStyle w:val="O"/>
          <w:szCs w:val="16"/>
        </w:rPr>
      </w:pPr>
      <w:r w:rsidRPr="00054323">
        <w:rPr>
          <w:szCs w:val="16"/>
        </w:rPr>
        <w:t>   administration</w:t>
      </w:r>
      <w:r w:rsidRPr="00054323">
        <w:rPr>
          <w:szCs w:val="16"/>
        </w:rPr>
        <w:tab/>
      </w:r>
      <w:r w:rsidRPr="00054323">
        <w:rPr>
          <w:rStyle w:val="O"/>
          <w:szCs w:val="16"/>
        </w:rPr>
        <w:t>28,642,700</w:t>
      </w:r>
    </w:p>
    <w:p w14:paraId="3F2F127D" w14:textId="77777777" w:rsidR="00054323" w:rsidRDefault="00EE578E" w:rsidP="00A8030C">
      <w:pPr>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25,563,300</w:t>
      </w:r>
    </w:p>
    <w:p w14:paraId="6D8B4756" w14:textId="77777777" w:rsidR="00054323" w:rsidRDefault="00EE578E" w:rsidP="00A8030C">
      <w:pPr>
        <w:keepNext/>
        <w:keepLines/>
        <w:tabs>
          <w:tab w:val="left" w:pos="0"/>
          <w:tab w:val="left" w:pos="1200"/>
          <w:tab w:val="right" w:pos="7020"/>
          <w:tab w:val="right" w:pos="8910"/>
        </w:tabs>
        <w:ind w:left="1195"/>
        <w:rPr>
          <w:szCs w:val="16"/>
        </w:rPr>
      </w:pPr>
      <w:r w:rsidRPr="00054323">
        <w:rPr>
          <w:szCs w:val="16"/>
        </w:rPr>
        <w:t>Comprehensive health plan</w:t>
      </w:r>
    </w:p>
    <w:p w14:paraId="189E6CF1" w14:textId="77777777" w:rsidR="00054323" w:rsidRDefault="00EE578E" w:rsidP="00A8030C">
      <w:pPr>
        <w:keepNext/>
        <w:keepLines/>
        <w:tabs>
          <w:tab w:val="left" w:pos="0"/>
          <w:tab w:val="left" w:pos="1200"/>
          <w:tab w:val="right" w:pos="7020"/>
          <w:tab w:val="right" w:pos="8910"/>
        </w:tabs>
        <w:ind w:left="1195"/>
        <w:rPr>
          <w:rStyle w:val="O"/>
          <w:szCs w:val="16"/>
        </w:rPr>
      </w:pPr>
      <w:r w:rsidRPr="00054323">
        <w:rPr>
          <w:szCs w:val="16"/>
        </w:rPr>
        <w:t>   premium tax</w:t>
      </w:r>
      <w:r w:rsidRPr="00054323">
        <w:rPr>
          <w:szCs w:val="16"/>
        </w:rPr>
        <w:tab/>
        <w:t>     </w:t>
      </w:r>
      <w:r w:rsidRPr="00054323">
        <w:rPr>
          <w:rStyle w:val="O"/>
          <w:szCs w:val="16"/>
        </w:rPr>
        <w:t>3,196,600</w:t>
      </w:r>
    </w:p>
    <w:p w14:paraId="1A83E4FC" w14:textId="77777777" w:rsidR="00054323" w:rsidRDefault="00EE578E" w:rsidP="00A8030C">
      <w:pPr>
        <w:keepNext/>
        <w:keepLines/>
        <w:tabs>
          <w:tab w:val="left" w:pos="0"/>
          <w:tab w:val="left" w:pos="1200"/>
          <w:tab w:val="right" w:pos="7020"/>
          <w:tab w:val="right" w:pos="8910"/>
        </w:tabs>
        <w:ind w:left="1195"/>
        <w:rPr>
          <w:rStyle w:val="UP"/>
          <w:szCs w:val="16"/>
        </w:rPr>
      </w:pPr>
      <w:r w:rsidRPr="00054323">
        <w:rPr>
          <w:szCs w:val="16"/>
        </w:rPr>
        <w:tab/>
      </w:r>
      <w:r w:rsidRPr="00054323">
        <w:rPr>
          <w:szCs w:val="16"/>
        </w:rPr>
        <w:tab/>
      </w:r>
      <w:r w:rsidRPr="00054323">
        <w:rPr>
          <w:rStyle w:val="UP"/>
          <w:szCs w:val="16"/>
        </w:rPr>
        <w:t>3,581,300</w:t>
      </w:r>
    </w:p>
    <w:p w14:paraId="46062154" w14:textId="77777777" w:rsidR="00054323" w:rsidRDefault="00EE578E" w:rsidP="00A8030C">
      <w:pPr>
        <w:keepNext/>
        <w:keepLines/>
        <w:tabs>
          <w:tab w:val="right" w:pos="7020"/>
          <w:tab w:val="right" w:pos="8910"/>
        </w:tabs>
        <w:ind w:left="1195" w:hanging="1200"/>
        <w:rPr>
          <w:szCs w:val="16"/>
        </w:rPr>
      </w:pPr>
      <w:r w:rsidRPr="00054323">
        <w:rPr>
          <w:szCs w:val="16"/>
        </w:rPr>
        <w:t>Total appropriation and expenditure</w:t>
      </w:r>
    </w:p>
    <w:p w14:paraId="585C024B" w14:textId="77777777" w:rsidR="00054323" w:rsidRDefault="00EE578E" w:rsidP="00A8030C">
      <w:pPr>
        <w:tabs>
          <w:tab w:val="right" w:pos="7020"/>
          <w:tab w:val="right" w:pos="8910"/>
        </w:tabs>
        <w:ind w:left="1195"/>
        <w:rPr>
          <w:szCs w:val="16"/>
        </w:rPr>
      </w:pPr>
      <w:r w:rsidRPr="00054323">
        <w:rPr>
          <w:szCs w:val="16"/>
        </w:rPr>
        <w:t>authority — department of</w:t>
      </w:r>
    </w:p>
    <w:p w14:paraId="52598602" w14:textId="77777777" w:rsidR="00054323" w:rsidRDefault="00EE578E" w:rsidP="00A8030C">
      <w:pPr>
        <w:tabs>
          <w:tab w:val="right" w:pos="7020"/>
          <w:tab w:val="right" w:pos="8910"/>
        </w:tabs>
        <w:ind w:left="1195"/>
        <w:rPr>
          <w:rStyle w:val="O"/>
          <w:szCs w:val="16"/>
        </w:rPr>
      </w:pPr>
      <w:r w:rsidRPr="00054323">
        <w:rPr>
          <w:szCs w:val="16"/>
        </w:rPr>
        <w:t>child safety</w:t>
      </w:r>
      <w:r w:rsidRPr="00054323">
        <w:rPr>
          <w:szCs w:val="16"/>
        </w:rPr>
        <w:tab/>
      </w:r>
      <w:r w:rsidRPr="00054323">
        <w:rPr>
          <w:rStyle w:val="O"/>
          <w:szCs w:val="16"/>
        </w:rPr>
        <w:t>$1,262,616,900</w:t>
      </w:r>
    </w:p>
    <w:p w14:paraId="1D77C855" w14:textId="77777777" w:rsidR="00054323" w:rsidRDefault="00EE578E" w:rsidP="00A8030C">
      <w:pPr>
        <w:tabs>
          <w:tab w:val="right" w:pos="7020"/>
          <w:tab w:val="right" w:pos="8910"/>
        </w:tabs>
        <w:ind w:left="1195"/>
        <w:rPr>
          <w:rStyle w:val="UP"/>
          <w:szCs w:val="16"/>
        </w:rPr>
      </w:pPr>
      <w:r w:rsidRPr="00054323">
        <w:rPr>
          <w:szCs w:val="16"/>
        </w:rPr>
        <w:tab/>
      </w:r>
      <w:r w:rsidRPr="00054323">
        <w:rPr>
          <w:rStyle w:val="UP"/>
          <w:szCs w:val="16"/>
        </w:rPr>
        <w:t>$1,322,004,400</w:t>
      </w:r>
    </w:p>
    <w:p w14:paraId="058F1702" w14:textId="77777777" w:rsidR="00054323" w:rsidRDefault="00EE578E" w:rsidP="00A8030C">
      <w:pPr>
        <w:tabs>
          <w:tab w:val="right" w:pos="7020"/>
          <w:tab w:val="right" w:pos="8910"/>
        </w:tabs>
        <w:ind w:firstLine="720"/>
        <w:rPr>
          <w:szCs w:val="16"/>
        </w:rPr>
      </w:pPr>
      <w:r w:rsidRPr="00054323">
        <w:rPr>
          <w:szCs w:val="16"/>
        </w:rPr>
        <w:t>Fund sources:</w:t>
      </w:r>
    </w:p>
    <w:p w14:paraId="06CB6F72" w14:textId="77777777" w:rsidR="00054323" w:rsidRDefault="00EE578E" w:rsidP="00A8030C">
      <w:pPr>
        <w:tabs>
          <w:tab w:val="left" w:pos="0"/>
          <w:tab w:val="left" w:pos="1200"/>
          <w:tab w:val="right" w:pos="7020"/>
          <w:tab w:val="right" w:pos="8910"/>
        </w:tabs>
        <w:ind w:left="1200"/>
        <w:rPr>
          <w:szCs w:val="16"/>
        </w:rPr>
      </w:pPr>
      <w:r w:rsidRPr="00054323">
        <w:rPr>
          <w:szCs w:val="16"/>
        </w:rPr>
        <w:t>State general fund</w:t>
      </w:r>
      <w:r w:rsidRPr="00054323">
        <w:rPr>
          <w:szCs w:val="16"/>
        </w:rPr>
        <w:tab/>
        <w:t>$  458,314,500</w:t>
      </w:r>
    </w:p>
    <w:p w14:paraId="39943D89" w14:textId="77777777" w:rsidR="00054323" w:rsidRDefault="00EE578E" w:rsidP="00A8030C">
      <w:pPr>
        <w:tabs>
          <w:tab w:val="left" w:pos="0"/>
          <w:tab w:val="left" w:pos="1200"/>
          <w:tab w:val="right" w:pos="7020"/>
          <w:tab w:val="right" w:pos="8910"/>
        </w:tabs>
        <w:ind w:left="1195"/>
        <w:rPr>
          <w:szCs w:val="16"/>
        </w:rPr>
      </w:pPr>
      <w:r w:rsidRPr="00054323">
        <w:rPr>
          <w:szCs w:val="16"/>
        </w:rPr>
        <w:t xml:space="preserve">Federal child care and </w:t>
      </w:r>
    </w:p>
    <w:p w14:paraId="1090BCF5" w14:textId="77777777" w:rsidR="00054323" w:rsidRDefault="00EE578E" w:rsidP="00A8030C">
      <w:pPr>
        <w:tabs>
          <w:tab w:val="left" w:pos="0"/>
          <w:tab w:val="left" w:pos="1200"/>
          <w:tab w:val="right" w:pos="7020"/>
          <w:tab w:val="right" w:pos="8910"/>
        </w:tabs>
        <w:ind w:left="1195"/>
        <w:rPr>
          <w:szCs w:val="16"/>
        </w:rPr>
      </w:pPr>
      <w:r w:rsidRPr="00054323">
        <w:rPr>
          <w:szCs w:val="16"/>
        </w:rPr>
        <w:t>   development fund block grant</w:t>
      </w:r>
      <w:r w:rsidRPr="00054323">
        <w:rPr>
          <w:szCs w:val="16"/>
        </w:rPr>
        <w:tab/>
        <w:t>40,516,000</w:t>
      </w:r>
    </w:p>
    <w:p w14:paraId="70A070FA" w14:textId="77777777" w:rsidR="00054323" w:rsidRDefault="00EE578E" w:rsidP="00A8030C">
      <w:pPr>
        <w:tabs>
          <w:tab w:val="left" w:pos="0"/>
          <w:tab w:val="left" w:pos="1200"/>
          <w:tab w:val="right" w:pos="7020"/>
          <w:tab w:val="right" w:pos="8910"/>
        </w:tabs>
        <w:ind w:left="1200"/>
        <w:rPr>
          <w:szCs w:val="16"/>
        </w:rPr>
      </w:pPr>
      <w:r w:rsidRPr="00054323">
        <w:rPr>
          <w:szCs w:val="16"/>
        </w:rPr>
        <w:t>Federal temporary assistance</w:t>
      </w:r>
    </w:p>
    <w:p w14:paraId="6795C6E1" w14:textId="77777777" w:rsidR="00054323" w:rsidRDefault="00EE578E" w:rsidP="00A8030C">
      <w:pPr>
        <w:tabs>
          <w:tab w:val="left" w:pos="0"/>
          <w:tab w:val="left" w:pos="1200"/>
          <w:tab w:val="right" w:pos="7020"/>
          <w:tab w:val="right" w:pos="8910"/>
        </w:tabs>
        <w:ind w:left="1200"/>
        <w:rPr>
          <w:szCs w:val="16"/>
        </w:rPr>
      </w:pPr>
      <w:r w:rsidRPr="00054323">
        <w:rPr>
          <w:szCs w:val="16"/>
        </w:rPr>
        <w:t>   for needy families block</w:t>
      </w:r>
    </w:p>
    <w:p w14:paraId="068B003E" w14:textId="77777777" w:rsidR="00054323" w:rsidRDefault="00EE578E" w:rsidP="00A8030C">
      <w:pPr>
        <w:tabs>
          <w:tab w:val="left" w:pos="0"/>
          <w:tab w:val="left" w:pos="1200"/>
          <w:tab w:val="right" w:pos="7020"/>
          <w:tab w:val="right" w:pos="8910"/>
        </w:tabs>
        <w:ind w:left="1200"/>
        <w:rPr>
          <w:rStyle w:val="O"/>
          <w:szCs w:val="16"/>
        </w:rPr>
      </w:pPr>
      <w:r w:rsidRPr="00054323">
        <w:rPr>
          <w:szCs w:val="16"/>
        </w:rPr>
        <w:t>   grant</w:t>
      </w:r>
      <w:r w:rsidRPr="00054323">
        <w:rPr>
          <w:szCs w:val="16"/>
        </w:rPr>
        <w:tab/>
      </w:r>
      <w:r w:rsidRPr="00054323">
        <w:rPr>
          <w:rStyle w:val="O"/>
          <w:szCs w:val="16"/>
        </w:rPr>
        <w:t>161,082,200</w:t>
      </w:r>
    </w:p>
    <w:p w14:paraId="78D28CCE" w14:textId="77777777" w:rsidR="00054323" w:rsidRDefault="00EE578E" w:rsidP="00A8030C">
      <w:pPr>
        <w:tabs>
          <w:tab w:val="left" w:pos="0"/>
          <w:tab w:val="left" w:pos="1200"/>
          <w:tab w:val="right" w:pos="7020"/>
          <w:tab w:val="right" w:pos="8910"/>
        </w:tabs>
        <w:ind w:left="1200"/>
        <w:rPr>
          <w:rStyle w:val="UP"/>
          <w:szCs w:val="16"/>
        </w:rPr>
      </w:pPr>
      <w:r w:rsidRPr="00054323">
        <w:rPr>
          <w:szCs w:val="16"/>
        </w:rPr>
        <w:tab/>
      </w:r>
      <w:r w:rsidRPr="00054323">
        <w:rPr>
          <w:rStyle w:val="UP"/>
          <w:szCs w:val="16"/>
        </w:rPr>
        <w:t>176,682,200</w:t>
      </w:r>
    </w:p>
    <w:p w14:paraId="3F9082B5" w14:textId="77777777" w:rsidR="00054323" w:rsidRDefault="00EE578E" w:rsidP="00A8030C">
      <w:pPr>
        <w:tabs>
          <w:tab w:val="left" w:pos="0"/>
          <w:tab w:val="left" w:pos="1200"/>
          <w:tab w:val="right" w:pos="7020"/>
          <w:tab w:val="right" w:pos="8910"/>
        </w:tabs>
        <w:ind w:left="1200"/>
        <w:rPr>
          <w:szCs w:val="16"/>
        </w:rPr>
      </w:pPr>
      <w:r w:rsidRPr="00054323">
        <w:rPr>
          <w:szCs w:val="16"/>
        </w:rPr>
        <w:t>Child abuse prevention fund</w:t>
      </w:r>
      <w:r w:rsidRPr="00054323">
        <w:rPr>
          <w:szCs w:val="16"/>
        </w:rPr>
        <w:tab/>
        <w:t>1,459,300</w:t>
      </w:r>
    </w:p>
    <w:p w14:paraId="7EA77908" w14:textId="77777777" w:rsidR="00054323" w:rsidRDefault="00EE578E" w:rsidP="00A8030C">
      <w:pPr>
        <w:tabs>
          <w:tab w:val="left" w:pos="0"/>
          <w:tab w:val="left" w:pos="1200"/>
          <w:tab w:val="right" w:pos="7020"/>
          <w:tab w:val="right" w:pos="8910"/>
        </w:tabs>
        <w:ind w:left="1195"/>
        <w:rPr>
          <w:szCs w:val="16"/>
        </w:rPr>
      </w:pPr>
      <w:r w:rsidRPr="00054323">
        <w:rPr>
          <w:szCs w:val="16"/>
        </w:rPr>
        <w:tab/>
        <w:t>Children and family services</w:t>
      </w:r>
    </w:p>
    <w:p w14:paraId="69509877" w14:textId="77777777" w:rsidR="00054323" w:rsidRDefault="00EE578E" w:rsidP="00A8030C">
      <w:pPr>
        <w:tabs>
          <w:tab w:val="left" w:pos="0"/>
          <w:tab w:val="left" w:pos="1200"/>
          <w:tab w:val="right" w:pos="7020"/>
          <w:tab w:val="right" w:pos="8910"/>
        </w:tabs>
        <w:ind w:left="1200"/>
        <w:rPr>
          <w:szCs w:val="16"/>
        </w:rPr>
      </w:pPr>
      <w:r w:rsidRPr="00054323">
        <w:rPr>
          <w:szCs w:val="16"/>
        </w:rPr>
        <w:t>   training program fund</w:t>
      </w:r>
      <w:r w:rsidRPr="00054323">
        <w:rPr>
          <w:szCs w:val="16"/>
        </w:rPr>
        <w:tab/>
        <w:t>208,000</w:t>
      </w:r>
    </w:p>
    <w:p w14:paraId="1C71E66B" w14:textId="77777777" w:rsidR="00054323" w:rsidRDefault="00EE578E" w:rsidP="00A8030C">
      <w:pPr>
        <w:tabs>
          <w:tab w:val="left" w:pos="0"/>
          <w:tab w:val="left" w:pos="1200"/>
          <w:tab w:val="right" w:pos="7020"/>
          <w:tab w:val="right" w:pos="8910"/>
        </w:tabs>
        <w:ind w:left="1200"/>
        <w:rPr>
          <w:szCs w:val="16"/>
        </w:rPr>
      </w:pPr>
      <w:r w:rsidRPr="00054323">
        <w:rPr>
          <w:szCs w:val="16"/>
        </w:rPr>
        <w:t>Child safety expenditure authority</w:t>
      </w:r>
      <w:r w:rsidRPr="00054323">
        <w:rPr>
          <w:szCs w:val="16"/>
        </w:rPr>
        <w:tab/>
        <w:t>440,186,100</w:t>
      </w:r>
    </w:p>
    <w:p w14:paraId="429C1CBD" w14:textId="77777777" w:rsidR="00054323" w:rsidRDefault="00EE578E" w:rsidP="00A8030C">
      <w:pPr>
        <w:tabs>
          <w:tab w:val="left" w:pos="0"/>
          <w:tab w:val="left" w:pos="1200"/>
          <w:tab w:val="right" w:pos="7020"/>
          <w:tab w:val="right" w:pos="8910"/>
        </w:tabs>
        <w:ind w:left="1200"/>
        <w:rPr>
          <w:szCs w:val="16"/>
        </w:rPr>
      </w:pPr>
      <w:r w:rsidRPr="00054323">
        <w:rPr>
          <w:szCs w:val="16"/>
        </w:rPr>
        <w:t>Child welfare licensing fee fund</w:t>
      </w:r>
      <w:r w:rsidRPr="00054323">
        <w:rPr>
          <w:szCs w:val="16"/>
        </w:rPr>
        <w:tab/>
        <w:t>1,021,700</w:t>
      </w:r>
    </w:p>
    <w:p w14:paraId="0919DE4F" w14:textId="77777777" w:rsidR="00054323" w:rsidRDefault="00EE578E" w:rsidP="00A8030C">
      <w:pPr>
        <w:tabs>
          <w:tab w:val="left" w:pos="0"/>
          <w:tab w:val="left" w:pos="1200"/>
          <w:tab w:val="right" w:pos="7020"/>
          <w:tab w:val="right" w:pos="8910"/>
        </w:tabs>
        <w:ind w:left="1200"/>
        <w:rPr>
          <w:szCs w:val="16"/>
        </w:rPr>
      </w:pPr>
      <w:r w:rsidRPr="00054323">
        <w:rPr>
          <w:szCs w:val="16"/>
        </w:rPr>
        <w:t>Comprehensive health plan</w:t>
      </w:r>
    </w:p>
    <w:p w14:paraId="7A9A5E64" w14:textId="77777777" w:rsidR="00054323" w:rsidRDefault="00EE578E" w:rsidP="00A8030C">
      <w:pPr>
        <w:tabs>
          <w:tab w:val="left" w:pos="0"/>
          <w:tab w:val="left" w:pos="1200"/>
          <w:tab w:val="right" w:pos="7020"/>
          <w:tab w:val="right" w:pos="8910"/>
        </w:tabs>
        <w:ind w:left="1200"/>
        <w:rPr>
          <w:szCs w:val="16"/>
        </w:rPr>
      </w:pPr>
      <w:r w:rsidRPr="00054323">
        <w:rPr>
          <w:szCs w:val="16"/>
        </w:rPr>
        <w:t xml:space="preserve">   expenditure authority fund — </w:t>
      </w:r>
    </w:p>
    <w:p w14:paraId="78A3C945" w14:textId="77777777" w:rsidR="00054323" w:rsidRDefault="00EE578E" w:rsidP="00A8030C">
      <w:pPr>
        <w:tabs>
          <w:tab w:val="left" w:pos="0"/>
          <w:tab w:val="left" w:pos="1200"/>
          <w:tab w:val="right" w:pos="7020"/>
          <w:tab w:val="right" w:pos="8910"/>
        </w:tabs>
        <w:ind w:left="1200"/>
        <w:rPr>
          <w:rStyle w:val="O"/>
          <w:szCs w:val="16"/>
        </w:rPr>
      </w:pPr>
      <w:r w:rsidRPr="00054323">
        <w:rPr>
          <w:szCs w:val="16"/>
        </w:rPr>
        <w:t>   expenditure authority</w:t>
      </w:r>
      <w:r w:rsidRPr="00054323">
        <w:rPr>
          <w:szCs w:val="16"/>
        </w:rPr>
        <w:tab/>
      </w:r>
      <w:r w:rsidRPr="00054323">
        <w:rPr>
          <w:rStyle w:val="O"/>
          <w:szCs w:val="16"/>
        </w:rPr>
        <w:t>159,829,100</w:t>
      </w:r>
    </w:p>
    <w:p w14:paraId="042BF83C" w14:textId="77777777" w:rsidR="00054323" w:rsidRDefault="00EE578E" w:rsidP="00A8030C">
      <w:pPr>
        <w:tabs>
          <w:tab w:val="left" w:pos="0"/>
          <w:tab w:val="left" w:pos="1200"/>
          <w:tab w:val="right" w:pos="7020"/>
          <w:tab w:val="right" w:pos="8910"/>
        </w:tabs>
        <w:ind w:left="1200"/>
        <w:rPr>
          <w:rStyle w:val="UP"/>
          <w:szCs w:val="16"/>
        </w:rPr>
      </w:pPr>
      <w:r w:rsidRPr="00054323">
        <w:rPr>
          <w:szCs w:val="16"/>
        </w:rPr>
        <w:tab/>
      </w:r>
      <w:r w:rsidRPr="00054323">
        <w:rPr>
          <w:rStyle w:val="UP"/>
          <w:szCs w:val="16"/>
        </w:rPr>
        <w:t>203,616,600</w:t>
      </w:r>
    </w:p>
    <w:p w14:paraId="6E387B78" w14:textId="77777777" w:rsidR="00054323" w:rsidRDefault="00EE578E" w:rsidP="00A8030C">
      <w:pPr>
        <w:keepNext/>
        <w:keepLines/>
        <w:ind w:firstLine="720"/>
        <w:rPr>
          <w:szCs w:val="16"/>
          <w:u w:val="single"/>
        </w:rPr>
      </w:pPr>
      <w:r w:rsidRPr="00054323">
        <w:rPr>
          <w:szCs w:val="16"/>
          <w:u w:val="single"/>
        </w:rPr>
        <w:t>Additional operating resources</w:t>
      </w:r>
    </w:p>
    <w:p w14:paraId="1179FE6A" w14:textId="77777777" w:rsidR="00054323" w:rsidRDefault="00EE578E" w:rsidP="00A8030C">
      <w:pPr>
        <w:keepNext/>
        <w:keepLines/>
        <w:ind w:firstLine="720"/>
        <w:rPr>
          <w:szCs w:val="16"/>
        </w:rPr>
      </w:pPr>
      <w:r w:rsidRPr="00054323">
        <w:rPr>
          <w:szCs w:val="16"/>
        </w:rPr>
        <w:t>The department of child safety shall provide training to any new child safety FTE positions before assigning any client caseload duties to any of these employees.</w:t>
      </w:r>
    </w:p>
    <w:p w14:paraId="7D3ACD24" w14:textId="77777777" w:rsidR="00054323" w:rsidRDefault="00EE578E" w:rsidP="00A8030C">
      <w:pPr>
        <w:ind w:firstLine="720"/>
        <w:rPr>
          <w:szCs w:val="16"/>
        </w:rPr>
      </w:pPr>
      <w:r w:rsidRPr="00054323">
        <w:rPr>
          <w:szCs w:val="16"/>
        </w:rPr>
        <w:t>The legislature intends that the department of child safety use its funding to achieve a one hundred percent investigation rate.</w:t>
      </w:r>
    </w:p>
    <w:p w14:paraId="57D5C988" w14:textId="77777777" w:rsidR="00054323" w:rsidRDefault="00EE578E" w:rsidP="00A8030C">
      <w:pPr>
        <w:ind w:firstLine="720"/>
        <w:rPr>
          <w:szCs w:val="16"/>
        </w:rPr>
      </w:pPr>
      <w:r w:rsidRPr="00054323">
        <w:rPr>
          <w:szCs w:val="16"/>
        </w:rPr>
        <w:t>All expenditures made by the department of child safety for attorney general legal services shall be funded only from the attorney general legal services line item.  Monies in department of child safety line items intended for this purpose shall be transferred to the attorney general legal services line item before expenditure.</w:t>
      </w:r>
    </w:p>
    <w:p w14:paraId="27F9A4C2" w14:textId="77777777" w:rsidR="00054323" w:rsidRDefault="00EE578E" w:rsidP="00A8030C">
      <w:pPr>
        <w:ind w:firstLine="720"/>
        <w:rPr>
          <w:szCs w:val="16"/>
          <w:u w:val="single"/>
        </w:rPr>
      </w:pPr>
      <w:r w:rsidRPr="00054323">
        <w:rPr>
          <w:szCs w:val="16"/>
          <w:u w:val="single"/>
        </w:rPr>
        <w:t>Out-of-home placements</w:t>
      </w:r>
    </w:p>
    <w:p w14:paraId="3E606162" w14:textId="77777777" w:rsidR="00054323" w:rsidRDefault="00EE578E" w:rsidP="00A8030C">
      <w:pPr>
        <w:pStyle w:val="P06-00"/>
      </w:pPr>
      <w:r w:rsidRPr="00054323">
        <w:t xml:space="preserve">The department of child safety may transfer up to ten percent of the total amount of federal temporary assistance for needy families block grant monies appropriated to the department of economic security and the department of child safety to the social services block grant.  Before transferring federal temporary assistance for needy families block grant monies to the social services block grant, the department of child safety shall report the proposed amount of the transfer to the director of the joint legislative budget committee.  This report may be in the form of an </w:t>
      </w:r>
      <w:r w:rsidRPr="00054323">
        <w:lastRenderedPageBreak/>
        <w:t>expenditure plan that is submitted at the beginning of the fiscal year and updated, if necessary, throughout the fiscal year.</w:t>
      </w:r>
    </w:p>
    <w:p w14:paraId="0BDA41EC" w14:textId="77777777" w:rsidR="00054323" w:rsidRDefault="00EE578E" w:rsidP="00A8030C">
      <w:pPr>
        <w:ind w:firstLine="720"/>
        <w:rPr>
          <w:szCs w:val="16"/>
        </w:rPr>
      </w:pPr>
      <w:r w:rsidRPr="00054323">
        <w:rPr>
          <w:szCs w:val="16"/>
        </w:rPr>
        <w:t>The amount appropriated for kinship care shall be used for a stipend of $300 per month for a relative caretaker, including a grandparent, any level of great</w:t>
      </w:r>
      <w:r w:rsidRPr="00054323">
        <w:rPr>
          <w:szCs w:val="16"/>
        </w:rPr>
        <w:noBreakHyphen/>
        <w:t>grandparent or any nongrandparent relative, or a caretaker of fictive kinship, if a dependent child is placed in the care of a relative caretaker or caretaker of fictive kinship pursuant to department guidelines.  The department shall provide the stipend on behalf of all children placed with an unlicensed kinship foster care parent.  The unlicensed kinship foster care parent is not required to file an application to receive the stipend.  Before changing the eligibility for the program or the amount of the stipend, the department shall submit a report for review by the joint legislative budget committee detailing the proposed changes.</w:t>
      </w:r>
    </w:p>
    <w:p w14:paraId="0F7367E2" w14:textId="77777777" w:rsidR="00054323" w:rsidRDefault="00EE578E" w:rsidP="00A8030C">
      <w:pPr>
        <w:ind w:firstLine="720"/>
        <w:rPr>
          <w:szCs w:val="16"/>
        </w:rPr>
      </w:pPr>
      <w:r w:rsidRPr="00054323">
        <w:rPr>
          <w:szCs w:val="16"/>
        </w:rPr>
        <w:t>On or before March 31, 2025, the department of child safety shall report to the joint legislative budget committee the number of children who are part of the kinship stipend program and reside with a nonrelative caretaker of fictive kinship.</w:t>
      </w:r>
    </w:p>
    <w:p w14:paraId="155C875C" w14:textId="77777777" w:rsidR="00054323" w:rsidRDefault="00EE578E" w:rsidP="00A8030C">
      <w:pPr>
        <w:keepNext/>
        <w:keepLines/>
        <w:ind w:firstLine="720"/>
        <w:rPr>
          <w:szCs w:val="16"/>
          <w:u w:val="single"/>
        </w:rPr>
      </w:pPr>
      <w:r w:rsidRPr="00054323">
        <w:rPr>
          <w:szCs w:val="16"/>
          <w:u w:val="single"/>
        </w:rPr>
        <w:t>Support services</w:t>
      </w:r>
    </w:p>
    <w:p w14:paraId="30A13310" w14:textId="77777777" w:rsidR="00054323" w:rsidRDefault="00EE578E" w:rsidP="00A8030C">
      <w:pPr>
        <w:pStyle w:val="P06-00"/>
        <w:keepNext/>
        <w:keepLines/>
        <w:rPr>
          <w:szCs w:val="16"/>
        </w:rPr>
      </w:pPr>
      <w:r w:rsidRPr="00054323">
        <w:rPr>
          <w:szCs w:val="16"/>
        </w:rPr>
        <w:t>The preventive services line item appropriation includes $264,400 from the state general fund to draw down $1,322,000 in additional federal monies associated with the community based child abuse prevention block grant.  If grant monies are no longer available, the appropriation is reduced by the amounts of $264,400 from the general fund and $1,322,000 from child safety expenditure authority.</w:t>
      </w:r>
    </w:p>
    <w:p w14:paraId="716164EA" w14:textId="77777777" w:rsidR="00054323" w:rsidRDefault="00EE578E" w:rsidP="00A8030C">
      <w:pPr>
        <w:pStyle w:val="P06-00"/>
        <w:rPr>
          <w:szCs w:val="16"/>
          <w:u w:val="single"/>
        </w:rPr>
      </w:pPr>
      <w:r w:rsidRPr="00054323">
        <w:rPr>
          <w:szCs w:val="16"/>
          <w:u w:val="single"/>
        </w:rPr>
        <w:t>Departmentwide</w:t>
      </w:r>
    </w:p>
    <w:p w14:paraId="25400718" w14:textId="77777777" w:rsidR="00054323" w:rsidRDefault="00EE578E" w:rsidP="00A8030C">
      <w:pPr>
        <w:pStyle w:val="P06-00"/>
        <w:rPr>
          <w:szCs w:val="16"/>
        </w:rPr>
      </w:pPr>
      <w:r w:rsidRPr="00054323">
        <w:rPr>
          <w:szCs w:val="16"/>
        </w:rPr>
        <w:t>The amount appropriated for any line item may not be transferred to another line item or to the operating budget unless the transfer is reviewed by the joint legislative budget committee, except that transfers between any two line items relating to the comprehensive health plan are not subject to review.</w:t>
      </w:r>
    </w:p>
    <w:p w14:paraId="1C4D6195" w14:textId="77777777" w:rsidR="00054323" w:rsidRDefault="00EE578E" w:rsidP="00A8030C">
      <w:pPr>
        <w:pStyle w:val="P06-00"/>
        <w:rPr>
          <w:szCs w:val="16"/>
        </w:rPr>
      </w:pPr>
      <w:r w:rsidRPr="00054323">
        <w:rPr>
          <w:szCs w:val="16"/>
        </w:rPr>
        <w:t>Child safety expenditure authority includes all department funding sources excluding the state general fund, the federal child care and development fund block grant, the federal temporary assistance for needy families block grant, the child abuse prevention fund, the children and family services training program fund and the comprehensive health plan expenditure authority fund.</w:t>
      </w:r>
    </w:p>
    <w:p w14:paraId="666A7042" w14:textId="77777777" w:rsidR="00054323" w:rsidRDefault="00EE578E" w:rsidP="00A8030C">
      <w:pPr>
        <w:pStyle w:val="P06-00"/>
        <w:rPr>
          <w:szCs w:val="16"/>
        </w:rPr>
      </w:pPr>
      <w:r w:rsidRPr="00054323">
        <w:rPr>
          <w:szCs w:val="16"/>
        </w:rPr>
        <w:t>On or before December 1, 2024, the department of child safety shall submit a report to the joint legislative budget committee on the department's efforts to implement the family first prevention services act of 2018.  The report shall quantify the department's efforts in at least the following areas, including any associated fiscal impacts:</w:t>
      </w:r>
    </w:p>
    <w:p w14:paraId="62C14572" w14:textId="77777777" w:rsidR="00054323" w:rsidRDefault="00EE578E" w:rsidP="00A8030C">
      <w:pPr>
        <w:pStyle w:val="P06-00"/>
        <w:rPr>
          <w:szCs w:val="16"/>
        </w:rPr>
      </w:pPr>
      <w:r w:rsidRPr="00054323">
        <w:rPr>
          <w:szCs w:val="16"/>
        </w:rPr>
        <w:t xml:space="preserve">1.  Reducing the number of children placed for more than two weeks in congregate care settings, excluding qualified residential treatment programs, facilities for pregnant and parenting youth, supervised </w:t>
      </w:r>
      <w:r w:rsidRPr="00054323">
        <w:rPr>
          <w:szCs w:val="16"/>
        </w:rPr>
        <w:lastRenderedPageBreak/>
        <w:t>independent living and specialized programs for victims of sex trafficking.</w:t>
      </w:r>
    </w:p>
    <w:p w14:paraId="1F7EBCFB" w14:textId="77777777" w:rsidR="00054323" w:rsidRDefault="00EE578E" w:rsidP="00A8030C">
      <w:pPr>
        <w:pStyle w:val="P06-00"/>
        <w:rPr>
          <w:szCs w:val="16"/>
        </w:rPr>
      </w:pPr>
      <w:r w:rsidRPr="00054323">
        <w:rPr>
          <w:szCs w:val="16"/>
        </w:rPr>
        <w:t>2.  Assisting congregate care providers in attaining status as qualified residential treatment programs.</w:t>
      </w:r>
    </w:p>
    <w:p w14:paraId="04C2E3C0" w14:textId="77777777" w:rsidR="00054323" w:rsidRDefault="00EE578E" w:rsidP="00A8030C">
      <w:pPr>
        <w:pStyle w:val="P06-00"/>
        <w:rPr>
          <w:szCs w:val="16"/>
        </w:rPr>
      </w:pPr>
      <w:r w:rsidRPr="00054323">
        <w:rPr>
          <w:szCs w:val="16"/>
        </w:rPr>
        <w:t>3.  Identifying alternative placements, including therapeutic foster homes, for children who would otherwise be placed in congregate care.</w:t>
      </w:r>
    </w:p>
    <w:p w14:paraId="1C4797CA" w14:textId="77777777" w:rsidR="00054323" w:rsidRDefault="00EE578E" w:rsidP="00A8030C">
      <w:pPr>
        <w:pStyle w:val="P06-00"/>
        <w:rPr>
          <w:szCs w:val="16"/>
        </w:rPr>
      </w:pPr>
      <w:r w:rsidRPr="00054323">
        <w:rPr>
          <w:szCs w:val="16"/>
        </w:rPr>
        <w:t>4.  Expanding evidence-based, in-home parent skill-based programs and mental health and substance abuse prevention and treatment services.</w:t>
      </w:r>
    </w:p>
    <w:p w14:paraId="135004D4" w14:textId="77777777" w:rsidR="00054323" w:rsidRDefault="00EE578E" w:rsidP="00A8030C">
      <w:pPr>
        <w:pStyle w:val="P06-00"/>
        <w:rPr>
          <w:szCs w:val="16"/>
          <w:u w:val="single"/>
        </w:rPr>
      </w:pPr>
      <w:r w:rsidRPr="00054323">
        <w:rPr>
          <w:szCs w:val="16"/>
          <w:u w:val="single"/>
        </w:rPr>
        <w:t>Benchmarks</w:t>
      </w:r>
    </w:p>
    <w:p w14:paraId="4E17CCDA" w14:textId="77777777" w:rsidR="00054323" w:rsidRDefault="00EE578E" w:rsidP="00A8030C">
      <w:pPr>
        <w:pStyle w:val="P06-00"/>
        <w:rPr>
          <w:szCs w:val="16"/>
        </w:rPr>
      </w:pPr>
      <w:r w:rsidRPr="00054323">
        <w:rPr>
          <w:szCs w:val="16"/>
        </w:rPr>
        <w:t>For the purposes of this section:</w:t>
      </w:r>
    </w:p>
    <w:p w14:paraId="50B23E2F" w14:textId="77777777" w:rsidR="00054323" w:rsidRDefault="00EE578E" w:rsidP="00A8030C">
      <w:pPr>
        <w:pStyle w:val="P06-00"/>
        <w:rPr>
          <w:szCs w:val="16"/>
        </w:rPr>
      </w:pPr>
      <w:r w:rsidRPr="00054323">
        <w:rPr>
          <w:szCs w:val="16"/>
        </w:rPr>
        <w:t>1.  "Backlog case":</w:t>
      </w:r>
    </w:p>
    <w:p w14:paraId="1DA69CE8" w14:textId="77777777" w:rsidR="00054323" w:rsidRDefault="00EE578E" w:rsidP="00A8030C">
      <w:pPr>
        <w:pStyle w:val="P06-00"/>
        <w:rPr>
          <w:szCs w:val="16"/>
        </w:rPr>
      </w:pPr>
      <w:r w:rsidRPr="00054323">
        <w:rPr>
          <w:szCs w:val="16"/>
        </w:rPr>
        <w:t>(a)  Means any nonactive case for which documentation has not been entered in the child welfare automated system for at least sixty days and for which services have not been authorized for at least sixty days and any case that has had an investigation, has been referred to another unit and has had no contact for at least sixty days.</w:t>
      </w:r>
    </w:p>
    <w:p w14:paraId="351FAEDD" w14:textId="77777777" w:rsidR="00054323" w:rsidRDefault="00EE578E" w:rsidP="00A8030C">
      <w:pPr>
        <w:pStyle w:val="P06-00"/>
        <w:rPr>
          <w:szCs w:val="16"/>
        </w:rPr>
      </w:pPr>
      <w:r w:rsidRPr="00054323">
        <w:rPr>
          <w:szCs w:val="16"/>
        </w:rPr>
        <w:t>(b)  Includes any case for which the investigation has been open without any documentation or contact for at least sixty days, any case involving in</w:t>
      </w:r>
      <w:r w:rsidRPr="00054323">
        <w:rPr>
          <w:szCs w:val="16"/>
        </w:rPr>
        <w:noBreakHyphen/>
        <w:t>home services for which there has been no contact or services authorized for at least sixty days and any case involving foster care in which there has been no contact or any documentation entered in the child welfare automated system for at least sixty days.</w:t>
      </w:r>
    </w:p>
    <w:p w14:paraId="37AB41A7" w14:textId="77777777" w:rsidR="00054323" w:rsidRDefault="00EE578E" w:rsidP="00A8030C">
      <w:pPr>
        <w:pStyle w:val="P06-00"/>
        <w:rPr>
          <w:szCs w:val="16"/>
        </w:rPr>
      </w:pPr>
      <w:r w:rsidRPr="00054323">
        <w:rPr>
          <w:szCs w:val="16"/>
        </w:rPr>
        <w:t>2.  "Long</w:t>
      </w:r>
      <w:r w:rsidRPr="00054323">
        <w:rPr>
          <w:szCs w:val="16"/>
        </w:rPr>
        <w:noBreakHyphen/>
        <w:t>term case" means any case in which the child has been in an out</w:t>
      </w:r>
      <w:r w:rsidRPr="00054323">
        <w:rPr>
          <w:szCs w:val="16"/>
        </w:rPr>
        <w:noBreakHyphen/>
        <w:t>of</w:t>
      </w:r>
      <w:r w:rsidRPr="00054323">
        <w:rPr>
          <w:szCs w:val="16"/>
        </w:rPr>
        <w:noBreakHyphen/>
        <w:t>home placement for at least eighteen months.</w:t>
      </w:r>
    </w:p>
    <w:p w14:paraId="3A145BB8" w14:textId="77777777" w:rsidR="00054323" w:rsidRDefault="00EE578E" w:rsidP="00A8030C">
      <w:pPr>
        <w:pStyle w:val="P06-00"/>
        <w:rPr>
          <w:szCs w:val="16"/>
        </w:rPr>
      </w:pPr>
      <w:r w:rsidRPr="00054323">
        <w:rPr>
          <w:szCs w:val="16"/>
        </w:rPr>
        <w:t>3.  "Open report" means a report that is under investigation or awaiting closure by a supervisor.</w:t>
      </w:r>
    </w:p>
    <w:p w14:paraId="7E032603" w14:textId="77777777" w:rsidR="00054323" w:rsidRDefault="00EE578E" w:rsidP="00A8030C">
      <w:pPr>
        <w:pStyle w:val="P06-00"/>
        <w:rPr>
          <w:szCs w:val="16"/>
        </w:rPr>
      </w:pPr>
      <w:r w:rsidRPr="00054323">
        <w:rPr>
          <w:szCs w:val="16"/>
        </w:rPr>
        <w:t>On or before February 28, 2025 and August 31, 2025, the department of child safety shall present a report to the joint legislative budget committee on the progress made during July 2024 through December 2024 and January 2025 through June 2025, respectively, in meeting the caseload standard and reducing the number of backlog and long</w:t>
      </w:r>
      <w:r w:rsidRPr="00054323">
        <w:rPr>
          <w:szCs w:val="16"/>
        </w:rPr>
        <w:noBreakHyphen/>
        <w:t>term cases.  Each report shall include the number of backlog cases, the number of open reports, the number of long</w:t>
      </w:r>
      <w:r w:rsidRPr="00054323">
        <w:rPr>
          <w:szCs w:val="16"/>
        </w:rPr>
        <w:noBreakHyphen/>
        <w:t>term cases and the caseworker workload in comparison to the previous six months.  Each report shall provide the number of backlog cases by disposition, including the number of backlog cases in the investigation phase, the number of backlog cases associated with out</w:t>
      </w:r>
      <w:r w:rsidRPr="00054323">
        <w:rPr>
          <w:szCs w:val="16"/>
        </w:rPr>
        <w:noBreakHyphen/>
        <w:t>of</w:t>
      </w:r>
      <w:r w:rsidRPr="00054323">
        <w:rPr>
          <w:szCs w:val="16"/>
        </w:rPr>
        <w:noBreakHyphen/>
        <w:t>home placements and the number of backlog cases associated with in</w:t>
      </w:r>
      <w:r w:rsidRPr="00054323">
        <w:rPr>
          <w:szCs w:val="16"/>
        </w:rPr>
        <w:noBreakHyphen/>
        <w:t xml:space="preserve">home cases.  </w:t>
      </w:r>
    </w:p>
    <w:p w14:paraId="0A37DBB8" w14:textId="77777777" w:rsidR="00054323" w:rsidRDefault="00EE578E" w:rsidP="00A8030C">
      <w:pPr>
        <w:pStyle w:val="P06-00"/>
        <w:rPr>
          <w:szCs w:val="16"/>
        </w:rPr>
      </w:pPr>
      <w:r w:rsidRPr="00054323">
        <w:rPr>
          <w:szCs w:val="16"/>
        </w:rPr>
        <w:t>To determine the caseworker workload, the department shall report the number of case-carrying caseworkers at each field office and the number of investigations, in-home cases and long</w:t>
      </w:r>
      <w:r w:rsidRPr="00054323">
        <w:rPr>
          <w:szCs w:val="16"/>
        </w:rPr>
        <w:noBreakHyphen/>
        <w:t>term cases assigned to each field office.</w:t>
      </w:r>
    </w:p>
    <w:p w14:paraId="1CAB0550" w14:textId="77777777" w:rsidR="00054323" w:rsidRDefault="00EE578E" w:rsidP="00A8030C">
      <w:pPr>
        <w:pStyle w:val="P06-00"/>
        <w:rPr>
          <w:szCs w:val="16"/>
        </w:rPr>
      </w:pPr>
      <w:r w:rsidRPr="00054323">
        <w:rPr>
          <w:szCs w:val="16"/>
        </w:rPr>
        <w:t>For backlog cases, the department's benchmark is 1,000 cases.</w:t>
      </w:r>
    </w:p>
    <w:p w14:paraId="218F8A80" w14:textId="77777777" w:rsidR="00054323" w:rsidRDefault="00EE578E" w:rsidP="00A8030C">
      <w:pPr>
        <w:pStyle w:val="P06-00"/>
        <w:rPr>
          <w:szCs w:val="16"/>
        </w:rPr>
      </w:pPr>
      <w:r w:rsidRPr="00054323">
        <w:rPr>
          <w:szCs w:val="16"/>
        </w:rPr>
        <w:t>For open reports, the department's benchmark is fewer than 8,000 open reports.</w:t>
      </w:r>
    </w:p>
    <w:p w14:paraId="7AEA722B" w14:textId="77777777" w:rsidR="00054323" w:rsidRDefault="00EE578E" w:rsidP="00A8030C">
      <w:pPr>
        <w:pStyle w:val="P06-00"/>
        <w:rPr>
          <w:szCs w:val="16"/>
        </w:rPr>
      </w:pPr>
      <w:r w:rsidRPr="00054323">
        <w:rPr>
          <w:szCs w:val="16"/>
        </w:rPr>
        <w:t>For long</w:t>
      </w:r>
      <w:r w:rsidRPr="00054323">
        <w:rPr>
          <w:szCs w:val="16"/>
        </w:rPr>
        <w:noBreakHyphen/>
        <w:t>term cases, the department's benchmark is 3,323 cases.</w:t>
      </w:r>
    </w:p>
    <w:p w14:paraId="79CFE45D" w14:textId="77777777" w:rsidR="00054323" w:rsidRDefault="00EE578E" w:rsidP="00A8030C">
      <w:pPr>
        <w:pStyle w:val="P06-00"/>
        <w:rPr>
          <w:szCs w:val="16"/>
        </w:rPr>
      </w:pPr>
      <w:r w:rsidRPr="00054323">
        <w:rPr>
          <w:szCs w:val="16"/>
        </w:rPr>
        <w:t>If the department of child safety has not submitted a required report within thirty days after the report is due, the director of the joint legislative budget committee shall inform the general accounting office of the department of administration, which shall withhold two percent of the department of child safety's operating lump sum semiannual budget allocation until the department of child safety submits the required report.</w:t>
      </w:r>
    </w:p>
    <w:p w14:paraId="300926F7" w14:textId="77777777" w:rsidR="00054323" w:rsidRDefault="00EE578E" w:rsidP="00A8030C">
      <w:pPr>
        <w:pStyle w:val="P06-00"/>
        <w:rPr>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Laws 2024, chapter 209, section 31 is amended to read:</w:t>
      </w:r>
    </w:p>
    <w:p w14:paraId="32DB0DC7" w14:textId="77777777" w:rsidR="00054323" w:rsidRDefault="00EE578E" w:rsidP="000B7413">
      <w:pPr>
        <w:tabs>
          <w:tab w:val="left" w:pos="0"/>
        </w:tabs>
        <w:rPr>
          <w:szCs w:val="16"/>
        </w:rPr>
      </w:pPr>
      <w:r w:rsidRPr="00054323">
        <w:rPr>
          <w:szCs w:val="16"/>
        </w:rPr>
        <w:t>Sec. 31.  STATE DEPARTMENT OF CORRECTIONS</w:t>
      </w:r>
    </w:p>
    <w:p w14:paraId="24A8A974" w14:textId="77777777" w:rsidR="00054323" w:rsidRDefault="00EE578E" w:rsidP="000B7413">
      <w:pPr>
        <w:tabs>
          <w:tab w:val="right" w:pos="7020"/>
          <w:tab w:val="right" w:pos="8928"/>
        </w:tabs>
        <w:rPr>
          <w:szCs w:val="16"/>
          <w:u w:val="single"/>
        </w:rPr>
      </w:pPr>
      <w:r w:rsidRPr="00054323">
        <w:rPr>
          <w:szCs w:val="16"/>
        </w:rPr>
        <w:tab/>
      </w:r>
      <w:r w:rsidRPr="00054323">
        <w:rPr>
          <w:szCs w:val="16"/>
          <w:u w:val="single"/>
        </w:rPr>
        <w:t>2024-25</w:t>
      </w:r>
    </w:p>
    <w:p w14:paraId="538F4C78" w14:textId="77777777" w:rsidR="00054323" w:rsidRDefault="00EE578E" w:rsidP="000B7413">
      <w:pPr>
        <w:tabs>
          <w:tab w:val="right" w:pos="7020"/>
          <w:tab w:val="right" w:pos="8928"/>
        </w:tabs>
        <w:ind w:left="1200"/>
        <w:rPr>
          <w:szCs w:val="16"/>
        </w:rPr>
      </w:pPr>
      <w:r w:rsidRPr="00054323">
        <w:rPr>
          <w:szCs w:val="16"/>
        </w:rPr>
        <w:t>FTE positions</w:t>
      </w:r>
      <w:r w:rsidRPr="00054323">
        <w:rPr>
          <w:szCs w:val="16"/>
        </w:rPr>
        <w:tab/>
        <w:t>9,592.0</w:t>
      </w:r>
    </w:p>
    <w:p w14:paraId="26F199F1" w14:textId="77777777" w:rsidR="00054323" w:rsidRDefault="00EE578E" w:rsidP="000B7413">
      <w:pPr>
        <w:tabs>
          <w:tab w:val="right" w:pos="7020"/>
          <w:tab w:val="right" w:pos="8928"/>
        </w:tabs>
        <w:ind w:left="1200"/>
        <w:rPr>
          <w:rStyle w:val="O"/>
          <w:szCs w:val="16"/>
        </w:rPr>
      </w:pPr>
      <w:r w:rsidRPr="00054323">
        <w:rPr>
          <w:szCs w:val="16"/>
        </w:rPr>
        <w:t>Operating lump sum appropriation</w:t>
      </w:r>
      <w:r w:rsidRPr="00054323">
        <w:rPr>
          <w:szCs w:val="16"/>
        </w:rPr>
        <w:tab/>
      </w:r>
      <w:r w:rsidRPr="00054323">
        <w:rPr>
          <w:rStyle w:val="O"/>
          <w:szCs w:val="16"/>
        </w:rPr>
        <w:t>$  823,381,600</w:t>
      </w:r>
    </w:p>
    <w:p w14:paraId="569AC801" w14:textId="77777777" w:rsidR="00054323" w:rsidRDefault="00EE578E" w:rsidP="000B7413">
      <w:pPr>
        <w:tabs>
          <w:tab w:val="right" w:pos="7020"/>
          <w:tab w:val="right" w:pos="8928"/>
        </w:tabs>
        <w:ind w:left="1200"/>
        <w:rPr>
          <w:rStyle w:val="UP"/>
          <w:szCs w:val="16"/>
        </w:rPr>
      </w:pPr>
      <w:r w:rsidRPr="00054323">
        <w:rPr>
          <w:szCs w:val="16"/>
        </w:rPr>
        <w:tab/>
      </w:r>
      <w:r w:rsidRPr="00054323">
        <w:rPr>
          <w:rStyle w:val="UP"/>
          <w:szCs w:val="16"/>
        </w:rPr>
        <w:t>$  832,520,500</w:t>
      </w:r>
    </w:p>
    <w:p w14:paraId="59786A83" w14:textId="77777777" w:rsidR="00054323" w:rsidRDefault="00EE578E" w:rsidP="00A8030C">
      <w:pPr>
        <w:tabs>
          <w:tab w:val="right" w:pos="7020"/>
          <w:tab w:val="right" w:pos="8928"/>
        </w:tabs>
        <w:ind w:left="1200"/>
        <w:rPr>
          <w:szCs w:val="16"/>
        </w:rPr>
      </w:pPr>
      <w:r w:rsidRPr="00054323">
        <w:rPr>
          <w:szCs w:val="16"/>
        </w:rPr>
        <w:t>Overtime and compensatory time</w:t>
      </w:r>
      <w:r w:rsidRPr="00054323">
        <w:rPr>
          <w:szCs w:val="16"/>
        </w:rPr>
        <w:tab/>
        <w:t>15,540,500</w:t>
      </w:r>
    </w:p>
    <w:p w14:paraId="0391BB4B" w14:textId="77777777" w:rsidR="00054323" w:rsidRDefault="00EE578E" w:rsidP="00A8030C">
      <w:pPr>
        <w:tabs>
          <w:tab w:val="right" w:pos="7020"/>
          <w:tab w:val="right" w:pos="8928"/>
        </w:tabs>
        <w:ind w:left="1200"/>
        <w:rPr>
          <w:szCs w:val="16"/>
        </w:rPr>
      </w:pPr>
      <w:r w:rsidRPr="00054323">
        <w:rPr>
          <w:szCs w:val="16"/>
        </w:rPr>
        <w:t>Private prison per diem</w:t>
      </w:r>
      <w:r w:rsidRPr="00054323">
        <w:rPr>
          <w:szCs w:val="16"/>
        </w:rPr>
        <w:tab/>
        <w:t> 275,716,800</w:t>
      </w:r>
    </w:p>
    <w:p w14:paraId="69269730" w14:textId="77777777" w:rsidR="00054323" w:rsidRDefault="00EE578E" w:rsidP="00A8030C">
      <w:pPr>
        <w:tabs>
          <w:tab w:val="right" w:pos="7020"/>
          <w:tab w:val="right" w:pos="8928"/>
        </w:tabs>
        <w:ind w:left="1195"/>
        <w:rPr>
          <w:szCs w:val="16"/>
        </w:rPr>
      </w:pPr>
      <w:r w:rsidRPr="00054323">
        <w:rPr>
          <w:szCs w:val="16"/>
        </w:rPr>
        <w:t>Community corrections</w:t>
      </w:r>
      <w:r w:rsidRPr="00054323">
        <w:rPr>
          <w:szCs w:val="16"/>
        </w:rPr>
        <w:tab/>
        <w:t>27,452,300</w:t>
      </w:r>
    </w:p>
    <w:p w14:paraId="24F0939E" w14:textId="77777777" w:rsidR="00054323" w:rsidRDefault="00EE578E" w:rsidP="00A8030C">
      <w:pPr>
        <w:tabs>
          <w:tab w:val="right" w:pos="7020"/>
          <w:tab w:val="right" w:pos="8928"/>
        </w:tabs>
        <w:ind w:left="1195"/>
        <w:rPr>
          <w:szCs w:val="16"/>
        </w:rPr>
      </w:pPr>
      <w:r w:rsidRPr="00054323">
        <w:rPr>
          <w:szCs w:val="16"/>
        </w:rPr>
        <w:t>Inmate health care contracted</w:t>
      </w:r>
    </w:p>
    <w:p w14:paraId="29741E03" w14:textId="77777777" w:rsidR="00054323" w:rsidRDefault="00EE578E" w:rsidP="00A8030C">
      <w:pPr>
        <w:tabs>
          <w:tab w:val="right" w:pos="7020"/>
          <w:tab w:val="right" w:pos="8928"/>
        </w:tabs>
        <w:ind w:left="1195"/>
        <w:rPr>
          <w:rStyle w:val="O"/>
          <w:szCs w:val="16"/>
        </w:rPr>
      </w:pPr>
      <w:r w:rsidRPr="00054323">
        <w:rPr>
          <w:szCs w:val="16"/>
        </w:rPr>
        <w:t>   services</w:t>
      </w:r>
      <w:r w:rsidRPr="00054323">
        <w:rPr>
          <w:szCs w:val="16"/>
        </w:rPr>
        <w:tab/>
        <w:t>   </w:t>
      </w:r>
      <w:r w:rsidRPr="00054323">
        <w:rPr>
          <w:rStyle w:val="O"/>
          <w:szCs w:val="16"/>
        </w:rPr>
        <w:t>367,557,100</w:t>
      </w:r>
    </w:p>
    <w:p w14:paraId="0EB5FC1F" w14:textId="77777777" w:rsidR="00054323" w:rsidRDefault="00EE578E" w:rsidP="00A8030C">
      <w:pPr>
        <w:tabs>
          <w:tab w:val="right" w:pos="7020"/>
          <w:tab w:val="right" w:pos="8928"/>
        </w:tabs>
        <w:ind w:left="1195"/>
        <w:rPr>
          <w:rStyle w:val="UP"/>
          <w:szCs w:val="16"/>
        </w:rPr>
      </w:pPr>
      <w:r w:rsidRPr="00054323">
        <w:rPr>
          <w:szCs w:val="16"/>
        </w:rPr>
        <w:tab/>
      </w:r>
      <w:r w:rsidRPr="00054323">
        <w:rPr>
          <w:rStyle w:val="UP"/>
          <w:szCs w:val="16"/>
        </w:rPr>
        <w:t>376,978,900</w:t>
      </w:r>
    </w:p>
    <w:p w14:paraId="70E4E7C7" w14:textId="77777777" w:rsidR="00054323" w:rsidRDefault="00EE578E" w:rsidP="000B7413">
      <w:pPr>
        <w:tabs>
          <w:tab w:val="right" w:pos="7020"/>
          <w:tab w:val="right" w:pos="8928"/>
        </w:tabs>
        <w:ind w:left="1195"/>
        <w:rPr>
          <w:szCs w:val="16"/>
        </w:rPr>
      </w:pPr>
      <w:r w:rsidRPr="00054323">
        <w:rPr>
          <w:szCs w:val="16"/>
        </w:rPr>
        <w:t>Substance abuse treatment</w:t>
      </w:r>
      <w:r w:rsidRPr="00054323">
        <w:rPr>
          <w:szCs w:val="16"/>
        </w:rPr>
        <w:tab/>
        <w:t>     3,945,400</w:t>
      </w:r>
    </w:p>
    <w:p w14:paraId="4BC33510" w14:textId="77777777" w:rsidR="00054323" w:rsidRDefault="00EE578E" w:rsidP="000B7413">
      <w:pPr>
        <w:tabs>
          <w:tab w:val="right" w:pos="7020"/>
          <w:tab w:val="right" w:pos="8928"/>
        </w:tabs>
        <w:ind w:left="1195"/>
        <w:rPr>
          <w:rStyle w:val="O"/>
          <w:szCs w:val="16"/>
        </w:rPr>
      </w:pPr>
      <w:r w:rsidRPr="00054323">
        <w:rPr>
          <w:szCs w:val="16"/>
        </w:rPr>
        <w:t>Noncontract medication</w:t>
      </w:r>
      <w:r w:rsidRPr="00054323">
        <w:rPr>
          <w:szCs w:val="16"/>
        </w:rPr>
        <w:tab/>
      </w:r>
      <w:r w:rsidRPr="00054323">
        <w:rPr>
          <w:rStyle w:val="O"/>
          <w:szCs w:val="16"/>
        </w:rPr>
        <w:t>55,000,000</w:t>
      </w:r>
    </w:p>
    <w:p w14:paraId="5792024C" w14:textId="77777777" w:rsidR="00054323" w:rsidRDefault="00EE578E" w:rsidP="000B7413">
      <w:pPr>
        <w:tabs>
          <w:tab w:val="right" w:pos="7020"/>
          <w:tab w:val="right" w:pos="8928"/>
        </w:tabs>
        <w:ind w:left="1195"/>
        <w:rPr>
          <w:rStyle w:val="UP"/>
          <w:szCs w:val="16"/>
        </w:rPr>
      </w:pPr>
      <w:r w:rsidRPr="00054323">
        <w:rPr>
          <w:szCs w:val="16"/>
        </w:rPr>
        <w:tab/>
      </w:r>
      <w:r w:rsidRPr="00054323">
        <w:rPr>
          <w:rStyle w:val="UP"/>
          <w:szCs w:val="16"/>
        </w:rPr>
        <w:t>18,000,000</w:t>
      </w:r>
    </w:p>
    <w:p w14:paraId="18961740" w14:textId="77777777" w:rsidR="00054323" w:rsidRDefault="00EE578E" w:rsidP="000B7413">
      <w:pPr>
        <w:tabs>
          <w:tab w:val="right" w:pos="7020"/>
          <w:tab w:val="right" w:pos="8928"/>
        </w:tabs>
        <w:ind w:left="1195"/>
        <w:rPr>
          <w:szCs w:val="16"/>
        </w:rPr>
      </w:pPr>
      <w:r w:rsidRPr="00054323">
        <w:rPr>
          <w:szCs w:val="16"/>
        </w:rPr>
        <w:t>Injunction</w:t>
      </w:r>
      <w:r w:rsidRPr="00054323">
        <w:rPr>
          <w:szCs w:val="16"/>
        </w:rPr>
        <w:noBreakHyphen/>
        <w:t>related IT upgrades</w:t>
      </w:r>
      <w:r w:rsidRPr="00054323">
        <w:rPr>
          <w:szCs w:val="16"/>
        </w:rPr>
        <w:tab/>
        <w:t>    16,000,000</w:t>
      </w:r>
    </w:p>
    <w:p w14:paraId="0B1893D1" w14:textId="77777777" w:rsidR="00054323" w:rsidRDefault="00EE578E" w:rsidP="000B7413">
      <w:pPr>
        <w:pStyle w:val="P00-00"/>
        <w:tabs>
          <w:tab w:val="right" w:pos="7020"/>
          <w:tab w:val="right" w:pos="8928"/>
        </w:tabs>
        <w:rPr>
          <w:szCs w:val="16"/>
        </w:rPr>
      </w:pPr>
      <w:r w:rsidRPr="00054323">
        <w:rPr>
          <w:szCs w:val="16"/>
        </w:rPr>
        <w:t>Total appropriation — state department</w:t>
      </w:r>
    </w:p>
    <w:p w14:paraId="0D1A4108" w14:textId="77777777" w:rsidR="00054323" w:rsidRDefault="00EE578E" w:rsidP="00A8030C">
      <w:pPr>
        <w:tabs>
          <w:tab w:val="right" w:pos="7020"/>
          <w:tab w:val="right" w:pos="8928"/>
        </w:tabs>
        <w:ind w:left="1195" w:hanging="475"/>
        <w:rPr>
          <w:rStyle w:val="O"/>
          <w:szCs w:val="16"/>
        </w:rPr>
      </w:pPr>
      <w:r w:rsidRPr="00054323">
        <w:rPr>
          <w:szCs w:val="16"/>
        </w:rPr>
        <w:t xml:space="preserve">of corrections </w:t>
      </w:r>
      <w:r w:rsidRPr="00054323">
        <w:rPr>
          <w:szCs w:val="16"/>
        </w:rPr>
        <w:tab/>
      </w:r>
      <w:r w:rsidRPr="00054323">
        <w:rPr>
          <w:rStyle w:val="O"/>
          <w:szCs w:val="16"/>
        </w:rPr>
        <w:t>$1,584,593,700</w:t>
      </w:r>
    </w:p>
    <w:p w14:paraId="280BCD9D" w14:textId="77777777" w:rsidR="00054323" w:rsidRDefault="00EE578E" w:rsidP="00A8030C">
      <w:pPr>
        <w:tabs>
          <w:tab w:val="right" w:pos="7020"/>
          <w:tab w:val="right" w:pos="8928"/>
        </w:tabs>
        <w:ind w:left="1195" w:hanging="475"/>
        <w:rPr>
          <w:rStyle w:val="UP"/>
          <w:szCs w:val="16"/>
        </w:rPr>
      </w:pPr>
      <w:r w:rsidRPr="00054323">
        <w:rPr>
          <w:szCs w:val="16"/>
        </w:rPr>
        <w:tab/>
      </w:r>
      <w:r w:rsidRPr="00054323">
        <w:rPr>
          <w:szCs w:val="16"/>
        </w:rPr>
        <w:tab/>
      </w:r>
      <w:r w:rsidRPr="00054323">
        <w:rPr>
          <w:rStyle w:val="UP"/>
          <w:szCs w:val="16"/>
        </w:rPr>
        <w:t>$1,566,154,400</w:t>
      </w:r>
    </w:p>
    <w:p w14:paraId="769BAB0E" w14:textId="77777777" w:rsidR="00054323" w:rsidRDefault="00EE578E" w:rsidP="000B7413">
      <w:pPr>
        <w:tabs>
          <w:tab w:val="left" w:pos="0"/>
          <w:tab w:val="left" w:pos="720"/>
        </w:tabs>
        <w:ind w:firstLine="720"/>
        <w:rPr>
          <w:szCs w:val="16"/>
        </w:rPr>
      </w:pPr>
      <w:r w:rsidRPr="00054323">
        <w:rPr>
          <w:szCs w:val="16"/>
        </w:rPr>
        <w:t>Fund sources:</w:t>
      </w:r>
    </w:p>
    <w:p w14:paraId="4E7D6F51" w14:textId="77777777" w:rsidR="00054323" w:rsidRDefault="00EE578E" w:rsidP="000B7413">
      <w:pPr>
        <w:tabs>
          <w:tab w:val="right" w:pos="7020"/>
          <w:tab w:val="right" w:pos="8928"/>
        </w:tabs>
        <w:ind w:left="1200"/>
        <w:rPr>
          <w:rStyle w:val="O"/>
          <w:szCs w:val="16"/>
        </w:rPr>
      </w:pPr>
      <w:r w:rsidRPr="00054323">
        <w:rPr>
          <w:szCs w:val="16"/>
        </w:rPr>
        <w:t>State general fund</w:t>
      </w:r>
      <w:r w:rsidRPr="00054323">
        <w:rPr>
          <w:szCs w:val="16"/>
        </w:rPr>
        <w:tab/>
      </w:r>
      <w:r w:rsidRPr="00054323">
        <w:rPr>
          <w:rStyle w:val="O"/>
          <w:szCs w:val="16"/>
        </w:rPr>
        <w:t>$1,515,971,300</w:t>
      </w:r>
    </w:p>
    <w:p w14:paraId="37F991EA" w14:textId="77777777" w:rsidR="00054323" w:rsidRDefault="00EE578E" w:rsidP="000B7413">
      <w:pPr>
        <w:tabs>
          <w:tab w:val="right" w:pos="7020"/>
          <w:tab w:val="right" w:pos="8928"/>
        </w:tabs>
        <w:ind w:left="1200"/>
        <w:rPr>
          <w:rStyle w:val="UP"/>
          <w:szCs w:val="16"/>
        </w:rPr>
      </w:pPr>
      <w:r w:rsidRPr="00054323">
        <w:rPr>
          <w:szCs w:val="16"/>
        </w:rPr>
        <w:tab/>
      </w:r>
      <w:r w:rsidRPr="00054323">
        <w:rPr>
          <w:rStyle w:val="UP"/>
          <w:szCs w:val="16"/>
        </w:rPr>
        <w:t>$1,497,456,000</w:t>
      </w:r>
    </w:p>
    <w:p w14:paraId="7A768FD2" w14:textId="77777777" w:rsidR="00054323" w:rsidRDefault="00EE578E" w:rsidP="000B7413">
      <w:pPr>
        <w:tabs>
          <w:tab w:val="right" w:pos="7020"/>
          <w:tab w:val="right" w:pos="8928"/>
        </w:tabs>
        <w:ind w:left="1200"/>
        <w:rPr>
          <w:szCs w:val="16"/>
        </w:rPr>
      </w:pPr>
      <w:r w:rsidRPr="00054323">
        <w:rPr>
          <w:szCs w:val="16"/>
        </w:rPr>
        <w:t>State education fund for</w:t>
      </w:r>
    </w:p>
    <w:p w14:paraId="716AAD6B" w14:textId="77777777" w:rsidR="00054323" w:rsidRDefault="00EE578E" w:rsidP="000B7413">
      <w:pPr>
        <w:tabs>
          <w:tab w:val="right" w:pos="7020"/>
          <w:tab w:val="right" w:pos="8928"/>
        </w:tabs>
        <w:ind w:left="1200"/>
        <w:rPr>
          <w:szCs w:val="16"/>
        </w:rPr>
      </w:pPr>
      <w:r w:rsidRPr="00054323">
        <w:rPr>
          <w:szCs w:val="16"/>
        </w:rPr>
        <w:t>   correctional education</w:t>
      </w:r>
      <w:r w:rsidRPr="00054323">
        <w:rPr>
          <w:szCs w:val="16"/>
        </w:rPr>
        <w:tab/>
        <w:t>723,200</w:t>
      </w:r>
    </w:p>
    <w:p w14:paraId="22A104EE" w14:textId="77777777" w:rsidR="00054323" w:rsidRDefault="00EE578E" w:rsidP="00A8030C">
      <w:pPr>
        <w:tabs>
          <w:tab w:val="right" w:pos="7020"/>
          <w:tab w:val="right" w:pos="8928"/>
        </w:tabs>
        <w:ind w:left="1195"/>
        <w:rPr>
          <w:szCs w:val="16"/>
        </w:rPr>
      </w:pPr>
      <w:r w:rsidRPr="00054323">
        <w:rPr>
          <w:szCs w:val="16"/>
        </w:rPr>
        <w:t>Alcohol abuse treatment fund</w:t>
      </w:r>
      <w:r w:rsidRPr="00054323">
        <w:rPr>
          <w:szCs w:val="16"/>
        </w:rPr>
        <w:tab/>
        <w:t>555,800</w:t>
      </w:r>
    </w:p>
    <w:p w14:paraId="36834F44" w14:textId="77777777" w:rsidR="00054323" w:rsidRDefault="00EE578E" w:rsidP="00A8030C">
      <w:pPr>
        <w:tabs>
          <w:tab w:val="right" w:pos="7020"/>
          <w:tab w:val="right" w:pos="8928"/>
        </w:tabs>
        <w:ind w:left="1195"/>
        <w:rPr>
          <w:szCs w:val="16"/>
        </w:rPr>
      </w:pPr>
      <w:r w:rsidRPr="00054323">
        <w:rPr>
          <w:szCs w:val="16"/>
        </w:rPr>
        <w:t>Penitentiary land fund</w:t>
      </w:r>
      <w:r w:rsidRPr="00054323">
        <w:rPr>
          <w:szCs w:val="16"/>
        </w:rPr>
        <w:tab/>
        <w:t>3,460,300</w:t>
      </w:r>
    </w:p>
    <w:p w14:paraId="0A96CFA2" w14:textId="77777777" w:rsidR="00054323" w:rsidRDefault="00EE578E" w:rsidP="00A8030C">
      <w:pPr>
        <w:tabs>
          <w:tab w:val="right" w:pos="7020"/>
          <w:tab w:val="right" w:pos="8928"/>
        </w:tabs>
        <w:ind w:left="1195"/>
        <w:rPr>
          <w:szCs w:val="16"/>
        </w:rPr>
      </w:pPr>
      <w:r w:rsidRPr="00054323">
        <w:rPr>
          <w:szCs w:val="16"/>
        </w:rPr>
        <w:t>State charitable, penal and</w:t>
      </w:r>
    </w:p>
    <w:p w14:paraId="0C97E46D" w14:textId="77777777" w:rsidR="00054323" w:rsidRDefault="00EE578E" w:rsidP="00A8030C">
      <w:pPr>
        <w:tabs>
          <w:tab w:val="right" w:pos="7020"/>
          <w:tab w:val="right" w:pos="8928"/>
        </w:tabs>
        <w:ind w:left="1195"/>
        <w:rPr>
          <w:szCs w:val="16"/>
        </w:rPr>
      </w:pPr>
      <w:r w:rsidRPr="00054323">
        <w:rPr>
          <w:szCs w:val="16"/>
        </w:rPr>
        <w:t>   reformatory institutions</w:t>
      </w:r>
    </w:p>
    <w:p w14:paraId="64A7E92B" w14:textId="77777777" w:rsidR="00054323" w:rsidRDefault="00EE578E" w:rsidP="00A8030C">
      <w:pPr>
        <w:tabs>
          <w:tab w:val="right" w:pos="7020"/>
          <w:tab w:val="right" w:pos="8928"/>
        </w:tabs>
        <w:ind w:left="1200"/>
        <w:rPr>
          <w:szCs w:val="16"/>
        </w:rPr>
      </w:pPr>
      <w:r w:rsidRPr="00054323">
        <w:rPr>
          <w:szCs w:val="16"/>
        </w:rPr>
        <w:t>   land fund</w:t>
      </w:r>
      <w:r w:rsidRPr="00054323">
        <w:rPr>
          <w:szCs w:val="16"/>
        </w:rPr>
        <w:tab/>
        <w:t>3,734,100</w:t>
      </w:r>
    </w:p>
    <w:p w14:paraId="2973131C" w14:textId="77777777" w:rsidR="00054323" w:rsidRDefault="00EE578E" w:rsidP="00A8030C">
      <w:pPr>
        <w:tabs>
          <w:tab w:val="right" w:pos="7020"/>
          <w:tab w:val="right" w:pos="8928"/>
        </w:tabs>
        <w:ind w:left="1195"/>
        <w:rPr>
          <w:szCs w:val="16"/>
        </w:rPr>
      </w:pPr>
      <w:r w:rsidRPr="00054323">
        <w:rPr>
          <w:szCs w:val="16"/>
        </w:rPr>
        <w:t>Corrections fund</w:t>
      </w:r>
      <w:r w:rsidRPr="00054323">
        <w:rPr>
          <w:szCs w:val="16"/>
        </w:rPr>
        <w:tab/>
        <w:t>31,312,500</w:t>
      </w:r>
    </w:p>
    <w:p w14:paraId="2530EE39" w14:textId="77777777" w:rsidR="00054323" w:rsidRDefault="00EE578E" w:rsidP="00A8030C">
      <w:pPr>
        <w:tabs>
          <w:tab w:val="right" w:pos="7020"/>
          <w:tab w:val="right" w:pos="8928"/>
        </w:tabs>
        <w:ind w:left="1195"/>
        <w:rPr>
          <w:szCs w:val="16"/>
        </w:rPr>
      </w:pPr>
      <w:r w:rsidRPr="00054323">
        <w:rPr>
          <w:szCs w:val="16"/>
        </w:rPr>
        <w:t>Transition program fund</w:t>
      </w:r>
      <w:r w:rsidRPr="00054323">
        <w:rPr>
          <w:szCs w:val="16"/>
        </w:rPr>
        <w:tab/>
        <w:t>15,048,600</w:t>
      </w:r>
    </w:p>
    <w:p w14:paraId="7E4B5ECD" w14:textId="77777777" w:rsidR="00054323" w:rsidRDefault="00EE578E" w:rsidP="00A8030C">
      <w:pPr>
        <w:tabs>
          <w:tab w:val="right" w:pos="7020"/>
          <w:tab w:val="right" w:pos="8928"/>
        </w:tabs>
        <w:ind w:left="1195"/>
        <w:rPr>
          <w:szCs w:val="16"/>
        </w:rPr>
      </w:pPr>
      <w:r w:rsidRPr="00054323">
        <w:rPr>
          <w:szCs w:val="16"/>
        </w:rPr>
        <w:t>Prison construction and</w:t>
      </w:r>
    </w:p>
    <w:p w14:paraId="69162B8F" w14:textId="77777777" w:rsidR="00054323" w:rsidRDefault="00EE578E" w:rsidP="00A8030C">
      <w:pPr>
        <w:tabs>
          <w:tab w:val="right" w:pos="7020"/>
          <w:tab w:val="right" w:pos="8928"/>
        </w:tabs>
        <w:ind w:left="1195"/>
        <w:rPr>
          <w:rStyle w:val="O"/>
          <w:szCs w:val="16"/>
        </w:rPr>
      </w:pPr>
      <w:r w:rsidRPr="00054323">
        <w:rPr>
          <w:szCs w:val="16"/>
        </w:rPr>
        <w:t>   operations fund</w:t>
      </w:r>
      <w:r w:rsidRPr="00054323">
        <w:rPr>
          <w:szCs w:val="16"/>
        </w:rPr>
        <w:tab/>
      </w:r>
      <w:r w:rsidRPr="00054323">
        <w:rPr>
          <w:rStyle w:val="O"/>
          <w:szCs w:val="16"/>
        </w:rPr>
        <w:t>12,500,100</w:t>
      </w:r>
    </w:p>
    <w:p w14:paraId="03C8341E" w14:textId="77777777" w:rsidR="00054323" w:rsidRDefault="00EE578E" w:rsidP="00A8030C">
      <w:pPr>
        <w:tabs>
          <w:tab w:val="right" w:pos="7020"/>
          <w:tab w:val="right" w:pos="8928"/>
        </w:tabs>
        <w:ind w:left="1195"/>
        <w:rPr>
          <w:rStyle w:val="UP"/>
          <w:szCs w:val="16"/>
        </w:rPr>
      </w:pPr>
      <w:r w:rsidRPr="00054323">
        <w:rPr>
          <w:szCs w:val="16"/>
        </w:rPr>
        <w:tab/>
      </w:r>
      <w:r w:rsidRPr="00054323">
        <w:rPr>
          <w:rStyle w:val="UP"/>
          <w:szCs w:val="16"/>
        </w:rPr>
        <w:t>12,576,100</w:t>
      </w:r>
    </w:p>
    <w:p w14:paraId="0FDF981C" w14:textId="77777777" w:rsidR="00054323" w:rsidRDefault="00EE578E" w:rsidP="00A8030C">
      <w:pPr>
        <w:tabs>
          <w:tab w:val="right" w:pos="7020"/>
          <w:tab w:val="right" w:pos="8928"/>
        </w:tabs>
        <w:ind w:left="1200"/>
        <w:rPr>
          <w:szCs w:val="16"/>
        </w:rPr>
      </w:pPr>
      <w:r w:rsidRPr="00054323">
        <w:rPr>
          <w:szCs w:val="16"/>
        </w:rPr>
        <w:t>Inmate store proceeds fund</w:t>
      </w:r>
      <w:r w:rsidRPr="00054323">
        <w:rPr>
          <w:szCs w:val="16"/>
        </w:rPr>
        <w:tab/>
        <w:t>1,287,800</w:t>
      </w:r>
    </w:p>
    <w:p w14:paraId="678B32C1" w14:textId="77777777" w:rsidR="00054323" w:rsidRDefault="00EE578E" w:rsidP="00A8030C">
      <w:pPr>
        <w:pStyle w:val="P06-00"/>
        <w:rPr>
          <w:szCs w:val="16"/>
        </w:rPr>
      </w:pPr>
      <w:r w:rsidRPr="00054323">
        <w:rPr>
          <w:szCs w:val="16"/>
        </w:rPr>
        <w:t xml:space="preserve">Of the amount appropriated in the operating lump sum, $487,093,200 is designated for personal services and $222,017,000 is designated for </w:t>
      </w:r>
      <w:r w:rsidRPr="00054323">
        <w:rPr>
          <w:szCs w:val="16"/>
        </w:rPr>
        <w:lastRenderedPageBreak/>
        <w:t>employee-related expenditures.  The department shall submit an expenditure plan for review by the joint legislative budget committee before spending these monies other than for personal services or employee-related expenditures.</w:t>
      </w:r>
    </w:p>
    <w:p w14:paraId="0E25EEE8" w14:textId="77777777" w:rsidR="00054323" w:rsidRDefault="00EE578E" w:rsidP="00A8030C">
      <w:pPr>
        <w:pStyle w:val="P06-00"/>
        <w:rPr>
          <w:szCs w:val="16"/>
        </w:rPr>
      </w:pPr>
      <w:r w:rsidRPr="00054323">
        <w:rPr>
          <w:szCs w:val="16"/>
        </w:rPr>
        <w:t>After the department submits an expenditure plan to the joint legislative budget committee, the department may transfer personal services and employee-related expenditures savings from the operating budget to the private prison per diem line item for private prison staff stipends.  The amount of any private prison staff stipend may not exceed the amount given to department staff.  The expenditure plan is not subject to review by the joint legislative budget committee.</w:t>
      </w:r>
    </w:p>
    <w:p w14:paraId="360B9797" w14:textId="77777777" w:rsidR="00054323" w:rsidRDefault="00EE578E" w:rsidP="00A8030C">
      <w:pPr>
        <w:pStyle w:val="P06-00"/>
        <w:rPr>
          <w:szCs w:val="16"/>
        </w:rPr>
      </w:pPr>
      <w:r w:rsidRPr="00054323">
        <w:rPr>
          <w:szCs w:val="16"/>
        </w:rPr>
        <w:t xml:space="preserve">The department shall submit an expenditure plan for review by the joint legislative budget committee before spending monies appropriated for the overtime and compensatory time line item other than for personal services or employee-related expenditures.  </w:t>
      </w:r>
    </w:p>
    <w:p w14:paraId="5E1AE91B" w14:textId="77777777" w:rsidR="00054323" w:rsidRDefault="00EE578E" w:rsidP="00A8030C">
      <w:pPr>
        <w:pStyle w:val="P06-00"/>
        <w:rPr>
          <w:szCs w:val="16"/>
        </w:rPr>
      </w:pPr>
      <w:r w:rsidRPr="00054323">
        <w:rPr>
          <w:szCs w:val="16"/>
        </w:rPr>
        <w:t>Private prison vendors that contract with this state may use staff vacancy savings to pay for overtime costs without incurring a penalty or staffing offset.</w:t>
      </w:r>
    </w:p>
    <w:p w14:paraId="0E60A675" w14:textId="77777777" w:rsidR="00054323" w:rsidRDefault="00EE578E" w:rsidP="00A8030C">
      <w:pPr>
        <w:pStyle w:val="P06-00"/>
        <w:rPr>
          <w:szCs w:val="16"/>
        </w:rPr>
      </w:pPr>
      <w:r w:rsidRPr="00054323">
        <w:rPr>
          <w:szCs w:val="16"/>
        </w:rPr>
        <w:t>Before placing any inmates in out-of-state provisional beds, the department shall place inmates in all available prison beds in facilities that are located in this state and that house Arizona inmates, unless the out-of-state provisional beds are of a comparable security level and price.</w:t>
      </w:r>
    </w:p>
    <w:p w14:paraId="7162E837" w14:textId="77777777" w:rsidR="00054323" w:rsidRDefault="00EE578E" w:rsidP="00A8030C">
      <w:pPr>
        <w:pStyle w:val="P06-00"/>
        <w:rPr>
          <w:szCs w:val="16"/>
        </w:rPr>
      </w:pPr>
      <w:r w:rsidRPr="00054323">
        <w:rPr>
          <w:szCs w:val="16"/>
        </w:rPr>
        <w:t>The state department of corrections shall forward to the president of the senate, the speaker of the house of representatives, the chairpersons of the senate and house of representatives appropriations committees and the director of the joint legislative budget committee a monthly report comparing department expenditures for the month and year</w:t>
      </w:r>
      <w:r w:rsidRPr="00054323">
        <w:rPr>
          <w:szCs w:val="16"/>
        </w:rPr>
        <w:noBreakHyphen/>
        <w:t>to-date as compared to prior-year expenditures on or before the thirtieth of the following month.  The report shall be in the same format as the prior fiscal year and include an estimate of potential shortfalls, potential surpluses that may be available to offset these shortfalls and a plan, if necessary, for eliminating any shortfall without a supplemental appropriation.  The report shall include the number of filled and vacant correctional officer and medical staff positions departmentwide and by prison complex.</w:t>
      </w:r>
    </w:p>
    <w:p w14:paraId="390737D4" w14:textId="77777777" w:rsidR="00054323" w:rsidRDefault="00EE578E" w:rsidP="00A8030C">
      <w:pPr>
        <w:pStyle w:val="P06-00"/>
        <w:rPr>
          <w:szCs w:val="16"/>
        </w:rPr>
      </w:pPr>
      <w:r w:rsidRPr="00054323">
        <w:rPr>
          <w:szCs w:val="16"/>
        </w:rPr>
        <w:t xml:space="preserve">On or before November 1, 2024, the state department of corrections shall provide a report on bed capacity to the joint legislative budget committee.  The report shall reflect the bed capacity for each security classification by gender at each state-run and private institution, divided by rated and total beds.  The report shall include bed capacity data for June 30, 2023 and June 30, 2024 and the projected capacity for June 30, 2025, as well as the reasons for any change within that time period.  Within the total bed count, the department shall provide the number of temporary and special use beds.  The report shall also address </w:t>
      </w:r>
      <w:r w:rsidRPr="00054323">
        <w:rPr>
          <w:szCs w:val="16"/>
        </w:rPr>
        <w:lastRenderedPageBreak/>
        <w:t>the department's rationale for eliminating any permanent beds rather than reducing the level of temporary beds.  The report shall also include any plans to vacate beds but not permanently remove the beds from the bed count.  </w:t>
      </w:r>
    </w:p>
    <w:p w14:paraId="3A8CD5B8" w14:textId="77777777" w:rsidR="00054323" w:rsidRDefault="00EE578E" w:rsidP="00A8030C">
      <w:pPr>
        <w:pStyle w:val="P06-00"/>
        <w:rPr>
          <w:szCs w:val="16"/>
        </w:rPr>
      </w:pPr>
      <w:r w:rsidRPr="00054323">
        <w:rPr>
          <w:szCs w:val="16"/>
        </w:rPr>
        <w:t>If the department develops a plan after the department's November 1, 2024 report to open or close one hundred or more state-operated or private prison rated beds, the department shall submit a plan detailing the proposed bed changes for review by the joint legislative budget committee before implementing these changes.</w:t>
      </w:r>
    </w:p>
    <w:p w14:paraId="52B5E6A5" w14:textId="77777777" w:rsidR="00054323" w:rsidRDefault="00EE578E" w:rsidP="00A8030C">
      <w:pPr>
        <w:pStyle w:val="P06-00"/>
        <w:rPr>
          <w:szCs w:val="16"/>
        </w:rPr>
      </w:pPr>
      <w:r w:rsidRPr="00054323">
        <w:rPr>
          <w:szCs w:val="16"/>
        </w:rPr>
        <w:t>One hundred percent of land earnings and interest from the penitentiary land fund shall be distributed to the state department of corrections in compliance with the enabling act and the Constitution of Arizona to be used to support state penal institutions.</w:t>
      </w:r>
    </w:p>
    <w:p w14:paraId="647EA215" w14:textId="77777777" w:rsidR="00054323" w:rsidRDefault="00EE578E" w:rsidP="00A8030C">
      <w:pPr>
        <w:pStyle w:val="P06-00"/>
        <w:rPr>
          <w:szCs w:val="16"/>
        </w:rPr>
      </w:pPr>
      <w:r w:rsidRPr="00054323">
        <w:rPr>
          <w:szCs w:val="16"/>
        </w:rPr>
        <w:t>On or before December 15, 2024 and July 15, 2025, the state department of corrections shall submit a report to the joint legislative budget committee on the progress made in meeting the staffing needs for correctional officers.  Each report shall include the number of filled correctional officer positions, the number of vacant correctional officer positions, the number of people in training, the number of separations and the number of hours of overtime worked year-to-date.  The report shall detail these amounts both departmentwide and by prison complex.</w:t>
      </w:r>
    </w:p>
    <w:p w14:paraId="131A5EE8" w14:textId="77777777" w:rsidR="00054323" w:rsidRDefault="00EE578E" w:rsidP="000B7413">
      <w:pPr>
        <w:pStyle w:val="P06-00"/>
        <w:rPr>
          <w:szCs w:val="16"/>
        </w:rPr>
      </w:pPr>
      <w:r w:rsidRPr="00054323">
        <w:rPr>
          <w:szCs w:val="16"/>
        </w:rPr>
        <w:t>Twenty</w:t>
      </w:r>
      <w:r w:rsidRPr="00054323">
        <w:rPr>
          <w:szCs w:val="16"/>
        </w:rPr>
        <w:noBreakHyphen/>
        <w:t>five percent of land earnings and interest from the state charitable, penal and reformatory institutions land fund shall be distributed to the state department of corrections in compliance with the enabling act and the Constitution of Arizona to be used to support state penal institutions.</w:t>
      </w:r>
    </w:p>
    <w:p w14:paraId="214B6038" w14:textId="77777777" w:rsidR="00054323" w:rsidRDefault="00EE578E" w:rsidP="00A8030C">
      <w:pPr>
        <w:pStyle w:val="P06-00"/>
        <w:rPr>
          <w:szCs w:val="16"/>
        </w:rPr>
      </w:pPr>
      <w:r w:rsidRPr="00054323">
        <w:rPr>
          <w:szCs w:val="16"/>
        </w:rPr>
        <w:t>Before spending any state education fund for correctional education monies in excess of $723,200, the state department of corrections shall report the intended use of the monies to the director of the joint legislative budget committee.</w:t>
      </w:r>
    </w:p>
    <w:p w14:paraId="7EBDF467" w14:textId="77777777" w:rsidR="00054323" w:rsidRDefault="00EE578E" w:rsidP="00A8030C">
      <w:pPr>
        <w:pStyle w:val="P06-00"/>
        <w:rPr>
          <w:szCs w:val="16"/>
        </w:rPr>
      </w:pPr>
      <w:r w:rsidRPr="00054323">
        <w:rPr>
          <w:szCs w:val="16"/>
        </w:rPr>
        <w:t>Before implementing any changes in contracted rates for inmate health care contracted services, the state department of corrections shall submit its expenditure plan for review by the joint legislative budget committee.</w:t>
      </w:r>
    </w:p>
    <w:p w14:paraId="7A9A3CBA" w14:textId="77777777" w:rsidR="00054323" w:rsidRDefault="00EE578E" w:rsidP="00A8030C">
      <w:pPr>
        <w:pStyle w:val="P06-00"/>
        <w:rPr>
          <w:szCs w:val="16"/>
        </w:rPr>
      </w:pPr>
      <w:r w:rsidRPr="00054323">
        <w:rPr>
          <w:szCs w:val="16"/>
        </w:rPr>
        <w:t>On or before August 1, 2024 and February 1, 2025, the state department of corrections shall submit a report to the joint legislative budget committee on the status of all inmate health care performance measures that are tracked by the department for contract monitoring purposes.  Each report must include:</w:t>
      </w:r>
    </w:p>
    <w:p w14:paraId="6FE17855" w14:textId="77777777" w:rsidR="00054323" w:rsidRDefault="00EE578E" w:rsidP="00A8030C">
      <w:pPr>
        <w:pStyle w:val="P06-00"/>
        <w:rPr>
          <w:szCs w:val="16"/>
        </w:rPr>
      </w:pPr>
      <w:r w:rsidRPr="00054323">
        <w:rPr>
          <w:szCs w:val="16"/>
        </w:rPr>
        <w:t>1.  The total number of performance measures, by facility, for which the department is not in substantial compliance.</w:t>
      </w:r>
    </w:p>
    <w:p w14:paraId="17E39D50" w14:textId="77777777" w:rsidR="00054323" w:rsidRDefault="00EE578E" w:rsidP="00A8030C">
      <w:pPr>
        <w:pStyle w:val="P06-00"/>
        <w:rPr>
          <w:szCs w:val="16"/>
        </w:rPr>
      </w:pPr>
      <w:r w:rsidRPr="00054323">
        <w:rPr>
          <w:szCs w:val="16"/>
        </w:rPr>
        <w:t>2.  An explanation for each instance of noncompliance.</w:t>
      </w:r>
    </w:p>
    <w:p w14:paraId="0CA7D702" w14:textId="77777777" w:rsidR="00054323" w:rsidRDefault="00EE578E" w:rsidP="00A8030C">
      <w:pPr>
        <w:pStyle w:val="P06-00"/>
        <w:rPr>
          <w:szCs w:val="16"/>
        </w:rPr>
      </w:pPr>
      <w:r w:rsidRPr="00054323">
        <w:rPr>
          <w:szCs w:val="16"/>
        </w:rPr>
        <w:t xml:space="preserve">3.  The department's plan to comply with the performance measures. </w:t>
      </w:r>
    </w:p>
    <w:p w14:paraId="1E3F57DA" w14:textId="77777777" w:rsidR="00054323" w:rsidRDefault="00EE578E" w:rsidP="00A8030C">
      <w:pPr>
        <w:pStyle w:val="P06-00"/>
        <w:rPr>
          <w:szCs w:val="16"/>
        </w:rPr>
      </w:pPr>
      <w:r w:rsidRPr="00054323">
        <w:rPr>
          <w:szCs w:val="16"/>
        </w:rPr>
        <w:t xml:space="preserve">On or before August 1, 2024, the state department of corrections shall transfer to the public safety personnel retirement system via the </w:t>
      </w:r>
      <w:r w:rsidRPr="00054323">
        <w:rPr>
          <w:szCs w:val="16"/>
        </w:rPr>
        <w:lastRenderedPageBreak/>
        <w:t>department of administration its estimated required annual contribution to the corrections officer retirement plan for fiscal year 2024-2025.</w:t>
      </w:r>
    </w:p>
    <w:p w14:paraId="23A8A05B" w14:textId="77777777" w:rsidR="00054323" w:rsidRDefault="00EE578E" w:rsidP="00A8030C">
      <w:pPr>
        <w:pStyle w:val="P06-00"/>
        <w:rPr>
          <w:szCs w:val="16"/>
        </w:rPr>
      </w:pPr>
      <w:r w:rsidRPr="00054323">
        <w:rPr>
          <w:szCs w:val="16"/>
        </w:rPr>
        <w:t>The department shall report actual fiscal year 2023-2024, estimated fiscal year 2024-2025 and requested fiscal year 2025-2026 expenditures as delineated in the prior year when the department submits its fiscal year 2025-2026 budget request pursuant to section 35-113, Arizona Revised Statutes.</w:t>
      </w:r>
    </w:p>
    <w:p w14:paraId="3C075FE8" w14:textId="77777777" w:rsidR="00054323" w:rsidRDefault="00EE578E" w:rsidP="00A8030C">
      <w:pPr>
        <w:pStyle w:val="P06-00"/>
        <w:rPr>
          <w:szCs w:val="16"/>
        </w:rPr>
      </w:pPr>
      <w:r w:rsidRPr="00054323">
        <w:rPr>
          <w:szCs w:val="16"/>
        </w:rPr>
        <w:t>The department shall use the amount appropriated in the private prison per diem line item to pay private prison contractors for housing and providing medical care to Arizona inmates.  Before spending these monies for any other purpose, the department shall submit an expenditure plan for review by the joint legislative budget committee.</w:t>
      </w:r>
    </w:p>
    <w:p w14:paraId="7D82992D" w14:textId="77777777" w:rsidR="00054323" w:rsidRDefault="00EE578E" w:rsidP="00A8030C">
      <w:pPr>
        <w:pStyle w:val="P06-00"/>
        <w:rPr>
          <w:szCs w:val="16"/>
        </w:rPr>
      </w:pPr>
      <w:r w:rsidRPr="00054323">
        <w:rPr>
          <w:szCs w:val="16"/>
        </w:rPr>
        <w:t>The amount appropriated in the injunction-related IT upgrades line item shall be used to address information technology improvements as required by the court in the Jensen v. Thornell inmate health care litigation.</w:t>
      </w:r>
    </w:p>
    <w:p w14:paraId="7C93F5CF" w14:textId="77777777" w:rsidR="00054323" w:rsidRDefault="00EE578E" w:rsidP="00A8030C">
      <w:pPr>
        <w:pStyle w:val="P06-00"/>
        <w:rPr>
          <w:szCs w:val="16"/>
        </w:rPr>
      </w:pPr>
      <w:r w:rsidRPr="00054323">
        <w:rPr>
          <w:szCs w:val="16"/>
        </w:rPr>
        <w:t>The department shall use the amount appropriated in the noncontract medication line item to purchase medications to treat hepatitis C and for medication</w:t>
      </w:r>
      <w:r w:rsidRPr="00054323">
        <w:rPr>
          <w:szCs w:val="16"/>
        </w:rPr>
        <w:noBreakHyphen/>
        <w:t>assisted treatment for substance use disorder.  Before spending these monies for any other purpose, the department shall submit an expenditure plan for review by the joint legislative budget committee.</w:t>
      </w:r>
    </w:p>
    <w:p w14:paraId="58F01A3B" w14:textId="77777777" w:rsidR="00054323" w:rsidRDefault="00EE578E" w:rsidP="00A8030C">
      <w:pPr>
        <w:pStyle w:val="P06-00"/>
        <w:rPr>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Laws 2024, chapter 209, section 134 is amended to read:</w:t>
      </w:r>
    </w:p>
    <w:p w14:paraId="2ABB0629" w14:textId="77777777" w:rsidR="00054323" w:rsidRDefault="00EE578E" w:rsidP="00A8030C">
      <w:pPr>
        <w:ind w:left="2275" w:right="720" w:hanging="1555"/>
        <w:rPr>
          <w:szCs w:val="16"/>
        </w:rPr>
      </w:pPr>
      <w:r w:rsidRPr="00054323">
        <w:rPr>
          <w:rStyle w:val="BSECNUM"/>
          <w:szCs w:val="16"/>
        </w:rPr>
        <w:t>Sec. 134.  </w:t>
      </w:r>
      <w:r w:rsidRPr="00054323">
        <w:rPr>
          <w:rStyle w:val="SECHEAD"/>
          <w:szCs w:val="16"/>
        </w:rPr>
        <w:t>Fund balance transfer; state highway fund; fiscal year 2024-2025</w:t>
      </w:r>
    </w:p>
    <w:p w14:paraId="59E6FE0D" w14:textId="77777777" w:rsidR="00054323" w:rsidRDefault="00EE578E" w:rsidP="00A8030C">
      <w:pPr>
        <w:pStyle w:val="P06-00"/>
        <w:rPr>
          <w:szCs w:val="16"/>
        </w:rPr>
      </w:pPr>
      <w:r w:rsidRPr="00054323">
        <w:rPr>
          <w:szCs w:val="16"/>
        </w:rPr>
        <w:t xml:space="preserve">A.  Notwithstanding any other law, on or before June 30, 2025, </w:t>
      </w:r>
      <w:r w:rsidRPr="00054323">
        <w:rPr>
          <w:rStyle w:val="O"/>
          <w:szCs w:val="16"/>
        </w:rPr>
        <w:t>$18,700,000</w:t>
      </w:r>
      <w:r w:rsidRPr="00054323">
        <w:rPr>
          <w:szCs w:val="16"/>
        </w:rPr>
        <w:t xml:space="preserve"> </w:t>
      </w:r>
      <w:r w:rsidRPr="00054323">
        <w:rPr>
          <w:rStyle w:val="UP"/>
          <w:szCs w:val="16"/>
        </w:rPr>
        <w:t>$17,200,000</w:t>
      </w:r>
      <w:r w:rsidRPr="00054323">
        <w:rPr>
          <w:szCs w:val="16"/>
        </w:rPr>
        <w:t xml:space="preserve"> is transferred from state highway fund established by section 28-6991, Arizona Revised Statutes, to the state general fund in fiscal year 2024-2025 for the purpose of providing adequate support and maintenance for agencies of this state.  </w:t>
      </w:r>
    </w:p>
    <w:p w14:paraId="437192B3" w14:textId="77777777" w:rsidR="00054323" w:rsidRDefault="00EE578E" w:rsidP="00A8030C">
      <w:pPr>
        <w:pStyle w:val="P06-00"/>
        <w:rPr>
          <w:szCs w:val="16"/>
        </w:rPr>
      </w:pPr>
      <w:r w:rsidRPr="00054323">
        <w:rPr>
          <w:szCs w:val="16"/>
        </w:rPr>
        <w:t>B.  The amount transferred from the state highway fund in subsection A of this section reflects interest income earned from investment of monies in the state highway fund from a portion of revenues derived from the tax levied by title 42, chapter 5, articles 1 and 5, Arizona Revised Statutes, that were transferred to the state highway fund by Laws 2022, chapter 321, section 20, subsection A, paragraph 2.</w:t>
      </w:r>
    </w:p>
    <w:p w14:paraId="187C8428" w14:textId="77777777" w:rsidR="00054323" w:rsidRDefault="00EE578E" w:rsidP="00A8030C">
      <w:pPr>
        <w:pStyle w:val="P06-00"/>
        <w:rPr>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rStyle w:val="TemporaryLaw"/>
          <w:szCs w:val="16"/>
        </w:rPr>
        <w:t>Subject to applicable laws, the sums or sources of revenue set forth in this act are appropriated for the fiscal years indicated and only from the funding sources listed for the purposes and objects specified.  If monies from funding sources in this act are unavailable, no other funding source may be used.</w:t>
      </w:r>
    </w:p>
    <w:p w14:paraId="5DB74727"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BOARD OF ACCOUNTANCY</w:t>
      </w:r>
    </w:p>
    <w:p w14:paraId="14E603C8"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4CD0251" w14:textId="77777777" w:rsidR="00054323" w:rsidRDefault="00EE578E" w:rsidP="00A8030C">
      <w:pPr>
        <w:tabs>
          <w:tab w:val="right" w:pos="7020"/>
          <w:tab w:val="right" w:pos="8910"/>
        </w:tabs>
        <w:ind w:left="1200"/>
        <w:rPr>
          <w:rStyle w:val="TemporaryLaw"/>
          <w:szCs w:val="16"/>
        </w:rPr>
      </w:pPr>
      <w:r w:rsidRPr="00054323">
        <w:rPr>
          <w:rStyle w:val="TemporaryLaw"/>
          <w:szCs w:val="16"/>
        </w:rPr>
        <w:t>FTE positions</w:t>
      </w:r>
      <w:r w:rsidRPr="00054323">
        <w:rPr>
          <w:rStyle w:val="TemporaryLaw"/>
          <w:szCs w:val="16"/>
        </w:rPr>
        <w:tab/>
        <w:t>14.0</w:t>
      </w:r>
    </w:p>
    <w:p w14:paraId="0685793E" w14:textId="77777777" w:rsidR="00054323" w:rsidRDefault="00EE578E" w:rsidP="00A8030C">
      <w:pPr>
        <w:tabs>
          <w:tab w:val="right" w:pos="7020"/>
          <w:tab w:val="right" w:pos="8910"/>
        </w:tabs>
        <w:ind w:left="1200"/>
        <w:rPr>
          <w:rStyle w:val="TemporaryLaw"/>
          <w:szCs w:val="16"/>
        </w:rPr>
      </w:pPr>
      <w:r w:rsidRPr="00054323">
        <w:rPr>
          <w:rStyle w:val="TemporaryLaw"/>
          <w:szCs w:val="16"/>
        </w:rPr>
        <w:t>Lump sum appropriation</w:t>
      </w:r>
      <w:r w:rsidRPr="00054323">
        <w:rPr>
          <w:rStyle w:val="TemporaryLaw"/>
          <w:szCs w:val="16"/>
        </w:rPr>
        <w:tab/>
        <w:t>$  2,258,100</w:t>
      </w:r>
    </w:p>
    <w:p w14:paraId="2349F66B" w14:textId="77777777" w:rsidR="00054323" w:rsidRDefault="00EE578E" w:rsidP="00A8030C">
      <w:pPr>
        <w:pStyle w:val="BodyTextIndent"/>
        <w:keepNext/>
        <w:keepLines/>
        <w:rPr>
          <w:rStyle w:val="TemporaryLaw"/>
          <w:szCs w:val="16"/>
        </w:rPr>
      </w:pPr>
      <w:r w:rsidRPr="00054323">
        <w:rPr>
          <w:rStyle w:val="TemporaryLaw"/>
          <w:szCs w:val="16"/>
        </w:rPr>
        <w:t>Fund sources:</w:t>
      </w:r>
    </w:p>
    <w:p w14:paraId="1621EBF7" w14:textId="77777777" w:rsidR="00054323" w:rsidRDefault="00EE578E" w:rsidP="00A8030C">
      <w:pPr>
        <w:keepNext/>
        <w:keepLines/>
        <w:tabs>
          <w:tab w:val="right" w:pos="7020"/>
          <w:tab w:val="right" w:pos="8910"/>
        </w:tabs>
        <w:ind w:firstLine="1440"/>
        <w:rPr>
          <w:rStyle w:val="TemporaryLaw"/>
          <w:szCs w:val="16"/>
        </w:rPr>
      </w:pPr>
      <w:r w:rsidRPr="00054323">
        <w:rPr>
          <w:rStyle w:val="TemporaryLaw"/>
          <w:szCs w:val="16"/>
        </w:rPr>
        <w:t>Board of accountancy fund</w:t>
      </w:r>
      <w:r w:rsidRPr="00054323">
        <w:rPr>
          <w:rStyle w:val="TemporaryLaw"/>
          <w:szCs w:val="16"/>
        </w:rPr>
        <w:tab/>
        <w:t>$  2,258,100</w:t>
      </w:r>
    </w:p>
    <w:p w14:paraId="21B8CF87"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ACUPUNCTURE BOARD OF EXAMINERS</w:t>
      </w:r>
    </w:p>
    <w:p w14:paraId="3513C018"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FCB4654" w14:textId="77777777" w:rsidR="00054323" w:rsidRDefault="00EE578E" w:rsidP="00A8030C">
      <w:pPr>
        <w:tabs>
          <w:tab w:val="right" w:pos="7020"/>
          <w:tab w:val="right" w:pos="8910"/>
        </w:tabs>
        <w:ind w:left="1200"/>
        <w:rPr>
          <w:rStyle w:val="TemporaryLaw"/>
          <w:szCs w:val="16"/>
        </w:rPr>
      </w:pPr>
      <w:r w:rsidRPr="00054323">
        <w:rPr>
          <w:rStyle w:val="TemporaryLaw"/>
          <w:szCs w:val="16"/>
        </w:rPr>
        <w:t>FTE positions</w:t>
      </w:r>
      <w:r w:rsidRPr="00054323">
        <w:rPr>
          <w:rStyle w:val="TemporaryLaw"/>
          <w:szCs w:val="16"/>
        </w:rPr>
        <w:tab/>
        <w:t>1.0</w:t>
      </w:r>
    </w:p>
    <w:p w14:paraId="420E6361" w14:textId="77777777" w:rsidR="00054323" w:rsidRDefault="00EE578E" w:rsidP="00A8030C">
      <w:pPr>
        <w:tabs>
          <w:tab w:val="right" w:pos="7020"/>
          <w:tab w:val="right" w:pos="8910"/>
        </w:tabs>
        <w:ind w:left="1200"/>
        <w:rPr>
          <w:rStyle w:val="TemporaryLaw"/>
          <w:szCs w:val="16"/>
        </w:rPr>
      </w:pPr>
      <w:r w:rsidRPr="00054323">
        <w:rPr>
          <w:rStyle w:val="TemporaryLaw"/>
          <w:szCs w:val="16"/>
        </w:rPr>
        <w:t xml:space="preserve">Lump sum appropriation </w:t>
      </w:r>
      <w:r w:rsidRPr="00054323">
        <w:rPr>
          <w:rStyle w:val="TemporaryLaw"/>
          <w:szCs w:val="16"/>
        </w:rPr>
        <w:tab/>
        <w:t>$    199,700</w:t>
      </w:r>
    </w:p>
    <w:p w14:paraId="5E28C229"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07F77F36" w14:textId="77777777" w:rsidR="00054323" w:rsidRDefault="00EE578E" w:rsidP="00A8030C">
      <w:pPr>
        <w:tabs>
          <w:tab w:val="right" w:pos="7020"/>
          <w:tab w:val="right" w:pos="8910"/>
        </w:tabs>
        <w:ind w:firstLine="1440"/>
        <w:rPr>
          <w:rStyle w:val="TemporaryLaw"/>
          <w:szCs w:val="16"/>
        </w:rPr>
      </w:pPr>
      <w:r w:rsidRPr="00054323">
        <w:rPr>
          <w:rStyle w:val="TemporaryLaw"/>
          <w:szCs w:val="16"/>
        </w:rPr>
        <w:t>Acupuncture board of examiners</w:t>
      </w:r>
    </w:p>
    <w:p w14:paraId="434E9AF6" w14:textId="77777777" w:rsidR="00054323" w:rsidRDefault="00EE578E" w:rsidP="00A8030C">
      <w:pPr>
        <w:tabs>
          <w:tab w:val="right" w:pos="7020"/>
          <w:tab w:val="right" w:pos="8910"/>
        </w:tabs>
        <w:ind w:firstLine="1440"/>
        <w:rPr>
          <w:rStyle w:val="TemporaryLaw"/>
          <w:szCs w:val="16"/>
        </w:rPr>
      </w:pPr>
      <w:r w:rsidRPr="00054323">
        <w:rPr>
          <w:rStyle w:val="TemporaryLaw"/>
          <w:szCs w:val="16"/>
        </w:rPr>
        <w:t>   fund</w:t>
      </w:r>
      <w:r w:rsidRPr="00054323">
        <w:rPr>
          <w:rStyle w:val="TemporaryLaw"/>
          <w:szCs w:val="16"/>
        </w:rPr>
        <w:tab/>
        <w:t>$    199,700</w:t>
      </w:r>
    </w:p>
    <w:p w14:paraId="20B4CA96" w14:textId="77777777" w:rsidR="00054323" w:rsidRDefault="00EE578E" w:rsidP="00A8030C">
      <w:pPr>
        <w:pStyle w:val="P06-00"/>
        <w:rPr>
          <w:szCs w:val="16"/>
        </w:rPr>
      </w:pPr>
      <w:r w:rsidRPr="00054323">
        <w:rPr>
          <w:rStyle w:val="TemporaryLaw"/>
          <w:szCs w:val="16"/>
        </w:rPr>
        <w:t xml:space="preserve">Of the </w:t>
      </w:r>
      <w:r w:rsidRPr="00054323">
        <w:rPr>
          <w:color w:val="0000FF"/>
          <w:szCs w:val="16"/>
        </w:rPr>
        <w:t>amount appropriated in the lump sum appropriation, $42,818 may be used to pay outstanding costs of services provided by the department of administration-central services bureau in prior years</w:t>
      </w:r>
      <w:r w:rsidRPr="00054323">
        <w:rPr>
          <w:rStyle w:val="TemporaryLaw"/>
          <w:szCs w:val="16"/>
        </w:rPr>
        <w:t>.</w:t>
      </w:r>
    </w:p>
    <w:p w14:paraId="1133FB4C" w14:textId="77777777" w:rsidR="00054323" w:rsidRDefault="00EE578E" w:rsidP="00A8030C">
      <w:pPr>
        <w:keepNext/>
        <w:keepLines/>
        <w:tabs>
          <w:tab w:val="right" w:pos="7020"/>
          <w:tab w:val="right" w:pos="891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ADMINISTRATION</w:t>
      </w:r>
    </w:p>
    <w:p w14:paraId="2EB27C25"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2003625D"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549.1</w:t>
      </w:r>
    </w:p>
    <w:p w14:paraId="2B845C25"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$ 96,570,000</w:t>
      </w:r>
    </w:p>
    <w:p w14:paraId="32DBC5FC" w14:textId="77777777" w:rsidR="00054323" w:rsidRDefault="00EE578E" w:rsidP="00A8030C">
      <w:pPr>
        <w:tabs>
          <w:tab w:val="right" w:pos="7020"/>
          <w:tab w:val="right" w:pos="8928"/>
        </w:tabs>
        <w:ind w:left="1195"/>
        <w:rPr>
          <w:rStyle w:val="TemporaryLaw"/>
          <w:szCs w:val="16"/>
        </w:rPr>
      </w:pPr>
      <w:r w:rsidRPr="00054323">
        <w:rPr>
          <w:rStyle w:val="TemporaryLaw"/>
          <w:szCs w:val="16"/>
        </w:rPr>
        <w:t>Utilities</w:t>
      </w:r>
      <w:r w:rsidRPr="00054323">
        <w:rPr>
          <w:rStyle w:val="TemporaryLaw"/>
          <w:szCs w:val="16"/>
        </w:rPr>
        <w:tab/>
        <w:t>7,649,900</w:t>
      </w:r>
    </w:p>
    <w:p w14:paraId="27A37678"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financial information</w:t>
      </w:r>
    </w:p>
    <w:p w14:paraId="5E2B549A" w14:textId="77777777" w:rsidR="00054323" w:rsidRDefault="00EE578E" w:rsidP="00A8030C">
      <w:pPr>
        <w:tabs>
          <w:tab w:val="right" w:pos="7020"/>
          <w:tab w:val="right" w:pos="8928"/>
        </w:tabs>
        <w:ind w:left="1195"/>
        <w:rPr>
          <w:rStyle w:val="TemporaryLaw"/>
          <w:szCs w:val="16"/>
        </w:rPr>
      </w:pPr>
      <w:r w:rsidRPr="00054323">
        <w:rPr>
          <w:rStyle w:val="TemporaryLaw"/>
          <w:szCs w:val="16"/>
        </w:rPr>
        <w:t>   system</w:t>
      </w:r>
      <w:r w:rsidRPr="00054323">
        <w:rPr>
          <w:rStyle w:val="TemporaryLaw"/>
          <w:szCs w:val="16"/>
        </w:rPr>
        <w:tab/>
      </w:r>
      <w:r w:rsidRPr="00054323">
        <w:rPr>
          <w:rStyle w:val="TemporaryLaw"/>
          <w:rFonts w:eastAsiaTheme="majorEastAsia"/>
        </w:rPr>
        <w:t>15,238,700</w:t>
      </w:r>
    </w:p>
    <w:p w14:paraId="66EA6C9E" w14:textId="77777777" w:rsidR="00054323" w:rsidRDefault="00EE578E" w:rsidP="00A8030C">
      <w:pPr>
        <w:tabs>
          <w:tab w:val="right" w:pos="7020"/>
          <w:tab w:val="right" w:pos="8928"/>
        </w:tabs>
        <w:ind w:left="1195"/>
        <w:rPr>
          <w:rStyle w:val="TemporaryLaw"/>
          <w:szCs w:val="16"/>
        </w:rPr>
      </w:pPr>
      <w:r w:rsidRPr="00054323">
        <w:rPr>
          <w:rStyle w:val="TemporaryLaw"/>
          <w:szCs w:val="16"/>
        </w:rPr>
        <w:t>Risk management administrative</w:t>
      </w:r>
    </w:p>
    <w:p w14:paraId="5BD5D74A" w14:textId="77777777" w:rsidR="00054323" w:rsidRDefault="00EE578E" w:rsidP="00A8030C">
      <w:pPr>
        <w:tabs>
          <w:tab w:val="right" w:pos="7020"/>
          <w:tab w:val="right" w:pos="8928"/>
        </w:tabs>
        <w:ind w:left="1195"/>
        <w:rPr>
          <w:rStyle w:val="TemporaryLaw"/>
          <w:szCs w:val="16"/>
        </w:rPr>
      </w:pPr>
      <w:r w:rsidRPr="00054323">
        <w:rPr>
          <w:rStyle w:val="TemporaryLaw"/>
          <w:szCs w:val="16"/>
        </w:rPr>
        <w:t>   expenses</w:t>
      </w:r>
      <w:r w:rsidRPr="00054323">
        <w:rPr>
          <w:rStyle w:val="TemporaryLaw"/>
          <w:szCs w:val="16"/>
        </w:rPr>
        <w:tab/>
        <w:t>14,770,700</w:t>
      </w:r>
    </w:p>
    <w:p w14:paraId="671267BC" w14:textId="77777777" w:rsidR="00054323" w:rsidRDefault="00EE578E" w:rsidP="00A8030C">
      <w:pPr>
        <w:tabs>
          <w:tab w:val="right" w:pos="7020"/>
          <w:tab w:val="right" w:pos="8928"/>
        </w:tabs>
        <w:ind w:left="1200"/>
        <w:rPr>
          <w:rStyle w:val="TemporaryLaw"/>
          <w:szCs w:val="16"/>
        </w:rPr>
      </w:pPr>
      <w:r w:rsidRPr="00054323">
        <w:rPr>
          <w:rStyle w:val="TemporaryLaw"/>
          <w:szCs w:val="16"/>
        </w:rPr>
        <w:t>Risk management losses and</w:t>
      </w:r>
    </w:p>
    <w:p w14:paraId="6FF8B3BE" w14:textId="77777777" w:rsidR="00054323" w:rsidRDefault="00EE578E" w:rsidP="00A8030C">
      <w:pPr>
        <w:tabs>
          <w:tab w:val="right" w:pos="7020"/>
          <w:tab w:val="right" w:pos="8928"/>
        </w:tabs>
        <w:ind w:left="1200"/>
        <w:rPr>
          <w:rStyle w:val="TemporaryLaw"/>
          <w:szCs w:val="16"/>
        </w:rPr>
      </w:pPr>
      <w:r w:rsidRPr="00054323">
        <w:rPr>
          <w:rStyle w:val="TemporaryLaw"/>
          <w:szCs w:val="16"/>
        </w:rPr>
        <w:t>   premiums</w:t>
      </w:r>
      <w:r w:rsidRPr="00054323">
        <w:rPr>
          <w:rStyle w:val="TemporaryLaw"/>
          <w:szCs w:val="16"/>
        </w:rPr>
        <w:tab/>
        <w:t>93,864,300</w:t>
      </w:r>
    </w:p>
    <w:p w14:paraId="3112AAA7" w14:textId="77777777" w:rsidR="00054323" w:rsidRDefault="00EE578E" w:rsidP="00A8030C">
      <w:pPr>
        <w:tabs>
          <w:tab w:val="right" w:pos="7020"/>
          <w:tab w:val="right" w:pos="8928"/>
        </w:tabs>
        <w:ind w:left="1195"/>
        <w:rPr>
          <w:rStyle w:val="TemporaryLaw"/>
          <w:szCs w:val="16"/>
        </w:rPr>
      </w:pPr>
      <w:r w:rsidRPr="00054323">
        <w:rPr>
          <w:rStyle w:val="TemporaryLaw"/>
          <w:szCs w:val="16"/>
        </w:rPr>
        <w:t>Workers' compensation losses</w:t>
      </w:r>
    </w:p>
    <w:p w14:paraId="3804F82C" w14:textId="77777777" w:rsidR="00054323" w:rsidRDefault="00EE578E" w:rsidP="00A8030C">
      <w:pPr>
        <w:tabs>
          <w:tab w:val="right" w:pos="7020"/>
          <w:tab w:val="right" w:pos="8928"/>
        </w:tabs>
        <w:ind w:left="1195"/>
        <w:rPr>
          <w:rStyle w:val="TemporaryLaw"/>
          <w:szCs w:val="16"/>
        </w:rPr>
      </w:pPr>
      <w:r w:rsidRPr="00054323">
        <w:rPr>
          <w:rStyle w:val="TemporaryLaw"/>
          <w:szCs w:val="16"/>
        </w:rPr>
        <w:t>   and premiums</w:t>
      </w:r>
      <w:r w:rsidRPr="00054323">
        <w:rPr>
          <w:rStyle w:val="TemporaryLaw"/>
          <w:szCs w:val="16"/>
        </w:rPr>
        <w:tab/>
        <w:t>28,741,000</w:t>
      </w:r>
    </w:p>
    <w:p w14:paraId="02859AE4" w14:textId="77777777" w:rsidR="00054323" w:rsidRDefault="00EE578E" w:rsidP="00A8030C">
      <w:pPr>
        <w:tabs>
          <w:tab w:val="right" w:pos="7020"/>
          <w:tab w:val="right" w:pos="8928"/>
        </w:tabs>
        <w:ind w:left="1195"/>
        <w:rPr>
          <w:rStyle w:val="TemporaryLaw"/>
          <w:szCs w:val="16"/>
        </w:rPr>
      </w:pPr>
      <w:r w:rsidRPr="00054323">
        <w:rPr>
          <w:rStyle w:val="TemporaryLaw"/>
          <w:szCs w:val="16"/>
        </w:rPr>
        <w:t>Cyber risk insurance</w:t>
      </w:r>
      <w:r w:rsidRPr="00054323">
        <w:rPr>
          <w:rStyle w:val="TemporaryLaw"/>
          <w:szCs w:val="16"/>
        </w:rPr>
        <w:tab/>
        <w:t>23,037,200</w:t>
      </w:r>
    </w:p>
    <w:p w14:paraId="71694C00" w14:textId="77777777" w:rsidR="00054323" w:rsidRDefault="00EE578E" w:rsidP="00A8030C">
      <w:pPr>
        <w:tabs>
          <w:tab w:val="right" w:pos="7020"/>
          <w:tab w:val="right" w:pos="8928"/>
        </w:tabs>
        <w:ind w:left="1195"/>
        <w:rPr>
          <w:rStyle w:val="TemporaryLaw"/>
          <w:szCs w:val="16"/>
        </w:rPr>
      </w:pPr>
      <w:r w:rsidRPr="00054323">
        <w:rPr>
          <w:rStyle w:val="TemporaryLaw"/>
          <w:szCs w:val="16"/>
        </w:rPr>
        <w:t>Information technology project</w:t>
      </w:r>
    </w:p>
    <w:p w14:paraId="5A9EBCBD" w14:textId="77777777" w:rsidR="00054323" w:rsidRDefault="00EE578E" w:rsidP="00A8030C">
      <w:pPr>
        <w:tabs>
          <w:tab w:val="right" w:pos="7020"/>
          <w:tab w:val="right" w:pos="8928"/>
        </w:tabs>
        <w:ind w:left="1195"/>
        <w:rPr>
          <w:rStyle w:val="TemporaryLaw"/>
          <w:szCs w:val="16"/>
        </w:rPr>
      </w:pPr>
      <w:r w:rsidRPr="00054323">
        <w:rPr>
          <w:rStyle w:val="TemporaryLaw"/>
          <w:szCs w:val="16"/>
        </w:rPr>
        <w:t>   management and oversight</w:t>
      </w:r>
      <w:r w:rsidRPr="00054323">
        <w:rPr>
          <w:rStyle w:val="TemporaryLaw"/>
          <w:szCs w:val="16"/>
        </w:rPr>
        <w:tab/>
        <w:t>1,778,100</w:t>
      </w:r>
    </w:p>
    <w:p w14:paraId="32B40508"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surplus property sales</w:t>
      </w:r>
    </w:p>
    <w:p w14:paraId="7798F41B" w14:textId="77777777" w:rsidR="00054323" w:rsidRDefault="00EE578E" w:rsidP="00A8030C">
      <w:pPr>
        <w:tabs>
          <w:tab w:val="right" w:pos="7020"/>
          <w:tab w:val="right" w:pos="8928"/>
        </w:tabs>
        <w:ind w:left="1195"/>
        <w:rPr>
          <w:rStyle w:val="TemporaryLaw"/>
          <w:szCs w:val="16"/>
        </w:rPr>
      </w:pPr>
      <w:r w:rsidRPr="00054323">
        <w:rPr>
          <w:rStyle w:val="TemporaryLaw"/>
          <w:szCs w:val="16"/>
        </w:rPr>
        <w:t>   agency proceeds</w:t>
      </w:r>
      <w:r w:rsidRPr="00054323">
        <w:rPr>
          <w:rStyle w:val="TemporaryLaw"/>
          <w:szCs w:val="16"/>
        </w:rPr>
        <w:tab/>
        <w:t>1,810,000</w:t>
      </w:r>
    </w:p>
    <w:p w14:paraId="578731BB" w14:textId="77777777" w:rsidR="00054323" w:rsidRDefault="00EE578E" w:rsidP="00A8030C">
      <w:pPr>
        <w:tabs>
          <w:tab w:val="right" w:pos="7020"/>
          <w:tab w:val="right" w:pos="8928"/>
        </w:tabs>
        <w:ind w:left="1195"/>
        <w:rPr>
          <w:rStyle w:val="TemporaryLaw"/>
          <w:szCs w:val="16"/>
        </w:rPr>
      </w:pPr>
      <w:r w:rsidRPr="00054323">
        <w:rPr>
          <w:rStyle w:val="TemporaryLaw"/>
          <w:szCs w:val="16"/>
        </w:rPr>
        <w:t>Digital solutions office</w:t>
      </w:r>
      <w:r w:rsidRPr="00054323">
        <w:rPr>
          <w:rStyle w:val="TemporaryLaw"/>
          <w:szCs w:val="16"/>
        </w:rPr>
        <w:tab/>
        <w:t>1,345,700</w:t>
      </w:r>
    </w:p>
    <w:p w14:paraId="24D6F26B" w14:textId="77777777" w:rsidR="00054323" w:rsidRDefault="00EE578E" w:rsidP="00A8030C">
      <w:pPr>
        <w:tabs>
          <w:tab w:val="right" w:pos="7020"/>
          <w:tab w:val="right" w:pos="8928"/>
        </w:tabs>
        <w:ind w:left="1195"/>
        <w:rPr>
          <w:rStyle w:val="TemporaryLaw"/>
          <w:szCs w:val="16"/>
        </w:rPr>
      </w:pPr>
      <w:r w:rsidRPr="00054323">
        <w:rPr>
          <w:rStyle w:val="TemporaryLaw"/>
          <w:szCs w:val="16"/>
        </w:rPr>
        <w:t>Critical applications catalogue</w:t>
      </w:r>
      <w:r w:rsidRPr="00054323">
        <w:rPr>
          <w:rStyle w:val="TemporaryLaw"/>
          <w:szCs w:val="16"/>
        </w:rPr>
        <w:tab/>
        <w:t>400,000</w:t>
      </w:r>
    </w:p>
    <w:p w14:paraId="666A18C6"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Cybersecurity systems </w:t>
      </w:r>
    </w:p>
    <w:p w14:paraId="7275D129" w14:textId="77777777" w:rsidR="00054323" w:rsidRDefault="00EE578E" w:rsidP="00A8030C">
      <w:pPr>
        <w:tabs>
          <w:tab w:val="right" w:pos="7020"/>
          <w:tab w:val="right" w:pos="8928"/>
        </w:tabs>
        <w:ind w:left="1195"/>
        <w:rPr>
          <w:rStyle w:val="TemporaryLaw"/>
          <w:szCs w:val="16"/>
        </w:rPr>
      </w:pPr>
      <w:r w:rsidRPr="00054323">
        <w:rPr>
          <w:rStyle w:val="TemporaryLaw"/>
          <w:szCs w:val="16"/>
        </w:rPr>
        <w:t>   administration</w:t>
      </w:r>
      <w:r w:rsidRPr="00054323">
        <w:rPr>
          <w:rStyle w:val="TemporaryLaw"/>
          <w:szCs w:val="16"/>
        </w:rPr>
        <w:tab/>
        <w:t>446,500</w:t>
      </w:r>
    </w:p>
    <w:p w14:paraId="10AA6255" w14:textId="77777777" w:rsidR="00054323" w:rsidRDefault="00EE578E" w:rsidP="00A8030C">
      <w:pPr>
        <w:tabs>
          <w:tab w:val="right" w:pos="7020"/>
          <w:tab w:val="right" w:pos="8928"/>
        </w:tabs>
        <w:ind w:left="1195"/>
        <w:rPr>
          <w:rStyle w:val="TemporaryLaw"/>
          <w:szCs w:val="16"/>
        </w:rPr>
      </w:pPr>
      <w:r w:rsidRPr="00054323">
        <w:rPr>
          <w:rStyle w:val="TemporaryLaw"/>
          <w:szCs w:val="16"/>
        </w:rPr>
        <w:t>Government transformation office</w:t>
      </w:r>
      <w:r w:rsidRPr="00054323">
        <w:rPr>
          <w:rStyle w:val="TemporaryLaw"/>
          <w:szCs w:val="16"/>
        </w:rPr>
        <w:tab/>
        <w:t>   2,074,700</w:t>
      </w:r>
    </w:p>
    <w:p w14:paraId="3A665C38" w14:textId="77777777" w:rsidR="00054323" w:rsidRDefault="00EE578E" w:rsidP="00A8030C">
      <w:pPr>
        <w:tabs>
          <w:tab w:val="right" w:pos="7020"/>
          <w:tab w:val="right" w:pos="8928"/>
        </w:tabs>
        <w:ind w:left="1195"/>
        <w:rPr>
          <w:rStyle w:val="AmendCode"/>
          <w:rFonts w:eastAsiaTheme="majorEastAsia"/>
          <w:szCs w:val="16"/>
        </w:rPr>
      </w:pPr>
      <w:r w:rsidRPr="00054323">
        <w:rPr>
          <w:rStyle w:val="TemporaryLaw"/>
          <w:rFonts w:eastAsiaTheme="majorEastAsia"/>
        </w:rPr>
        <w:t>Health care interoperability grants</w:t>
      </w:r>
      <w:r w:rsidRPr="00054323">
        <w:rPr>
          <w:rStyle w:val="TemporaryLaw"/>
          <w:rFonts w:eastAsiaTheme="majorEastAsia"/>
        </w:rPr>
        <w:tab/>
        <w:t>1,000,000</w:t>
      </w:r>
    </w:p>
    <w:p w14:paraId="291BA0D1" w14:textId="77777777" w:rsidR="00054323" w:rsidRDefault="00EE578E" w:rsidP="00A8030C">
      <w:pPr>
        <w:tabs>
          <w:tab w:val="right" w:pos="7020"/>
          <w:tab w:val="right" w:pos="8928"/>
        </w:tabs>
        <w:ind w:left="1195"/>
        <w:rPr>
          <w:color w:val="0000FF"/>
          <w:szCs w:val="16"/>
        </w:rPr>
      </w:pPr>
      <w:r w:rsidRPr="00054323">
        <w:rPr>
          <w:color w:val="0000FF"/>
          <w:szCs w:val="16"/>
        </w:rPr>
        <w:t xml:space="preserve">State employee professional </w:t>
      </w:r>
    </w:p>
    <w:p w14:paraId="12B94347" w14:textId="77777777" w:rsidR="00054323" w:rsidRDefault="00EE578E" w:rsidP="00A8030C">
      <w:pPr>
        <w:tabs>
          <w:tab w:val="right" w:pos="7020"/>
          <w:tab w:val="right" w:pos="8928"/>
        </w:tabs>
        <w:ind w:left="1195"/>
        <w:rPr>
          <w:color w:val="0000FF"/>
          <w:szCs w:val="16"/>
        </w:rPr>
      </w:pPr>
      <w:r w:rsidRPr="00054323">
        <w:rPr>
          <w:color w:val="0000FF"/>
          <w:szCs w:val="16"/>
        </w:rPr>
        <w:t>   development pilot program</w:t>
      </w:r>
      <w:r w:rsidRPr="00054323">
        <w:rPr>
          <w:color w:val="0000FF"/>
          <w:szCs w:val="16"/>
        </w:rPr>
        <w:tab/>
        <w:t>1,000,000</w:t>
      </w:r>
    </w:p>
    <w:p w14:paraId="60FDD803" w14:textId="77777777" w:rsidR="00054323" w:rsidRDefault="00EE578E" w:rsidP="002A6F26">
      <w:pPr>
        <w:tabs>
          <w:tab w:val="right" w:pos="7020"/>
          <w:tab w:val="right" w:pos="8928"/>
        </w:tabs>
        <w:ind w:left="1195"/>
        <w:rPr>
          <w:color w:val="0000FF"/>
          <w:szCs w:val="16"/>
        </w:rPr>
      </w:pPr>
      <w:r w:rsidRPr="00054323">
        <w:rPr>
          <w:color w:val="0000FF"/>
          <w:szCs w:val="16"/>
        </w:rPr>
        <w:t>State employee child care study</w:t>
      </w:r>
      <w:r w:rsidRPr="00054323">
        <w:rPr>
          <w:color w:val="0000FF"/>
          <w:szCs w:val="16"/>
        </w:rPr>
        <w:tab/>
        <w:t>100,000</w:t>
      </w:r>
    </w:p>
    <w:p w14:paraId="2263D57E" w14:textId="77777777" w:rsidR="00054323" w:rsidRDefault="00EE578E" w:rsidP="002A6F26">
      <w:pPr>
        <w:tabs>
          <w:tab w:val="right" w:pos="7020"/>
          <w:tab w:val="right" w:pos="8928"/>
        </w:tabs>
        <w:ind w:left="1195"/>
        <w:rPr>
          <w:rStyle w:val="TemporaryLaw"/>
        </w:rPr>
      </w:pPr>
      <w:r w:rsidRPr="00054323">
        <w:rPr>
          <w:rStyle w:val="TemporaryLaw"/>
          <w:rFonts w:eastAsia="Letter Gothic-Drafting"/>
        </w:rPr>
        <w:t>Law enforcement records</w:t>
      </w:r>
    </w:p>
    <w:p w14:paraId="4A418E05" w14:textId="77777777" w:rsidR="00054323" w:rsidRDefault="00EE578E" w:rsidP="002A6F26">
      <w:pPr>
        <w:tabs>
          <w:tab w:val="right" w:pos="7020"/>
          <w:tab w:val="right" w:pos="8928"/>
        </w:tabs>
        <w:ind w:left="1195"/>
        <w:rPr>
          <w:rStyle w:val="TemporaryLaw"/>
          <w:rFonts w:eastAsia="Letter Gothic-Drafting"/>
        </w:rPr>
      </w:pPr>
      <w:r w:rsidRPr="00054323">
        <w:rPr>
          <w:rStyle w:val="TemporaryLaw"/>
          <w:rFonts w:eastAsia="Letter Gothic-Drafting"/>
        </w:rPr>
        <w:t>   management system</w:t>
      </w:r>
      <w:r w:rsidRPr="00054323">
        <w:rPr>
          <w:rStyle w:val="TemporaryLaw"/>
          <w:rFonts w:eastAsia="Letter Gothic-Drafting"/>
        </w:rPr>
        <w:tab/>
        <w:t>3,208,500*</w:t>
      </w:r>
    </w:p>
    <w:p w14:paraId="1788A3D0" w14:textId="77777777" w:rsidR="00054323" w:rsidRDefault="00EE578E" w:rsidP="002A6F26">
      <w:pPr>
        <w:tabs>
          <w:tab w:val="right" w:pos="7020"/>
          <w:tab w:val="right" w:pos="8928"/>
        </w:tabs>
        <w:ind w:left="1195"/>
        <w:rPr>
          <w:rStyle w:val="TemporaryLaw"/>
          <w:rFonts w:eastAsia="Letter Gothic-Drafting"/>
        </w:rPr>
      </w:pPr>
      <w:r w:rsidRPr="00054323">
        <w:rPr>
          <w:rStyle w:val="TemporaryLaw"/>
          <w:rFonts w:eastAsia="Letter Gothic-Drafting"/>
        </w:rPr>
        <w:t>Fire incident management grants</w:t>
      </w:r>
      <w:r w:rsidRPr="00054323">
        <w:rPr>
          <w:rStyle w:val="TemporaryLaw"/>
        </w:rPr>
        <w:tab/>
      </w:r>
      <w:r w:rsidRPr="00054323">
        <w:rPr>
          <w:rStyle w:val="TemporaryLaw"/>
          <w:rFonts w:eastAsia="Letter Gothic-Drafting"/>
        </w:rPr>
        <w:t>2,291,600</w:t>
      </w:r>
    </w:p>
    <w:p w14:paraId="74DF8D7E" w14:textId="77777777" w:rsidR="00054323" w:rsidRDefault="00EE578E" w:rsidP="00226AB1">
      <w:pPr>
        <w:keepNext/>
        <w:keepLines/>
        <w:tabs>
          <w:tab w:val="right" w:pos="7020"/>
          <w:tab w:val="right" w:pos="8928"/>
        </w:tabs>
        <w:ind w:left="1195"/>
        <w:rPr>
          <w:color w:val="0000FF"/>
          <w:szCs w:val="16"/>
        </w:rPr>
      </w:pPr>
      <w:r w:rsidRPr="00054323">
        <w:rPr>
          <w:rStyle w:val="TemporaryLaw"/>
          <w:rFonts w:eastAsia="Letter Gothic-Drafting"/>
        </w:rPr>
        <w:t>Erroneous convictions fund deposit</w:t>
      </w:r>
      <w:r w:rsidRPr="00054323">
        <w:rPr>
          <w:rStyle w:val="TemporaryLaw"/>
        </w:rPr>
        <w:tab/>
      </w:r>
      <w:r w:rsidRPr="00054323">
        <w:rPr>
          <w:rStyle w:val="TemporaryLaw"/>
          <w:rFonts w:eastAsia="Letter Gothic-Drafting"/>
        </w:rPr>
        <w:t>3,000,000</w:t>
      </w:r>
    </w:p>
    <w:p w14:paraId="2FD4DCB6" w14:textId="77777777" w:rsidR="00054323" w:rsidRDefault="00EE578E" w:rsidP="00226AB1">
      <w:pPr>
        <w:keepNext/>
        <w:keepLines/>
        <w:tabs>
          <w:tab w:val="right" w:pos="7020"/>
          <w:tab w:val="right" w:pos="8928"/>
        </w:tabs>
        <w:ind w:left="1195"/>
        <w:rPr>
          <w:color w:val="0000FF"/>
          <w:szCs w:val="16"/>
        </w:rPr>
      </w:pPr>
      <w:r w:rsidRPr="00054323">
        <w:rPr>
          <w:color w:val="0000FF"/>
          <w:szCs w:val="16"/>
        </w:rPr>
        <w:t>Tribal health care investment</w:t>
      </w:r>
      <w:r w:rsidRPr="00054323">
        <w:rPr>
          <w:color w:val="0000FF"/>
          <w:szCs w:val="16"/>
        </w:rPr>
        <w:tab/>
        <w:t>   </w:t>
      </w:r>
      <w:r w:rsidRPr="00054323">
        <w:rPr>
          <w:color w:val="0000FF"/>
          <w:szCs w:val="16"/>
          <w:u w:val="single"/>
        </w:rPr>
        <w:t>  3,000,000*</w:t>
      </w:r>
    </w:p>
    <w:p w14:paraId="4336C6D8" w14:textId="77777777" w:rsidR="00054323" w:rsidRDefault="00EE578E" w:rsidP="00226AB1">
      <w:pPr>
        <w:pStyle w:val="P06-00"/>
        <w:keepNext/>
        <w:keepLines/>
        <w:ind w:firstLine="0"/>
        <w:rPr>
          <w:rStyle w:val="TemporaryLaw"/>
          <w:szCs w:val="16"/>
        </w:rPr>
      </w:pPr>
      <w:r w:rsidRPr="00054323">
        <w:rPr>
          <w:rStyle w:val="TemporaryLaw"/>
          <w:szCs w:val="16"/>
        </w:rPr>
        <w:t>Total appropriation — department of</w:t>
      </w:r>
    </w:p>
    <w:p w14:paraId="20505E85" w14:textId="77777777" w:rsidR="00054323" w:rsidRDefault="00EE578E" w:rsidP="00226AB1">
      <w:pPr>
        <w:keepNext/>
        <w:keepLines/>
        <w:tabs>
          <w:tab w:val="right" w:pos="7020"/>
          <w:tab w:val="right" w:pos="8928"/>
        </w:tabs>
        <w:ind w:left="1195"/>
        <w:rPr>
          <w:rStyle w:val="TemporaryLaw"/>
          <w:szCs w:val="16"/>
        </w:rPr>
      </w:pPr>
      <w:r w:rsidRPr="00054323">
        <w:rPr>
          <w:rStyle w:val="TemporaryLaw"/>
          <w:szCs w:val="16"/>
        </w:rPr>
        <w:t>administration</w:t>
      </w:r>
      <w:r w:rsidRPr="00054323">
        <w:rPr>
          <w:rStyle w:val="TemporaryLaw"/>
          <w:szCs w:val="16"/>
        </w:rPr>
        <w:tab/>
        <w:t>$301</w:t>
      </w:r>
      <w:r w:rsidRPr="00054323">
        <w:rPr>
          <w:rStyle w:val="TemporaryLaw"/>
          <w:rFonts w:eastAsiaTheme="majorEastAsia"/>
        </w:rPr>
        <w:t>,326,900</w:t>
      </w:r>
    </w:p>
    <w:p w14:paraId="28C3F65F" w14:textId="77777777" w:rsidR="00054323" w:rsidRDefault="00EE578E" w:rsidP="00A8030C">
      <w:pPr>
        <w:keepNext/>
        <w:keepLines/>
        <w:widowControl/>
        <w:tabs>
          <w:tab w:val="left" w:pos="0"/>
          <w:tab w:val="left" w:pos="720"/>
          <w:tab w:val="right" w:pos="7020"/>
        </w:tabs>
        <w:ind w:firstLine="720"/>
        <w:rPr>
          <w:rStyle w:val="TemporaryLaw"/>
          <w:szCs w:val="16"/>
        </w:rPr>
      </w:pPr>
      <w:r w:rsidRPr="00054323">
        <w:rPr>
          <w:rStyle w:val="TemporaryLaw"/>
          <w:szCs w:val="16"/>
        </w:rPr>
        <w:t>Fund sources:</w:t>
      </w:r>
    </w:p>
    <w:p w14:paraId="2E53F909"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$ 21</w:t>
      </w:r>
      <w:r w:rsidRPr="00054323">
        <w:rPr>
          <w:rStyle w:val="TemporaryLaw"/>
          <w:rFonts w:eastAsiaTheme="majorEastAsia"/>
        </w:rPr>
        <w:t>,145,200</w:t>
      </w:r>
    </w:p>
    <w:p w14:paraId="312D303C"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Air quality fund</w:t>
      </w:r>
      <w:r w:rsidRPr="00054323">
        <w:rPr>
          <w:rStyle w:val="TemporaryLaw"/>
          <w:szCs w:val="16"/>
        </w:rPr>
        <w:tab/>
        <w:t>929,900</w:t>
      </w:r>
    </w:p>
    <w:p w14:paraId="75D28D73"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Arizona financial information</w:t>
      </w:r>
    </w:p>
    <w:p w14:paraId="16A4D22D" w14:textId="77777777" w:rsidR="00054323" w:rsidRDefault="00EE578E" w:rsidP="00A8030C">
      <w:pPr>
        <w:tabs>
          <w:tab w:val="right" w:pos="7020"/>
          <w:tab w:val="right" w:pos="8928"/>
        </w:tabs>
        <w:ind w:left="1195"/>
        <w:rPr>
          <w:rStyle w:val="TemporaryLaw"/>
          <w:szCs w:val="16"/>
        </w:rPr>
      </w:pPr>
      <w:r w:rsidRPr="00054323">
        <w:rPr>
          <w:rStyle w:val="TemporaryLaw"/>
          <w:szCs w:val="16"/>
        </w:rPr>
        <w:t>   system collections fund</w:t>
      </w:r>
      <w:r w:rsidRPr="00054323">
        <w:rPr>
          <w:rStyle w:val="TemporaryLaw"/>
          <w:szCs w:val="16"/>
        </w:rPr>
        <w:tab/>
      </w:r>
      <w:r w:rsidRPr="00054323">
        <w:rPr>
          <w:rStyle w:val="TemporaryLaw"/>
          <w:rFonts w:eastAsiaTheme="majorEastAsia"/>
        </w:rPr>
        <w:t>12,098,300</w:t>
      </w:r>
    </w:p>
    <w:p w14:paraId="79D6EF6A" w14:textId="77777777" w:rsidR="00054323" w:rsidRDefault="00EE578E" w:rsidP="00A8030C">
      <w:pPr>
        <w:tabs>
          <w:tab w:val="right" w:pos="7020"/>
          <w:tab w:val="right" w:pos="8928"/>
        </w:tabs>
        <w:ind w:left="1195"/>
        <w:rPr>
          <w:rStyle w:val="TemporaryLaw"/>
          <w:szCs w:val="16"/>
        </w:rPr>
      </w:pPr>
      <w:r w:rsidRPr="00054323">
        <w:rPr>
          <w:rStyle w:val="TemporaryLaw"/>
          <w:szCs w:val="16"/>
        </w:rPr>
        <w:t>Automation operations fund</w:t>
      </w:r>
      <w:r w:rsidRPr="00054323">
        <w:rPr>
          <w:rStyle w:val="TemporaryLaw"/>
          <w:szCs w:val="16"/>
        </w:rPr>
        <w:tab/>
        <w:t>29,840,500</w:t>
      </w:r>
    </w:p>
    <w:p w14:paraId="661C47A9" w14:textId="77777777" w:rsidR="00054323" w:rsidRDefault="00EE578E" w:rsidP="00A8030C">
      <w:pPr>
        <w:tabs>
          <w:tab w:val="right" w:pos="7020"/>
          <w:tab w:val="right" w:pos="8928"/>
        </w:tabs>
        <w:ind w:left="1195"/>
        <w:rPr>
          <w:rStyle w:val="TemporaryLaw"/>
          <w:szCs w:val="16"/>
        </w:rPr>
      </w:pPr>
      <w:r w:rsidRPr="00054323">
        <w:rPr>
          <w:rStyle w:val="TemporaryLaw"/>
          <w:szCs w:val="16"/>
        </w:rPr>
        <w:t>Capital outlay stabilization fund</w:t>
      </w:r>
      <w:r w:rsidRPr="00054323">
        <w:rPr>
          <w:rStyle w:val="TemporaryLaw"/>
          <w:szCs w:val="16"/>
        </w:rPr>
        <w:tab/>
        <w:t>21,137,300</w:t>
      </w:r>
    </w:p>
    <w:p w14:paraId="2A37F0D7" w14:textId="77777777" w:rsidR="00054323" w:rsidRDefault="00EE578E" w:rsidP="00A8030C">
      <w:pPr>
        <w:tabs>
          <w:tab w:val="right" w:pos="7020"/>
          <w:tab w:val="right" w:pos="8928"/>
        </w:tabs>
        <w:ind w:left="1195"/>
        <w:rPr>
          <w:rStyle w:val="TemporaryLaw"/>
          <w:szCs w:val="16"/>
        </w:rPr>
      </w:pPr>
      <w:r w:rsidRPr="00054323">
        <w:rPr>
          <w:rStyle w:val="TemporaryLaw"/>
          <w:szCs w:val="16"/>
        </w:rPr>
        <w:t>Corrections fund</w:t>
      </w:r>
      <w:r w:rsidRPr="00054323">
        <w:rPr>
          <w:rStyle w:val="TemporaryLaw"/>
          <w:szCs w:val="16"/>
        </w:rPr>
        <w:tab/>
        <w:t>629,400</w:t>
      </w:r>
    </w:p>
    <w:p w14:paraId="2888C842" w14:textId="77777777" w:rsidR="00054323" w:rsidRDefault="00EE578E" w:rsidP="00A8030C">
      <w:pPr>
        <w:tabs>
          <w:tab w:val="right" w:pos="7020"/>
          <w:tab w:val="right" w:pos="8928"/>
        </w:tabs>
        <w:ind w:left="1195"/>
        <w:rPr>
          <w:rStyle w:val="TemporaryLaw"/>
          <w:szCs w:val="16"/>
        </w:rPr>
      </w:pPr>
      <w:r w:rsidRPr="00054323">
        <w:rPr>
          <w:rStyle w:val="TemporaryLaw"/>
          <w:szCs w:val="16"/>
        </w:rPr>
        <w:t>Cyber risk insurance fund</w:t>
      </w:r>
      <w:r w:rsidRPr="00054323">
        <w:rPr>
          <w:rStyle w:val="TemporaryLaw"/>
          <w:szCs w:val="16"/>
        </w:rPr>
        <w:tab/>
        <w:t>23,037,200</w:t>
      </w:r>
    </w:p>
    <w:p w14:paraId="570E912D" w14:textId="77777777" w:rsidR="00054323" w:rsidRDefault="00EE578E" w:rsidP="00A8030C">
      <w:pPr>
        <w:tabs>
          <w:tab w:val="right" w:pos="7020"/>
          <w:tab w:val="right" w:pos="8928"/>
        </w:tabs>
        <w:ind w:left="1200"/>
        <w:rPr>
          <w:rStyle w:val="TemporaryLaw"/>
          <w:szCs w:val="16"/>
        </w:rPr>
      </w:pPr>
      <w:r w:rsidRPr="00054323">
        <w:rPr>
          <w:rStyle w:val="TemporaryLaw"/>
          <w:szCs w:val="16"/>
        </w:rPr>
        <w:t>Federal surplus materials revolving</w:t>
      </w:r>
    </w:p>
    <w:p w14:paraId="286F43DF" w14:textId="77777777" w:rsidR="00054323" w:rsidRDefault="00EE578E" w:rsidP="00A8030C">
      <w:pPr>
        <w:tabs>
          <w:tab w:val="right" w:pos="7020"/>
          <w:tab w:val="right" w:pos="8928"/>
        </w:tabs>
        <w:ind w:left="1200"/>
        <w:rPr>
          <w:rStyle w:val="TemporaryLaw"/>
          <w:szCs w:val="16"/>
        </w:rPr>
      </w:pPr>
      <w:r w:rsidRPr="00054323">
        <w:rPr>
          <w:rStyle w:val="TemporaryLaw"/>
          <w:szCs w:val="16"/>
        </w:rPr>
        <w:t>   fund</w:t>
      </w:r>
      <w:r w:rsidRPr="00054323">
        <w:rPr>
          <w:rStyle w:val="TemporaryLaw"/>
          <w:szCs w:val="16"/>
        </w:rPr>
        <w:tab/>
        <w:t>473,500</w:t>
      </w:r>
    </w:p>
    <w:p w14:paraId="3970F12C" w14:textId="77777777" w:rsidR="00054323" w:rsidRDefault="00EE578E" w:rsidP="00A8030C">
      <w:pPr>
        <w:tabs>
          <w:tab w:val="right" w:pos="7020"/>
          <w:tab w:val="right" w:pos="8928"/>
        </w:tabs>
        <w:ind w:left="1195"/>
        <w:rPr>
          <w:rStyle w:val="TemporaryLaw"/>
          <w:szCs w:val="16"/>
        </w:rPr>
      </w:pPr>
      <w:r w:rsidRPr="00054323">
        <w:rPr>
          <w:rStyle w:val="TemporaryLaw"/>
          <w:szCs w:val="16"/>
        </w:rPr>
        <w:t>Information technology fund</w:t>
      </w:r>
      <w:r w:rsidRPr="00054323">
        <w:rPr>
          <w:rStyle w:val="TemporaryLaw"/>
          <w:szCs w:val="16"/>
        </w:rPr>
        <w:tab/>
        <w:t>6,174,300</w:t>
      </w:r>
    </w:p>
    <w:p w14:paraId="1B1EBE8C" w14:textId="77777777" w:rsidR="00054323" w:rsidRDefault="00EE578E" w:rsidP="00226AB1">
      <w:pPr>
        <w:tabs>
          <w:tab w:val="right" w:pos="7020"/>
          <w:tab w:val="right" w:pos="8928"/>
        </w:tabs>
        <w:ind w:left="1200"/>
        <w:rPr>
          <w:rStyle w:val="TemporaryLaw"/>
          <w:rFonts w:eastAsia="Letter Gothic-Drafting"/>
        </w:rPr>
      </w:pPr>
      <w:r w:rsidRPr="00054323">
        <w:rPr>
          <w:rStyle w:val="TemporaryLaw"/>
          <w:rFonts w:eastAsia="Letter Gothic-Drafting"/>
        </w:rPr>
        <w:t>Peace officer training</w:t>
      </w:r>
    </w:p>
    <w:p w14:paraId="37DA9EA9" w14:textId="77777777" w:rsidR="00054323" w:rsidRDefault="00EE578E" w:rsidP="00226AB1">
      <w:pPr>
        <w:tabs>
          <w:tab w:val="right" w:pos="7020"/>
          <w:tab w:val="right" w:pos="8928"/>
        </w:tabs>
        <w:ind w:left="1200"/>
        <w:rPr>
          <w:rStyle w:val="TemporaryLaw"/>
          <w:szCs w:val="16"/>
        </w:rPr>
      </w:pPr>
      <w:r w:rsidRPr="00054323">
        <w:rPr>
          <w:rStyle w:val="TemporaryLaw"/>
          <w:rFonts w:eastAsia="Letter Gothic-Drafting"/>
        </w:rPr>
        <w:t>   equipment fund</w:t>
      </w:r>
      <w:r w:rsidRPr="00054323">
        <w:rPr>
          <w:rStyle w:val="TemporaryLaw"/>
        </w:rPr>
        <w:tab/>
      </w:r>
      <w:r w:rsidRPr="00054323">
        <w:rPr>
          <w:rStyle w:val="TemporaryLaw"/>
          <w:rFonts w:eastAsia="Letter Gothic-Drafting"/>
        </w:rPr>
        <w:t xml:space="preserve">   500,000</w:t>
      </w:r>
    </w:p>
    <w:p w14:paraId="46F98A71" w14:textId="77777777" w:rsidR="00054323" w:rsidRDefault="00EE578E" w:rsidP="00A8030C">
      <w:pPr>
        <w:tabs>
          <w:tab w:val="right" w:pos="7020"/>
          <w:tab w:val="right" w:pos="8928"/>
        </w:tabs>
        <w:ind w:left="1195"/>
        <w:rPr>
          <w:rStyle w:val="TemporaryLaw"/>
          <w:szCs w:val="16"/>
        </w:rPr>
      </w:pPr>
      <w:r w:rsidRPr="00054323">
        <w:rPr>
          <w:rStyle w:val="TemporaryLaw"/>
          <w:szCs w:val="16"/>
        </w:rPr>
        <w:t>Personnel division fund</w:t>
      </w:r>
      <w:r w:rsidRPr="00054323">
        <w:rPr>
          <w:rStyle w:val="TemporaryLaw"/>
          <w:szCs w:val="16"/>
        </w:rPr>
        <w:tab/>
        <w:t>18,610,600</w:t>
      </w:r>
    </w:p>
    <w:p w14:paraId="4B7D1EA1" w14:textId="77777777" w:rsidR="00054323" w:rsidRDefault="00EE578E" w:rsidP="00A8030C">
      <w:pPr>
        <w:tabs>
          <w:tab w:val="right" w:pos="7020"/>
          <w:tab w:val="right" w:pos="8928"/>
        </w:tabs>
        <w:ind w:left="1200"/>
        <w:rPr>
          <w:rStyle w:val="TemporaryLaw"/>
          <w:szCs w:val="16"/>
        </w:rPr>
      </w:pPr>
      <w:r w:rsidRPr="00054323">
        <w:rPr>
          <w:rStyle w:val="TemporaryLaw"/>
          <w:szCs w:val="16"/>
        </w:rPr>
        <w:t>Risk management revolving fund</w:t>
      </w:r>
      <w:r w:rsidRPr="00054323">
        <w:rPr>
          <w:rStyle w:val="TemporaryLaw"/>
          <w:szCs w:val="16"/>
        </w:rPr>
        <w:tab/>
        <w:t>145,634,000</w:t>
      </w:r>
    </w:p>
    <w:p w14:paraId="7B9681B8" w14:textId="77777777" w:rsidR="00054323" w:rsidRDefault="00EE578E" w:rsidP="00A8030C">
      <w:pPr>
        <w:tabs>
          <w:tab w:val="right" w:pos="7020"/>
          <w:tab w:val="right" w:pos="8928"/>
        </w:tabs>
        <w:ind w:left="1195"/>
        <w:rPr>
          <w:rStyle w:val="TemporaryLaw"/>
          <w:szCs w:val="16"/>
        </w:rPr>
      </w:pPr>
      <w:r w:rsidRPr="00054323">
        <w:rPr>
          <w:rStyle w:val="TemporaryLaw"/>
          <w:szCs w:val="16"/>
        </w:rPr>
        <w:t>Special employee health insurance</w:t>
      </w:r>
    </w:p>
    <w:p w14:paraId="61D2E774" w14:textId="77777777" w:rsidR="00054323" w:rsidRDefault="00EE578E" w:rsidP="00A8030C">
      <w:pPr>
        <w:tabs>
          <w:tab w:val="right" w:pos="7020"/>
          <w:tab w:val="right" w:pos="8928"/>
        </w:tabs>
        <w:ind w:left="1195"/>
        <w:rPr>
          <w:rStyle w:val="TemporaryLaw"/>
          <w:szCs w:val="16"/>
        </w:rPr>
      </w:pPr>
      <w:r w:rsidRPr="00054323">
        <w:rPr>
          <w:rStyle w:val="TemporaryLaw"/>
          <w:szCs w:val="16"/>
        </w:rPr>
        <w:t>   trust fund</w:t>
      </w:r>
      <w:r w:rsidRPr="00054323">
        <w:rPr>
          <w:rStyle w:val="TemporaryLaw"/>
          <w:szCs w:val="16"/>
        </w:rPr>
        <w:tab/>
        <w:t>5,715,200</w:t>
      </w:r>
    </w:p>
    <w:p w14:paraId="4F5CCDFB" w14:textId="77777777" w:rsidR="00054323" w:rsidRDefault="00EE578E" w:rsidP="000B7413">
      <w:pPr>
        <w:tabs>
          <w:tab w:val="right" w:pos="7020"/>
          <w:tab w:val="right" w:pos="8928"/>
        </w:tabs>
        <w:ind w:left="1195"/>
        <w:rPr>
          <w:rStyle w:val="TemporaryLaw"/>
          <w:szCs w:val="16"/>
        </w:rPr>
      </w:pPr>
      <w:r w:rsidRPr="00054323">
        <w:rPr>
          <w:rStyle w:val="TemporaryLaw"/>
          <w:szCs w:val="16"/>
        </w:rPr>
        <w:t>Special services revolving fund</w:t>
      </w:r>
      <w:r w:rsidRPr="00054323">
        <w:rPr>
          <w:rStyle w:val="TemporaryLaw"/>
          <w:szCs w:val="16"/>
        </w:rPr>
        <w:tab/>
        <w:t>1,255,700</w:t>
      </w:r>
    </w:p>
    <w:p w14:paraId="43EBFDB1" w14:textId="77777777" w:rsidR="00054323" w:rsidRDefault="00EE578E" w:rsidP="000B7413">
      <w:pPr>
        <w:tabs>
          <w:tab w:val="right" w:pos="7020"/>
          <w:tab w:val="right" w:pos="8928"/>
        </w:tabs>
        <w:ind w:left="1195"/>
        <w:rPr>
          <w:rStyle w:val="TemporaryLaw"/>
          <w:szCs w:val="16"/>
        </w:rPr>
      </w:pPr>
      <w:r w:rsidRPr="00054323">
        <w:rPr>
          <w:rStyle w:val="TemporaryLaw"/>
          <w:szCs w:val="16"/>
        </w:rPr>
        <w:t>State surplus materials revolving</w:t>
      </w:r>
    </w:p>
    <w:p w14:paraId="2184BDD2" w14:textId="77777777" w:rsidR="00054323" w:rsidRDefault="00EE578E" w:rsidP="000B7413">
      <w:pPr>
        <w:tabs>
          <w:tab w:val="right" w:pos="7020"/>
          <w:tab w:val="right" w:pos="8928"/>
        </w:tabs>
        <w:ind w:left="1195"/>
        <w:rPr>
          <w:rStyle w:val="TemporaryLaw"/>
          <w:szCs w:val="16"/>
        </w:rPr>
      </w:pPr>
      <w:r w:rsidRPr="00054323">
        <w:rPr>
          <w:rStyle w:val="TemporaryLaw"/>
          <w:szCs w:val="16"/>
        </w:rPr>
        <w:t>   fund</w:t>
      </w:r>
      <w:r w:rsidRPr="00054323">
        <w:rPr>
          <w:rStyle w:val="TemporaryLaw"/>
          <w:szCs w:val="16"/>
        </w:rPr>
        <w:tab/>
        <w:t>3,211,500</w:t>
      </w:r>
    </w:p>
    <w:p w14:paraId="6069C60F"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web portal fund</w:t>
      </w:r>
      <w:r w:rsidRPr="00054323">
        <w:rPr>
          <w:rStyle w:val="TemporaryLaw"/>
          <w:szCs w:val="16"/>
        </w:rPr>
        <w:tab/>
        <w:t>8,854,700</w:t>
      </w:r>
    </w:p>
    <w:p w14:paraId="3219ECD5" w14:textId="77777777" w:rsidR="00054323" w:rsidRDefault="00EE578E" w:rsidP="00A8030C">
      <w:pPr>
        <w:tabs>
          <w:tab w:val="right" w:pos="7020"/>
          <w:tab w:val="right" w:pos="8928"/>
        </w:tabs>
        <w:ind w:left="1195"/>
        <w:rPr>
          <w:rStyle w:val="TemporaryLaw"/>
          <w:szCs w:val="16"/>
        </w:rPr>
      </w:pPr>
      <w:r w:rsidRPr="00054323">
        <w:rPr>
          <w:rStyle w:val="TemporaryLaw"/>
          <w:szCs w:val="16"/>
        </w:rPr>
        <w:t>Telecommunications fund</w:t>
      </w:r>
      <w:r w:rsidRPr="00054323">
        <w:rPr>
          <w:rStyle w:val="TemporaryLaw"/>
          <w:szCs w:val="16"/>
        </w:rPr>
        <w:tab/>
        <w:t>2,079,600</w:t>
      </w:r>
    </w:p>
    <w:p w14:paraId="29BD7A97" w14:textId="77777777" w:rsidR="00054323" w:rsidRDefault="00EE578E" w:rsidP="00A8030C">
      <w:pPr>
        <w:pStyle w:val="P06-00"/>
        <w:rPr>
          <w:rStyle w:val="TemporaryLaw"/>
          <w:szCs w:val="16"/>
        </w:rPr>
      </w:pPr>
      <w:r w:rsidRPr="00054323">
        <w:rPr>
          <w:rStyle w:val="TemporaryLaw"/>
          <w:szCs w:val="16"/>
        </w:rPr>
        <w:t>The appropriation from the automation operations fund established by section 41-711, Arizona Revised Statutes, is an estimate representing all monies, including balance forward, revenues and transfers during fiscal year 2025-2026.  These monies are appropriated to the department of administration for the purposes established in section 41-711, Arizona Revised Statutes.  The appropriation is adjusted as necessary to reflect monies credited to the automation operations fund for automation operation center projects.  Before spending any automation operations fund monies in excess of $29,840,500 in fiscal year 2025-2026, the department shall report the intended use of the monies to the joint legislative budget committee.</w:t>
      </w:r>
    </w:p>
    <w:p w14:paraId="692EA3A5" w14:textId="77777777" w:rsidR="00054323" w:rsidRDefault="00EE578E" w:rsidP="00A8030C">
      <w:pPr>
        <w:pStyle w:val="P06-00"/>
        <w:rPr>
          <w:rStyle w:val="TemporaryLaw"/>
          <w:szCs w:val="16"/>
        </w:rPr>
      </w:pPr>
      <w:r w:rsidRPr="00054323">
        <w:rPr>
          <w:rStyle w:val="TemporaryLaw"/>
          <w:szCs w:val="16"/>
        </w:rPr>
        <w:t>On or before September 1, 2026, the department shall submit a report to the joint legislative budget committee on the results of projects implemented in fiscal year 2025-2026 for the state employee public transportation service reimbursements pursuant to section 41-710.01, Arizona Revised Statutes, in a vehicle emissions control area as defined in section 49-541, Arizona Revised Statutes, of a county with a population of more than four hundred thousand persons.</w:t>
      </w:r>
    </w:p>
    <w:p w14:paraId="30BFBC7B" w14:textId="77777777" w:rsidR="00054323" w:rsidRDefault="00EE578E" w:rsidP="00A8030C">
      <w:pPr>
        <w:pStyle w:val="P06-00"/>
        <w:rPr>
          <w:rStyle w:val="TemporaryLaw"/>
          <w:szCs w:val="16"/>
        </w:rPr>
      </w:pPr>
      <w:r w:rsidRPr="00054323">
        <w:rPr>
          <w:rStyle w:val="TemporaryLaw"/>
          <w:szCs w:val="16"/>
        </w:rPr>
        <w:t>All state surplus materials revolving fund monies received by the department of administration in excess of $3,211,500 in fiscal year 2025</w:t>
      </w:r>
      <w:r w:rsidRPr="00054323">
        <w:rPr>
          <w:rStyle w:val="TemporaryLaw"/>
          <w:szCs w:val="16"/>
        </w:rPr>
        <w:noBreakHyphen/>
        <w:t>2026 are appropriated to the department.  Before spending state surplus materials revolving fund monies in excess of $3,211,500 in fiscal year 2025-2026, the department shall report the intended use of the monies to the joint legislative budget committee.</w:t>
      </w:r>
    </w:p>
    <w:p w14:paraId="2E295C88" w14:textId="77777777" w:rsidR="00054323" w:rsidRDefault="00EE578E" w:rsidP="00A8030C">
      <w:pPr>
        <w:pStyle w:val="P06-00"/>
        <w:rPr>
          <w:rStyle w:val="TemporaryLaw"/>
          <w:szCs w:val="16"/>
        </w:rPr>
      </w:pPr>
      <w:r w:rsidRPr="00054323">
        <w:rPr>
          <w:rStyle w:val="TemporaryLaw"/>
          <w:szCs w:val="16"/>
        </w:rPr>
        <w:t>On or before November 1, 2026, the department shall submit a report to the director of the joint legislative budget committee on expenditures made from the cyber risk insurance fund established by section 41-622, Arizona Revised Statutes, from the prior year.</w:t>
      </w:r>
    </w:p>
    <w:p w14:paraId="4E67438B" w14:textId="77777777" w:rsidR="00054323" w:rsidRDefault="00EE578E" w:rsidP="00A8030C">
      <w:pPr>
        <w:pStyle w:val="P06-00"/>
        <w:rPr>
          <w:rStyle w:val="TemporaryLaw"/>
          <w:szCs w:val="16"/>
        </w:rPr>
      </w:pPr>
      <w:r w:rsidRPr="00054323">
        <w:rPr>
          <w:rStyle w:val="TemporaryLaw"/>
          <w:szCs w:val="16"/>
        </w:rPr>
        <w:t>On or before March 31, 2026, the department shall submit a report to the director of the joint legislative budget committee and the governor's office of strategic planning and budgeting on the amount that the Maricopa county special health care district has agreed to send to the department for deposit in the state general fund in fiscal year 2025</w:t>
      </w:r>
      <w:r w:rsidRPr="00054323">
        <w:rPr>
          <w:rStyle w:val="TemporaryLaw"/>
          <w:szCs w:val="16"/>
        </w:rPr>
        <w:noBreakHyphen/>
        <w:t>2026.  If the amount that the district has agreed to send to the department for deposit in fiscal year 2025</w:t>
      </w:r>
      <w:r w:rsidRPr="00054323">
        <w:rPr>
          <w:rStyle w:val="TemporaryLaw"/>
          <w:szCs w:val="16"/>
        </w:rPr>
        <w:noBreakHyphen/>
        <w:t>2026 has changed from the amount the district sent to the department for deposit in fiscal year 2024</w:t>
      </w:r>
      <w:r w:rsidRPr="00054323">
        <w:rPr>
          <w:rStyle w:val="TemporaryLaw"/>
          <w:szCs w:val="16"/>
        </w:rPr>
        <w:noBreakHyphen/>
        <w:t>2025, the report shall include the reason for the change.</w:t>
      </w:r>
    </w:p>
    <w:p w14:paraId="4024755C" w14:textId="77777777" w:rsidR="00054323" w:rsidRDefault="00EE578E" w:rsidP="00A8030C">
      <w:pPr>
        <w:pStyle w:val="P06-00"/>
        <w:rPr>
          <w:rStyle w:val="TemporaryLaw"/>
          <w:rFonts w:eastAsiaTheme="majorEastAsia"/>
        </w:rPr>
      </w:pPr>
      <w:r w:rsidRPr="00054323">
        <w:rPr>
          <w:rStyle w:val="TemporaryLaw"/>
        </w:rPr>
        <w:t>The amount appropriated for the health care interoperability grants line item in fiscal year 2025-2026 is exempt from the provisions of section 35-190, Arizona Revised Statutes, relating to lapsing of appropriations, until June 30, 2028.</w:t>
      </w:r>
    </w:p>
    <w:p w14:paraId="7B55A03B" w14:textId="77777777" w:rsidR="00054323" w:rsidRDefault="00EE578E" w:rsidP="00A8030C">
      <w:pPr>
        <w:pStyle w:val="P06-00"/>
        <w:rPr>
          <w:rStyle w:val="TemporaryLaw"/>
          <w:szCs w:val="16"/>
        </w:rPr>
      </w:pPr>
      <w:r w:rsidRPr="00054323">
        <w:rPr>
          <w:rStyle w:val="TemporaryLaw"/>
          <w:szCs w:val="16"/>
        </w:rPr>
        <w:t>The $1,000,000 appropriated to the department of administration for Navajo Nation electrical connections in fiscal year 2024-2025 pursuant to Laws 2024, chapter 209, section 130 is exempt from the provisions of section 35-190, Arizona Revised Statutes, relating to lapsing of appropriations, until June 30, 2026.</w:t>
      </w:r>
    </w:p>
    <w:p w14:paraId="1CAC81B9"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 xml:space="preserve">The general accounting office of the department of administration shall account for the second $37,500,000 semi-annual payment due on June 30, 2025 from Maricopa county special health care district to the Arizona department of administration pursuant to Arizona department of administration agreement number IGA-ADA-05232024-01 in state general fund revenues for fiscal year 2024-2025 in the annual financial report published for fiscal year 2024-2025 pursuant to section 35-131, subsection E, </w:t>
      </w:r>
      <w:r w:rsidRPr="00054323">
        <w:rPr>
          <w:rStyle w:val="TemporaryLaw"/>
          <w:szCs w:val="16"/>
        </w:rPr>
        <w:t>Arizona Revised Statutes</w:t>
      </w:r>
      <w:r w:rsidRPr="00054323">
        <w:rPr>
          <w:rStyle w:val="TemporaryLaw"/>
          <w:rFonts w:eastAsia="Letter Gothic-Drafting"/>
          <w:szCs w:val="16"/>
        </w:rPr>
        <w:t>.</w:t>
      </w:r>
    </w:p>
    <w:p w14:paraId="1A160783" w14:textId="77777777" w:rsidR="00054323" w:rsidRDefault="00EE578E" w:rsidP="00226AB1">
      <w:pPr>
        <w:ind w:firstLine="720"/>
        <w:rPr>
          <w:rStyle w:val="TemporaryLaw"/>
          <w:rFonts w:eastAsia="Letter Gothic-Drafting"/>
        </w:rPr>
      </w:pPr>
      <w:r w:rsidRPr="00054323">
        <w:rPr>
          <w:rStyle w:val="TemporaryLaw"/>
          <w:rFonts w:eastAsia="Letter Gothic-Drafting"/>
        </w:rPr>
        <w:t>The amount appropriated in the law enforcement records management system line item in fiscal year 2025-2026 shall be distributed to the following entities to expand participation in the pilot program established by Laws 2024, chapter 209, section 127, paragraph 1:</w:t>
      </w:r>
    </w:p>
    <w:p w14:paraId="3AC013E4" w14:textId="77777777" w:rsidR="00054323" w:rsidRDefault="00EE578E" w:rsidP="00226AB1">
      <w:pPr>
        <w:ind w:firstLine="720"/>
        <w:rPr>
          <w:rStyle w:val="TemporaryLaw"/>
          <w:rFonts w:eastAsia="Letter Gothic-Drafting"/>
        </w:rPr>
      </w:pPr>
      <w:r w:rsidRPr="00054323">
        <w:rPr>
          <w:rStyle w:val="TemporaryLaw"/>
          <w:rFonts w:eastAsia="Letter Gothic-Drafting"/>
        </w:rPr>
        <w:t>1.  Phoenix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$343,000</w:t>
      </w:r>
    </w:p>
    <w:p w14:paraId="1008038C" w14:textId="77777777" w:rsidR="00054323" w:rsidRDefault="00EE578E" w:rsidP="00226AB1">
      <w:pPr>
        <w:ind w:firstLine="720"/>
        <w:rPr>
          <w:rStyle w:val="TemporaryLaw"/>
          <w:rFonts w:eastAsia="Letter Gothic-Drafting"/>
        </w:rPr>
      </w:pPr>
      <w:r w:rsidRPr="00054323">
        <w:rPr>
          <w:rStyle w:val="TemporaryLaw"/>
          <w:rFonts w:eastAsia="Letter Gothic-Drafting"/>
        </w:rPr>
        <w:t>2.  Mesa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$215,800</w:t>
      </w:r>
    </w:p>
    <w:p w14:paraId="36ECE069" w14:textId="77777777" w:rsidR="00054323" w:rsidRDefault="00EE578E" w:rsidP="00226AB1">
      <w:pPr>
        <w:ind w:firstLine="720"/>
        <w:rPr>
          <w:rStyle w:val="TemporaryLaw"/>
          <w:rFonts w:eastAsia="Letter Gothic-Drafting"/>
        </w:rPr>
      </w:pPr>
      <w:r w:rsidRPr="00054323">
        <w:rPr>
          <w:rStyle w:val="TemporaryLaw"/>
          <w:rFonts w:eastAsia="Letter Gothic-Drafting"/>
        </w:rPr>
        <w:t>3.  Chandler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$111,700</w:t>
      </w:r>
    </w:p>
    <w:p w14:paraId="531D2115" w14:textId="77777777" w:rsidR="00054323" w:rsidRDefault="00EE578E" w:rsidP="00226AB1">
      <w:pPr>
        <w:ind w:firstLine="720"/>
        <w:rPr>
          <w:rStyle w:val="TemporaryLaw"/>
          <w:rFonts w:eastAsia="Letter Gothic-Drafting"/>
        </w:rPr>
      </w:pPr>
      <w:r w:rsidRPr="00054323">
        <w:rPr>
          <w:rStyle w:val="TemporaryLaw"/>
          <w:rFonts w:eastAsia="Letter Gothic-Drafting"/>
        </w:rPr>
        <w:t>4.  Scottsdale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$125,900</w:t>
      </w:r>
    </w:p>
    <w:p w14:paraId="3215987E" w14:textId="77777777" w:rsidR="00054323" w:rsidRDefault="00EE578E" w:rsidP="00226AB1">
      <w:pPr>
        <w:ind w:firstLine="720"/>
        <w:rPr>
          <w:rStyle w:val="TemporaryLaw"/>
          <w:rFonts w:eastAsia="Letter Gothic-Drafting"/>
        </w:rPr>
      </w:pPr>
      <w:r w:rsidRPr="00054323">
        <w:rPr>
          <w:rStyle w:val="TemporaryLaw"/>
          <w:rFonts w:eastAsia="Letter Gothic-Drafting"/>
        </w:rPr>
        <w:t>5.  Tempe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$189,700</w:t>
      </w:r>
    </w:p>
    <w:p w14:paraId="53D3CB29" w14:textId="77777777" w:rsidR="00054323" w:rsidRDefault="00EE578E" w:rsidP="00226AB1">
      <w:pPr>
        <w:ind w:firstLine="720"/>
        <w:rPr>
          <w:rStyle w:val="TemporaryLaw"/>
          <w:rFonts w:eastAsia="Letter Gothic-Drafting"/>
        </w:rPr>
      </w:pPr>
      <w:r w:rsidRPr="00054323">
        <w:rPr>
          <w:rStyle w:val="TemporaryLaw"/>
          <w:rFonts w:eastAsia="Letter Gothic-Drafting"/>
        </w:rPr>
        <w:t>6.  Paradise Valley police department</w:t>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$ 51,800</w:t>
      </w:r>
    </w:p>
    <w:p w14:paraId="66656D00" w14:textId="77777777" w:rsidR="00054323" w:rsidRDefault="00EE578E" w:rsidP="00226AB1">
      <w:pPr>
        <w:ind w:firstLine="720"/>
        <w:rPr>
          <w:rStyle w:val="TemporaryLaw"/>
          <w:rFonts w:eastAsia="Letter Gothic-Drafting"/>
        </w:rPr>
      </w:pPr>
      <w:r w:rsidRPr="00054323">
        <w:rPr>
          <w:rStyle w:val="TemporaryLaw"/>
          <w:rFonts w:eastAsia="Letter Gothic-Drafting"/>
        </w:rPr>
        <w:t>7.  Arizona state university police department</w:t>
      </w:r>
      <w:r w:rsidRPr="00054323">
        <w:rPr>
          <w:rStyle w:val="TemporaryLaw"/>
        </w:rPr>
        <w:tab/>
      </w:r>
      <w:r w:rsidRPr="00054323">
        <w:rPr>
          <w:rStyle w:val="TemporaryLaw"/>
        </w:rPr>
        <w:tab/>
      </w:r>
      <w:r w:rsidRPr="00054323">
        <w:rPr>
          <w:rStyle w:val="TemporaryLaw"/>
          <w:rFonts w:eastAsia="Letter Gothic-Drafting"/>
        </w:rPr>
        <w:t>$ 64,900</w:t>
      </w:r>
    </w:p>
    <w:p w14:paraId="72B621ED" w14:textId="77777777" w:rsidR="00054323" w:rsidRDefault="00EE578E" w:rsidP="00226AB1">
      <w:pPr>
        <w:ind w:firstLine="720"/>
        <w:rPr>
          <w:rStyle w:val="TemporaryLaw"/>
          <w:rFonts w:eastAsia="Letter Gothic-Drafting"/>
        </w:rPr>
      </w:pPr>
      <w:r w:rsidRPr="00054323">
        <w:rPr>
          <w:rStyle w:val="TemporaryLaw"/>
          <w:rFonts w:eastAsia="Letter Gothic-Drafting"/>
        </w:rPr>
        <w:t>8.  Peoria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$ 83,900</w:t>
      </w:r>
    </w:p>
    <w:p w14:paraId="569EADDB" w14:textId="77777777" w:rsidR="00054323" w:rsidRDefault="00EE578E" w:rsidP="00226AB1">
      <w:pPr>
        <w:ind w:firstLine="720"/>
        <w:rPr>
          <w:rStyle w:val="TemporaryLaw"/>
          <w:rFonts w:eastAsia="Letter Gothic-Drafting"/>
        </w:rPr>
      </w:pPr>
      <w:r w:rsidRPr="00054323">
        <w:rPr>
          <w:rStyle w:val="TemporaryLaw"/>
          <w:rFonts w:eastAsia="Letter Gothic-Drafting"/>
        </w:rPr>
        <w:t>9.  Buckeye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$ 65,900</w:t>
      </w:r>
    </w:p>
    <w:p w14:paraId="7E3BA506" w14:textId="77777777" w:rsidR="00054323" w:rsidRDefault="00EE578E" w:rsidP="00226AB1">
      <w:pPr>
        <w:ind w:firstLine="720"/>
        <w:rPr>
          <w:rStyle w:val="TemporaryLaw"/>
          <w:rFonts w:eastAsia="Letter Gothic-Drafting"/>
        </w:rPr>
      </w:pPr>
      <w:r w:rsidRPr="00054323">
        <w:rPr>
          <w:rStyle w:val="TemporaryLaw"/>
          <w:rFonts w:eastAsia="Letter Gothic-Drafting"/>
        </w:rPr>
        <w:t>10.  El Mirage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$ 55,000</w:t>
      </w:r>
    </w:p>
    <w:p w14:paraId="3F8D00CD" w14:textId="77777777" w:rsidR="00054323" w:rsidRDefault="00EE578E" w:rsidP="00226AB1">
      <w:pPr>
        <w:ind w:firstLine="720"/>
        <w:rPr>
          <w:rStyle w:val="TemporaryLaw"/>
          <w:rFonts w:eastAsia="Letter Gothic-Drafting"/>
        </w:rPr>
      </w:pPr>
      <w:r w:rsidRPr="00054323">
        <w:rPr>
          <w:rStyle w:val="TemporaryLaw"/>
          <w:rFonts w:eastAsia="Letter Gothic-Drafting"/>
        </w:rPr>
        <w:t>11.  Tolleson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$ 50,700</w:t>
      </w:r>
    </w:p>
    <w:p w14:paraId="6EDB096A" w14:textId="77777777" w:rsidR="00054323" w:rsidRDefault="00EE578E" w:rsidP="00226AB1">
      <w:pPr>
        <w:ind w:firstLine="720"/>
        <w:rPr>
          <w:rStyle w:val="TemporaryLaw"/>
          <w:rFonts w:eastAsia="Letter Gothic-Drafting"/>
        </w:rPr>
      </w:pPr>
      <w:r w:rsidRPr="00054323">
        <w:rPr>
          <w:rStyle w:val="TemporaryLaw"/>
          <w:rFonts w:eastAsia="Letter Gothic-Drafting"/>
        </w:rPr>
        <w:t>12.  Goodyear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$ 69,200</w:t>
      </w:r>
    </w:p>
    <w:p w14:paraId="33EE2D02" w14:textId="77777777" w:rsidR="00054323" w:rsidRDefault="00EE578E" w:rsidP="00226AB1">
      <w:pPr>
        <w:ind w:firstLine="720"/>
        <w:rPr>
          <w:rStyle w:val="TemporaryLaw"/>
          <w:rFonts w:eastAsia="Letter Gothic-Drafting"/>
        </w:rPr>
      </w:pPr>
      <w:r w:rsidRPr="00054323">
        <w:rPr>
          <w:rStyle w:val="TemporaryLaw"/>
          <w:rFonts w:eastAsia="Letter Gothic-Drafting"/>
        </w:rPr>
        <w:t>13.  Surprise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$ 73,600</w:t>
      </w:r>
    </w:p>
    <w:p w14:paraId="0FC27224" w14:textId="77777777" w:rsidR="00054323" w:rsidRDefault="00EE578E" w:rsidP="00226AB1">
      <w:pPr>
        <w:ind w:firstLine="720"/>
        <w:rPr>
          <w:rStyle w:val="TemporaryLaw"/>
          <w:rFonts w:eastAsia="Letter Gothic-Drafting"/>
        </w:rPr>
      </w:pPr>
      <w:r w:rsidRPr="00054323">
        <w:rPr>
          <w:rStyle w:val="TemporaryLaw"/>
          <w:rFonts w:eastAsia="Letter Gothic-Drafting"/>
        </w:rPr>
        <w:t>14.  Avondale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$ 72,500</w:t>
      </w:r>
    </w:p>
    <w:p w14:paraId="1B70BAE4" w14:textId="77777777" w:rsidR="00054323" w:rsidRDefault="00EE578E" w:rsidP="00226AB1">
      <w:pPr>
        <w:ind w:firstLine="720"/>
        <w:rPr>
          <w:rStyle w:val="TemporaryLaw"/>
          <w:rFonts w:eastAsia="Letter Gothic-Drafting"/>
        </w:rPr>
      </w:pPr>
      <w:r w:rsidRPr="00054323">
        <w:rPr>
          <w:rStyle w:val="TemporaryLaw"/>
          <w:rFonts w:eastAsia="Letter Gothic-Drafting"/>
        </w:rPr>
        <w:t>15.  Department of public safety</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$349,500</w:t>
      </w:r>
    </w:p>
    <w:p w14:paraId="7CC73C68" w14:textId="77777777" w:rsidR="00054323" w:rsidRDefault="00EE578E" w:rsidP="00226AB1">
      <w:pPr>
        <w:ind w:firstLine="720"/>
        <w:rPr>
          <w:rStyle w:val="TemporaryLaw"/>
          <w:rFonts w:eastAsia="Letter Gothic-Drafting"/>
        </w:rPr>
      </w:pPr>
      <w:r w:rsidRPr="00054323">
        <w:rPr>
          <w:rStyle w:val="TemporaryLaw"/>
          <w:rFonts w:eastAsia="Letter Gothic-Drafting"/>
        </w:rPr>
        <w:t>16.  Tucson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$233,600</w:t>
      </w:r>
    </w:p>
    <w:p w14:paraId="06B4AEFD" w14:textId="77777777" w:rsidR="00054323" w:rsidRDefault="00EE578E" w:rsidP="00226AB1">
      <w:pPr>
        <w:ind w:firstLine="720"/>
        <w:rPr>
          <w:rStyle w:val="TemporaryLaw"/>
          <w:rFonts w:eastAsia="Letter Gothic-Drafting"/>
        </w:rPr>
      </w:pPr>
      <w:r w:rsidRPr="00054323">
        <w:rPr>
          <w:rStyle w:val="TemporaryLaw"/>
          <w:rFonts w:eastAsia="Letter Gothic-Drafting"/>
        </w:rPr>
        <w:t>17.  Oro Valley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$ 67,000</w:t>
      </w:r>
    </w:p>
    <w:p w14:paraId="7BDCF195" w14:textId="77777777" w:rsidR="00054323" w:rsidRDefault="00EE578E" w:rsidP="00226AB1">
      <w:pPr>
        <w:ind w:firstLine="720"/>
        <w:rPr>
          <w:rStyle w:val="TemporaryLaw"/>
          <w:rFonts w:eastAsia="Letter Gothic-Drafting"/>
        </w:rPr>
      </w:pPr>
      <w:r w:rsidRPr="00054323">
        <w:rPr>
          <w:rStyle w:val="TemporaryLaw"/>
          <w:rFonts w:eastAsia="Letter Gothic-Drafting"/>
        </w:rPr>
        <w:t>18.  Marana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$ 65,000</w:t>
      </w:r>
    </w:p>
    <w:p w14:paraId="61185F48" w14:textId="77777777" w:rsidR="00054323" w:rsidRDefault="00EE578E" w:rsidP="00226AB1">
      <w:pPr>
        <w:ind w:firstLine="720"/>
        <w:rPr>
          <w:rStyle w:val="TemporaryLaw"/>
          <w:rFonts w:eastAsia="Letter Gothic-Drafting"/>
        </w:rPr>
      </w:pPr>
      <w:r w:rsidRPr="00054323">
        <w:rPr>
          <w:rStyle w:val="TemporaryLaw"/>
          <w:rFonts w:eastAsia="Letter Gothic-Drafting"/>
        </w:rPr>
        <w:t>19.  Pima county sheriff's office</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$171,800</w:t>
      </w:r>
    </w:p>
    <w:p w14:paraId="131DD555" w14:textId="77777777" w:rsidR="00054323" w:rsidRDefault="00EE578E" w:rsidP="00226AB1">
      <w:pPr>
        <w:ind w:firstLine="720"/>
        <w:rPr>
          <w:rStyle w:val="TemporaryLaw"/>
          <w:rFonts w:eastAsia="Letter Gothic-Drafting"/>
        </w:rPr>
      </w:pPr>
      <w:r w:rsidRPr="00054323">
        <w:rPr>
          <w:rStyle w:val="TemporaryLaw"/>
          <w:rFonts w:eastAsia="Letter Gothic-Drafting"/>
        </w:rPr>
        <w:t>20.  University of Arizona police department</w:t>
      </w:r>
      <w:r w:rsidRPr="00054323">
        <w:rPr>
          <w:rStyle w:val="TemporaryLaw"/>
        </w:rPr>
        <w:tab/>
      </w:r>
      <w:r w:rsidRPr="00054323">
        <w:rPr>
          <w:rStyle w:val="TemporaryLaw"/>
        </w:rPr>
        <w:tab/>
      </w:r>
      <w:r w:rsidRPr="00054323">
        <w:rPr>
          <w:rStyle w:val="TemporaryLaw"/>
          <w:rFonts w:eastAsia="Letter Gothic-Drafting"/>
        </w:rPr>
        <w:t>$ 64,900</w:t>
      </w:r>
    </w:p>
    <w:p w14:paraId="3114FA28" w14:textId="77777777" w:rsidR="00054323" w:rsidRDefault="00EE578E" w:rsidP="00226AB1">
      <w:pPr>
        <w:ind w:firstLine="720"/>
        <w:rPr>
          <w:rStyle w:val="TemporaryLaw"/>
          <w:rFonts w:eastAsia="Letter Gothic-Drafting"/>
        </w:rPr>
      </w:pPr>
      <w:r w:rsidRPr="00054323">
        <w:rPr>
          <w:rStyle w:val="TemporaryLaw"/>
          <w:rFonts w:eastAsia="Letter Gothic-Drafting"/>
        </w:rPr>
        <w:t>21.  Flagstaff police department</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$ 82,500</w:t>
      </w:r>
    </w:p>
    <w:p w14:paraId="49BA486C" w14:textId="77777777" w:rsidR="00054323" w:rsidRDefault="00EE578E" w:rsidP="00226AB1">
      <w:pPr>
        <w:ind w:firstLine="720"/>
        <w:rPr>
          <w:rStyle w:val="TemporaryLaw"/>
          <w:rFonts w:eastAsia="Letter Gothic-Drafting"/>
        </w:rPr>
      </w:pPr>
      <w:r w:rsidRPr="00054323">
        <w:rPr>
          <w:rStyle w:val="TemporaryLaw"/>
          <w:rFonts w:eastAsia="Letter Gothic-Drafting"/>
        </w:rPr>
        <w:t>22.  Coconino county sheriff's office</w:t>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$ 47,800</w:t>
      </w:r>
    </w:p>
    <w:p w14:paraId="697B939F" w14:textId="77777777" w:rsidR="00054323" w:rsidRDefault="00EE578E" w:rsidP="00226AB1">
      <w:pPr>
        <w:ind w:firstLine="720"/>
        <w:rPr>
          <w:rStyle w:val="TemporaryLaw"/>
          <w:rFonts w:eastAsia="Letter Gothic-Drafting"/>
        </w:rPr>
      </w:pPr>
      <w:r w:rsidRPr="00054323">
        <w:rPr>
          <w:rStyle w:val="TemporaryLaw"/>
          <w:rFonts w:eastAsia="Letter Gothic-Drafting"/>
        </w:rPr>
        <w:t>23.  Northern Arizona university police department</w:t>
      </w:r>
      <w:r w:rsidRPr="00054323">
        <w:rPr>
          <w:rStyle w:val="TemporaryLaw"/>
        </w:rPr>
        <w:tab/>
      </w:r>
      <w:r w:rsidRPr="00054323">
        <w:rPr>
          <w:rStyle w:val="TemporaryLaw"/>
          <w:rFonts w:eastAsia="Letter Gothic-Drafting"/>
        </w:rPr>
        <w:t>$ 52,800</w:t>
      </w:r>
    </w:p>
    <w:p w14:paraId="246A2158" w14:textId="77777777" w:rsidR="00054323" w:rsidRDefault="00EE578E" w:rsidP="00226AB1">
      <w:pPr>
        <w:ind w:firstLine="720"/>
        <w:rPr>
          <w:rStyle w:val="TemporaryLaw"/>
          <w:rFonts w:eastAsia="Letter Gothic-Drafting"/>
        </w:rPr>
      </w:pPr>
      <w:r w:rsidRPr="00054323">
        <w:rPr>
          <w:rStyle w:val="TemporaryLaw"/>
          <w:rFonts w:eastAsia="Letter Gothic-Drafting"/>
        </w:rPr>
        <w:t>24.  Pinal county sheriff's office</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Fonts w:eastAsia="Letter Gothic-Drafting"/>
        </w:rPr>
        <w:t>$500,000</w:t>
      </w:r>
    </w:p>
    <w:p w14:paraId="5C8EFF95" w14:textId="77777777" w:rsidR="00054323" w:rsidRDefault="00EE578E" w:rsidP="00372566">
      <w:pPr>
        <w:ind w:firstLine="720"/>
        <w:rPr>
          <w:rStyle w:val="TemporaryLaw"/>
          <w:rFonts w:eastAsia="Letter Gothic-Drafting"/>
        </w:rPr>
      </w:pPr>
      <w:r w:rsidRPr="00054323">
        <w:rPr>
          <w:rStyle w:val="TemporaryLaw"/>
          <w:rFonts w:eastAsia="Letter Gothic-Drafting"/>
        </w:rPr>
        <w:t>The department shall distribute the $2,291,600 fire incident management grants line item in fiscal year 2025-2026 as follows:</w:t>
      </w:r>
    </w:p>
    <w:p w14:paraId="338BD997" w14:textId="77777777" w:rsidR="00054323" w:rsidRDefault="00EE578E" w:rsidP="00372566">
      <w:pPr>
        <w:ind w:firstLine="720"/>
        <w:rPr>
          <w:rStyle w:val="TemporaryLaw"/>
        </w:rPr>
      </w:pPr>
      <w:r w:rsidRPr="00054323">
        <w:rPr>
          <w:rStyle w:val="TemporaryLaw"/>
          <w:rFonts w:eastAsia="Letter Gothic-Drafting"/>
        </w:rPr>
        <w:t>1.  $239,400 to Sun City fire district.</w:t>
      </w:r>
    </w:p>
    <w:p w14:paraId="56355EDC" w14:textId="77777777" w:rsidR="00054323" w:rsidRDefault="00EE578E" w:rsidP="00372566">
      <w:pPr>
        <w:ind w:firstLine="720"/>
        <w:rPr>
          <w:rStyle w:val="TemporaryLaw"/>
        </w:rPr>
      </w:pPr>
      <w:r w:rsidRPr="00054323">
        <w:rPr>
          <w:rStyle w:val="TemporaryLaw"/>
          <w:rFonts w:eastAsia="Letter Gothic-Drafting"/>
        </w:rPr>
        <w:t>2.  $333,200 to Queen Creek fire department.</w:t>
      </w:r>
    </w:p>
    <w:p w14:paraId="7EFC92B3" w14:textId="77777777" w:rsidR="00054323" w:rsidRDefault="00EE578E" w:rsidP="00372566">
      <w:pPr>
        <w:ind w:firstLine="720"/>
        <w:rPr>
          <w:rStyle w:val="TemporaryLaw"/>
        </w:rPr>
      </w:pPr>
      <w:r w:rsidRPr="00054323">
        <w:rPr>
          <w:rStyle w:val="TemporaryLaw"/>
          <w:rFonts w:eastAsia="Letter Gothic-Drafting"/>
        </w:rPr>
        <w:t>3.  $1,402,900 to Mesa fire department.</w:t>
      </w:r>
    </w:p>
    <w:p w14:paraId="7BA775CC" w14:textId="77777777" w:rsidR="00054323" w:rsidRDefault="00EE578E" w:rsidP="00372566">
      <w:pPr>
        <w:ind w:firstLine="720"/>
        <w:rPr>
          <w:rStyle w:val="TemporaryLaw"/>
          <w:rFonts w:eastAsia="Letter Gothic-Drafting"/>
        </w:rPr>
      </w:pPr>
      <w:r w:rsidRPr="00054323">
        <w:rPr>
          <w:rStyle w:val="TemporaryLaw"/>
          <w:rFonts w:eastAsia="Letter Gothic-Drafting"/>
        </w:rPr>
        <w:t>4.  $316,100 to Tempe fire department.</w:t>
      </w:r>
    </w:p>
    <w:p w14:paraId="757A4A1D" w14:textId="77777777" w:rsidR="00054323" w:rsidRDefault="00EE578E" w:rsidP="00372566">
      <w:pPr>
        <w:ind w:firstLine="720"/>
        <w:rPr>
          <w:rStyle w:val="TemporaryLaw"/>
          <w:rFonts w:eastAsia="Letter Gothic-Drafting"/>
          <w:szCs w:val="16"/>
        </w:rPr>
      </w:pPr>
      <w:r w:rsidRPr="00054323">
        <w:rPr>
          <w:rStyle w:val="TemporaryLaw"/>
          <w:rFonts w:eastAsia="Letter Gothic-Drafting"/>
        </w:rPr>
        <w:t>The monies appropriated for the erroneous convictions fund deposit line item revert to the general fund if a bill authorizing compensation for individuals erroneously convicted of crimes does not become law in the fifty</w:t>
      </w:r>
      <w:r w:rsidRPr="00054323">
        <w:rPr>
          <w:rStyle w:val="TemporaryLaw"/>
          <w:rFonts w:eastAsia="Letter Gothic-Drafting"/>
        </w:rPr>
        <w:noBreakHyphen/>
        <w:t>seventh legislature, first regular session</w:t>
      </w:r>
      <w:r w:rsidRPr="00054323">
        <w:rPr>
          <w:rStyle w:val="TemporaryLaw"/>
        </w:rPr>
        <w:t>.</w:t>
      </w:r>
    </w:p>
    <w:p w14:paraId="3CBC728C" w14:textId="77777777" w:rsidR="00054323" w:rsidRDefault="00EE578E" w:rsidP="00A8030C">
      <w:pPr>
        <w:keepNext/>
        <w:keepLines/>
        <w:tabs>
          <w:tab w:val="right" w:pos="7020"/>
          <w:tab w:val="right" w:pos="8910"/>
        </w:tabs>
        <w:rPr>
          <w:rStyle w:val="TemporaryLaw"/>
          <w:szCs w:val="16"/>
        </w:rPr>
      </w:pPr>
      <w:r w:rsidRPr="00054323">
        <w:t xml:space="preserve">Sec. </w:t>
      </w:r>
      <w:r w:rsidRPr="00054323">
        <w:fldChar w:fldCharType="begin"/>
      </w:r>
      <w:r w:rsidRPr="00054323">
        <w:instrText xml:space="preserve"> LISTNUM  LegalDefault \l 0 </w:instrText>
      </w:r>
      <w:r w:rsidRPr="00054323">
        <w:fldChar w:fldCharType="end"/>
      </w:r>
      <w:r w:rsidRPr="00054323">
        <w:rPr>
          <w:rStyle w:val="TemporaryLaw"/>
          <w:szCs w:val="16"/>
        </w:rPr>
        <w:t xml:space="preserve">  DEPARTMENT OF ADMINISTRATION, DIVISION OF SCHOOL FACILITIES </w:t>
      </w:r>
    </w:p>
    <w:p w14:paraId="581AC0F1"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FFC6A38"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22.0</w:t>
      </w:r>
    </w:p>
    <w:p w14:paraId="78DD80E2"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1,624,700</w:t>
      </w:r>
    </w:p>
    <w:p w14:paraId="5D4BCA5B" w14:textId="77777777" w:rsidR="00054323" w:rsidRDefault="00EE578E" w:rsidP="00A8030C">
      <w:pPr>
        <w:pStyle w:val="P10-10"/>
        <w:tabs>
          <w:tab w:val="right" w:pos="7020"/>
          <w:tab w:val="right" w:pos="8928"/>
        </w:tabs>
        <w:rPr>
          <w:rStyle w:val="TemporaryLaw"/>
          <w:szCs w:val="16"/>
        </w:rPr>
      </w:pPr>
      <w:r w:rsidRPr="00054323">
        <w:rPr>
          <w:rStyle w:val="TemporaryLaw"/>
          <w:szCs w:val="16"/>
        </w:rPr>
        <w:t>New school facilities debt service</w:t>
      </w:r>
      <w:r w:rsidRPr="00054323">
        <w:rPr>
          <w:rStyle w:val="TemporaryLaw"/>
          <w:szCs w:val="16"/>
        </w:rPr>
        <w:tab/>
        <w:t>9,938,100</w:t>
      </w:r>
    </w:p>
    <w:p w14:paraId="4DDF8375" w14:textId="77777777" w:rsidR="00054323" w:rsidRDefault="00EE578E" w:rsidP="00A8030C">
      <w:pPr>
        <w:pStyle w:val="P10-10"/>
        <w:tabs>
          <w:tab w:val="right" w:pos="7020"/>
          <w:tab w:val="right" w:pos="8928"/>
        </w:tabs>
        <w:rPr>
          <w:rStyle w:val="TemporaryLaw"/>
          <w:szCs w:val="16"/>
        </w:rPr>
      </w:pPr>
      <w:r w:rsidRPr="00054323">
        <w:rPr>
          <w:rStyle w:val="TemporaryLaw"/>
          <w:szCs w:val="16"/>
        </w:rPr>
        <w:t>Building renewal grants deposit</w:t>
      </w:r>
      <w:r w:rsidRPr="00054323">
        <w:rPr>
          <w:rStyle w:val="TemporaryLaw"/>
          <w:szCs w:val="16"/>
        </w:rPr>
        <w:tab/>
        <w:t>199,967,900</w:t>
      </w:r>
    </w:p>
    <w:p w14:paraId="5E1DC88B" w14:textId="77777777" w:rsidR="00054323" w:rsidRDefault="00EE578E" w:rsidP="00A8030C">
      <w:pPr>
        <w:pStyle w:val="P10-10"/>
        <w:tabs>
          <w:tab w:val="right" w:pos="7020"/>
          <w:tab w:val="right" w:pos="8928"/>
        </w:tabs>
        <w:rPr>
          <w:rStyle w:val="TemporaryLaw"/>
          <w:szCs w:val="16"/>
        </w:rPr>
      </w:pPr>
      <w:r w:rsidRPr="00054323">
        <w:rPr>
          <w:rStyle w:val="TemporaryLaw"/>
          <w:szCs w:val="16"/>
        </w:rPr>
        <w:t>Building renewal grants</w:t>
      </w:r>
    </w:p>
    <w:p w14:paraId="11CF006C" w14:textId="77777777" w:rsidR="00054323" w:rsidRDefault="00EE578E" w:rsidP="00A8030C">
      <w:pPr>
        <w:pStyle w:val="P10-10"/>
        <w:tabs>
          <w:tab w:val="right" w:pos="7020"/>
          <w:tab w:val="right" w:pos="8928"/>
        </w:tabs>
        <w:rPr>
          <w:rStyle w:val="TemporaryLaw"/>
          <w:szCs w:val="16"/>
        </w:rPr>
      </w:pPr>
      <w:r w:rsidRPr="00054323">
        <w:rPr>
          <w:rStyle w:val="TemporaryLaw"/>
          <w:szCs w:val="16"/>
        </w:rPr>
        <w:t>   administration</w:t>
      </w:r>
      <w:r w:rsidRPr="00054323">
        <w:rPr>
          <w:rStyle w:val="TemporaryLaw"/>
          <w:szCs w:val="16"/>
        </w:rPr>
        <w:tab/>
        <w:t>750,000*</w:t>
      </w:r>
    </w:p>
    <w:p w14:paraId="1053E847" w14:textId="77777777" w:rsidR="00054323" w:rsidRDefault="00EE578E" w:rsidP="00A8030C">
      <w:pPr>
        <w:pStyle w:val="P10-10"/>
        <w:tabs>
          <w:tab w:val="right" w:pos="7020"/>
          <w:tab w:val="right" w:pos="8928"/>
        </w:tabs>
        <w:rPr>
          <w:rStyle w:val="TemporaryLaw"/>
          <w:szCs w:val="16"/>
        </w:rPr>
      </w:pPr>
      <w:r w:rsidRPr="00054323">
        <w:rPr>
          <w:rStyle w:val="TemporaryLaw"/>
          <w:szCs w:val="16"/>
        </w:rPr>
        <w:t>New school facilities</w:t>
      </w:r>
      <w:r w:rsidRPr="00054323">
        <w:rPr>
          <w:rStyle w:val="TemporaryLaw"/>
          <w:szCs w:val="16"/>
        </w:rPr>
        <w:tab/>
      </w:r>
      <w:r w:rsidRPr="00054323">
        <w:rPr>
          <w:rStyle w:val="TemporaryLaw"/>
          <w:szCs w:val="16"/>
          <w:u w:val="single"/>
        </w:rPr>
        <w:t>   95,597,700</w:t>
      </w:r>
    </w:p>
    <w:p w14:paraId="488D6A3E" w14:textId="77777777" w:rsidR="00054323" w:rsidRDefault="00EE578E" w:rsidP="00A8030C">
      <w:pPr>
        <w:pStyle w:val="BLK00-00"/>
        <w:rPr>
          <w:rStyle w:val="TemporaryLaw"/>
          <w:szCs w:val="16"/>
        </w:rPr>
      </w:pPr>
      <w:r w:rsidRPr="00054323">
        <w:rPr>
          <w:rStyle w:val="TemporaryLaw"/>
          <w:szCs w:val="16"/>
        </w:rPr>
        <w:t xml:space="preserve">Total appropriation — department of </w:t>
      </w:r>
    </w:p>
    <w:p w14:paraId="30BF4456" w14:textId="77777777" w:rsidR="00054323" w:rsidRDefault="00EE578E" w:rsidP="00A8030C">
      <w:pPr>
        <w:pStyle w:val="P10-10"/>
        <w:tabs>
          <w:tab w:val="right" w:pos="7020"/>
          <w:tab w:val="right" w:pos="8928"/>
        </w:tabs>
        <w:rPr>
          <w:rStyle w:val="TemporaryLaw"/>
          <w:szCs w:val="16"/>
        </w:rPr>
      </w:pPr>
      <w:r w:rsidRPr="00054323">
        <w:rPr>
          <w:rStyle w:val="TemporaryLaw"/>
          <w:szCs w:val="16"/>
        </w:rPr>
        <w:t xml:space="preserve">administration, division </w:t>
      </w:r>
    </w:p>
    <w:p w14:paraId="7B6814DA" w14:textId="77777777" w:rsidR="00054323" w:rsidRDefault="00EE578E" w:rsidP="00A8030C">
      <w:pPr>
        <w:pStyle w:val="P10-10"/>
        <w:tabs>
          <w:tab w:val="right" w:pos="7020"/>
          <w:tab w:val="right" w:pos="8928"/>
        </w:tabs>
        <w:rPr>
          <w:rStyle w:val="TemporaryLaw"/>
          <w:szCs w:val="16"/>
        </w:rPr>
      </w:pPr>
      <w:r w:rsidRPr="00054323">
        <w:rPr>
          <w:rStyle w:val="TemporaryLaw"/>
          <w:szCs w:val="16"/>
        </w:rPr>
        <w:t>of school facilities</w:t>
      </w:r>
      <w:r w:rsidRPr="00054323">
        <w:rPr>
          <w:rStyle w:val="TemporaryLaw"/>
          <w:szCs w:val="16"/>
        </w:rPr>
        <w:tab/>
        <w:t>$307,878,400</w:t>
      </w:r>
    </w:p>
    <w:p w14:paraId="680FBF21"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6D64074F"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$307,878,400</w:t>
      </w:r>
    </w:p>
    <w:p w14:paraId="185A507E" w14:textId="77777777" w:rsidR="00054323" w:rsidRDefault="00EE578E" w:rsidP="00372566">
      <w:pPr>
        <w:pStyle w:val="P06-00"/>
        <w:keepNext/>
        <w:keepLines/>
        <w:rPr>
          <w:rStyle w:val="TemporaryLaw"/>
          <w:szCs w:val="16"/>
        </w:rPr>
      </w:pPr>
      <w:r w:rsidRPr="00054323">
        <w:rPr>
          <w:rStyle w:val="TemporaryLaw"/>
          <w:szCs w:val="16"/>
        </w:rPr>
        <w:t>Pursuant to section 35-142.01, Arizona Revised Statutes, any reimbursement received by or allocated to the division of school facilities under the federal qualified school construction bond program in fiscal year 2025-2026 shall be deposited in or revert to the state general fund.</w:t>
      </w:r>
    </w:p>
    <w:p w14:paraId="24555B04" w14:textId="77777777" w:rsidR="00054323" w:rsidRDefault="00EE578E" w:rsidP="00A8030C">
      <w:pPr>
        <w:pStyle w:val="P06-00"/>
        <w:rPr>
          <w:rStyle w:val="TemporaryLaw"/>
          <w:szCs w:val="16"/>
        </w:rPr>
      </w:pPr>
      <w:r w:rsidRPr="00054323">
        <w:rPr>
          <w:rStyle w:val="TemporaryLaw"/>
          <w:szCs w:val="16"/>
        </w:rPr>
        <w:t>At least thirty days before any monies are transferred out of the new school facilities debt service line item, the division of school facilities shall report the proposed transfer to the director of the joint legislative budget committee.</w:t>
      </w:r>
    </w:p>
    <w:p w14:paraId="5A4F564F" w14:textId="77777777" w:rsidR="00054323" w:rsidRDefault="00EE578E" w:rsidP="00A8030C">
      <w:pPr>
        <w:pStyle w:val="P06-00"/>
        <w:rPr>
          <w:rStyle w:val="TemporaryLaw"/>
          <w:szCs w:val="16"/>
        </w:rPr>
      </w:pPr>
      <w:r w:rsidRPr="00054323">
        <w:rPr>
          <w:rStyle w:val="TemporaryLaw"/>
          <w:szCs w:val="16"/>
        </w:rPr>
        <w:t>Pursuant to section 41-5741, Arizona Revised Statutes, the amount appropriated for new school facilities shall be used only for facilities and land costs for school districts that received final approval from the division of school facilities on or before December 15, 2024.</w:t>
      </w:r>
    </w:p>
    <w:p w14:paraId="460147C4" w14:textId="77777777" w:rsidR="00054323" w:rsidRDefault="00EE578E" w:rsidP="00A8030C">
      <w:pPr>
        <w:pStyle w:val="P06-00"/>
        <w:rPr>
          <w:rStyle w:val="TemporaryLaw"/>
          <w:szCs w:val="16"/>
        </w:rPr>
      </w:pPr>
      <w:r w:rsidRPr="00054323">
        <w:rPr>
          <w:rStyle w:val="TemporaryLaw"/>
          <w:szCs w:val="16"/>
        </w:rPr>
        <w:t>After approving a distribution of funding for a land purchase, a land lease or the construction of a new school, the division of school facilities shall report to the joint legislative budget committee and the governor's office of strategic planning and budgeting the final amount of the distribution.</w:t>
      </w:r>
    </w:p>
    <w:p w14:paraId="1DD13C7C" w14:textId="77777777" w:rsidR="00054323" w:rsidRDefault="00EE578E" w:rsidP="00A8030C">
      <w:pPr>
        <w:pStyle w:val="P06-00"/>
        <w:rPr>
          <w:rStyle w:val="TemporaryLaw"/>
          <w:szCs w:val="16"/>
        </w:rPr>
      </w:pPr>
      <w:r w:rsidRPr="00054323">
        <w:rPr>
          <w:rStyle w:val="TemporaryLaw"/>
          <w:szCs w:val="16"/>
        </w:rPr>
        <w:t>The division of school facilities may also use the unencumbered balance of $18,117,400 in the new school facilities fund established by section 41-5741, Arizona Revised Statutes, for facilities and land costs for school districts that received final approval from the division of school facilities on or before December 15, 2024 pursuant to section 41</w:t>
      </w:r>
      <w:r w:rsidRPr="00054323">
        <w:rPr>
          <w:rStyle w:val="TemporaryLaw"/>
          <w:szCs w:val="16"/>
        </w:rPr>
        <w:noBreakHyphen/>
        <w:t>5741, Arizona Revised Statutes.</w:t>
      </w:r>
    </w:p>
    <w:p w14:paraId="407D2D75" w14:textId="77777777" w:rsidR="00054323" w:rsidRDefault="00EE578E" w:rsidP="00A8030C">
      <w:pPr>
        <w:pStyle w:val="P06-00"/>
        <w:rPr>
          <w:rStyle w:val="TemporaryLaw"/>
          <w:szCs w:val="16"/>
        </w:rPr>
      </w:pPr>
      <w:r w:rsidRPr="00054323">
        <w:rPr>
          <w:rStyle w:val="TemporaryLaw"/>
        </w:rPr>
        <w:t>The legislature intends that the appropriation to the division of school facilities in fiscal year 2026-2027 for new school facilities may include up to $10,000,000 for end of useful life projects that receive final approval from the division of school facilities on or before December 15, 2025 pursuant to section 41-5741, Arizona Revised Statutes.</w:t>
      </w:r>
    </w:p>
    <w:p w14:paraId="14B88D18" w14:textId="77777777" w:rsidR="00054323" w:rsidRDefault="00EE578E" w:rsidP="00A8030C">
      <w:pPr>
        <w:keepNext/>
        <w:keepLines/>
        <w:tabs>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OFFICE OF ADMINISTRATIVE HEARINGS</w:t>
      </w:r>
    </w:p>
    <w:p w14:paraId="16D9B7B7" w14:textId="77777777" w:rsidR="00054323" w:rsidRDefault="00EE578E" w:rsidP="00A8030C">
      <w:pPr>
        <w:keepNext/>
        <w:keepLines/>
        <w:tabs>
          <w:tab w:val="right" w:pos="7020"/>
          <w:tab w:val="right" w:pos="8928"/>
        </w:tabs>
        <w:rPr>
          <w:rStyle w:val="TemporaryLaw"/>
          <w:szCs w:val="16"/>
          <w:u w:val="single"/>
        </w:rPr>
      </w:pPr>
      <w:r w:rsidRPr="00054323">
        <w:rPr>
          <w:szCs w:val="16"/>
        </w:rPr>
        <w:tab/>
      </w:r>
      <w:r w:rsidRPr="00054323">
        <w:rPr>
          <w:rStyle w:val="TemporaryLaw"/>
          <w:szCs w:val="16"/>
          <w:u w:val="single"/>
        </w:rPr>
        <w:t>2025-26</w:t>
      </w:r>
    </w:p>
    <w:p w14:paraId="226D860F"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12.0</w:t>
      </w:r>
    </w:p>
    <w:p w14:paraId="0800188C"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970,000</w:t>
      </w:r>
    </w:p>
    <w:p w14:paraId="364B560E"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10880D46"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970,000</w:t>
      </w:r>
    </w:p>
    <w:p w14:paraId="0469437A" w14:textId="77777777" w:rsidR="00054323" w:rsidRDefault="00EE578E" w:rsidP="00A8030C">
      <w:pPr>
        <w:tabs>
          <w:tab w:val="left" w:pos="0"/>
        </w:tabs>
        <w:rPr>
          <w:rStyle w:val="TemporaryLaw"/>
          <w:szCs w:val="16"/>
        </w:rPr>
      </w:pPr>
      <w:bookmarkStart w:id="0" w:name="_Hlk63692178"/>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DEPARTMENT OF AGRICULTURE</w:t>
      </w:r>
    </w:p>
    <w:p w14:paraId="37302047"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27E76C97"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215.4</w:t>
      </w:r>
    </w:p>
    <w:p w14:paraId="7D350C3D"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$ 17,126,600</w:t>
      </w:r>
    </w:p>
    <w:p w14:paraId="292B3415" w14:textId="77777777" w:rsidR="00054323" w:rsidRDefault="00EE578E" w:rsidP="00A8030C">
      <w:pPr>
        <w:tabs>
          <w:tab w:val="right" w:pos="7020"/>
          <w:tab w:val="right" w:pos="8928"/>
        </w:tabs>
        <w:ind w:left="1195"/>
        <w:rPr>
          <w:rStyle w:val="TemporaryLaw"/>
          <w:szCs w:val="16"/>
        </w:rPr>
      </w:pPr>
      <w:r w:rsidRPr="00054323">
        <w:rPr>
          <w:rStyle w:val="TemporaryLaw"/>
          <w:szCs w:val="16"/>
        </w:rPr>
        <w:t>Agricultural employment relations</w:t>
      </w:r>
    </w:p>
    <w:p w14:paraId="54184444" w14:textId="77777777" w:rsidR="00054323" w:rsidRDefault="00EE578E" w:rsidP="00A8030C">
      <w:pPr>
        <w:tabs>
          <w:tab w:val="right" w:pos="7020"/>
          <w:tab w:val="right" w:pos="8928"/>
        </w:tabs>
        <w:ind w:left="1195"/>
        <w:rPr>
          <w:rStyle w:val="TemporaryLaw"/>
          <w:szCs w:val="16"/>
        </w:rPr>
      </w:pPr>
      <w:r w:rsidRPr="00054323">
        <w:rPr>
          <w:rStyle w:val="TemporaryLaw"/>
          <w:szCs w:val="16"/>
        </w:rPr>
        <w:t>   board</w:t>
      </w:r>
      <w:r w:rsidRPr="00054323">
        <w:rPr>
          <w:rStyle w:val="TemporaryLaw"/>
          <w:szCs w:val="16"/>
        </w:rPr>
        <w:tab/>
        <w:t>23,300</w:t>
      </w:r>
    </w:p>
    <w:p w14:paraId="0B322CB0" w14:textId="77777777" w:rsidR="00054323" w:rsidRDefault="00EE578E" w:rsidP="00A8030C">
      <w:pPr>
        <w:tabs>
          <w:tab w:val="right" w:pos="7020"/>
          <w:tab w:val="right" w:pos="8928"/>
        </w:tabs>
        <w:ind w:left="1195"/>
        <w:rPr>
          <w:rStyle w:val="TemporaryLaw"/>
          <w:rFonts w:eastAsiaTheme="majorEastAsia"/>
        </w:rPr>
      </w:pPr>
      <w:r w:rsidRPr="00054323">
        <w:rPr>
          <w:rStyle w:val="TemporaryLaw"/>
          <w:rFonts w:eastAsiaTheme="majorEastAsia"/>
        </w:rPr>
        <w:t>Agriculture and water innovation</w:t>
      </w:r>
    </w:p>
    <w:p w14:paraId="70684B80" w14:textId="77777777" w:rsidR="00054323" w:rsidRDefault="00EE578E" w:rsidP="00A8030C">
      <w:pPr>
        <w:tabs>
          <w:tab w:val="right" w:pos="7020"/>
          <w:tab w:val="right" w:pos="8928"/>
        </w:tabs>
        <w:ind w:left="1195"/>
        <w:rPr>
          <w:rStyle w:val="AmendCode"/>
          <w:rFonts w:eastAsiaTheme="majorEastAsia"/>
          <w:szCs w:val="16"/>
        </w:rPr>
      </w:pPr>
      <w:r w:rsidRPr="00054323">
        <w:rPr>
          <w:rStyle w:val="AmendCode"/>
          <w:rFonts w:eastAsiaTheme="majorEastAsia"/>
          <w:szCs w:val="16"/>
        </w:rPr>
        <w:t xml:space="preserve">   </w:t>
      </w:r>
      <w:r w:rsidRPr="00054323">
        <w:rPr>
          <w:rStyle w:val="TemporaryLaw"/>
          <w:rFonts w:eastAsiaTheme="majorEastAsia"/>
        </w:rPr>
        <w:t>fund deposit</w:t>
      </w:r>
      <w:r w:rsidRPr="00054323">
        <w:rPr>
          <w:rStyle w:val="TemporaryLaw"/>
          <w:rFonts w:eastAsiaTheme="majorEastAsia"/>
        </w:rPr>
        <w:tab/>
        <w:t>2,000,000</w:t>
      </w:r>
    </w:p>
    <w:p w14:paraId="72EE6422" w14:textId="77777777" w:rsidR="00054323" w:rsidRDefault="00EE578E" w:rsidP="00B228F7">
      <w:pPr>
        <w:keepNext/>
        <w:keepLines/>
        <w:widowControl/>
        <w:tabs>
          <w:tab w:val="right" w:pos="7020"/>
          <w:tab w:val="right" w:pos="8928"/>
        </w:tabs>
        <w:ind w:left="1195"/>
        <w:rPr>
          <w:rStyle w:val="TemporaryLaw"/>
          <w:szCs w:val="16"/>
        </w:rPr>
      </w:pPr>
      <w:r w:rsidRPr="00054323">
        <w:rPr>
          <w:rStyle w:val="TemporaryLaw"/>
          <w:szCs w:val="16"/>
        </w:rPr>
        <w:t>Animal damage control</w:t>
      </w:r>
      <w:r w:rsidRPr="00054323">
        <w:rPr>
          <w:rStyle w:val="TemporaryLaw"/>
          <w:szCs w:val="16"/>
        </w:rPr>
        <w:tab/>
        <w:t>65,000</w:t>
      </w:r>
    </w:p>
    <w:p w14:paraId="7A4249F3" w14:textId="77777777" w:rsidR="00054323" w:rsidRDefault="00EE578E" w:rsidP="00B228F7">
      <w:pPr>
        <w:keepNext/>
        <w:keepLines/>
        <w:widowControl/>
        <w:tabs>
          <w:tab w:val="right" w:pos="7020"/>
          <w:tab w:val="right" w:pos="8928"/>
        </w:tabs>
        <w:ind w:left="1200"/>
        <w:rPr>
          <w:rStyle w:val="TemporaryLaw"/>
          <w:szCs w:val="16"/>
        </w:rPr>
      </w:pPr>
      <w:r w:rsidRPr="00054323">
        <w:rPr>
          <w:rStyle w:val="TemporaryLaw"/>
          <w:szCs w:val="16"/>
        </w:rPr>
        <w:t>Red imported fire ant control</w:t>
      </w:r>
      <w:r w:rsidRPr="00054323">
        <w:rPr>
          <w:rStyle w:val="TemporaryLaw"/>
          <w:szCs w:val="16"/>
        </w:rPr>
        <w:tab/>
        <w:t>23,200</w:t>
      </w:r>
    </w:p>
    <w:p w14:paraId="351E4642" w14:textId="77777777" w:rsidR="00054323" w:rsidRDefault="00EE578E" w:rsidP="00B228F7">
      <w:pPr>
        <w:keepNext/>
        <w:keepLines/>
        <w:widowControl/>
        <w:tabs>
          <w:tab w:val="right" w:pos="7020"/>
          <w:tab w:val="right" w:pos="8928"/>
        </w:tabs>
        <w:ind w:left="1195"/>
        <w:rPr>
          <w:rStyle w:val="TemporaryLaw"/>
          <w:szCs w:val="16"/>
        </w:rPr>
      </w:pPr>
      <w:r w:rsidRPr="00054323">
        <w:rPr>
          <w:rStyle w:val="TemporaryLaw"/>
          <w:szCs w:val="16"/>
        </w:rPr>
        <w:t>Agricultural consulting and</w:t>
      </w:r>
    </w:p>
    <w:p w14:paraId="1A856763" w14:textId="77777777" w:rsidR="00054323" w:rsidRDefault="00EE578E" w:rsidP="00A8030C">
      <w:pPr>
        <w:tabs>
          <w:tab w:val="right" w:pos="7020"/>
          <w:tab w:val="right" w:pos="8928"/>
        </w:tabs>
        <w:ind w:left="1195"/>
        <w:rPr>
          <w:rStyle w:val="TemporaryLaw"/>
          <w:szCs w:val="16"/>
        </w:rPr>
      </w:pPr>
      <w:r w:rsidRPr="00054323">
        <w:rPr>
          <w:rStyle w:val="TemporaryLaw"/>
          <w:szCs w:val="16"/>
        </w:rPr>
        <w:t>   training</w:t>
      </w:r>
      <w:r w:rsidRPr="00054323">
        <w:rPr>
          <w:rStyle w:val="TemporaryLaw"/>
          <w:szCs w:val="16"/>
        </w:rPr>
        <w:tab/>
      </w:r>
      <w:r w:rsidRPr="00054323">
        <w:rPr>
          <w:rStyle w:val="TemporaryLaw"/>
          <w:szCs w:val="16"/>
          <w:u w:val="single"/>
        </w:rPr>
        <w:t>      135,700</w:t>
      </w:r>
    </w:p>
    <w:p w14:paraId="3306C72E" w14:textId="77777777" w:rsidR="00054323" w:rsidRDefault="00EE578E" w:rsidP="00A8030C">
      <w:pPr>
        <w:pStyle w:val="P06-00"/>
        <w:ind w:firstLine="0"/>
        <w:rPr>
          <w:rStyle w:val="TemporaryLaw"/>
          <w:szCs w:val="16"/>
        </w:rPr>
      </w:pPr>
      <w:r w:rsidRPr="00054323">
        <w:rPr>
          <w:rStyle w:val="TemporaryLaw"/>
          <w:szCs w:val="16"/>
        </w:rPr>
        <w:t>Total appropriation — Arizona department</w:t>
      </w:r>
    </w:p>
    <w:p w14:paraId="69EA55F4" w14:textId="77777777" w:rsidR="00054323" w:rsidRDefault="00EE578E" w:rsidP="00A8030C">
      <w:pPr>
        <w:tabs>
          <w:tab w:val="right" w:pos="7020"/>
          <w:tab w:val="right" w:pos="8928"/>
        </w:tabs>
        <w:ind w:left="1200"/>
        <w:rPr>
          <w:rStyle w:val="TemporaryLaw"/>
          <w:szCs w:val="16"/>
        </w:rPr>
      </w:pPr>
      <w:r w:rsidRPr="00054323">
        <w:rPr>
          <w:rStyle w:val="TemporaryLaw"/>
          <w:szCs w:val="16"/>
        </w:rPr>
        <w:t>of agriculture</w:t>
      </w:r>
      <w:r w:rsidRPr="00054323">
        <w:rPr>
          <w:rStyle w:val="TemporaryLaw"/>
          <w:szCs w:val="16"/>
        </w:rPr>
        <w:tab/>
        <w:t>$  </w:t>
      </w:r>
      <w:r w:rsidRPr="00054323">
        <w:rPr>
          <w:rStyle w:val="TemporaryLaw"/>
          <w:rFonts w:eastAsiaTheme="majorEastAsia"/>
        </w:rPr>
        <w:t>19,373,800</w:t>
      </w:r>
    </w:p>
    <w:p w14:paraId="68B74665" w14:textId="77777777" w:rsidR="00054323" w:rsidRDefault="00EE578E" w:rsidP="00A8030C">
      <w:pPr>
        <w:keepNext/>
        <w:keepLines/>
        <w:widowControl/>
        <w:tabs>
          <w:tab w:val="right" w:pos="7020"/>
          <w:tab w:val="right" w:pos="8928"/>
        </w:tabs>
        <w:ind w:left="1195" w:hanging="480"/>
        <w:rPr>
          <w:rStyle w:val="TemporaryLaw"/>
          <w:szCs w:val="16"/>
        </w:rPr>
      </w:pPr>
      <w:r w:rsidRPr="00054323">
        <w:rPr>
          <w:rStyle w:val="TemporaryLaw"/>
          <w:szCs w:val="16"/>
        </w:rPr>
        <w:t>Fund sources:</w:t>
      </w:r>
    </w:p>
    <w:p w14:paraId="5DC04423"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15,758,100</w:t>
      </w:r>
    </w:p>
    <w:p w14:paraId="69F29AD1" w14:textId="77777777" w:rsidR="00054323" w:rsidRDefault="00EE578E" w:rsidP="00A8030C">
      <w:pPr>
        <w:tabs>
          <w:tab w:val="right" w:pos="7020"/>
          <w:tab w:val="right" w:pos="8928"/>
        </w:tabs>
        <w:ind w:left="1195"/>
        <w:rPr>
          <w:rStyle w:val="TemporaryLaw"/>
          <w:szCs w:val="16"/>
        </w:rPr>
      </w:pPr>
      <w:r w:rsidRPr="00054323">
        <w:rPr>
          <w:rStyle w:val="TemporaryLaw"/>
          <w:szCs w:val="16"/>
        </w:rPr>
        <w:t>Air quality fund</w:t>
      </w:r>
      <w:r w:rsidRPr="00054323">
        <w:rPr>
          <w:rStyle w:val="TemporaryLaw"/>
          <w:szCs w:val="16"/>
        </w:rPr>
        <w:tab/>
        <w:t>1,615,700</w:t>
      </w:r>
    </w:p>
    <w:p w14:paraId="3D42B1A8" w14:textId="77777777" w:rsidR="00054323" w:rsidRDefault="00EE578E" w:rsidP="00A8030C">
      <w:pPr>
        <w:tabs>
          <w:tab w:val="right" w:pos="7020"/>
          <w:tab w:val="right" w:pos="8928"/>
        </w:tabs>
        <w:ind w:left="1195"/>
        <w:rPr>
          <w:rStyle w:val="TemporaryLaw"/>
          <w:szCs w:val="16"/>
        </w:rPr>
      </w:pPr>
      <w:r w:rsidRPr="00054323">
        <w:rPr>
          <w:rStyle w:val="TemporaryLaw"/>
        </w:rPr>
        <w:t>Long-term water augmentation fund</w:t>
      </w:r>
      <w:r w:rsidRPr="00054323">
        <w:rPr>
          <w:rStyle w:val="TemporaryLaw"/>
        </w:rPr>
        <w:tab/>
        <w:t>2,000,000</w:t>
      </w:r>
    </w:p>
    <w:p w14:paraId="7F825F7C" w14:textId="77777777" w:rsidR="00054323" w:rsidRDefault="00EE578E" w:rsidP="00A8030C">
      <w:pPr>
        <w:pStyle w:val="P06-00"/>
        <w:rPr>
          <w:rStyle w:val="TemporaryLaw"/>
          <w:rFonts w:eastAsiaTheme="majorEastAsia"/>
        </w:rPr>
      </w:pPr>
      <w:r w:rsidRPr="00054323">
        <w:rPr>
          <w:rStyle w:val="TemporaryLaw"/>
        </w:rPr>
        <w:t>In addition to any other appropriations made in fiscal year 2025</w:t>
      </w:r>
      <w:r w:rsidRPr="00054323">
        <w:rPr>
          <w:rStyle w:val="TemporaryLaw"/>
        </w:rPr>
        <w:noBreakHyphen/>
        <w:t>2026, the Arizona department of agriculture may spend up to $250,000 from the commercial feed trust fund established by section 3-2607, Arizona Revised Statutes, in fiscal year 2025-2026 for expenses related to the avian influenza outbreak.</w:t>
      </w:r>
    </w:p>
    <w:p w14:paraId="64A8BB82"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HEALTH CARE COST CONTAINMENT SYSTEM</w:t>
      </w:r>
    </w:p>
    <w:p w14:paraId="662C0159"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F0E53F8"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2,459.3</w:t>
      </w:r>
    </w:p>
    <w:p w14:paraId="7C8776A8"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$ 193,361,800</w:t>
      </w:r>
    </w:p>
    <w:p w14:paraId="72362FE8" w14:textId="77777777" w:rsidR="00054323" w:rsidRDefault="00EE578E" w:rsidP="00A8030C">
      <w:pPr>
        <w:tabs>
          <w:tab w:val="right" w:pos="7020"/>
          <w:tab w:val="right" w:pos="8928"/>
        </w:tabs>
        <w:ind w:left="1195" w:hanging="480"/>
        <w:rPr>
          <w:rStyle w:val="TemporaryLaw"/>
          <w:szCs w:val="16"/>
          <w:u w:val="single"/>
        </w:rPr>
      </w:pPr>
      <w:r w:rsidRPr="00054323">
        <w:rPr>
          <w:rStyle w:val="TemporaryLaw"/>
          <w:szCs w:val="16"/>
          <w:u w:val="single"/>
        </w:rPr>
        <w:t>Administration</w:t>
      </w:r>
    </w:p>
    <w:p w14:paraId="5028C94B" w14:textId="77777777" w:rsidR="00054323" w:rsidRDefault="00EE578E" w:rsidP="00A8030C">
      <w:pPr>
        <w:tabs>
          <w:tab w:val="right" w:pos="7020"/>
          <w:tab w:val="right" w:pos="8928"/>
        </w:tabs>
        <w:ind w:left="1195"/>
        <w:rPr>
          <w:rStyle w:val="TemporaryLaw"/>
          <w:szCs w:val="16"/>
        </w:rPr>
      </w:pPr>
      <w:r w:rsidRPr="00054323">
        <w:rPr>
          <w:rStyle w:val="TemporaryLaw"/>
          <w:szCs w:val="16"/>
        </w:rPr>
        <w:t>AHCCCS data storage</w:t>
      </w:r>
      <w:r w:rsidRPr="00054323">
        <w:rPr>
          <w:rStyle w:val="TemporaryLaw"/>
          <w:szCs w:val="16"/>
        </w:rPr>
        <w:tab/>
        <w:t>19,605,800</w:t>
      </w:r>
    </w:p>
    <w:p w14:paraId="0BF28F28" w14:textId="77777777" w:rsidR="00054323" w:rsidRDefault="00EE578E" w:rsidP="00A8030C">
      <w:pPr>
        <w:tabs>
          <w:tab w:val="right" w:pos="7020"/>
          <w:tab w:val="right" w:pos="8928"/>
        </w:tabs>
        <w:ind w:left="1200"/>
        <w:rPr>
          <w:rStyle w:val="TemporaryLaw"/>
          <w:szCs w:val="16"/>
        </w:rPr>
      </w:pPr>
      <w:r w:rsidRPr="00054323">
        <w:rPr>
          <w:rStyle w:val="TemporaryLaw"/>
          <w:szCs w:val="16"/>
        </w:rPr>
        <w:t>DES eligibility</w:t>
      </w:r>
      <w:r w:rsidRPr="00054323">
        <w:rPr>
          <w:rStyle w:val="TemporaryLaw"/>
          <w:szCs w:val="16"/>
        </w:rPr>
        <w:tab/>
        <w:t>99,294,500</w:t>
      </w:r>
    </w:p>
    <w:p w14:paraId="5D183198"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Proposition 204 — AHCCCS </w:t>
      </w:r>
    </w:p>
    <w:p w14:paraId="48C39110"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   administration </w:t>
      </w:r>
      <w:r w:rsidRPr="00054323">
        <w:rPr>
          <w:rStyle w:val="TemporaryLaw"/>
          <w:szCs w:val="16"/>
        </w:rPr>
        <w:tab/>
        <w:t>15,625,100</w:t>
      </w:r>
    </w:p>
    <w:p w14:paraId="66220EA6" w14:textId="77777777" w:rsidR="00054323" w:rsidRDefault="00EE578E" w:rsidP="00A8030C">
      <w:pPr>
        <w:tabs>
          <w:tab w:val="right" w:pos="7020"/>
          <w:tab w:val="right" w:pos="8928"/>
        </w:tabs>
        <w:ind w:left="1195"/>
        <w:rPr>
          <w:rStyle w:val="TemporaryLaw"/>
          <w:szCs w:val="16"/>
        </w:rPr>
      </w:pPr>
      <w:r w:rsidRPr="00054323">
        <w:rPr>
          <w:rStyle w:val="TemporaryLaw"/>
          <w:szCs w:val="16"/>
        </w:rPr>
        <w:t>Proposition 204 — DES eligibility</w:t>
      </w:r>
      <w:r w:rsidRPr="00054323">
        <w:rPr>
          <w:rStyle w:val="TemporaryLaw"/>
          <w:szCs w:val="16"/>
        </w:rPr>
        <w:tab/>
        <w:t>44,358,700</w:t>
      </w:r>
    </w:p>
    <w:p w14:paraId="59F71BC8" w14:textId="77777777" w:rsidR="00054323" w:rsidRDefault="00EE578E" w:rsidP="00A8030C">
      <w:pPr>
        <w:tabs>
          <w:tab w:val="right" w:pos="7020"/>
          <w:tab w:val="right" w:pos="8928"/>
        </w:tabs>
        <w:ind w:left="1195" w:hanging="480"/>
        <w:rPr>
          <w:rStyle w:val="TemporaryLaw"/>
          <w:szCs w:val="16"/>
          <w:u w:val="single"/>
        </w:rPr>
      </w:pPr>
      <w:r w:rsidRPr="00054323">
        <w:rPr>
          <w:rStyle w:val="TemporaryLaw"/>
          <w:szCs w:val="16"/>
          <w:u w:val="single"/>
        </w:rPr>
        <w:t>Medicaid services</w:t>
      </w:r>
    </w:p>
    <w:p w14:paraId="0F372F7F" w14:textId="77777777" w:rsidR="00054323" w:rsidRDefault="00EE578E" w:rsidP="00A8030C">
      <w:pPr>
        <w:tabs>
          <w:tab w:val="right" w:pos="7020"/>
          <w:tab w:val="right" w:pos="8928"/>
        </w:tabs>
        <w:ind w:left="1195"/>
        <w:rPr>
          <w:rStyle w:val="TemporaryLaw"/>
          <w:szCs w:val="16"/>
        </w:rPr>
      </w:pPr>
      <w:r w:rsidRPr="00054323">
        <w:rPr>
          <w:rStyle w:val="TemporaryLaw"/>
          <w:szCs w:val="16"/>
        </w:rPr>
        <w:t>Traditional medicaid services</w:t>
      </w:r>
      <w:r w:rsidRPr="00054323">
        <w:rPr>
          <w:rStyle w:val="TemporaryLaw"/>
          <w:szCs w:val="16"/>
        </w:rPr>
        <w:tab/>
      </w:r>
      <w:r w:rsidRPr="00054323">
        <w:rPr>
          <w:rStyle w:val="TemporaryLaw"/>
        </w:rPr>
        <w:t>10,124,311,200</w:t>
      </w:r>
    </w:p>
    <w:p w14:paraId="6E629876" w14:textId="77777777" w:rsidR="00054323" w:rsidRDefault="00EE578E" w:rsidP="00A8030C">
      <w:pPr>
        <w:tabs>
          <w:tab w:val="right" w:pos="7020"/>
          <w:tab w:val="right" w:pos="8928"/>
        </w:tabs>
        <w:ind w:left="1195"/>
        <w:rPr>
          <w:rStyle w:val="TemporaryLaw"/>
          <w:szCs w:val="16"/>
        </w:rPr>
      </w:pPr>
      <w:r w:rsidRPr="00054323">
        <w:rPr>
          <w:rStyle w:val="TemporaryLaw"/>
          <w:szCs w:val="16"/>
        </w:rPr>
        <w:t>Proposition 204 services</w:t>
      </w:r>
      <w:r w:rsidRPr="00054323">
        <w:rPr>
          <w:rStyle w:val="TemporaryLaw"/>
          <w:szCs w:val="16"/>
        </w:rPr>
        <w:tab/>
        <w:t>7,450,961,800</w:t>
      </w:r>
    </w:p>
    <w:p w14:paraId="5E01CF9E" w14:textId="77777777" w:rsidR="00054323" w:rsidRDefault="00EE578E" w:rsidP="00A8030C">
      <w:pPr>
        <w:tabs>
          <w:tab w:val="right" w:pos="7020"/>
          <w:tab w:val="right" w:pos="8928"/>
        </w:tabs>
        <w:ind w:left="1195"/>
        <w:rPr>
          <w:rStyle w:val="TemporaryLaw"/>
          <w:szCs w:val="16"/>
        </w:rPr>
      </w:pPr>
      <w:r w:rsidRPr="00054323">
        <w:rPr>
          <w:rStyle w:val="TemporaryLaw"/>
          <w:szCs w:val="16"/>
        </w:rPr>
        <w:t>Adult expansion services</w:t>
      </w:r>
      <w:r w:rsidRPr="00054323">
        <w:rPr>
          <w:rStyle w:val="TemporaryLaw"/>
          <w:szCs w:val="16"/>
        </w:rPr>
        <w:tab/>
        <w:t>798,727,300</w:t>
      </w:r>
    </w:p>
    <w:p w14:paraId="79C8E626" w14:textId="77777777" w:rsidR="00054323" w:rsidRDefault="00EE578E" w:rsidP="00A8030C">
      <w:pPr>
        <w:tabs>
          <w:tab w:val="right" w:pos="7020"/>
          <w:tab w:val="right" w:pos="8928"/>
        </w:tabs>
        <w:ind w:left="1195"/>
        <w:rPr>
          <w:rStyle w:val="TemporaryLaw"/>
          <w:szCs w:val="16"/>
        </w:rPr>
      </w:pPr>
      <w:r w:rsidRPr="00054323">
        <w:rPr>
          <w:rStyle w:val="TemporaryLaw"/>
          <w:szCs w:val="16"/>
        </w:rPr>
        <w:t>Comprehensive health plan</w:t>
      </w:r>
      <w:r w:rsidRPr="00054323">
        <w:rPr>
          <w:rStyle w:val="TemporaryLaw"/>
          <w:szCs w:val="16"/>
        </w:rPr>
        <w:tab/>
        <w:t>178,650,800</w:t>
      </w:r>
    </w:p>
    <w:p w14:paraId="3F759994" w14:textId="77777777" w:rsidR="00054323" w:rsidRDefault="00EE578E" w:rsidP="00A8030C">
      <w:pPr>
        <w:tabs>
          <w:tab w:val="right" w:pos="7020"/>
          <w:tab w:val="right" w:pos="8928"/>
        </w:tabs>
        <w:ind w:left="1195"/>
        <w:rPr>
          <w:rStyle w:val="TemporaryLaw"/>
          <w:szCs w:val="16"/>
        </w:rPr>
      </w:pPr>
      <w:r w:rsidRPr="00054323">
        <w:rPr>
          <w:rStyle w:val="TemporaryLaw"/>
          <w:szCs w:val="16"/>
        </w:rPr>
        <w:t>KidsCare services</w:t>
      </w:r>
      <w:r w:rsidRPr="00054323">
        <w:rPr>
          <w:rStyle w:val="TemporaryLaw"/>
          <w:szCs w:val="16"/>
        </w:rPr>
        <w:tab/>
        <w:t>257,635,300</w:t>
      </w:r>
    </w:p>
    <w:p w14:paraId="750F650A" w14:textId="77777777" w:rsidR="00054323" w:rsidRDefault="00EE578E" w:rsidP="00A8030C">
      <w:pPr>
        <w:tabs>
          <w:tab w:val="right" w:pos="7020"/>
          <w:tab w:val="right" w:pos="8928"/>
        </w:tabs>
        <w:ind w:left="1195"/>
        <w:rPr>
          <w:rStyle w:val="TemporaryLaw"/>
          <w:szCs w:val="16"/>
        </w:rPr>
      </w:pPr>
      <w:r w:rsidRPr="00054323">
        <w:rPr>
          <w:rStyle w:val="TemporaryLaw"/>
          <w:szCs w:val="16"/>
        </w:rPr>
        <w:t>ALTCS services</w:t>
      </w:r>
      <w:r w:rsidRPr="00054323">
        <w:rPr>
          <w:rStyle w:val="TemporaryLaw"/>
          <w:szCs w:val="16"/>
        </w:rPr>
        <w:tab/>
        <w:t>2,457,084,800</w:t>
      </w:r>
    </w:p>
    <w:p w14:paraId="3703BE26" w14:textId="77777777" w:rsidR="00054323" w:rsidRDefault="00EE578E" w:rsidP="00A8030C">
      <w:pPr>
        <w:tabs>
          <w:tab w:val="right" w:pos="7020"/>
          <w:tab w:val="right" w:pos="8928"/>
        </w:tabs>
        <w:ind w:left="1195"/>
        <w:rPr>
          <w:rStyle w:val="TemporaryLaw"/>
          <w:szCs w:val="16"/>
        </w:rPr>
      </w:pPr>
      <w:r w:rsidRPr="00054323">
        <w:rPr>
          <w:rStyle w:val="TemporaryLaw"/>
          <w:szCs w:val="16"/>
        </w:rPr>
        <w:t>Behavioral health services</w:t>
      </w:r>
    </w:p>
    <w:p w14:paraId="682D5EF3" w14:textId="77777777" w:rsidR="00054323" w:rsidRDefault="00EE578E" w:rsidP="00A8030C">
      <w:pPr>
        <w:tabs>
          <w:tab w:val="right" w:pos="7020"/>
          <w:tab w:val="right" w:pos="8928"/>
        </w:tabs>
        <w:ind w:left="1195"/>
        <w:rPr>
          <w:rStyle w:val="TemporaryLaw"/>
          <w:szCs w:val="16"/>
        </w:rPr>
      </w:pPr>
      <w:r w:rsidRPr="00054323">
        <w:rPr>
          <w:rStyle w:val="TemporaryLaw"/>
          <w:szCs w:val="16"/>
        </w:rPr>
        <w:t>   in schools</w:t>
      </w:r>
      <w:r w:rsidRPr="00054323">
        <w:rPr>
          <w:rStyle w:val="TemporaryLaw"/>
          <w:szCs w:val="16"/>
        </w:rPr>
        <w:tab/>
        <w:t>8,445,400</w:t>
      </w:r>
    </w:p>
    <w:p w14:paraId="3986A1E3" w14:textId="77777777" w:rsidR="00054323" w:rsidRDefault="00EE578E" w:rsidP="00A8030C">
      <w:pPr>
        <w:tabs>
          <w:tab w:val="right" w:pos="7020"/>
          <w:tab w:val="right" w:pos="8928"/>
        </w:tabs>
        <w:ind w:left="1195" w:hanging="480"/>
        <w:rPr>
          <w:rStyle w:val="TemporaryLaw"/>
          <w:szCs w:val="16"/>
          <w:u w:val="single"/>
        </w:rPr>
      </w:pPr>
      <w:r w:rsidRPr="00054323">
        <w:rPr>
          <w:rStyle w:val="TemporaryLaw"/>
          <w:szCs w:val="16"/>
          <w:u w:val="single"/>
        </w:rPr>
        <w:t>Nonmedicaid behavioral health services</w:t>
      </w:r>
    </w:p>
    <w:p w14:paraId="1F652858" w14:textId="77777777" w:rsidR="00054323" w:rsidRDefault="00EE578E" w:rsidP="00A8030C">
      <w:pPr>
        <w:tabs>
          <w:tab w:val="right" w:pos="7020"/>
          <w:tab w:val="right" w:pos="8928"/>
        </w:tabs>
        <w:ind w:left="1195"/>
        <w:rPr>
          <w:rStyle w:val="TemporaryLaw"/>
          <w:szCs w:val="16"/>
        </w:rPr>
      </w:pPr>
      <w:r w:rsidRPr="00054323">
        <w:rPr>
          <w:rStyle w:val="TemporaryLaw"/>
          <w:szCs w:val="16"/>
        </w:rPr>
        <w:t>Crisis services</w:t>
      </w:r>
      <w:r w:rsidRPr="00054323">
        <w:rPr>
          <w:rStyle w:val="TemporaryLaw"/>
          <w:szCs w:val="16"/>
        </w:rPr>
        <w:tab/>
        <w:t>16,391,300</w:t>
      </w:r>
    </w:p>
    <w:p w14:paraId="7CBAD194" w14:textId="77777777" w:rsidR="00054323" w:rsidRDefault="00EE578E" w:rsidP="00A8030C">
      <w:pPr>
        <w:tabs>
          <w:tab w:val="right" w:pos="7020"/>
          <w:tab w:val="right" w:pos="8928"/>
        </w:tabs>
        <w:ind w:left="1195"/>
        <w:rPr>
          <w:rStyle w:val="TemporaryLaw"/>
          <w:szCs w:val="16"/>
        </w:rPr>
      </w:pPr>
      <w:r w:rsidRPr="00054323">
        <w:rPr>
          <w:rStyle w:val="TemporaryLaw"/>
          <w:szCs w:val="16"/>
        </w:rPr>
        <w:t>Nonmedicaid seriously mentally</w:t>
      </w:r>
    </w:p>
    <w:p w14:paraId="760A9739" w14:textId="77777777" w:rsidR="00054323" w:rsidRDefault="00EE578E" w:rsidP="00A8030C">
      <w:pPr>
        <w:tabs>
          <w:tab w:val="right" w:pos="7020"/>
          <w:tab w:val="right" w:pos="8928"/>
        </w:tabs>
        <w:ind w:left="1195"/>
        <w:rPr>
          <w:rStyle w:val="TemporaryLaw"/>
          <w:szCs w:val="16"/>
        </w:rPr>
      </w:pPr>
      <w:r w:rsidRPr="00054323">
        <w:rPr>
          <w:rStyle w:val="TemporaryLaw"/>
          <w:szCs w:val="16"/>
        </w:rPr>
        <w:t>   ill services</w:t>
      </w:r>
      <w:r w:rsidRPr="00054323">
        <w:rPr>
          <w:rStyle w:val="TemporaryLaw"/>
          <w:szCs w:val="16"/>
        </w:rPr>
        <w:tab/>
        <w:t>77,646,900</w:t>
      </w:r>
    </w:p>
    <w:p w14:paraId="4AACAB99" w14:textId="77777777" w:rsidR="00054323" w:rsidRDefault="00EE578E" w:rsidP="00A8030C">
      <w:pPr>
        <w:tabs>
          <w:tab w:val="right" w:pos="7020"/>
          <w:tab w:val="right" w:pos="8928"/>
        </w:tabs>
        <w:ind w:left="1195"/>
        <w:rPr>
          <w:rStyle w:val="TemporaryLaw"/>
          <w:szCs w:val="16"/>
        </w:rPr>
      </w:pPr>
      <w:r w:rsidRPr="00054323">
        <w:rPr>
          <w:rStyle w:val="TemporaryLaw"/>
          <w:szCs w:val="16"/>
        </w:rPr>
        <w:t>Supported housing</w:t>
      </w:r>
      <w:r w:rsidRPr="00054323">
        <w:rPr>
          <w:rStyle w:val="TemporaryLaw"/>
          <w:szCs w:val="16"/>
        </w:rPr>
        <w:tab/>
        <w:t>65,324,800</w:t>
      </w:r>
    </w:p>
    <w:p w14:paraId="79A815AF" w14:textId="77777777" w:rsidR="00054323" w:rsidRDefault="00EE578E" w:rsidP="00A8030C">
      <w:pPr>
        <w:tabs>
          <w:tab w:val="right" w:pos="7020"/>
          <w:tab w:val="right" w:pos="8928"/>
        </w:tabs>
        <w:ind w:left="1195"/>
        <w:rPr>
          <w:rStyle w:val="TemporaryLaw"/>
          <w:szCs w:val="16"/>
        </w:rPr>
      </w:pPr>
      <w:r w:rsidRPr="00054323">
        <w:rPr>
          <w:rStyle w:val="TemporaryLaw"/>
          <w:szCs w:val="16"/>
        </w:rPr>
        <w:t>Secure behavioral health residential</w:t>
      </w:r>
    </w:p>
    <w:p w14:paraId="12963341" w14:textId="77777777" w:rsidR="00054323" w:rsidRDefault="00EE578E" w:rsidP="00A8030C">
      <w:pPr>
        <w:tabs>
          <w:tab w:val="right" w:pos="7020"/>
          <w:tab w:val="right" w:pos="8928"/>
        </w:tabs>
        <w:ind w:left="1195"/>
        <w:rPr>
          <w:rStyle w:val="TemporaryLaw"/>
          <w:szCs w:val="16"/>
        </w:rPr>
      </w:pPr>
      <w:r w:rsidRPr="00054323">
        <w:rPr>
          <w:rStyle w:val="TemporaryLaw"/>
          <w:szCs w:val="16"/>
        </w:rPr>
        <w:t>   facilities</w:t>
      </w:r>
      <w:r w:rsidRPr="00054323">
        <w:rPr>
          <w:rStyle w:val="TemporaryLaw"/>
          <w:szCs w:val="16"/>
        </w:rPr>
        <w:tab/>
        <w:t>5,000,000</w:t>
      </w:r>
    </w:p>
    <w:p w14:paraId="4E088DBF" w14:textId="77777777" w:rsidR="00054323" w:rsidRDefault="00EE578E" w:rsidP="00A8030C">
      <w:pPr>
        <w:tabs>
          <w:tab w:val="right" w:pos="7020"/>
          <w:tab w:val="right" w:pos="8928"/>
        </w:tabs>
        <w:ind w:left="1195" w:hanging="480"/>
        <w:rPr>
          <w:rStyle w:val="TemporaryLaw"/>
          <w:szCs w:val="16"/>
          <w:u w:val="single"/>
        </w:rPr>
      </w:pPr>
      <w:r w:rsidRPr="00054323">
        <w:rPr>
          <w:rStyle w:val="TemporaryLaw"/>
          <w:szCs w:val="16"/>
          <w:u w:val="single"/>
        </w:rPr>
        <w:t>Hospital payments</w:t>
      </w:r>
    </w:p>
    <w:p w14:paraId="673A2045" w14:textId="77777777" w:rsidR="00054323" w:rsidRDefault="00EE578E" w:rsidP="00A8030C">
      <w:pPr>
        <w:tabs>
          <w:tab w:val="right" w:pos="7020"/>
          <w:tab w:val="right" w:pos="8928"/>
        </w:tabs>
        <w:ind w:left="1195"/>
        <w:rPr>
          <w:rStyle w:val="TemporaryLaw"/>
          <w:szCs w:val="16"/>
        </w:rPr>
      </w:pPr>
      <w:r w:rsidRPr="00054323">
        <w:rPr>
          <w:rStyle w:val="TemporaryLaw"/>
          <w:szCs w:val="16"/>
        </w:rPr>
        <w:t>Disproportionate share payments</w:t>
      </w:r>
      <w:r w:rsidRPr="00054323">
        <w:rPr>
          <w:rStyle w:val="TemporaryLaw"/>
          <w:szCs w:val="16"/>
        </w:rPr>
        <w:tab/>
        <w:t>884,800</w:t>
      </w:r>
    </w:p>
    <w:p w14:paraId="3B32B81E" w14:textId="77777777" w:rsidR="00054323" w:rsidRDefault="00EE578E" w:rsidP="00A8030C">
      <w:pPr>
        <w:tabs>
          <w:tab w:val="right" w:pos="7020"/>
          <w:tab w:val="right" w:pos="8928"/>
        </w:tabs>
        <w:ind w:left="1195"/>
        <w:rPr>
          <w:rStyle w:val="TemporaryLaw"/>
          <w:szCs w:val="16"/>
        </w:rPr>
      </w:pPr>
      <w:r w:rsidRPr="00054323">
        <w:rPr>
          <w:rStyle w:val="TemporaryLaw"/>
          <w:szCs w:val="16"/>
        </w:rPr>
        <w:t>Disproportionate share payments —</w:t>
      </w:r>
    </w:p>
    <w:p w14:paraId="354815D4" w14:textId="77777777" w:rsidR="00054323" w:rsidRDefault="00EE578E" w:rsidP="00A8030C">
      <w:pPr>
        <w:tabs>
          <w:tab w:val="right" w:pos="7020"/>
          <w:tab w:val="right" w:pos="8928"/>
        </w:tabs>
        <w:ind w:left="1195"/>
        <w:rPr>
          <w:rStyle w:val="TemporaryLaw"/>
          <w:szCs w:val="16"/>
        </w:rPr>
      </w:pPr>
      <w:r w:rsidRPr="00054323">
        <w:rPr>
          <w:rStyle w:val="TemporaryLaw"/>
          <w:szCs w:val="16"/>
        </w:rPr>
        <w:t>   voluntary match</w:t>
      </w:r>
      <w:r w:rsidRPr="00054323">
        <w:rPr>
          <w:rStyle w:val="TemporaryLaw"/>
          <w:szCs w:val="16"/>
        </w:rPr>
        <w:tab/>
        <w:t>205,641,700</w:t>
      </w:r>
    </w:p>
    <w:p w14:paraId="50D9B2C6" w14:textId="77777777" w:rsidR="00054323" w:rsidRDefault="00EE578E" w:rsidP="00A8030C">
      <w:pPr>
        <w:tabs>
          <w:tab w:val="right" w:pos="7020"/>
          <w:tab w:val="right" w:pos="8928"/>
        </w:tabs>
        <w:ind w:left="1195"/>
        <w:rPr>
          <w:rStyle w:val="TemporaryLaw"/>
          <w:szCs w:val="16"/>
        </w:rPr>
      </w:pPr>
      <w:r w:rsidRPr="00054323">
        <w:rPr>
          <w:rStyle w:val="TemporaryLaw"/>
          <w:szCs w:val="16"/>
        </w:rPr>
        <w:t>Critical access hospitals</w:t>
      </w:r>
      <w:r w:rsidRPr="00054323">
        <w:rPr>
          <w:rStyle w:val="TemporaryLaw"/>
          <w:szCs w:val="16"/>
        </w:rPr>
        <w:tab/>
      </w:r>
      <w:r w:rsidRPr="00054323">
        <w:rPr>
          <w:rStyle w:val="TemporaryLaw"/>
          <w:rFonts w:eastAsiaTheme="majorEastAsia"/>
        </w:rPr>
        <w:t>28,512,600</w:t>
      </w:r>
    </w:p>
    <w:p w14:paraId="4D0A2F35" w14:textId="77777777" w:rsidR="00054323" w:rsidRDefault="00EE578E" w:rsidP="00A8030C">
      <w:pPr>
        <w:tabs>
          <w:tab w:val="right" w:pos="7020"/>
          <w:tab w:val="right" w:pos="8928"/>
        </w:tabs>
        <w:ind w:left="1195"/>
        <w:jc w:val="left"/>
        <w:rPr>
          <w:rStyle w:val="TemporaryLaw"/>
          <w:szCs w:val="16"/>
        </w:rPr>
      </w:pPr>
      <w:r w:rsidRPr="00054323">
        <w:rPr>
          <w:rStyle w:val="TemporaryLaw"/>
          <w:szCs w:val="16"/>
        </w:rPr>
        <w:t>Graduate medical education</w:t>
      </w:r>
      <w:r w:rsidRPr="00054323">
        <w:rPr>
          <w:rStyle w:val="TemporaryLaw"/>
          <w:szCs w:val="16"/>
        </w:rPr>
        <w:tab/>
        <w:t>540,065,700</w:t>
      </w:r>
    </w:p>
    <w:p w14:paraId="1D888CD4" w14:textId="77777777" w:rsidR="00054323" w:rsidRDefault="00EE578E" w:rsidP="00A8030C">
      <w:pPr>
        <w:tabs>
          <w:tab w:val="right" w:pos="7020"/>
          <w:tab w:val="right" w:pos="8928"/>
        </w:tabs>
        <w:ind w:left="1195"/>
        <w:rPr>
          <w:rStyle w:val="TemporaryLaw"/>
          <w:szCs w:val="16"/>
        </w:rPr>
      </w:pPr>
      <w:r w:rsidRPr="00054323">
        <w:rPr>
          <w:rStyle w:val="TemporaryLaw"/>
          <w:szCs w:val="16"/>
        </w:rPr>
        <w:t>Targeted investments program</w:t>
      </w:r>
      <w:r w:rsidRPr="00054323">
        <w:rPr>
          <w:rStyle w:val="TemporaryLaw"/>
          <w:szCs w:val="16"/>
        </w:rPr>
        <w:tab/>
      </w:r>
      <w:r w:rsidRPr="00054323">
        <w:rPr>
          <w:rStyle w:val="TemporaryLaw"/>
          <w:szCs w:val="16"/>
          <w:u w:val="single"/>
        </w:rPr>
        <w:t>     67,000,000</w:t>
      </w:r>
    </w:p>
    <w:p w14:paraId="0A3B79D5" w14:textId="77777777" w:rsidR="00054323" w:rsidRDefault="00EE578E" w:rsidP="00A8030C">
      <w:pPr>
        <w:pStyle w:val="P10-10"/>
        <w:tabs>
          <w:tab w:val="right" w:pos="7020"/>
          <w:tab w:val="right" w:pos="8928"/>
        </w:tabs>
        <w:ind w:hanging="1195"/>
        <w:rPr>
          <w:rStyle w:val="TemporaryLaw"/>
          <w:szCs w:val="16"/>
        </w:rPr>
      </w:pPr>
      <w:r w:rsidRPr="00054323">
        <w:rPr>
          <w:rStyle w:val="TemporaryLaw"/>
          <w:szCs w:val="16"/>
        </w:rPr>
        <w:t>Total appropriation and expenditure</w:t>
      </w:r>
    </w:p>
    <w:p w14:paraId="541A107E" w14:textId="77777777" w:rsidR="00054323" w:rsidRDefault="00EE578E" w:rsidP="00A8030C">
      <w:pPr>
        <w:tabs>
          <w:tab w:val="right" w:pos="7020"/>
          <w:tab w:val="right" w:pos="8928"/>
        </w:tabs>
        <w:ind w:left="1200"/>
        <w:rPr>
          <w:rStyle w:val="TemporaryLaw"/>
          <w:szCs w:val="16"/>
        </w:rPr>
      </w:pPr>
      <w:r w:rsidRPr="00054323">
        <w:rPr>
          <w:rStyle w:val="TemporaryLaw"/>
          <w:szCs w:val="16"/>
        </w:rPr>
        <w:t>authority — Arizona health</w:t>
      </w:r>
      <w:r w:rsidRPr="00054323">
        <w:rPr>
          <w:rStyle w:val="TemporaryLaw"/>
          <w:szCs w:val="16"/>
        </w:rPr>
        <w:tab/>
      </w:r>
    </w:p>
    <w:p w14:paraId="65378F3A" w14:textId="77777777" w:rsidR="00054323" w:rsidRDefault="00EE578E" w:rsidP="00A8030C">
      <w:pPr>
        <w:tabs>
          <w:tab w:val="right" w:pos="7020"/>
          <w:tab w:val="right" w:pos="8928"/>
        </w:tabs>
        <w:ind w:left="1200"/>
        <w:rPr>
          <w:rStyle w:val="TemporaryLaw"/>
          <w:szCs w:val="16"/>
        </w:rPr>
      </w:pPr>
      <w:r w:rsidRPr="00054323">
        <w:rPr>
          <w:rStyle w:val="TemporaryLaw"/>
          <w:szCs w:val="16"/>
        </w:rPr>
        <w:t>care cost containment system</w:t>
      </w:r>
      <w:r w:rsidRPr="00054323">
        <w:rPr>
          <w:rStyle w:val="TemporaryLaw"/>
          <w:szCs w:val="16"/>
        </w:rPr>
        <w:tab/>
        <w:t>$</w:t>
      </w:r>
      <w:r w:rsidRPr="00054323">
        <w:rPr>
          <w:rStyle w:val="TemporaryLaw"/>
        </w:rPr>
        <w:t>22,654,530,300</w:t>
      </w:r>
    </w:p>
    <w:p w14:paraId="54CAAD22" w14:textId="77777777" w:rsidR="00054323" w:rsidRDefault="00EE578E" w:rsidP="00C44987">
      <w:pPr>
        <w:tabs>
          <w:tab w:val="right" w:pos="7020"/>
          <w:tab w:val="right" w:pos="8928"/>
        </w:tabs>
        <w:ind w:left="1200" w:hanging="480"/>
        <w:rPr>
          <w:rStyle w:val="TemporaryLaw"/>
          <w:szCs w:val="16"/>
        </w:rPr>
      </w:pPr>
      <w:r w:rsidRPr="00054323">
        <w:rPr>
          <w:rStyle w:val="TemporaryLaw"/>
          <w:szCs w:val="16"/>
        </w:rPr>
        <w:t>Fund sources:</w:t>
      </w:r>
    </w:p>
    <w:p w14:paraId="61CD4F11" w14:textId="77777777" w:rsidR="00054323" w:rsidRDefault="00EE578E" w:rsidP="00C44987">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Pr>
        <w:t>2,611,707,100</w:t>
      </w:r>
    </w:p>
    <w:p w14:paraId="0A016117" w14:textId="77777777" w:rsidR="00054323" w:rsidRDefault="00EE578E" w:rsidP="00C44987">
      <w:pPr>
        <w:tabs>
          <w:tab w:val="left" w:pos="0"/>
          <w:tab w:val="left" w:pos="1200"/>
          <w:tab w:val="right" w:pos="7020"/>
          <w:tab w:val="right" w:pos="8910"/>
        </w:tabs>
        <w:ind w:left="1195" w:right="14"/>
        <w:jc w:val="left"/>
        <w:rPr>
          <w:rStyle w:val="TemporaryLaw"/>
          <w:szCs w:val="16"/>
        </w:rPr>
      </w:pPr>
      <w:r w:rsidRPr="00054323">
        <w:rPr>
          <w:rStyle w:val="TemporaryLaw"/>
          <w:szCs w:val="16"/>
        </w:rPr>
        <w:t>Budget neutrality compliance fund</w:t>
      </w:r>
      <w:r w:rsidRPr="00054323">
        <w:rPr>
          <w:rStyle w:val="TemporaryLaw"/>
          <w:szCs w:val="16"/>
        </w:rPr>
        <w:tab/>
        <w:t>5,112,300</w:t>
      </w:r>
    </w:p>
    <w:p w14:paraId="156B0958" w14:textId="77777777" w:rsidR="00054323" w:rsidRDefault="00EE578E" w:rsidP="00C44987">
      <w:pPr>
        <w:tabs>
          <w:tab w:val="left" w:pos="0"/>
          <w:tab w:val="left" w:pos="1200"/>
          <w:tab w:val="right" w:pos="7020"/>
        </w:tabs>
        <w:ind w:left="1195"/>
        <w:rPr>
          <w:rStyle w:val="TemporaryLaw"/>
          <w:szCs w:val="16"/>
        </w:rPr>
      </w:pPr>
      <w:r w:rsidRPr="00054323">
        <w:rPr>
          <w:rStyle w:val="TemporaryLaw"/>
          <w:szCs w:val="16"/>
        </w:rPr>
        <w:t>Children's health insurance</w:t>
      </w:r>
    </w:p>
    <w:p w14:paraId="5C5BC741" w14:textId="77777777" w:rsidR="00054323" w:rsidRDefault="00EE578E" w:rsidP="00C44987">
      <w:pPr>
        <w:tabs>
          <w:tab w:val="right" w:pos="0"/>
          <w:tab w:val="left" w:pos="1200"/>
          <w:tab w:val="right" w:pos="7020"/>
          <w:tab w:val="right" w:pos="8910"/>
        </w:tabs>
        <w:ind w:left="1195"/>
        <w:rPr>
          <w:rStyle w:val="TemporaryLaw"/>
          <w:szCs w:val="16"/>
        </w:rPr>
      </w:pPr>
      <w:r w:rsidRPr="00054323">
        <w:rPr>
          <w:rStyle w:val="TemporaryLaw"/>
          <w:szCs w:val="16"/>
        </w:rPr>
        <w:t>   program fund</w:t>
      </w:r>
      <w:r w:rsidRPr="00054323">
        <w:rPr>
          <w:rStyle w:val="TemporaryLaw"/>
          <w:szCs w:val="16"/>
        </w:rPr>
        <w:tab/>
        <w:t>194,417,200</w:t>
      </w:r>
    </w:p>
    <w:p w14:paraId="0B279448" w14:textId="77777777" w:rsidR="00054323" w:rsidRDefault="00EE578E" w:rsidP="00C44987">
      <w:pPr>
        <w:widowControl/>
        <w:tabs>
          <w:tab w:val="right" w:pos="0"/>
          <w:tab w:val="left" w:pos="1200"/>
          <w:tab w:val="right" w:pos="7020"/>
          <w:tab w:val="right" w:pos="8910"/>
        </w:tabs>
        <w:ind w:left="1195"/>
        <w:rPr>
          <w:rStyle w:val="TemporaryLaw"/>
          <w:szCs w:val="16"/>
        </w:rPr>
      </w:pPr>
      <w:r w:rsidRPr="00054323">
        <w:rPr>
          <w:rStyle w:val="TemporaryLaw"/>
          <w:szCs w:val="16"/>
        </w:rPr>
        <w:t>IGA and ISA fund</w:t>
      </w:r>
      <w:r w:rsidRPr="00054323">
        <w:rPr>
          <w:rStyle w:val="TemporaryLaw"/>
          <w:szCs w:val="16"/>
        </w:rPr>
        <w:tab/>
        <w:t>3,200,000</w:t>
      </w:r>
    </w:p>
    <w:p w14:paraId="57A39DBA" w14:textId="77777777" w:rsidR="00054323" w:rsidRDefault="00EE578E" w:rsidP="00C44987">
      <w:pPr>
        <w:widowControl/>
        <w:tabs>
          <w:tab w:val="left" w:pos="0"/>
          <w:tab w:val="left" w:pos="1200"/>
          <w:tab w:val="right" w:pos="7020"/>
        </w:tabs>
        <w:ind w:left="1195"/>
        <w:rPr>
          <w:rStyle w:val="TemporaryLaw"/>
          <w:szCs w:val="16"/>
        </w:rPr>
      </w:pPr>
      <w:r w:rsidRPr="00054323">
        <w:rPr>
          <w:rStyle w:val="TemporaryLaw"/>
          <w:szCs w:val="16"/>
        </w:rPr>
        <w:t>Prescription drug rebate</w:t>
      </w:r>
    </w:p>
    <w:p w14:paraId="4304B913" w14:textId="77777777" w:rsidR="00054323" w:rsidRDefault="00EE578E" w:rsidP="00C44987">
      <w:pPr>
        <w:widowControl/>
        <w:tabs>
          <w:tab w:val="left" w:pos="0"/>
          <w:tab w:val="left" w:pos="1200"/>
          <w:tab w:val="right" w:pos="7020"/>
          <w:tab w:val="right" w:pos="8910"/>
        </w:tabs>
        <w:ind w:left="1195"/>
        <w:rPr>
          <w:rStyle w:val="TemporaryLaw"/>
          <w:szCs w:val="16"/>
        </w:rPr>
      </w:pPr>
      <w:r w:rsidRPr="00054323">
        <w:rPr>
          <w:rStyle w:val="TemporaryLaw"/>
          <w:szCs w:val="16"/>
        </w:rPr>
        <w:t>   fund — state</w:t>
      </w:r>
      <w:r w:rsidRPr="00054323">
        <w:rPr>
          <w:rStyle w:val="TemporaryLaw"/>
          <w:szCs w:val="16"/>
        </w:rPr>
        <w:tab/>
        <w:t>341,207,200</w:t>
      </w:r>
    </w:p>
    <w:p w14:paraId="6517C6C4"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xml:space="preserve">Seriously mentally ill </w:t>
      </w:r>
    </w:p>
    <w:p w14:paraId="65AAD78B"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housing trust fund</w:t>
      </w:r>
      <w:r w:rsidRPr="00054323">
        <w:rPr>
          <w:rStyle w:val="TemporaryLaw"/>
          <w:szCs w:val="16"/>
        </w:rPr>
        <w:tab/>
        <w:t>2,017,700</w:t>
      </w:r>
    </w:p>
    <w:p w14:paraId="57578840"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Substance abuse services fund</w:t>
      </w:r>
      <w:r w:rsidRPr="00054323">
        <w:rPr>
          <w:rStyle w:val="TemporaryLaw"/>
          <w:szCs w:val="16"/>
        </w:rPr>
        <w:tab/>
        <w:t>2,250,200</w:t>
      </w:r>
    </w:p>
    <w:p w14:paraId="765DA824"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xml:space="preserve">Tobacco products tax fund — </w:t>
      </w:r>
    </w:p>
    <w:p w14:paraId="14C8DDC6"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emergency health services</w:t>
      </w:r>
    </w:p>
    <w:p w14:paraId="44231ED3"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account</w:t>
      </w:r>
      <w:r w:rsidRPr="00054323">
        <w:rPr>
          <w:rStyle w:val="TemporaryLaw"/>
          <w:szCs w:val="16"/>
        </w:rPr>
        <w:tab/>
        <w:t>15,400,000</w:t>
      </w:r>
    </w:p>
    <w:p w14:paraId="65313E07"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Tobacco tax and health care</w:t>
      </w:r>
    </w:p>
    <w:p w14:paraId="10F7EF0D"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fund — medically needy account</w:t>
      </w:r>
      <w:r w:rsidRPr="00054323">
        <w:rPr>
          <w:rStyle w:val="TemporaryLaw"/>
          <w:szCs w:val="16"/>
        </w:rPr>
        <w:tab/>
        <w:t>57,545,600</w:t>
      </w:r>
    </w:p>
    <w:p w14:paraId="4C255FD1"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Expenditure authority</w:t>
      </w:r>
      <w:r w:rsidRPr="00054323">
        <w:rPr>
          <w:rStyle w:val="TemporaryLaw"/>
          <w:szCs w:val="16"/>
        </w:rPr>
        <w:tab/>
      </w:r>
      <w:r w:rsidRPr="00054323">
        <w:rPr>
          <w:rStyle w:val="TemporaryLaw"/>
        </w:rPr>
        <w:t>19,421,673,000</w:t>
      </w:r>
    </w:p>
    <w:p w14:paraId="4D260370" w14:textId="77777777" w:rsidR="00054323" w:rsidRDefault="00EE578E" w:rsidP="00A8030C">
      <w:pPr>
        <w:pStyle w:val="P06-00"/>
        <w:rPr>
          <w:rStyle w:val="TemporaryLaw"/>
          <w:szCs w:val="16"/>
          <w:u w:val="single"/>
        </w:rPr>
      </w:pPr>
      <w:r w:rsidRPr="00054323">
        <w:rPr>
          <w:rStyle w:val="TemporaryLaw"/>
          <w:szCs w:val="16"/>
          <w:u w:val="single"/>
        </w:rPr>
        <w:t>Operating budget</w:t>
      </w:r>
    </w:p>
    <w:p w14:paraId="3E309CFD" w14:textId="77777777" w:rsidR="00054323" w:rsidRDefault="00EE578E" w:rsidP="00A8030C">
      <w:pPr>
        <w:pStyle w:val="P06-00"/>
        <w:rPr>
          <w:rStyle w:val="TemporaryLaw"/>
          <w:szCs w:val="16"/>
        </w:rPr>
      </w:pPr>
      <w:r w:rsidRPr="00054323">
        <w:rPr>
          <w:rStyle w:val="TemporaryLaw"/>
          <w:szCs w:val="16"/>
        </w:rPr>
        <w:t>Of the amount appropriated for the operating lump sum, $100,000 from the prescription drug rebate fund — state may be used for the administrative costs of granting one-year extensions for all managed care organizations with existing Arizona health care cost containment system administration complete care contracts and regional behavioral health agreements.</w:t>
      </w:r>
    </w:p>
    <w:p w14:paraId="1DE64CD3" w14:textId="77777777" w:rsidR="00054323" w:rsidRDefault="00EE578E" w:rsidP="00A8030C">
      <w:pPr>
        <w:pStyle w:val="P06-00"/>
        <w:rPr>
          <w:rStyle w:val="TemporaryLaw"/>
          <w:szCs w:val="16"/>
        </w:rPr>
      </w:pPr>
      <w:r w:rsidRPr="00054323">
        <w:rPr>
          <w:rStyle w:val="TemporaryLaw"/>
          <w:szCs w:val="16"/>
        </w:rPr>
        <w:t>The amount appropriated for the DES eligibility line item shall be used for intergovernmental agreements with the department of economic security for eligibility determination and other functions.  The state general fund share may be used for eligibility determination for other programs administered by the division of benefits and medical eligibility based on the results of the Arizona random moment sampling survey.</w:t>
      </w:r>
    </w:p>
    <w:p w14:paraId="4581146A" w14:textId="77777777" w:rsidR="00054323" w:rsidRDefault="00EE578E" w:rsidP="00A8030C">
      <w:pPr>
        <w:pStyle w:val="P06-00"/>
        <w:rPr>
          <w:rStyle w:val="TemporaryLaw"/>
          <w:szCs w:val="16"/>
        </w:rPr>
      </w:pPr>
      <w:r w:rsidRPr="00054323">
        <w:rPr>
          <w:rStyle w:val="TemporaryLaw"/>
          <w:szCs w:val="16"/>
        </w:rPr>
        <w:t>The amounts included in the proposition 204 — AHCCCS administration, proposition 204 — DES eligibility and proposition 204 services line items include all available sources of funding consistent with section 36</w:t>
      </w:r>
      <w:r w:rsidRPr="00054323">
        <w:rPr>
          <w:rStyle w:val="TemporaryLaw"/>
          <w:szCs w:val="16"/>
        </w:rPr>
        <w:noBreakHyphen/>
        <w:t>2901.01, subsection B, Arizona Revised Statutes.</w:t>
      </w:r>
    </w:p>
    <w:p w14:paraId="02D9E4A5" w14:textId="77777777" w:rsidR="00054323" w:rsidRDefault="00EE578E" w:rsidP="00A8030C">
      <w:pPr>
        <w:pStyle w:val="P06-00"/>
        <w:rPr>
          <w:rStyle w:val="TemporaryLaw"/>
          <w:szCs w:val="16"/>
        </w:rPr>
      </w:pPr>
      <w:r w:rsidRPr="00054323">
        <w:rPr>
          <w:rStyle w:val="TemporaryLaw"/>
          <w:szCs w:val="16"/>
        </w:rPr>
        <w:t xml:space="preserve">Before spending the monies for the replacement of the prepaid medicaid management information system, the Arizona strategic enterprise technology office shall submit, on behalf of the Arizona health care cost containment system, an expenditure plan for review by the joint legislative budget committee.  The report shall include the project cost, </w:t>
      </w:r>
      <w:r w:rsidRPr="00054323">
        <w:rPr>
          <w:rStyle w:val="TemporaryLaw"/>
          <w:szCs w:val="16"/>
        </w:rPr>
        <w:lastRenderedPageBreak/>
        <w:t>deliverables, the timeline for completion and the method of procurement that are consistent with the department's prior reports for its appropriations from the automation projects fund.</w:t>
      </w:r>
    </w:p>
    <w:p w14:paraId="3D6AEA9D" w14:textId="77777777" w:rsidR="00054323" w:rsidRDefault="00EE578E" w:rsidP="00A8030C">
      <w:pPr>
        <w:pStyle w:val="P06-00"/>
        <w:keepNext/>
        <w:keepLines/>
        <w:rPr>
          <w:rStyle w:val="TemporaryLaw"/>
          <w:szCs w:val="16"/>
          <w:u w:val="single"/>
        </w:rPr>
      </w:pPr>
      <w:r w:rsidRPr="00054323">
        <w:rPr>
          <w:rStyle w:val="TemporaryLaw"/>
          <w:szCs w:val="16"/>
          <w:u w:val="single"/>
        </w:rPr>
        <w:t>Medical services and behavioral health services</w:t>
      </w:r>
    </w:p>
    <w:p w14:paraId="1A78C723" w14:textId="77777777" w:rsidR="00054323" w:rsidRDefault="00EE578E" w:rsidP="00A8030C">
      <w:pPr>
        <w:pStyle w:val="P06-00"/>
        <w:keepNext/>
        <w:keepLines/>
        <w:rPr>
          <w:rStyle w:val="TemporaryLaw"/>
          <w:szCs w:val="16"/>
        </w:rPr>
      </w:pPr>
      <w:r w:rsidRPr="00054323">
        <w:rPr>
          <w:rStyle w:val="TemporaryLaw"/>
          <w:szCs w:val="16"/>
        </w:rPr>
        <w:t>Before making fee-for-service program or rate changes that pertain to fee-for-service rate categories, the Arizona health care cost containment system administration shall report its expenditure plan for review by the joint legislative budget committee.</w:t>
      </w:r>
    </w:p>
    <w:p w14:paraId="0960BA2A" w14:textId="77777777" w:rsidR="00054323" w:rsidRDefault="00EE578E" w:rsidP="00A8030C">
      <w:pPr>
        <w:pStyle w:val="P06-00"/>
        <w:rPr>
          <w:rStyle w:val="TemporaryLaw"/>
          <w:szCs w:val="16"/>
        </w:rPr>
      </w:pPr>
      <w:r w:rsidRPr="00054323">
        <w:rPr>
          <w:rStyle w:val="TemporaryLaw"/>
          <w:szCs w:val="16"/>
        </w:rPr>
        <w:t>The Arizona health care cost containment system administration shall report to the joint legislative budget committee on or before March 1, 2026 on preliminary actuarial estimates of the capitation rate changes for the following fiscal year along with the reasons for the estimated changes.  For any actuarial estimates that include a range, the total range from minimum to maximum may not be more than two percent.  Before implementing any changes in capitation rates, the administration shall report its expenditure plan for review by the joint legislative budget committee.  Before the administration implements any change in policy affecting the amount, sufficiency, duration and scope of health care services and who may provide services, the administration shall prepare a fiscal impact analysis on the potential effects of this change on the following year's capitation rates.  If the fiscal impact analysis demonstrates that this change will result in additional state costs of $1,000,000 or more for any fiscal year, the administration shall submit the policy change for review by the joint legislative budget committee.</w:t>
      </w:r>
    </w:p>
    <w:p w14:paraId="4DD69BAD" w14:textId="77777777" w:rsidR="00054323" w:rsidRDefault="00EE578E" w:rsidP="00A8030C">
      <w:pPr>
        <w:pStyle w:val="P06-00"/>
        <w:rPr>
          <w:rStyle w:val="TemporaryLaw"/>
          <w:szCs w:val="16"/>
        </w:rPr>
      </w:pPr>
      <w:r w:rsidRPr="00054323">
        <w:rPr>
          <w:rStyle w:val="TemporaryLaw"/>
          <w:szCs w:val="16"/>
        </w:rPr>
        <w:t>The legislature intends that the percentage attributable to administration and profit for the regional behavioral health authorities be nine percent of the overall capitation rate.</w:t>
      </w:r>
    </w:p>
    <w:p w14:paraId="6EB7B9C7" w14:textId="77777777" w:rsidR="00054323" w:rsidRDefault="00EE578E" w:rsidP="00A8030C">
      <w:pPr>
        <w:pStyle w:val="P06-00"/>
        <w:rPr>
          <w:rStyle w:val="TemporaryLaw"/>
          <w:szCs w:val="16"/>
        </w:rPr>
      </w:pPr>
      <w:r w:rsidRPr="00054323">
        <w:rPr>
          <w:rStyle w:val="TemporaryLaw"/>
          <w:szCs w:val="16"/>
        </w:rPr>
        <w:t>The Arizona health care cost containment system administration shall transfer up to $1,200,000 from the traditional medicaid services line item for fiscal year 2025-2026 to the attorney general for costs associated with e</w:t>
      </w:r>
      <w:r w:rsidRPr="00054323">
        <w:rPr>
          <w:rStyle w:val="TemporaryLaw"/>
          <w:szCs w:val="16"/>
        </w:rPr>
        <w:noBreakHyphen/>
        <w:t>cigarette enforcement and tobacco settlement litigation.</w:t>
      </w:r>
    </w:p>
    <w:p w14:paraId="6A064F0B" w14:textId="77777777" w:rsidR="00054323" w:rsidRDefault="00EE578E" w:rsidP="00A8030C">
      <w:pPr>
        <w:pStyle w:val="P06-00"/>
        <w:rPr>
          <w:rStyle w:val="TemporaryLaw"/>
          <w:szCs w:val="16"/>
        </w:rPr>
      </w:pPr>
      <w:r w:rsidRPr="00054323">
        <w:rPr>
          <w:rStyle w:val="TemporaryLaw"/>
          <w:szCs w:val="16"/>
        </w:rPr>
        <w:t>The Arizona health care cost containment system administration shall transfer $836,000 from the traditional medicaid services line item for fiscal year 2025-2026 to the department of revenue for enforcement costs associated with the March 13, 2013 master settlement agreement with tobacco companies.</w:t>
      </w:r>
    </w:p>
    <w:p w14:paraId="6FA8E0DE" w14:textId="77777777" w:rsidR="00054323" w:rsidRDefault="00EE578E" w:rsidP="00A8030C">
      <w:pPr>
        <w:pStyle w:val="P06-00"/>
        <w:rPr>
          <w:rStyle w:val="TemporaryLaw"/>
          <w:szCs w:val="16"/>
        </w:rPr>
      </w:pPr>
      <w:r w:rsidRPr="00054323">
        <w:rPr>
          <w:rStyle w:val="TemporaryLaw"/>
          <w:szCs w:val="16"/>
        </w:rPr>
        <w:t>The amount appropriated for the traditional medicaid services line item includes $4,098,200 from the state general fund and $8,059,900 from expenditure authority for inpatient payments to rural hospitals as defined in section 36-2905.02, Arizona Revised Statutes.</w:t>
      </w:r>
    </w:p>
    <w:p w14:paraId="4F90CD99" w14:textId="77777777" w:rsidR="00054323" w:rsidRDefault="00EE578E" w:rsidP="00A8030C">
      <w:pPr>
        <w:pStyle w:val="P06-00"/>
        <w:rPr>
          <w:rStyle w:val="TemporaryLaw"/>
          <w:szCs w:val="16"/>
        </w:rPr>
      </w:pPr>
      <w:r w:rsidRPr="00054323">
        <w:rPr>
          <w:rStyle w:val="TemporaryLaw"/>
          <w:szCs w:val="16"/>
        </w:rPr>
        <w:t xml:space="preserve">Of the amount appropriated for the proposition 204 services line item, $100,000,000 shall be used from the hospital assessment fund established by section 36-2901.09, Arizona Revised Statutes, to cover a portion of the nonfederal share of the costs of services described in </w:t>
      </w:r>
      <w:r w:rsidRPr="00054323">
        <w:rPr>
          <w:rStyle w:val="TemporaryLaw"/>
          <w:szCs w:val="16"/>
        </w:rPr>
        <w:lastRenderedPageBreak/>
        <w:t>section 36-2907, subsection F, Arizona Revised Statutes. This amount is included in the expenditure authority fund source.</w:t>
      </w:r>
    </w:p>
    <w:p w14:paraId="1A375AD5" w14:textId="77777777" w:rsidR="00054323" w:rsidRDefault="00EE578E" w:rsidP="00A8030C">
      <w:pPr>
        <w:pStyle w:val="P06-00"/>
        <w:keepNext/>
        <w:keepLines/>
        <w:rPr>
          <w:rStyle w:val="TemporaryLaw"/>
          <w:szCs w:val="16"/>
        </w:rPr>
      </w:pPr>
      <w:r w:rsidRPr="00054323">
        <w:rPr>
          <w:rStyle w:val="TemporaryLaw"/>
          <w:szCs w:val="16"/>
        </w:rPr>
        <w:t xml:space="preserve">On or before June 30, 2026, the Arizona health care cost containment system administration shall report to the joint legislative budget committee on the progress in implementing the </w:t>
      </w:r>
      <w:r w:rsidRPr="00054323">
        <w:rPr>
          <w:rStyle w:val="TemporaryLaw"/>
          <w:szCs w:val="16"/>
          <w:u w:val="single"/>
        </w:rPr>
        <w:t>Arnold v. Sarn</w:t>
      </w:r>
      <w:r w:rsidRPr="00054323">
        <w:rPr>
          <w:rStyle w:val="TemporaryLaw"/>
          <w:szCs w:val="16"/>
        </w:rPr>
        <w:t xml:space="preserve"> lawsuit settlement.  The report shall include, at a minimum, the administration's progress toward meeting all criteria specified in the 2014 joint stipulation, including the development and estimated cost of additional behavioral health service capacity in Maricopa county for supported housing services for one thousand two hundred class members, supported employment services for seven hundred fifty class members, eight assertive community treatment teams and consumer operated services for one thousand five hundred class members.  The administration shall also report by fund source the amounts it plans to use to pay for expanded services.</w:t>
      </w:r>
    </w:p>
    <w:p w14:paraId="3265A2BE" w14:textId="77777777" w:rsidR="00054323" w:rsidRDefault="00EE578E" w:rsidP="00A8030C">
      <w:pPr>
        <w:pStyle w:val="P06-00"/>
        <w:rPr>
          <w:rStyle w:val="TemporaryLaw"/>
        </w:rPr>
      </w:pPr>
      <w:r w:rsidRPr="00054323">
        <w:rPr>
          <w:rStyle w:val="TemporaryLaw"/>
        </w:rPr>
        <w:t>The Arizona health care cost containment system administration shall distribute the appropriated monies in the secure behavioral health residential facilities line item to secure behavioral health residential facilities that intend to apply for licensure with the department of health services pursuant to section 36-425.06, Arizona Revised Statutes, and that provide secure on-site supportive treatment to persons who are determined to be seriously mentally ill, who are chronically resistant to treatment and who are placed in the facility pursuant to a court order pursuant to section 36-550.09, Arizona Revised Statutes, or who have been committed pursuant to a court order issued pursuant to section 13-4521, Arizona Revised Statutes. </w:t>
      </w:r>
    </w:p>
    <w:p w14:paraId="120B1FBF" w14:textId="77777777" w:rsidR="00054323" w:rsidRDefault="00EE578E" w:rsidP="00A8030C">
      <w:pPr>
        <w:pStyle w:val="P06-00"/>
        <w:rPr>
          <w:rStyle w:val="TemporaryLaw"/>
        </w:rPr>
      </w:pPr>
      <w:r w:rsidRPr="00054323">
        <w:rPr>
          <w:rStyle w:val="TemporaryLaw"/>
        </w:rPr>
        <w:t>On or before February 1, 2026, the Arizona health care cost containment system administration and the department of health services shall coordinate to produce an implementation plan that contains recommendations regarding secure behavioral health facilities for populations subject to section 36-425.06 or 13-4521, Arizona Revised Statutes, to the governor, the president of the senate and the speaker of the house of representatives and shall include analysis regarding: </w:t>
      </w:r>
    </w:p>
    <w:p w14:paraId="1F6AE343" w14:textId="77777777" w:rsidR="00054323" w:rsidRDefault="00EE578E" w:rsidP="00A8030C">
      <w:pPr>
        <w:pStyle w:val="P06-00"/>
        <w:rPr>
          <w:rStyle w:val="TemporaryLaw"/>
        </w:rPr>
      </w:pPr>
      <w:r w:rsidRPr="00054323">
        <w:rPr>
          <w:rStyle w:val="TemporaryLaw"/>
        </w:rPr>
        <w:t>1.  A proposed fee schedule for secure behavioral health residential facilities, including possible enhancement rates and modifiers. </w:t>
      </w:r>
    </w:p>
    <w:p w14:paraId="485B556B" w14:textId="77777777" w:rsidR="00054323" w:rsidRDefault="00EE578E" w:rsidP="00A8030C">
      <w:pPr>
        <w:pStyle w:val="P06-00"/>
        <w:rPr>
          <w:rStyle w:val="TemporaryLaw"/>
        </w:rPr>
      </w:pPr>
      <w:r w:rsidRPr="00054323">
        <w:rPr>
          <w:rStyle w:val="TemporaryLaw"/>
        </w:rPr>
        <w:t>2.  Utilization projections for medicaid eligible and non-title XIX members of the Arizona health care cost containment system, incorporating existing network analysis. </w:t>
      </w:r>
    </w:p>
    <w:p w14:paraId="686F1A5A" w14:textId="77777777" w:rsidR="00054323" w:rsidRDefault="00EE578E" w:rsidP="00A8030C">
      <w:pPr>
        <w:pStyle w:val="P06-00"/>
        <w:rPr>
          <w:rStyle w:val="TemporaryLaw"/>
        </w:rPr>
      </w:pPr>
      <w:r w:rsidRPr="00054323">
        <w:rPr>
          <w:rStyle w:val="TemporaryLaw"/>
        </w:rPr>
        <w:t>3.  Potential impacts to capitation rates given utilization projections for medicaid eligible members of the Arizona health care cost containment system. </w:t>
      </w:r>
    </w:p>
    <w:p w14:paraId="4DBABE31" w14:textId="77777777" w:rsidR="00054323" w:rsidRDefault="00EE578E" w:rsidP="00A8030C">
      <w:pPr>
        <w:pStyle w:val="P06-00"/>
        <w:rPr>
          <w:rStyle w:val="TemporaryLaw"/>
        </w:rPr>
      </w:pPr>
      <w:r w:rsidRPr="00054323">
        <w:rPr>
          <w:rStyle w:val="TemporaryLaw"/>
        </w:rPr>
        <w:t>4.  Whether utilization projections for medicaid eligible and non</w:t>
      </w:r>
      <w:r w:rsidRPr="00054323">
        <w:rPr>
          <w:rStyle w:val="TemporaryLaw"/>
        </w:rPr>
        <w:noBreakHyphen/>
        <w:t>title XIX members of the Arizona health care cost containment system will impact the state general fund or require reductions in other covered services. </w:t>
      </w:r>
    </w:p>
    <w:p w14:paraId="196417B8" w14:textId="77777777" w:rsidR="00054323" w:rsidRDefault="00EE578E" w:rsidP="00A8030C">
      <w:pPr>
        <w:pStyle w:val="P06-00"/>
        <w:rPr>
          <w:rStyle w:val="TemporaryLaw"/>
        </w:rPr>
      </w:pPr>
      <w:r w:rsidRPr="00054323">
        <w:rPr>
          <w:rStyle w:val="TemporaryLaw"/>
        </w:rPr>
        <w:t>5.  A network adequacy evaluation and proposed mitigation of any network issues.  </w:t>
      </w:r>
    </w:p>
    <w:p w14:paraId="701A1F2F" w14:textId="77777777" w:rsidR="00054323" w:rsidRDefault="00EE578E" w:rsidP="00A8030C">
      <w:pPr>
        <w:pStyle w:val="P06-00"/>
        <w:rPr>
          <w:rStyle w:val="TemporaryLaw"/>
        </w:rPr>
      </w:pPr>
      <w:r w:rsidRPr="00054323">
        <w:rPr>
          <w:rStyle w:val="TemporaryLaw"/>
        </w:rPr>
        <w:t>6.  Whether the Arizona health care cost containment system will be required to submit a proposed 1115 waiver amendment to the centers for medicare and medicaid services, and any other considerations regarding maximizing matching federal monies.  </w:t>
      </w:r>
    </w:p>
    <w:p w14:paraId="56F427BB" w14:textId="77777777" w:rsidR="00054323" w:rsidRDefault="00EE578E" w:rsidP="00A8030C">
      <w:pPr>
        <w:pStyle w:val="P06-00"/>
        <w:rPr>
          <w:rStyle w:val="TemporaryLaw"/>
        </w:rPr>
      </w:pPr>
      <w:r w:rsidRPr="00054323">
        <w:rPr>
          <w:rStyle w:val="TemporaryLaw"/>
        </w:rPr>
        <w:t>7.  Whether additional licensing statutes and regulations should be updated. </w:t>
      </w:r>
    </w:p>
    <w:p w14:paraId="2CFC58AD" w14:textId="77777777" w:rsidR="00054323" w:rsidRDefault="00EE578E" w:rsidP="00A8030C">
      <w:pPr>
        <w:pStyle w:val="P06-00"/>
        <w:rPr>
          <w:rStyle w:val="TemporaryLaw"/>
        </w:rPr>
      </w:pPr>
      <w:r w:rsidRPr="00054323">
        <w:rPr>
          <w:rStyle w:val="TemporaryLaw"/>
        </w:rPr>
        <w:t>8.  Proposed policies regarding secure behavioral health facilities for the Arizona health care cost containment system medical policy manual, including policies regarding discharge readiness indicators.  </w:t>
      </w:r>
    </w:p>
    <w:p w14:paraId="7EC04E5E" w14:textId="77777777" w:rsidR="00054323" w:rsidRDefault="00EE578E" w:rsidP="00A8030C">
      <w:pPr>
        <w:pStyle w:val="P06-00"/>
        <w:rPr>
          <w:rStyle w:val="TemporaryLaw"/>
        </w:rPr>
      </w:pPr>
      <w:r w:rsidRPr="00054323">
        <w:rPr>
          <w:rStyle w:val="TemporaryLaw"/>
        </w:rPr>
        <w:t>9.  After coordinating with the Arizona office of the courts and other relevant stakeholders, proposed updates to any relevant court ordered treatment forms or proposed orders. </w:t>
      </w:r>
    </w:p>
    <w:p w14:paraId="292D516D" w14:textId="77777777" w:rsidR="00054323" w:rsidRDefault="00EE578E" w:rsidP="00A8030C">
      <w:pPr>
        <w:pStyle w:val="P06-00"/>
        <w:rPr>
          <w:rStyle w:val="TemporaryLaw"/>
        </w:rPr>
      </w:pPr>
      <w:r w:rsidRPr="00054323">
        <w:rPr>
          <w:rStyle w:val="TemporaryLaw"/>
        </w:rPr>
        <w:t xml:space="preserve">10.  Analysis regarding whether providing covered services in secure behavioral health facilities would violate the laws of this state or federal law, including relevant precedent related to disability rights, including </w:t>
      </w:r>
      <w:r w:rsidRPr="00054323">
        <w:rPr>
          <w:rStyle w:val="TemporaryLaw"/>
          <w:u w:val="single"/>
        </w:rPr>
        <w:t>Olmstead v. L.C. and Arnold v. Sarn</w:t>
      </w:r>
      <w:r w:rsidRPr="00054323">
        <w:rPr>
          <w:rStyle w:val="TemporaryLaw"/>
        </w:rPr>
        <w:t>. </w:t>
      </w:r>
    </w:p>
    <w:p w14:paraId="01E8284E" w14:textId="77777777" w:rsidR="00054323" w:rsidRDefault="00EE578E" w:rsidP="00A8030C">
      <w:pPr>
        <w:pStyle w:val="P06-00"/>
        <w:rPr>
          <w:rStyle w:val="TemporaryLaw"/>
        </w:rPr>
      </w:pPr>
      <w:r w:rsidRPr="00054323">
        <w:rPr>
          <w:rStyle w:val="TemporaryLaw"/>
        </w:rPr>
        <w:t>The Arizona health care cost containment system administration, in consultation with the department of administration, shall issue a request for proposals for the secure behavioral health residential facilities prescribed by this act on or before May 1, 2026. In determining the entity or entities that will receive monies appropriated by this act, the Arizona health care cost containment system administration shall: </w:t>
      </w:r>
    </w:p>
    <w:p w14:paraId="4C3C16C0" w14:textId="77777777" w:rsidR="00054323" w:rsidRDefault="00EE578E" w:rsidP="00A8030C">
      <w:pPr>
        <w:pStyle w:val="P06-00"/>
        <w:rPr>
          <w:rStyle w:val="TemporaryLaw"/>
        </w:rPr>
      </w:pPr>
      <w:r w:rsidRPr="00054323">
        <w:rPr>
          <w:rStyle w:val="TemporaryLaw"/>
        </w:rPr>
        <w:t>1.  Prioritize facilities that can open within twelve months after the effective date of this act. </w:t>
      </w:r>
    </w:p>
    <w:p w14:paraId="46089564" w14:textId="77777777" w:rsidR="00054323" w:rsidRDefault="00EE578E" w:rsidP="00A8030C">
      <w:pPr>
        <w:pStyle w:val="P06-00"/>
        <w:rPr>
          <w:rStyle w:val="TemporaryLaw"/>
        </w:rPr>
      </w:pPr>
      <w:r w:rsidRPr="00054323">
        <w:rPr>
          <w:rStyle w:val="TemporaryLaw"/>
        </w:rPr>
        <w:t>2.  Prioritize facilities that meet the geographic needs of this state. </w:t>
      </w:r>
    </w:p>
    <w:p w14:paraId="16699F00" w14:textId="77777777" w:rsidR="00054323" w:rsidRDefault="00EE578E" w:rsidP="00A8030C">
      <w:pPr>
        <w:pStyle w:val="P06-00"/>
        <w:rPr>
          <w:rStyle w:val="TemporaryLaw"/>
        </w:rPr>
      </w:pPr>
      <w:r w:rsidRPr="00054323">
        <w:rPr>
          <w:rStyle w:val="TemporaryLaw"/>
        </w:rPr>
        <w:t>3.  Consider an entity's experience in operating behavioral health facilities. </w:t>
      </w:r>
    </w:p>
    <w:p w14:paraId="05937883" w14:textId="77777777" w:rsidR="00054323" w:rsidRDefault="00EE578E" w:rsidP="00A8030C">
      <w:pPr>
        <w:pStyle w:val="P06-00"/>
        <w:rPr>
          <w:rStyle w:val="TemporaryLaw"/>
        </w:rPr>
      </w:pPr>
      <w:r w:rsidRPr="00054323">
        <w:rPr>
          <w:rStyle w:val="TemporaryLaw"/>
        </w:rPr>
        <w:t>4.  Consider the benefits of selecting one entity or multiple entities to receive the monies appropriated by this act. </w:t>
      </w:r>
    </w:p>
    <w:p w14:paraId="0D3A5AEB" w14:textId="77777777" w:rsidR="00054323" w:rsidRDefault="00EE578E" w:rsidP="00A8030C">
      <w:pPr>
        <w:pStyle w:val="P06-00"/>
        <w:rPr>
          <w:rStyle w:val="TemporaryLaw"/>
        </w:rPr>
      </w:pPr>
      <w:r w:rsidRPr="00054323">
        <w:rPr>
          <w:rStyle w:val="TemporaryLaw"/>
        </w:rPr>
        <w:t>5.  Award the contract or contracts to the best qualified bidder or bidders. </w:t>
      </w:r>
    </w:p>
    <w:p w14:paraId="3457D0BB" w14:textId="77777777" w:rsidR="00054323" w:rsidRDefault="00EE578E" w:rsidP="00A8030C">
      <w:pPr>
        <w:pStyle w:val="P06-00"/>
        <w:rPr>
          <w:rStyle w:val="TemporaryLaw"/>
          <w:rFonts w:eastAsiaTheme="majorEastAsia"/>
        </w:rPr>
      </w:pPr>
      <w:r w:rsidRPr="00054323">
        <w:rPr>
          <w:rStyle w:val="TemporaryLaw"/>
        </w:rPr>
        <w:t>In order to receive an award, an entity must submit a bid that includes the entity's plan to either construct a new secure behavioral health residential facility, or retrofit an existing building to become a secure behavioral health residential facility, subject to prior approval from the Arizona health care cost containment system administration. </w:t>
      </w:r>
    </w:p>
    <w:p w14:paraId="26805D89" w14:textId="77777777" w:rsidR="00054323" w:rsidRDefault="00EE578E" w:rsidP="00A8030C">
      <w:pPr>
        <w:pStyle w:val="P06-00"/>
        <w:rPr>
          <w:rStyle w:val="TemporaryLaw"/>
          <w:szCs w:val="16"/>
          <w:u w:val="single"/>
        </w:rPr>
      </w:pPr>
      <w:r w:rsidRPr="00054323">
        <w:rPr>
          <w:rStyle w:val="TemporaryLaw"/>
          <w:szCs w:val="16"/>
          <w:u w:val="single"/>
        </w:rPr>
        <w:t>Long-term care</w:t>
      </w:r>
    </w:p>
    <w:p w14:paraId="4B8FC631" w14:textId="77777777" w:rsidR="00054323" w:rsidRDefault="00EE578E" w:rsidP="00A8030C">
      <w:pPr>
        <w:pStyle w:val="P06-00"/>
        <w:rPr>
          <w:rStyle w:val="TemporaryLaw"/>
          <w:szCs w:val="16"/>
        </w:rPr>
      </w:pPr>
      <w:r w:rsidRPr="00054323">
        <w:rPr>
          <w:rStyle w:val="TemporaryLaw"/>
          <w:szCs w:val="16"/>
        </w:rPr>
        <w:t>Any federal monies that the Arizona health care cost containment system administration passes through to the department of economic security for use in long-term care for persons with developmental disabilities do not count against the long-term care expenditure authority.</w:t>
      </w:r>
    </w:p>
    <w:p w14:paraId="22BDB4AB" w14:textId="77777777" w:rsidR="00054323" w:rsidRDefault="00EE578E" w:rsidP="00A8030C">
      <w:pPr>
        <w:pStyle w:val="P06-00"/>
        <w:keepNext/>
        <w:keepLines/>
        <w:rPr>
          <w:rStyle w:val="TemporaryLaw"/>
          <w:szCs w:val="16"/>
        </w:rPr>
      </w:pPr>
      <w:r w:rsidRPr="00054323">
        <w:rPr>
          <w:rStyle w:val="TemporaryLaw"/>
          <w:szCs w:val="16"/>
        </w:rPr>
        <w:t>Pursuant to section 11</w:t>
      </w:r>
      <w:r w:rsidRPr="00054323">
        <w:rPr>
          <w:rStyle w:val="TemporaryLaw"/>
          <w:szCs w:val="16"/>
        </w:rPr>
        <w:noBreakHyphen/>
        <w:t>292, subsection B, Arizona Revised Statutes, the county portion of the fiscal year 2025-2026 nonfederal costs of providing long-term care system services is $409,537,600.  This amount is included in the expenditure authority fund source.</w:t>
      </w:r>
    </w:p>
    <w:p w14:paraId="4AF2E656" w14:textId="77777777" w:rsidR="00054323" w:rsidRDefault="00EE578E" w:rsidP="00A8030C">
      <w:pPr>
        <w:pStyle w:val="P06-00"/>
        <w:rPr>
          <w:rStyle w:val="TemporaryLaw"/>
          <w:szCs w:val="16"/>
        </w:rPr>
      </w:pPr>
      <w:r w:rsidRPr="00054323">
        <w:rPr>
          <w:rStyle w:val="TemporaryLaw"/>
          <w:szCs w:val="16"/>
        </w:rPr>
        <w:t>Any supplemental payments received in excess of $93,066,100 for nursing facilities that serve Arizona long-term care system medicaid patients in fiscal year 2025-2026, including any federal matching monies, by the Arizona health care cost containment system administration are appropriated to the administration in fiscal year 2025-2026.  Before spending these increased monies, the administration shall notify the joint legislative budget committee and the governor's office of strategic planning and budgeting of the amount of monies that will be spent under this provision.  These payments are included in the expenditure authority fund source.</w:t>
      </w:r>
    </w:p>
    <w:p w14:paraId="0E8B98D1" w14:textId="77777777" w:rsidR="00054323" w:rsidRDefault="00EE578E" w:rsidP="00A8030C">
      <w:pPr>
        <w:pStyle w:val="P06-00"/>
        <w:rPr>
          <w:rStyle w:val="TemporaryLaw"/>
          <w:szCs w:val="16"/>
          <w:u w:val="single"/>
        </w:rPr>
      </w:pPr>
      <w:r w:rsidRPr="00054323">
        <w:rPr>
          <w:rStyle w:val="TemporaryLaw"/>
          <w:szCs w:val="16"/>
          <w:u w:val="single"/>
        </w:rPr>
        <w:t>Payments to hospitals</w:t>
      </w:r>
    </w:p>
    <w:p w14:paraId="6884893D" w14:textId="77777777" w:rsidR="00054323" w:rsidRDefault="00EE578E" w:rsidP="00A8030C">
      <w:pPr>
        <w:pStyle w:val="P06-00"/>
        <w:rPr>
          <w:rStyle w:val="TemporaryLaw"/>
          <w:szCs w:val="16"/>
        </w:rPr>
      </w:pPr>
      <w:r w:rsidRPr="00054323">
        <w:rPr>
          <w:rStyle w:val="TemporaryLaw"/>
          <w:szCs w:val="16"/>
        </w:rPr>
        <w:t>Any monies received for disproportionate share hospital payments from political subdivisions of this state, tribal governments and any university under the jurisdiction of the Arizona board of regents, and any federal monies used to match those payments, in fiscal year 2025-2026 by the Arizona health care cost containment system administration in excess of $155,153,000 are appropriated to the administration in fiscal year 2025</w:t>
      </w:r>
      <w:r w:rsidRPr="00054323">
        <w:rPr>
          <w:rStyle w:val="TemporaryLaw"/>
          <w:szCs w:val="16"/>
        </w:rPr>
        <w:noBreakHyphen/>
        <w:t>2026.  Before spending these increased monies, the administration shall notify the joint legislative budget committee and the governor's office of strategic planning and budgeting of the amount of monies that will be spent under this provision.</w:t>
      </w:r>
    </w:p>
    <w:p w14:paraId="59FD7A1D" w14:textId="77777777" w:rsidR="00054323" w:rsidRDefault="00EE578E" w:rsidP="00C44987">
      <w:pPr>
        <w:pStyle w:val="P06-00"/>
        <w:rPr>
          <w:rStyle w:val="TemporaryLaw"/>
          <w:szCs w:val="16"/>
        </w:rPr>
      </w:pPr>
      <w:r w:rsidRPr="00054323">
        <w:rPr>
          <w:rStyle w:val="TemporaryLaw"/>
          <w:szCs w:val="16"/>
        </w:rPr>
        <w:t>On or before March 31, 2026, the Arizona health care cost containment system administration shall submit a report to the director of the joint legislative budget committee and the governor's office of strategic planning and budgeting on the amount of directed payments that the Maricopa county special health care district will receive from the safety net services initiative in fiscal year 2025</w:t>
      </w:r>
      <w:r w:rsidRPr="00054323">
        <w:rPr>
          <w:rStyle w:val="TemporaryLaw"/>
          <w:szCs w:val="16"/>
        </w:rPr>
        <w:noBreakHyphen/>
        <w:t>2026, disaggregated by state match and by federal match.</w:t>
      </w:r>
    </w:p>
    <w:p w14:paraId="50AED398" w14:textId="77777777" w:rsidR="00054323" w:rsidRDefault="00EE578E" w:rsidP="00A8030C">
      <w:pPr>
        <w:pStyle w:val="P06-00"/>
        <w:rPr>
          <w:rStyle w:val="TemporaryLaw"/>
          <w:szCs w:val="16"/>
        </w:rPr>
      </w:pPr>
      <w:r w:rsidRPr="00054323">
        <w:rPr>
          <w:rStyle w:val="TemporaryLaw"/>
          <w:szCs w:val="16"/>
        </w:rPr>
        <w:t>The expenditure authority fund source includes voluntary payments made from political subdivisions for payments to hospitals that operate a graduate medical education program or treat low-income patients and for payments to qualifying providers affiliated with teaching hospitals.  The political subdivision portions of the fiscal year 2025-2026 costs of graduate medical education, disproportionate share payments — voluntary match, traditional medicaid services, proposition 204 services and adult expansion services line items are included in the expenditure authority fund source.</w:t>
      </w:r>
    </w:p>
    <w:p w14:paraId="1C4F9253" w14:textId="77777777" w:rsidR="00054323" w:rsidRDefault="00EE578E" w:rsidP="00A8030C">
      <w:pPr>
        <w:pStyle w:val="P06-00"/>
        <w:keepNext/>
        <w:keepLines/>
        <w:rPr>
          <w:rStyle w:val="TemporaryLaw"/>
          <w:szCs w:val="16"/>
        </w:rPr>
      </w:pPr>
      <w:r w:rsidRPr="00054323">
        <w:rPr>
          <w:rStyle w:val="TemporaryLaw"/>
          <w:szCs w:val="16"/>
        </w:rPr>
        <w:t>Any monies for graduate medical education received in fiscal year 2025-2026, including any federal matching monies, by the Arizona health care cost containment system administration in excess of $528,558,300 are appropriated to the administration in fiscal year 2025-2026.  Before spending these increased monies, the administration shall notify the joint legislative budget committee and the governor's office of strategic planning and budgeting of the amount of monies that will be spent under this provision.</w:t>
      </w:r>
    </w:p>
    <w:p w14:paraId="1A1D58BA" w14:textId="77777777" w:rsidR="00054323" w:rsidRDefault="00EE578E" w:rsidP="00A8030C">
      <w:pPr>
        <w:pStyle w:val="P06-00"/>
        <w:rPr>
          <w:rStyle w:val="TemporaryLaw"/>
          <w:szCs w:val="16"/>
        </w:rPr>
      </w:pPr>
      <w:r w:rsidRPr="00054323">
        <w:rPr>
          <w:rStyle w:val="TemporaryLaw"/>
          <w:szCs w:val="16"/>
        </w:rPr>
        <w:t>If any graduate medical education monies remain after the Arizona health care cost containment system administration has funded all eligible graduate medical education programs in counties with a population of less than five hundred thousand persons, the administration may fund the costs of graduate medical education programs operated by community health centers and rural health clinics.</w:t>
      </w:r>
    </w:p>
    <w:p w14:paraId="522A16D3" w14:textId="77777777" w:rsidR="00054323" w:rsidRDefault="00EE578E" w:rsidP="00A8030C">
      <w:pPr>
        <w:pStyle w:val="P06-00"/>
        <w:rPr>
          <w:rStyle w:val="TemporaryLaw"/>
          <w:szCs w:val="16"/>
        </w:rPr>
      </w:pPr>
      <w:r w:rsidRPr="00054323">
        <w:rPr>
          <w:rStyle w:val="TemporaryLaw"/>
          <w:szCs w:val="16"/>
        </w:rPr>
        <w:t>Notwithstanding section 36-2903.01, subsection G, paragraph 9, subdivisions (a), (b) and (c), Arizona Revised Statutes, the amount for graduate medical education includes $7,200,000 from the state general fund and $13,513,400 from expenditure authority for the direct and indirect costs of graduate medical education programs located in counties with a population of less than five hundred thousand persons.  The state general fund amount may supplement, but not supplant, voluntary payments made from political subdivisions for payments to hospitals that operate a graduate medical education program.  The administration shall prioritize distribution to programs at hospitals in counties with a higher percentage of persons residing in a health professional shortage area as defined in 42 Code of Federal Regulations part 5.</w:t>
      </w:r>
    </w:p>
    <w:p w14:paraId="126F1C50" w14:textId="77777777" w:rsidR="00054323" w:rsidRDefault="00EE578E" w:rsidP="00A8030C">
      <w:pPr>
        <w:pStyle w:val="P06-00"/>
        <w:rPr>
          <w:rStyle w:val="TemporaryLaw"/>
          <w:szCs w:val="16"/>
        </w:rPr>
      </w:pPr>
      <w:r w:rsidRPr="00054323">
        <w:rPr>
          <w:rStyle w:val="TemporaryLaw"/>
          <w:szCs w:val="16"/>
        </w:rPr>
        <w:t>Notwithstanding section 36-2903.01, subsection G, paragraph 9, subdivisions (a), (b) and (c), Arizona Revised Statutes, the amount for graduate medical education includes $5,800,000 from the state general fund and $10,886,000 from expenditure authority for the direct and indirect costs of graduate medical education programs located in counties with a population of more than five hundred thousand persons.  The state general fund amount may supplement, but not supplant, voluntary payments made from political subdivisions for payments to hospitals that operate a graduate medical education program.</w:t>
      </w:r>
    </w:p>
    <w:p w14:paraId="0233AB08" w14:textId="77777777" w:rsidR="00054323" w:rsidRDefault="00EE578E" w:rsidP="00A8030C">
      <w:pPr>
        <w:pStyle w:val="P06-00"/>
        <w:rPr>
          <w:rStyle w:val="TemporaryLaw"/>
          <w:szCs w:val="16"/>
        </w:rPr>
      </w:pPr>
      <w:r w:rsidRPr="00054323">
        <w:rPr>
          <w:rStyle w:val="TemporaryLaw"/>
          <w:szCs w:val="16"/>
        </w:rPr>
        <w:t>Monies appropriated for graduate medical education in this section are exempt from the provisions of section 35-190, Arizona Revised Statutes, relating to lapsing of appropriations, until June 30, 2027.</w:t>
      </w:r>
    </w:p>
    <w:p w14:paraId="76163B83" w14:textId="77777777" w:rsidR="00054323" w:rsidRDefault="00EE578E" w:rsidP="00A8030C">
      <w:pPr>
        <w:pStyle w:val="P06-00"/>
        <w:rPr>
          <w:rStyle w:val="TemporaryLaw"/>
          <w:szCs w:val="16"/>
        </w:rPr>
      </w:pPr>
      <w:r w:rsidRPr="00054323">
        <w:rPr>
          <w:rStyle w:val="TemporaryLaw"/>
          <w:szCs w:val="16"/>
        </w:rPr>
        <w:t>Of the amount appropriated for the graduate medical education line item, $4,000,000 from the state general fund and $7,507,400 from expenditure authority are exempt from the provisions of section 35-190, Arizona Revised Statutes, relating to lapsing of appropriations.</w:t>
      </w:r>
    </w:p>
    <w:p w14:paraId="721A827F" w14:textId="77777777" w:rsidR="00054323" w:rsidRDefault="00EE578E" w:rsidP="00A8030C">
      <w:pPr>
        <w:pStyle w:val="P06-00"/>
        <w:keepNext/>
        <w:keepLines/>
        <w:rPr>
          <w:rStyle w:val="TemporaryLaw"/>
          <w:szCs w:val="16"/>
        </w:rPr>
      </w:pPr>
      <w:r w:rsidRPr="00054323">
        <w:rPr>
          <w:rStyle w:val="TemporaryLaw"/>
          <w:szCs w:val="16"/>
        </w:rPr>
        <w:t>Of the amount appropriated from the expenditure authority fund source, $</w:t>
      </w:r>
      <w:r w:rsidRPr="00054323">
        <w:rPr>
          <w:rStyle w:val="UP"/>
          <w:rFonts w:eastAsiaTheme="majorEastAsia"/>
        </w:rPr>
        <w:t>4,244,300,000</w:t>
      </w:r>
      <w:r w:rsidRPr="00054323">
        <w:rPr>
          <w:rStyle w:val="TemporaryLaw"/>
          <w:szCs w:val="16"/>
        </w:rPr>
        <w:t xml:space="preserve"> is for hospital enhanced access leading to health improvements initiative payments in fiscal year 2025-2026.  This amount includes monies from hospital assessments collected pursuant to section 36</w:t>
      </w:r>
      <w:r w:rsidRPr="00054323">
        <w:rPr>
          <w:rStyle w:val="TemporaryLaw"/>
          <w:szCs w:val="16"/>
        </w:rPr>
        <w:noBreakHyphen/>
        <w:t>2999.72, Arizona Revised Statutes, and any federal monies used to match those payments.</w:t>
      </w:r>
    </w:p>
    <w:p w14:paraId="5AD416AA" w14:textId="77777777" w:rsidR="00054323" w:rsidRDefault="00EE578E" w:rsidP="00A8030C">
      <w:pPr>
        <w:pStyle w:val="P06-00"/>
        <w:rPr>
          <w:rStyle w:val="TemporaryLaw"/>
          <w:szCs w:val="16"/>
          <w:u w:val="single"/>
        </w:rPr>
      </w:pPr>
      <w:r w:rsidRPr="00054323">
        <w:rPr>
          <w:rStyle w:val="TemporaryLaw"/>
          <w:szCs w:val="16"/>
          <w:u w:val="single"/>
        </w:rPr>
        <w:t>Other</w:t>
      </w:r>
    </w:p>
    <w:p w14:paraId="76EBAED6" w14:textId="77777777" w:rsidR="00054323" w:rsidRDefault="00EE578E" w:rsidP="00A8030C">
      <w:pPr>
        <w:pStyle w:val="P06-00"/>
        <w:rPr>
          <w:rStyle w:val="TemporaryLaw"/>
          <w:szCs w:val="16"/>
        </w:rPr>
      </w:pPr>
      <w:r w:rsidRPr="00054323">
        <w:rPr>
          <w:rStyle w:val="TemporaryLaw"/>
          <w:szCs w:val="16"/>
        </w:rPr>
        <w:t>On or before July 1, 2026, the Arizona health care cost containment system administration shall report to the director of the joint legislative budget committee the total amount of medicaid reconciliation payments and penalties received on or before that date since July 1, 2025.</w:t>
      </w:r>
    </w:p>
    <w:p w14:paraId="5C61179B" w14:textId="77777777" w:rsidR="00054323" w:rsidRDefault="00EE578E" w:rsidP="00A8030C">
      <w:pPr>
        <w:pStyle w:val="P06-00"/>
        <w:rPr>
          <w:rStyle w:val="TemporaryLaw"/>
          <w:szCs w:val="16"/>
        </w:rPr>
      </w:pPr>
      <w:r w:rsidRPr="00054323">
        <w:rPr>
          <w:rStyle w:val="TemporaryLaw"/>
          <w:szCs w:val="16"/>
        </w:rPr>
        <w:t>The nonappropriated portion of the prescription drug rebate fund established by section 36-2930, Arizona Revised Statutes, is included in the federal portion of the expenditure authority fund source.</w:t>
      </w:r>
    </w:p>
    <w:p w14:paraId="35190B69" w14:textId="77777777" w:rsidR="00054323" w:rsidRDefault="00EE578E" w:rsidP="00C44987">
      <w:pPr>
        <w:widowControl/>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ATHLETIC TRAINING</w:t>
      </w:r>
    </w:p>
    <w:p w14:paraId="16BA6ADE" w14:textId="77777777" w:rsidR="00054323" w:rsidRDefault="00EE578E" w:rsidP="00C44987">
      <w:pPr>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C92CB07" w14:textId="77777777" w:rsidR="00054323" w:rsidRDefault="00EE578E" w:rsidP="00C44987">
      <w:pPr>
        <w:widowControl/>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1.5</w:t>
      </w:r>
    </w:p>
    <w:p w14:paraId="05F8F4EC" w14:textId="77777777" w:rsidR="00054323" w:rsidRDefault="00EE578E" w:rsidP="00C44987">
      <w:pPr>
        <w:widowControl/>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167,800</w:t>
      </w:r>
    </w:p>
    <w:p w14:paraId="2465248B" w14:textId="77777777" w:rsidR="00054323" w:rsidRDefault="00EE578E" w:rsidP="00C44987">
      <w:pPr>
        <w:pStyle w:val="BodyTextIndent"/>
        <w:rPr>
          <w:rStyle w:val="TemporaryLaw"/>
          <w:szCs w:val="16"/>
        </w:rPr>
      </w:pPr>
      <w:r w:rsidRPr="00054323">
        <w:rPr>
          <w:rStyle w:val="TemporaryLaw"/>
          <w:szCs w:val="16"/>
        </w:rPr>
        <w:t>Fund sources:</w:t>
      </w:r>
    </w:p>
    <w:p w14:paraId="0FF95C7F" w14:textId="77777777" w:rsidR="00054323" w:rsidRDefault="00EE578E" w:rsidP="00C44987">
      <w:pPr>
        <w:tabs>
          <w:tab w:val="right" w:pos="7020"/>
          <w:tab w:val="right" w:pos="8928"/>
        </w:tabs>
        <w:ind w:left="1200"/>
        <w:rPr>
          <w:rStyle w:val="TemporaryLaw"/>
          <w:szCs w:val="16"/>
        </w:rPr>
      </w:pPr>
      <w:r w:rsidRPr="00054323">
        <w:rPr>
          <w:rStyle w:val="TemporaryLaw"/>
          <w:szCs w:val="16"/>
        </w:rPr>
        <w:t>Athletic training fund</w:t>
      </w:r>
      <w:r w:rsidRPr="00054323">
        <w:rPr>
          <w:rStyle w:val="TemporaryLaw"/>
          <w:szCs w:val="16"/>
        </w:rPr>
        <w:tab/>
        <w:t>$    167,800</w:t>
      </w:r>
    </w:p>
    <w:bookmarkEnd w:id="0"/>
    <w:p w14:paraId="6F9F5C2F" w14:textId="77777777" w:rsidR="00054323" w:rsidRDefault="00EE578E" w:rsidP="00C44987">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ATTORNEY GENERAL — DEPARTMENT OF LAW</w:t>
      </w:r>
    </w:p>
    <w:p w14:paraId="59CD7362" w14:textId="77777777" w:rsidR="00054323" w:rsidRDefault="00EE578E" w:rsidP="00C44987">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ABB8D6C" w14:textId="77777777" w:rsidR="00054323" w:rsidRDefault="00EE578E" w:rsidP="00C44987">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677.7</w:t>
      </w:r>
    </w:p>
    <w:p w14:paraId="539B9D29"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$ 64,252,100</w:t>
      </w:r>
    </w:p>
    <w:p w14:paraId="7124C313" w14:textId="77777777" w:rsidR="00054323" w:rsidRDefault="00EE578E" w:rsidP="00A8030C">
      <w:pPr>
        <w:tabs>
          <w:tab w:val="right" w:pos="7020"/>
          <w:tab w:val="right" w:pos="8928"/>
        </w:tabs>
        <w:ind w:left="1195"/>
        <w:rPr>
          <w:rStyle w:val="TemporaryLaw"/>
          <w:szCs w:val="16"/>
        </w:rPr>
      </w:pPr>
      <w:r w:rsidRPr="00054323">
        <w:rPr>
          <w:rStyle w:val="TemporaryLaw"/>
          <w:szCs w:val="16"/>
        </w:rPr>
        <w:t>Capital postconviction prosecution</w:t>
      </w:r>
      <w:r w:rsidRPr="00054323">
        <w:rPr>
          <w:rStyle w:val="TemporaryLaw"/>
          <w:szCs w:val="16"/>
        </w:rPr>
        <w:tab/>
        <w:t>885,500</w:t>
      </w:r>
    </w:p>
    <w:p w14:paraId="3E110DD5" w14:textId="77777777" w:rsidR="00054323" w:rsidRDefault="00EE578E" w:rsidP="00A8030C">
      <w:pPr>
        <w:tabs>
          <w:tab w:val="right" w:pos="7020"/>
          <w:tab w:val="right" w:pos="8928"/>
        </w:tabs>
        <w:ind w:left="1195"/>
        <w:rPr>
          <w:rStyle w:val="TemporaryLaw"/>
          <w:szCs w:val="16"/>
        </w:rPr>
      </w:pPr>
      <w:r w:rsidRPr="00054323">
        <w:rPr>
          <w:rStyle w:val="TemporaryLaw"/>
          <w:szCs w:val="16"/>
        </w:rPr>
        <w:t>Child and family advocacy centers</w:t>
      </w:r>
      <w:r w:rsidRPr="00054323">
        <w:rPr>
          <w:rStyle w:val="TemporaryLaw"/>
          <w:szCs w:val="16"/>
        </w:rPr>
        <w:tab/>
        <w:t>100,000</w:t>
      </w:r>
    </w:p>
    <w:p w14:paraId="2525956C" w14:textId="77777777" w:rsidR="00054323" w:rsidRDefault="00EE578E" w:rsidP="00A8030C">
      <w:pPr>
        <w:tabs>
          <w:tab w:val="right" w:pos="7020"/>
          <w:tab w:val="right" w:pos="8928"/>
        </w:tabs>
        <w:ind w:left="1195"/>
        <w:rPr>
          <w:rStyle w:val="TemporaryLaw"/>
          <w:szCs w:val="16"/>
        </w:rPr>
      </w:pPr>
      <w:r w:rsidRPr="00054323">
        <w:rPr>
          <w:rStyle w:val="TemporaryLaw"/>
          <w:szCs w:val="16"/>
        </w:rPr>
        <w:t>Coordinated reentry planning</w:t>
      </w:r>
    </w:p>
    <w:p w14:paraId="55A36D09" w14:textId="77777777" w:rsidR="00054323" w:rsidRDefault="00EE578E" w:rsidP="00A8030C">
      <w:pPr>
        <w:tabs>
          <w:tab w:val="right" w:pos="7020"/>
          <w:tab w:val="right" w:pos="8928"/>
        </w:tabs>
        <w:ind w:left="1195"/>
        <w:rPr>
          <w:rStyle w:val="TemporaryLaw"/>
          <w:szCs w:val="16"/>
        </w:rPr>
      </w:pPr>
      <w:r w:rsidRPr="00054323">
        <w:rPr>
          <w:rStyle w:val="TemporaryLaw"/>
          <w:szCs w:val="16"/>
        </w:rPr>
        <w:t>   services grants</w:t>
      </w:r>
      <w:r w:rsidRPr="00054323">
        <w:rPr>
          <w:rStyle w:val="TemporaryLaw"/>
          <w:szCs w:val="16"/>
        </w:rPr>
        <w:tab/>
        <w:t>$10,000,000</w:t>
      </w:r>
    </w:p>
    <w:p w14:paraId="424D4314" w14:textId="77777777" w:rsidR="00054323" w:rsidRDefault="00EE578E" w:rsidP="00A8030C">
      <w:pPr>
        <w:tabs>
          <w:tab w:val="right" w:pos="7020"/>
          <w:tab w:val="right" w:pos="8928"/>
        </w:tabs>
        <w:ind w:left="1195"/>
        <w:rPr>
          <w:rStyle w:val="TemporaryLaw"/>
          <w:szCs w:val="16"/>
        </w:rPr>
      </w:pPr>
      <w:r w:rsidRPr="00054323">
        <w:rPr>
          <w:rStyle w:val="TemporaryLaw"/>
          <w:szCs w:val="16"/>
        </w:rPr>
        <w:t>Criminal division major fraud unit</w:t>
      </w:r>
      <w:r w:rsidRPr="00054323">
        <w:rPr>
          <w:rStyle w:val="TemporaryLaw"/>
          <w:szCs w:val="16"/>
        </w:rPr>
        <w:tab/>
        <w:t>1,191,200</w:t>
      </w:r>
    </w:p>
    <w:p w14:paraId="5E4C22F2" w14:textId="77777777" w:rsidR="00054323" w:rsidRDefault="00EE578E" w:rsidP="00A8030C">
      <w:pPr>
        <w:tabs>
          <w:tab w:val="right" w:pos="7020"/>
          <w:tab w:val="right" w:pos="8928"/>
        </w:tabs>
        <w:ind w:left="1195"/>
        <w:rPr>
          <w:rStyle w:val="TemporaryLaw"/>
          <w:szCs w:val="16"/>
        </w:rPr>
      </w:pPr>
      <w:r w:rsidRPr="00054323">
        <w:rPr>
          <w:rStyle w:val="TemporaryLaw"/>
          <w:szCs w:val="16"/>
        </w:rPr>
        <w:t>Internet crimes against children</w:t>
      </w:r>
    </w:p>
    <w:p w14:paraId="67E74277" w14:textId="77777777" w:rsidR="00054323" w:rsidRDefault="00EE578E" w:rsidP="00A8030C">
      <w:pPr>
        <w:tabs>
          <w:tab w:val="right" w:pos="7020"/>
          <w:tab w:val="right" w:pos="8928"/>
        </w:tabs>
        <w:ind w:left="1195"/>
        <w:rPr>
          <w:rStyle w:val="TemporaryLaw"/>
          <w:szCs w:val="16"/>
        </w:rPr>
      </w:pPr>
      <w:r w:rsidRPr="00054323">
        <w:rPr>
          <w:rStyle w:val="TemporaryLaw"/>
          <w:szCs w:val="16"/>
        </w:rPr>
        <w:t>   enforcement</w:t>
      </w:r>
      <w:r w:rsidRPr="00054323">
        <w:rPr>
          <w:rStyle w:val="TemporaryLaw"/>
          <w:szCs w:val="16"/>
        </w:rPr>
        <w:tab/>
        <w:t>1,613,300</w:t>
      </w:r>
    </w:p>
    <w:p w14:paraId="167DEF89" w14:textId="77777777" w:rsidR="00054323" w:rsidRDefault="00EE578E" w:rsidP="00A8030C">
      <w:pPr>
        <w:tabs>
          <w:tab w:val="right" w:pos="7020"/>
          <w:tab w:val="right" w:pos="8928"/>
        </w:tabs>
        <w:ind w:left="1195"/>
        <w:rPr>
          <w:rStyle w:val="TemporaryLaw"/>
          <w:szCs w:val="16"/>
        </w:rPr>
      </w:pPr>
      <w:r w:rsidRPr="00054323">
        <w:rPr>
          <w:rStyle w:val="TemporaryLaw"/>
          <w:szCs w:val="16"/>
        </w:rPr>
        <w:t>Government accountability and</w:t>
      </w:r>
    </w:p>
    <w:p w14:paraId="58B15362" w14:textId="77777777" w:rsidR="00054323" w:rsidRDefault="00EE578E" w:rsidP="00A8030C">
      <w:pPr>
        <w:tabs>
          <w:tab w:val="right" w:pos="7020"/>
          <w:tab w:val="right" w:pos="8928"/>
        </w:tabs>
        <w:ind w:left="1195"/>
        <w:rPr>
          <w:rStyle w:val="TemporaryLaw"/>
          <w:szCs w:val="16"/>
        </w:rPr>
      </w:pPr>
      <w:r w:rsidRPr="00054323">
        <w:rPr>
          <w:rStyle w:val="TemporaryLaw"/>
          <w:szCs w:val="16"/>
        </w:rPr>
        <w:t>   special litigation</w:t>
      </w:r>
      <w:r w:rsidRPr="00054323">
        <w:rPr>
          <w:rStyle w:val="TemporaryLaw"/>
          <w:szCs w:val="16"/>
        </w:rPr>
        <w:tab/>
        <w:t>1,293,200</w:t>
      </w:r>
    </w:p>
    <w:p w14:paraId="08F502B0" w14:textId="77777777" w:rsidR="00054323" w:rsidRDefault="00EE578E" w:rsidP="00A8030C">
      <w:pPr>
        <w:pStyle w:val="P06-00"/>
        <w:ind w:firstLine="1170"/>
        <w:rPr>
          <w:rStyle w:val="TemporaryLaw"/>
          <w:szCs w:val="16"/>
        </w:rPr>
      </w:pPr>
      <w:r w:rsidRPr="00054323">
        <w:rPr>
          <w:rStyle w:val="TemporaryLaw"/>
          <w:szCs w:val="16"/>
        </w:rPr>
        <w:t>Organized retail theft</w:t>
      </w:r>
    </w:p>
    <w:p w14:paraId="2C837DFE" w14:textId="77777777" w:rsidR="00054323" w:rsidRDefault="00EE578E" w:rsidP="00A8030C">
      <w:pPr>
        <w:tabs>
          <w:tab w:val="right" w:pos="7020"/>
          <w:tab w:val="right" w:pos="8928"/>
        </w:tabs>
        <w:ind w:left="1195"/>
        <w:rPr>
          <w:rStyle w:val="TemporaryLaw"/>
          <w:szCs w:val="16"/>
        </w:rPr>
      </w:pPr>
      <w:r w:rsidRPr="00054323">
        <w:rPr>
          <w:rStyle w:val="TemporaryLaw"/>
          <w:szCs w:val="16"/>
        </w:rPr>
        <w:t>   task force</w:t>
      </w:r>
      <w:r w:rsidRPr="00054323">
        <w:rPr>
          <w:rStyle w:val="TemporaryLaw"/>
          <w:szCs w:val="16"/>
        </w:rPr>
        <w:tab/>
        <w:t>1,575,700</w:t>
      </w:r>
    </w:p>
    <w:p w14:paraId="548D544F" w14:textId="77777777" w:rsidR="00054323" w:rsidRDefault="00EE578E" w:rsidP="00C44987">
      <w:pPr>
        <w:tabs>
          <w:tab w:val="right" w:pos="7020"/>
          <w:tab w:val="right" w:pos="8928"/>
        </w:tabs>
        <w:ind w:left="1195"/>
        <w:rPr>
          <w:rStyle w:val="TemporaryLaw"/>
          <w:szCs w:val="16"/>
        </w:rPr>
      </w:pPr>
      <w:r w:rsidRPr="00054323">
        <w:rPr>
          <w:rStyle w:val="TemporaryLaw"/>
          <w:szCs w:val="16"/>
        </w:rPr>
        <w:t>Risk management interagency</w:t>
      </w:r>
    </w:p>
    <w:p w14:paraId="0675FE4E" w14:textId="77777777" w:rsidR="00054323" w:rsidRDefault="00EE578E" w:rsidP="00C44987">
      <w:pPr>
        <w:tabs>
          <w:tab w:val="right" w:pos="7020"/>
          <w:tab w:val="right" w:pos="8928"/>
        </w:tabs>
        <w:ind w:left="1195"/>
        <w:rPr>
          <w:rStyle w:val="TemporaryLaw"/>
          <w:szCs w:val="16"/>
        </w:rPr>
      </w:pPr>
      <w:r w:rsidRPr="00054323">
        <w:rPr>
          <w:rStyle w:val="TemporaryLaw"/>
          <w:szCs w:val="16"/>
        </w:rPr>
        <w:t>   service agreement</w:t>
      </w:r>
      <w:r w:rsidRPr="00054323">
        <w:rPr>
          <w:rStyle w:val="TemporaryLaw"/>
          <w:szCs w:val="16"/>
        </w:rPr>
        <w:tab/>
        <w:t>10,812,100</w:t>
      </w:r>
    </w:p>
    <w:p w14:paraId="41F2ED19"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grand jury</w:t>
      </w:r>
      <w:r w:rsidRPr="00054323">
        <w:rPr>
          <w:rStyle w:val="TemporaryLaw"/>
          <w:szCs w:val="16"/>
        </w:rPr>
        <w:tab/>
        <w:t>195,300</w:t>
      </w:r>
    </w:p>
    <w:p w14:paraId="5A937B5F" w14:textId="77777777" w:rsidR="00054323" w:rsidRDefault="00EE578E" w:rsidP="00A8030C">
      <w:pPr>
        <w:tabs>
          <w:tab w:val="right" w:pos="7020"/>
          <w:tab w:val="right" w:pos="8928"/>
        </w:tabs>
        <w:ind w:left="1195"/>
        <w:rPr>
          <w:rStyle w:val="TemporaryLaw"/>
          <w:szCs w:val="16"/>
        </w:rPr>
      </w:pPr>
      <w:r w:rsidRPr="00054323">
        <w:rPr>
          <w:rStyle w:val="TemporaryLaw"/>
          <w:szCs w:val="16"/>
        </w:rPr>
        <w:t>Southern Arizona law enforcement</w:t>
      </w:r>
      <w:r w:rsidRPr="00054323">
        <w:rPr>
          <w:rStyle w:val="TemporaryLaw"/>
          <w:szCs w:val="16"/>
        </w:rPr>
        <w:tab/>
        <w:t>1,682,500</w:t>
      </w:r>
    </w:p>
    <w:p w14:paraId="3E8D96D5" w14:textId="77777777" w:rsidR="00054323" w:rsidRDefault="00EE578E" w:rsidP="00A8030C">
      <w:pPr>
        <w:tabs>
          <w:tab w:val="right" w:pos="7020"/>
          <w:tab w:val="right" w:pos="8928"/>
        </w:tabs>
        <w:ind w:left="1195"/>
        <w:rPr>
          <w:rStyle w:val="TemporaryLaw"/>
          <w:szCs w:val="16"/>
        </w:rPr>
      </w:pPr>
      <w:r w:rsidRPr="00054323">
        <w:rPr>
          <w:rStyle w:val="TemporaryLaw"/>
          <w:szCs w:val="16"/>
        </w:rPr>
        <w:t>Tobacco enforcement</w:t>
      </w:r>
      <w:r w:rsidRPr="00054323">
        <w:rPr>
          <w:rStyle w:val="TemporaryLaw"/>
          <w:szCs w:val="16"/>
        </w:rPr>
        <w:tab/>
        <w:t>877,500</w:t>
      </w:r>
    </w:p>
    <w:p w14:paraId="2DEA13BE" w14:textId="77777777" w:rsidR="00054323" w:rsidRDefault="00EE578E" w:rsidP="00A8030C">
      <w:pPr>
        <w:tabs>
          <w:tab w:val="right" w:pos="7020"/>
          <w:tab w:val="right" w:pos="8928"/>
        </w:tabs>
        <w:ind w:left="1195"/>
        <w:rPr>
          <w:rStyle w:val="TemporaryLaw"/>
          <w:szCs w:val="16"/>
        </w:rPr>
      </w:pPr>
      <w:r w:rsidRPr="00054323">
        <w:rPr>
          <w:rStyle w:val="TemporaryLaw"/>
          <w:szCs w:val="16"/>
        </w:rPr>
        <w:t>Victims' rights</w:t>
      </w:r>
      <w:r w:rsidRPr="00054323">
        <w:rPr>
          <w:rStyle w:val="TemporaryLaw"/>
          <w:szCs w:val="16"/>
        </w:rPr>
        <w:tab/>
      </w:r>
      <w:r w:rsidRPr="00054323">
        <w:rPr>
          <w:rStyle w:val="TemporaryLaw"/>
          <w:szCs w:val="16"/>
          <w:u w:val="single"/>
        </w:rPr>
        <w:t>   4,027,700</w:t>
      </w:r>
    </w:p>
    <w:p w14:paraId="22BA0127" w14:textId="77777777" w:rsidR="00054323" w:rsidRDefault="00EE578E" w:rsidP="00A8030C">
      <w:pPr>
        <w:tabs>
          <w:tab w:val="left" w:pos="0"/>
          <w:tab w:val="left" w:pos="1200"/>
          <w:tab w:val="right" w:pos="7020"/>
        </w:tabs>
        <w:rPr>
          <w:rStyle w:val="TemporaryLaw"/>
          <w:szCs w:val="16"/>
        </w:rPr>
      </w:pPr>
      <w:r w:rsidRPr="00054323">
        <w:rPr>
          <w:rStyle w:val="TemporaryLaw"/>
          <w:szCs w:val="16"/>
        </w:rPr>
        <w:t xml:space="preserve">Total appropriation — attorney general — </w:t>
      </w:r>
    </w:p>
    <w:p w14:paraId="09A1B8B8" w14:textId="77777777" w:rsidR="00054323" w:rsidRDefault="00EE578E" w:rsidP="00A8030C">
      <w:pPr>
        <w:tabs>
          <w:tab w:val="right" w:pos="7020"/>
          <w:tab w:val="right" w:pos="8928"/>
        </w:tabs>
        <w:ind w:left="1200"/>
        <w:rPr>
          <w:rStyle w:val="TemporaryLaw"/>
          <w:szCs w:val="16"/>
        </w:rPr>
      </w:pPr>
      <w:r w:rsidRPr="00054323">
        <w:rPr>
          <w:rStyle w:val="TemporaryLaw"/>
          <w:szCs w:val="16"/>
        </w:rPr>
        <w:t>department of law</w:t>
      </w:r>
      <w:r w:rsidRPr="00054323">
        <w:rPr>
          <w:rStyle w:val="TemporaryLaw"/>
          <w:szCs w:val="16"/>
        </w:rPr>
        <w:tab/>
        <w:t>$ 98,506,100</w:t>
      </w:r>
    </w:p>
    <w:p w14:paraId="2DE4D900" w14:textId="77777777" w:rsidR="00054323" w:rsidRDefault="00EE578E" w:rsidP="00A8030C">
      <w:pPr>
        <w:pStyle w:val="BodyTextIndent"/>
        <w:keepNext/>
        <w:keepLines/>
        <w:rPr>
          <w:rStyle w:val="TemporaryLaw"/>
          <w:szCs w:val="16"/>
        </w:rPr>
      </w:pPr>
      <w:r w:rsidRPr="00054323">
        <w:rPr>
          <w:rStyle w:val="TemporaryLaw"/>
          <w:szCs w:val="16"/>
        </w:rPr>
        <w:t>Fund sources:</w:t>
      </w:r>
    </w:p>
    <w:p w14:paraId="384ADE4D"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$ 27,007,700</w:t>
      </w:r>
    </w:p>
    <w:p w14:paraId="289CADF3"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Antitrust enforcement revolving</w:t>
      </w:r>
    </w:p>
    <w:p w14:paraId="69C10820" w14:textId="77777777" w:rsidR="00054323" w:rsidRDefault="00EE578E" w:rsidP="00A8030C">
      <w:pPr>
        <w:tabs>
          <w:tab w:val="right" w:pos="7020"/>
          <w:tab w:val="right" w:pos="8928"/>
        </w:tabs>
        <w:ind w:left="1195"/>
        <w:rPr>
          <w:rStyle w:val="TemporaryLaw"/>
          <w:szCs w:val="16"/>
        </w:rPr>
      </w:pPr>
      <w:r w:rsidRPr="00054323">
        <w:rPr>
          <w:rStyle w:val="TemporaryLaw"/>
          <w:szCs w:val="16"/>
        </w:rPr>
        <w:t>   fund</w:t>
      </w:r>
      <w:r w:rsidRPr="00054323">
        <w:rPr>
          <w:rStyle w:val="TemporaryLaw"/>
          <w:szCs w:val="16"/>
        </w:rPr>
        <w:tab/>
        <w:t>162,300</w:t>
      </w:r>
    </w:p>
    <w:p w14:paraId="16487431"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Attorney general legal services</w:t>
      </w:r>
    </w:p>
    <w:p w14:paraId="7770DB75"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cost allocation fund</w:t>
      </w:r>
      <w:r w:rsidRPr="00054323">
        <w:rPr>
          <w:rStyle w:val="TemporaryLaw"/>
          <w:szCs w:val="16"/>
        </w:rPr>
        <w:tab/>
        <w:t>2,343,200</w:t>
      </w:r>
    </w:p>
    <w:p w14:paraId="797B665D" w14:textId="77777777" w:rsidR="00054323" w:rsidRDefault="00EE578E" w:rsidP="00A8030C">
      <w:pPr>
        <w:tabs>
          <w:tab w:val="right" w:pos="7020"/>
          <w:tab w:val="right" w:pos="8928"/>
        </w:tabs>
        <w:ind w:left="1195"/>
        <w:rPr>
          <w:rStyle w:val="TemporaryLaw"/>
          <w:szCs w:val="16"/>
        </w:rPr>
      </w:pPr>
      <w:r w:rsidRPr="00054323">
        <w:rPr>
          <w:rStyle w:val="TemporaryLaw"/>
          <w:szCs w:val="16"/>
        </w:rPr>
        <w:t>Collection enforcement revolving</w:t>
      </w:r>
    </w:p>
    <w:p w14:paraId="07A9DBA0" w14:textId="77777777" w:rsidR="00054323" w:rsidRDefault="00EE578E" w:rsidP="00A8030C">
      <w:pPr>
        <w:tabs>
          <w:tab w:val="right" w:pos="7020"/>
          <w:tab w:val="right" w:pos="8928"/>
        </w:tabs>
        <w:ind w:left="1195"/>
        <w:rPr>
          <w:rStyle w:val="TemporaryLaw"/>
          <w:szCs w:val="16"/>
        </w:rPr>
      </w:pPr>
      <w:r w:rsidRPr="00054323">
        <w:rPr>
          <w:rStyle w:val="TemporaryLaw"/>
          <w:szCs w:val="16"/>
        </w:rPr>
        <w:t>   fund</w:t>
      </w:r>
      <w:r w:rsidRPr="00054323">
        <w:rPr>
          <w:rStyle w:val="TemporaryLaw"/>
          <w:szCs w:val="16"/>
        </w:rPr>
        <w:tab/>
        <w:t>7,339,500</w:t>
      </w:r>
    </w:p>
    <w:p w14:paraId="3B4A396F" w14:textId="77777777" w:rsidR="00054323" w:rsidRDefault="00EE578E" w:rsidP="00A8030C">
      <w:pPr>
        <w:tabs>
          <w:tab w:val="right" w:pos="7020"/>
          <w:tab w:val="right" w:pos="8928"/>
        </w:tabs>
        <w:ind w:left="1195"/>
        <w:rPr>
          <w:rStyle w:val="TemporaryLaw"/>
          <w:szCs w:val="16"/>
        </w:rPr>
      </w:pPr>
      <w:r w:rsidRPr="00054323">
        <w:rPr>
          <w:rStyle w:val="TemporaryLaw"/>
          <w:szCs w:val="16"/>
        </w:rPr>
        <w:t>Consumer protection–consumer</w:t>
      </w:r>
    </w:p>
    <w:p w14:paraId="34FA5087" w14:textId="77777777" w:rsidR="00054323" w:rsidRDefault="00EE578E" w:rsidP="00A8030C">
      <w:pPr>
        <w:tabs>
          <w:tab w:val="right" w:pos="7020"/>
          <w:tab w:val="right" w:pos="8928"/>
        </w:tabs>
        <w:ind w:left="1195"/>
        <w:rPr>
          <w:rStyle w:val="TemporaryLaw"/>
          <w:szCs w:val="16"/>
        </w:rPr>
      </w:pPr>
      <w:r w:rsidRPr="00054323">
        <w:rPr>
          <w:rStyle w:val="TemporaryLaw"/>
          <w:szCs w:val="16"/>
        </w:rPr>
        <w:t>   fraud revolving fund</w:t>
      </w:r>
      <w:r w:rsidRPr="00054323">
        <w:rPr>
          <w:rStyle w:val="TemporaryLaw"/>
          <w:szCs w:val="16"/>
        </w:rPr>
        <w:tab/>
        <w:t>15,425,100</w:t>
      </w:r>
    </w:p>
    <w:p w14:paraId="71B30714" w14:textId="77777777" w:rsidR="00054323" w:rsidRDefault="00EE578E" w:rsidP="00A8030C">
      <w:pPr>
        <w:tabs>
          <w:tab w:val="right" w:pos="7020"/>
          <w:tab w:val="right" w:pos="8928"/>
        </w:tabs>
        <w:ind w:left="1195"/>
        <w:rPr>
          <w:rStyle w:val="TemporaryLaw"/>
          <w:szCs w:val="16"/>
        </w:rPr>
      </w:pPr>
      <w:r w:rsidRPr="00054323">
        <w:rPr>
          <w:rStyle w:val="TemporaryLaw"/>
          <w:szCs w:val="16"/>
        </w:rPr>
        <w:t>Consumer restitution and remediation</w:t>
      </w:r>
    </w:p>
    <w:p w14:paraId="769313BC"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   revolving fund – consumer </w:t>
      </w:r>
    </w:p>
    <w:p w14:paraId="6F0CFF0A" w14:textId="77777777" w:rsidR="00054323" w:rsidRDefault="00EE578E" w:rsidP="00A8030C">
      <w:pPr>
        <w:tabs>
          <w:tab w:val="right" w:pos="7020"/>
          <w:tab w:val="right" w:pos="8928"/>
        </w:tabs>
        <w:ind w:left="1195"/>
        <w:rPr>
          <w:rStyle w:val="TemporaryLaw"/>
          <w:szCs w:val="16"/>
        </w:rPr>
      </w:pPr>
      <w:r w:rsidRPr="00054323">
        <w:rPr>
          <w:rStyle w:val="TemporaryLaw"/>
          <w:szCs w:val="16"/>
        </w:rPr>
        <w:t>   remediation subaccount</w:t>
      </w:r>
      <w:r w:rsidRPr="00054323">
        <w:rPr>
          <w:rStyle w:val="TemporaryLaw"/>
          <w:szCs w:val="16"/>
        </w:rPr>
        <w:tab/>
        <w:t>10,000,000</w:t>
      </w:r>
    </w:p>
    <w:p w14:paraId="206361D5" w14:textId="77777777" w:rsidR="00054323" w:rsidRDefault="00EE578E" w:rsidP="00A8030C">
      <w:pPr>
        <w:tabs>
          <w:tab w:val="right" w:pos="7020"/>
          <w:tab w:val="right" w:pos="8928"/>
        </w:tabs>
        <w:ind w:left="1195"/>
        <w:rPr>
          <w:rStyle w:val="TemporaryLaw"/>
          <w:szCs w:val="16"/>
        </w:rPr>
      </w:pPr>
      <w:r w:rsidRPr="00054323">
        <w:rPr>
          <w:rStyle w:val="TemporaryLaw"/>
          <w:szCs w:val="16"/>
        </w:rPr>
        <w:t>Interagency service agreements fund</w:t>
      </w:r>
      <w:r w:rsidRPr="00054323">
        <w:rPr>
          <w:rStyle w:val="TemporaryLaw"/>
          <w:szCs w:val="16"/>
        </w:rPr>
        <w:tab/>
        <w:t>18,246,300</w:t>
      </w:r>
    </w:p>
    <w:p w14:paraId="4AA296DF" w14:textId="77777777" w:rsidR="00054323" w:rsidRDefault="00EE578E" w:rsidP="00A8030C">
      <w:pPr>
        <w:tabs>
          <w:tab w:val="right" w:pos="7020"/>
          <w:tab w:val="right" w:pos="8928"/>
        </w:tabs>
        <w:ind w:left="1195"/>
        <w:rPr>
          <w:rStyle w:val="TemporaryLaw"/>
          <w:szCs w:val="16"/>
        </w:rPr>
      </w:pPr>
      <w:r w:rsidRPr="00054323">
        <w:rPr>
          <w:rStyle w:val="TemporaryLaw"/>
          <w:szCs w:val="16"/>
        </w:rPr>
        <w:t>Internet crimes against children</w:t>
      </w:r>
    </w:p>
    <w:p w14:paraId="63A56BF2" w14:textId="77777777" w:rsidR="00054323" w:rsidRDefault="00EE578E" w:rsidP="00A8030C">
      <w:pPr>
        <w:tabs>
          <w:tab w:val="right" w:pos="7020"/>
          <w:tab w:val="right" w:pos="8928"/>
        </w:tabs>
        <w:ind w:left="1195"/>
        <w:rPr>
          <w:rStyle w:val="TemporaryLaw"/>
          <w:szCs w:val="16"/>
        </w:rPr>
      </w:pPr>
      <w:r w:rsidRPr="00054323">
        <w:rPr>
          <w:rStyle w:val="TemporaryLaw"/>
          <w:szCs w:val="16"/>
        </w:rPr>
        <w:t>   enforcement fund</w:t>
      </w:r>
      <w:r w:rsidRPr="00054323">
        <w:rPr>
          <w:rStyle w:val="TemporaryLaw"/>
          <w:szCs w:val="16"/>
        </w:rPr>
        <w:tab/>
        <w:t>900,000</w:t>
      </w:r>
    </w:p>
    <w:p w14:paraId="7B0C48CE" w14:textId="77777777" w:rsidR="00054323" w:rsidRDefault="00EE578E" w:rsidP="00A8030C">
      <w:pPr>
        <w:tabs>
          <w:tab w:val="right" w:pos="7020"/>
          <w:tab w:val="right" w:pos="8928"/>
        </w:tabs>
        <w:ind w:left="1195"/>
        <w:rPr>
          <w:rStyle w:val="TemporaryLaw"/>
          <w:szCs w:val="16"/>
        </w:rPr>
      </w:pPr>
      <w:r w:rsidRPr="00054323">
        <w:rPr>
          <w:rStyle w:val="TemporaryLaw"/>
          <w:szCs w:val="16"/>
        </w:rPr>
        <w:t>Risk management revolving fund</w:t>
      </w:r>
      <w:r w:rsidRPr="00054323">
        <w:rPr>
          <w:rStyle w:val="TemporaryLaw"/>
          <w:szCs w:val="16"/>
        </w:rPr>
        <w:tab/>
        <w:t>13,266,600</w:t>
      </w:r>
    </w:p>
    <w:p w14:paraId="6091D713" w14:textId="77777777" w:rsidR="00054323" w:rsidRDefault="00EE578E" w:rsidP="00A8030C">
      <w:pPr>
        <w:tabs>
          <w:tab w:val="right" w:pos="7020"/>
          <w:tab w:val="right" w:pos="8928"/>
        </w:tabs>
        <w:ind w:left="1200"/>
        <w:rPr>
          <w:rStyle w:val="TemporaryLaw"/>
          <w:szCs w:val="16"/>
        </w:rPr>
      </w:pPr>
      <w:r w:rsidRPr="00054323">
        <w:rPr>
          <w:rStyle w:val="TemporaryLaw"/>
          <w:szCs w:val="16"/>
        </w:rPr>
        <w:t>Victims' rights fund</w:t>
      </w:r>
      <w:r w:rsidRPr="00054323">
        <w:rPr>
          <w:rStyle w:val="TemporaryLaw"/>
          <w:szCs w:val="16"/>
        </w:rPr>
        <w:tab/>
        <w:t>3,815,400</w:t>
      </w:r>
    </w:p>
    <w:p w14:paraId="2CD054D3" w14:textId="77777777" w:rsidR="00054323" w:rsidRDefault="00EE578E" w:rsidP="00A8030C">
      <w:pPr>
        <w:pStyle w:val="P06-00"/>
        <w:rPr>
          <w:rStyle w:val="TemporaryLaw"/>
          <w:szCs w:val="16"/>
        </w:rPr>
      </w:pPr>
      <w:r w:rsidRPr="00054323">
        <w:rPr>
          <w:rStyle w:val="TemporaryLaw"/>
          <w:szCs w:val="16"/>
        </w:rPr>
        <w:t>All monies appropriated to the attorney general legal services line item in the department of child safety budget do not count toward the attorney general's interagency service agreements fund appropriation in fiscal year 2025-2026.</w:t>
      </w:r>
    </w:p>
    <w:p w14:paraId="3B93B7A1" w14:textId="77777777" w:rsidR="00054323" w:rsidRDefault="00EE578E" w:rsidP="00A8030C">
      <w:pPr>
        <w:pStyle w:val="P06-00"/>
        <w:rPr>
          <w:rStyle w:val="TemporaryLaw"/>
          <w:szCs w:val="16"/>
        </w:rPr>
      </w:pPr>
      <w:r w:rsidRPr="00054323">
        <w:rPr>
          <w:rStyle w:val="TemporaryLaw"/>
          <w:szCs w:val="16"/>
        </w:rPr>
        <w:t>Within ten days after receiving a complaint alleging a violation of section 15-511, Arizona Revised Statutes, the attorney general shall forward a copy of the complaint to the governor, the president of the senate and the speaker of the house of representatives.</w:t>
      </w:r>
    </w:p>
    <w:p w14:paraId="532A0425" w14:textId="77777777" w:rsidR="00054323" w:rsidRDefault="00EE578E" w:rsidP="00A8030C">
      <w:pPr>
        <w:pStyle w:val="P06-00"/>
        <w:rPr>
          <w:rStyle w:val="TemporaryLaw"/>
          <w:szCs w:val="16"/>
        </w:rPr>
      </w:pPr>
      <w:r w:rsidRPr="00054323">
        <w:rPr>
          <w:rStyle w:val="TemporaryLaw"/>
          <w:szCs w:val="16"/>
        </w:rPr>
        <w:t>The amount appropriated for the child and family advocacy centers line item is allocated to the child and family advocacy center fund established by section 41-191.11, Arizona Revised Statutes.</w:t>
      </w:r>
    </w:p>
    <w:p w14:paraId="778D5E25" w14:textId="77777777" w:rsidR="00054323" w:rsidRDefault="00EE578E" w:rsidP="00A8030C">
      <w:pPr>
        <w:pStyle w:val="P06-00"/>
        <w:rPr>
          <w:rStyle w:val="TemporaryLaw"/>
          <w:szCs w:val="16"/>
        </w:rPr>
      </w:pPr>
      <w:r w:rsidRPr="00054323">
        <w:rPr>
          <w:rStyle w:val="TemporaryLaw"/>
          <w:szCs w:val="16"/>
        </w:rPr>
        <w:t>Of the amount appropriated in the coordinated reentry planning services grants line item, $2,000,000 shall be distributed to each of Coconino, Mohave, Navajo, Pinal and Yavapai counties in fiscal year 2025</w:t>
      </w:r>
      <w:r w:rsidRPr="00054323">
        <w:rPr>
          <w:rStyle w:val="TemporaryLaw"/>
          <w:szCs w:val="16"/>
        </w:rPr>
        <w:noBreakHyphen/>
        <w:t>2026 to supplement costs associated with the operation of an existing coordinated reentry planning services program.  The coordinated reentry planning services grants line item includes $10,000,000 from opioid claims</w:t>
      </w:r>
      <w:r w:rsidRPr="00054323">
        <w:rPr>
          <w:rStyle w:val="TemporaryLaw"/>
          <w:szCs w:val="16"/>
        </w:rPr>
        <w:noBreakHyphen/>
        <w:t>related monies deposited in the consumer remediation subaccount of the consumer restitution and remediation revolving fund pursuant to section 44-1531.02, subsection C, Arizona Revised Statutes.</w:t>
      </w:r>
    </w:p>
    <w:p w14:paraId="10367546" w14:textId="77777777" w:rsidR="00054323" w:rsidRDefault="00EE578E" w:rsidP="00A8030C">
      <w:pPr>
        <w:pStyle w:val="P06-00"/>
        <w:rPr>
          <w:rStyle w:val="TemporaryLaw"/>
          <w:szCs w:val="16"/>
        </w:rPr>
      </w:pPr>
      <w:r w:rsidRPr="00054323">
        <w:rPr>
          <w:rStyle w:val="TemporaryLaw"/>
          <w:szCs w:val="16"/>
        </w:rPr>
        <w:t>Before spending any monies in the coordinated reentry planning services grants line item, the attorney general shall complete the transfer of opioid claims-related monies to the state department of corrections as required pursuant this act.</w:t>
      </w:r>
    </w:p>
    <w:p w14:paraId="2076E515" w14:textId="77777777" w:rsidR="00054323" w:rsidRDefault="00EE578E" w:rsidP="00A8030C">
      <w:pPr>
        <w:pStyle w:val="P06-00"/>
        <w:keepNext/>
        <w:keepLines/>
        <w:rPr>
          <w:rStyle w:val="TemporaryLaw"/>
          <w:szCs w:val="16"/>
        </w:rPr>
      </w:pPr>
      <w:r w:rsidRPr="00054323">
        <w:rPr>
          <w:rStyle w:val="TemporaryLaw"/>
          <w:szCs w:val="16"/>
        </w:rPr>
        <w:t xml:space="preserve">Of the amount appropriated in the operating lump sum appropriation in fiscal year 2025-2026, $204,100 and 4 FTE positions shall be used to expand the medicaid fraud control unit within the criminal division of the office of the attorney general. </w:t>
      </w:r>
    </w:p>
    <w:p w14:paraId="6A7353F8" w14:textId="77777777" w:rsidR="00054323" w:rsidRDefault="00EE578E" w:rsidP="00A8030C">
      <w:pPr>
        <w:pStyle w:val="P06-00"/>
        <w:rPr>
          <w:rStyle w:val="TemporaryLaw"/>
          <w:szCs w:val="16"/>
        </w:rPr>
      </w:pPr>
      <w:r w:rsidRPr="00054323">
        <w:rPr>
          <w:rStyle w:val="TemporaryLaw"/>
          <w:szCs w:val="16"/>
        </w:rPr>
        <w:t>The $900,000 appropriation from the internet crimes against children enforcement fund established by section 41-199, Arizona Revised Statutes, and the $378,300 appropriation from the state general fund for the internet crimes against children enforcement line item are continuing appropriations and are exempt from the provisions of section 35-190, Arizona Revised Statutes, relating to lapsing of appropriations, until June 30, 2027.</w:t>
      </w:r>
    </w:p>
    <w:p w14:paraId="1116682D" w14:textId="77777777" w:rsidR="00054323" w:rsidRDefault="00EE578E" w:rsidP="00A8030C">
      <w:pPr>
        <w:pStyle w:val="P06-00"/>
        <w:rPr>
          <w:rStyle w:val="TemporaryLaw"/>
          <w:szCs w:val="16"/>
        </w:rPr>
      </w:pPr>
      <w:r w:rsidRPr="00054323">
        <w:rPr>
          <w:rStyle w:val="TemporaryLaw"/>
          <w:szCs w:val="16"/>
        </w:rPr>
        <w:t>The $1,575,700 appropriation for the organized retail theft task force line item shall be used for operational expenses of the organized retail task force and for hiring one attorney, one paralegal, two investigators and one support staff person within the office of the attorney general and four peace officers who are assigned to the task force to focus specifically on investigating and prosecuting organized retail crime.</w:t>
      </w:r>
    </w:p>
    <w:p w14:paraId="640B66AC" w14:textId="77777777" w:rsidR="00054323" w:rsidRDefault="00EE578E" w:rsidP="00A8030C">
      <w:pPr>
        <w:keepNext/>
        <w:keepLines/>
        <w:widowControl/>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BARBERING AND COSMETOLOGY BOARD</w:t>
      </w:r>
    </w:p>
    <w:p w14:paraId="482D74C7" w14:textId="77777777" w:rsidR="00054323" w:rsidRDefault="00EE578E" w:rsidP="00A8030C">
      <w:pPr>
        <w:keepNext/>
        <w:keepLines/>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4B9622D"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33.5</w:t>
      </w:r>
    </w:p>
    <w:p w14:paraId="13831F7E"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3,030,900</w:t>
      </w:r>
    </w:p>
    <w:p w14:paraId="68E82560"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5C29300A" w14:textId="77777777" w:rsidR="00054323" w:rsidRDefault="00EE578E" w:rsidP="00A8030C">
      <w:pPr>
        <w:tabs>
          <w:tab w:val="right" w:pos="7020"/>
          <w:tab w:val="right" w:pos="8928"/>
        </w:tabs>
        <w:ind w:left="1200"/>
        <w:rPr>
          <w:rStyle w:val="TemporaryLaw"/>
          <w:szCs w:val="16"/>
        </w:rPr>
      </w:pPr>
      <w:r w:rsidRPr="00054323">
        <w:rPr>
          <w:rStyle w:val="TemporaryLaw"/>
          <w:szCs w:val="16"/>
        </w:rPr>
        <w:t>Barbering and cosmetology fund</w:t>
      </w:r>
      <w:r w:rsidRPr="00054323">
        <w:rPr>
          <w:rStyle w:val="TemporaryLaw"/>
          <w:szCs w:val="16"/>
        </w:rPr>
        <w:tab/>
        <w:t>$  3,030,900</w:t>
      </w:r>
    </w:p>
    <w:p w14:paraId="25C7D354" w14:textId="77777777" w:rsidR="00054323" w:rsidRDefault="00EE578E" w:rsidP="00A8030C">
      <w:pPr>
        <w:keepNext/>
        <w:keepLines/>
        <w:tabs>
          <w:tab w:val="right" w:pos="7020"/>
          <w:tab w:val="right" w:pos="8928"/>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BEHAVIORAL HEALTH EXAMINERS</w:t>
      </w:r>
    </w:p>
    <w:p w14:paraId="553F8B47"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C00ED0E"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27.0</w:t>
      </w:r>
    </w:p>
    <w:p w14:paraId="0C702463"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2,929,400</w:t>
      </w:r>
    </w:p>
    <w:p w14:paraId="77B28B96"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3BB89634" w14:textId="77777777" w:rsidR="00054323" w:rsidRDefault="00EE578E" w:rsidP="00A8030C">
      <w:pPr>
        <w:tabs>
          <w:tab w:val="right" w:pos="7020"/>
          <w:tab w:val="right" w:pos="8928"/>
        </w:tabs>
        <w:ind w:left="1195"/>
        <w:rPr>
          <w:rStyle w:val="TemporaryLaw"/>
          <w:szCs w:val="16"/>
        </w:rPr>
      </w:pPr>
      <w:r w:rsidRPr="00054323">
        <w:rPr>
          <w:rStyle w:val="TemporaryLaw"/>
          <w:szCs w:val="16"/>
        </w:rPr>
        <w:t>Board of behavioral health</w:t>
      </w:r>
    </w:p>
    <w:p w14:paraId="146A6B9A" w14:textId="77777777" w:rsidR="00054323" w:rsidRDefault="00EE578E" w:rsidP="00A8030C">
      <w:pPr>
        <w:tabs>
          <w:tab w:val="right" w:pos="7020"/>
          <w:tab w:val="right" w:pos="8928"/>
        </w:tabs>
        <w:ind w:left="1195"/>
        <w:rPr>
          <w:rStyle w:val="TemporaryLaw"/>
          <w:szCs w:val="16"/>
        </w:rPr>
      </w:pPr>
      <w:r w:rsidRPr="00054323">
        <w:rPr>
          <w:rStyle w:val="TemporaryLaw"/>
          <w:szCs w:val="16"/>
        </w:rPr>
        <w:t>|| examiners fund</w:t>
      </w:r>
      <w:r w:rsidRPr="00054323">
        <w:rPr>
          <w:rStyle w:val="TemporaryLaw"/>
          <w:szCs w:val="16"/>
        </w:rPr>
        <w:tab/>
        <w:t>$  2,929,400</w:t>
      </w:r>
    </w:p>
    <w:p w14:paraId="3789087F" w14:textId="77777777" w:rsidR="00054323" w:rsidRDefault="00EE578E" w:rsidP="00A8030C">
      <w:pPr>
        <w:tabs>
          <w:tab w:val="right" w:pos="7020"/>
          <w:tab w:val="right" w:pos="8928"/>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FOR CHARTER SCHOOLS</w:t>
      </w:r>
    </w:p>
    <w:p w14:paraId="6F27E7EE"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64EF634"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25.0</w:t>
      </w:r>
    </w:p>
    <w:p w14:paraId="09CEC66E"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2,749,300</w:t>
      </w:r>
    </w:p>
    <w:p w14:paraId="60D9F09B" w14:textId="77777777" w:rsidR="00054323" w:rsidRDefault="00EE578E" w:rsidP="00A8030C">
      <w:pPr>
        <w:pStyle w:val="BodyTextIndent"/>
        <w:tabs>
          <w:tab w:val="clear" w:pos="0"/>
          <w:tab w:val="clear" w:pos="720"/>
          <w:tab w:val="right" w:pos="7020"/>
          <w:tab w:val="right" w:pos="8910"/>
        </w:tabs>
        <w:rPr>
          <w:rStyle w:val="TemporaryLaw"/>
          <w:szCs w:val="16"/>
        </w:rPr>
      </w:pPr>
      <w:r w:rsidRPr="00054323">
        <w:rPr>
          <w:rStyle w:val="TemporaryLaw"/>
          <w:szCs w:val="16"/>
        </w:rPr>
        <w:t>Fund sources:</w:t>
      </w:r>
    </w:p>
    <w:p w14:paraId="55D1BC30"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2,749,300</w:t>
      </w:r>
    </w:p>
    <w:p w14:paraId="6A545B20"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CHILD SAFETY</w:t>
      </w:r>
    </w:p>
    <w:p w14:paraId="38F41972"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899054B"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FTE positions</w:t>
      </w:r>
      <w:r w:rsidRPr="00054323">
        <w:rPr>
          <w:rStyle w:val="TemporaryLaw"/>
          <w:szCs w:val="16"/>
        </w:rPr>
        <w:tab/>
        <w:t>3,283.1</w:t>
      </w:r>
    </w:p>
    <w:p w14:paraId="7131B3B0"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Operating lump sum appropriation</w:t>
      </w:r>
      <w:r w:rsidRPr="00054323">
        <w:rPr>
          <w:rStyle w:val="TemporaryLaw"/>
          <w:szCs w:val="16"/>
        </w:rPr>
        <w:tab/>
        <w:t>$164,502,200</w:t>
      </w:r>
    </w:p>
    <w:p w14:paraId="6F98B8B7" w14:textId="77777777" w:rsidR="00054323" w:rsidRDefault="00EE578E" w:rsidP="00A8030C">
      <w:pPr>
        <w:keepNext/>
        <w:keepLines/>
        <w:widowControl/>
        <w:tabs>
          <w:tab w:val="left" w:pos="0"/>
          <w:tab w:val="left" w:pos="1200"/>
          <w:tab w:val="right" w:pos="7020"/>
          <w:tab w:val="right" w:pos="8910"/>
        </w:tabs>
        <w:ind w:left="1195" w:hanging="480"/>
        <w:rPr>
          <w:rStyle w:val="TemporaryLaw"/>
          <w:szCs w:val="16"/>
          <w:u w:val="single"/>
        </w:rPr>
      </w:pPr>
      <w:r w:rsidRPr="00054323">
        <w:rPr>
          <w:rStyle w:val="TemporaryLaw"/>
          <w:szCs w:val="16"/>
          <w:u w:val="single"/>
        </w:rPr>
        <w:t>Additional operating resources</w:t>
      </w:r>
    </w:p>
    <w:p w14:paraId="1E0971A2" w14:textId="77777777" w:rsidR="00054323" w:rsidRDefault="00EE578E" w:rsidP="00A8030C">
      <w:pPr>
        <w:keepNext/>
        <w:keepLines/>
        <w:widowControl/>
        <w:tabs>
          <w:tab w:val="left" w:pos="0"/>
          <w:tab w:val="left" w:pos="1200"/>
          <w:tab w:val="right" w:pos="7020"/>
          <w:tab w:val="right" w:pos="8910"/>
        </w:tabs>
        <w:ind w:left="1195"/>
        <w:rPr>
          <w:rStyle w:val="TemporaryLaw"/>
          <w:szCs w:val="16"/>
        </w:rPr>
      </w:pPr>
      <w:r w:rsidRPr="00054323">
        <w:rPr>
          <w:rStyle w:val="TemporaryLaw"/>
          <w:szCs w:val="16"/>
        </w:rPr>
        <w:t>Attorney general legal services</w:t>
      </w:r>
      <w:r w:rsidRPr="00054323">
        <w:rPr>
          <w:rStyle w:val="TemporaryLaw"/>
          <w:szCs w:val="16"/>
        </w:rPr>
        <w:tab/>
        <w:t>27,989,800</w:t>
      </w:r>
    </w:p>
    <w:p w14:paraId="5457F235" w14:textId="77777777" w:rsidR="00054323" w:rsidRDefault="00EE578E" w:rsidP="00A8030C">
      <w:pPr>
        <w:keepNext/>
        <w:keepLines/>
        <w:widowControl/>
        <w:tabs>
          <w:tab w:val="left" w:pos="0"/>
          <w:tab w:val="left" w:pos="1200"/>
          <w:tab w:val="right" w:pos="7020"/>
          <w:tab w:val="right" w:pos="8910"/>
        </w:tabs>
        <w:ind w:left="1195"/>
        <w:rPr>
          <w:rStyle w:val="TemporaryLaw"/>
          <w:szCs w:val="16"/>
        </w:rPr>
      </w:pPr>
      <w:r w:rsidRPr="00054323">
        <w:rPr>
          <w:rStyle w:val="TemporaryLaw"/>
          <w:szCs w:val="16"/>
        </w:rPr>
        <w:t>Caseworkers</w:t>
      </w:r>
      <w:r w:rsidRPr="00054323">
        <w:rPr>
          <w:rStyle w:val="TemporaryLaw"/>
          <w:szCs w:val="16"/>
        </w:rPr>
        <w:tab/>
        <w:t>134,188,700</w:t>
      </w:r>
    </w:p>
    <w:p w14:paraId="3FE6C3D1" w14:textId="77777777" w:rsidR="00054323" w:rsidRDefault="00EE578E" w:rsidP="00A8030C">
      <w:pPr>
        <w:keepNext/>
        <w:keepLines/>
        <w:widowControl/>
        <w:tabs>
          <w:tab w:val="left" w:pos="0"/>
          <w:tab w:val="left" w:pos="1200"/>
          <w:tab w:val="right" w:pos="7020"/>
          <w:tab w:val="right" w:pos="8910"/>
        </w:tabs>
        <w:ind w:left="1195"/>
        <w:rPr>
          <w:rStyle w:val="TemporaryLaw"/>
          <w:szCs w:val="16"/>
        </w:rPr>
      </w:pPr>
      <w:r w:rsidRPr="00054323">
        <w:rPr>
          <w:rStyle w:val="TemporaryLaw"/>
          <w:szCs w:val="16"/>
        </w:rPr>
        <w:t>Office of child welfare</w:t>
      </w:r>
    </w:p>
    <w:p w14:paraId="106A631E" w14:textId="77777777" w:rsidR="00054323" w:rsidRDefault="00EE578E" w:rsidP="00A8030C">
      <w:pPr>
        <w:keepNext/>
        <w:keepLines/>
        <w:tabs>
          <w:tab w:val="left" w:pos="0"/>
          <w:tab w:val="left" w:pos="1200"/>
          <w:tab w:val="right" w:pos="7020"/>
          <w:tab w:val="right" w:pos="8910"/>
        </w:tabs>
        <w:ind w:left="1195"/>
        <w:rPr>
          <w:rStyle w:val="TemporaryLaw"/>
          <w:szCs w:val="16"/>
        </w:rPr>
      </w:pPr>
      <w:r w:rsidRPr="00054323">
        <w:rPr>
          <w:rStyle w:val="TemporaryLaw"/>
          <w:szCs w:val="16"/>
        </w:rPr>
        <w:t>   investigations</w:t>
      </w:r>
      <w:r w:rsidRPr="00054323">
        <w:rPr>
          <w:rStyle w:val="TemporaryLaw"/>
          <w:szCs w:val="16"/>
        </w:rPr>
        <w:tab/>
        <w:t>11,213,300</w:t>
      </w:r>
    </w:p>
    <w:p w14:paraId="4C843598" w14:textId="77777777" w:rsidR="00054323" w:rsidRDefault="00EE578E" w:rsidP="00A8030C">
      <w:pPr>
        <w:keepNext/>
        <w:keepLines/>
        <w:tabs>
          <w:tab w:val="left" w:pos="0"/>
          <w:tab w:val="left" w:pos="1200"/>
          <w:tab w:val="right" w:pos="7020"/>
          <w:tab w:val="right" w:pos="8910"/>
        </w:tabs>
        <w:ind w:left="1195"/>
        <w:rPr>
          <w:rStyle w:val="TemporaryLaw"/>
          <w:szCs w:val="16"/>
        </w:rPr>
      </w:pPr>
      <w:r w:rsidRPr="00054323">
        <w:rPr>
          <w:rStyle w:val="TemporaryLaw"/>
          <w:szCs w:val="16"/>
        </w:rPr>
        <w:t>Training resources</w:t>
      </w:r>
      <w:r w:rsidRPr="00054323">
        <w:rPr>
          <w:rStyle w:val="TemporaryLaw"/>
          <w:szCs w:val="16"/>
        </w:rPr>
        <w:tab/>
        <w:t>9,150,000</w:t>
      </w:r>
    </w:p>
    <w:p w14:paraId="7B8D22D7" w14:textId="77777777" w:rsidR="00054323" w:rsidRDefault="00EE578E" w:rsidP="00A8030C">
      <w:pPr>
        <w:keepNext/>
        <w:keepLines/>
        <w:tabs>
          <w:tab w:val="left" w:pos="1200"/>
          <w:tab w:val="right" w:pos="7020"/>
          <w:tab w:val="right" w:pos="8910"/>
        </w:tabs>
        <w:ind w:left="1195"/>
        <w:rPr>
          <w:rStyle w:val="TemporaryLaw"/>
          <w:szCs w:val="16"/>
        </w:rPr>
      </w:pPr>
      <w:r w:rsidRPr="00054323">
        <w:rPr>
          <w:rStyle w:val="TemporaryLaw"/>
          <w:szCs w:val="16"/>
        </w:rPr>
        <w:t xml:space="preserve">Group home monitoring </w:t>
      </w:r>
    </w:p>
    <w:p w14:paraId="43666AF2" w14:textId="77777777" w:rsidR="00054323" w:rsidRDefault="00EE578E" w:rsidP="00A8030C">
      <w:pPr>
        <w:keepNext/>
        <w:keepLines/>
        <w:tabs>
          <w:tab w:val="left" w:pos="1200"/>
          <w:tab w:val="right" w:pos="7020"/>
          <w:tab w:val="right" w:pos="8910"/>
        </w:tabs>
        <w:ind w:left="1195"/>
        <w:rPr>
          <w:rStyle w:val="TemporaryLaw"/>
          <w:szCs w:val="16"/>
        </w:rPr>
      </w:pPr>
      <w:r w:rsidRPr="00054323">
        <w:rPr>
          <w:rStyle w:val="TemporaryLaw"/>
          <w:szCs w:val="16"/>
        </w:rPr>
        <w:t>   training program</w:t>
      </w:r>
      <w:r w:rsidRPr="00054323">
        <w:rPr>
          <w:rStyle w:val="TemporaryLaw"/>
          <w:szCs w:val="16"/>
        </w:rPr>
        <w:tab/>
        <w:t>100,000*</w:t>
      </w:r>
    </w:p>
    <w:p w14:paraId="63A444AA" w14:textId="77777777" w:rsidR="00054323" w:rsidRDefault="00EE578E" w:rsidP="00A8030C">
      <w:pPr>
        <w:keepNext/>
        <w:keepLines/>
        <w:tabs>
          <w:tab w:val="left" w:pos="1200"/>
          <w:tab w:val="right" w:pos="7020"/>
          <w:tab w:val="right" w:pos="8910"/>
        </w:tabs>
        <w:ind w:left="1195"/>
        <w:rPr>
          <w:rStyle w:val="TemporaryLaw"/>
          <w:szCs w:val="16"/>
        </w:rPr>
      </w:pPr>
      <w:r w:rsidRPr="00054323">
        <w:rPr>
          <w:rStyle w:val="TemporaryLaw"/>
          <w:szCs w:val="16"/>
        </w:rPr>
        <w:t>Vehicle replacement</w:t>
      </w:r>
      <w:r w:rsidRPr="00054323">
        <w:rPr>
          <w:rStyle w:val="TemporaryLaw"/>
          <w:szCs w:val="16"/>
        </w:rPr>
        <w:tab/>
        <w:t>2,610,000</w:t>
      </w:r>
    </w:p>
    <w:p w14:paraId="67C5BC49" w14:textId="77777777" w:rsidR="00054323" w:rsidRDefault="00EE578E" w:rsidP="00A8030C">
      <w:pPr>
        <w:tabs>
          <w:tab w:val="left" w:pos="0"/>
          <w:tab w:val="left" w:pos="1200"/>
          <w:tab w:val="right" w:pos="7020"/>
          <w:tab w:val="right" w:pos="8910"/>
        </w:tabs>
        <w:ind w:left="1200" w:hanging="480"/>
        <w:rPr>
          <w:rStyle w:val="TemporaryLaw"/>
          <w:szCs w:val="16"/>
          <w:u w:val="single"/>
        </w:rPr>
      </w:pPr>
      <w:r w:rsidRPr="00054323">
        <w:rPr>
          <w:rStyle w:val="TemporaryLaw"/>
          <w:szCs w:val="16"/>
          <w:u w:val="single"/>
        </w:rPr>
        <w:t>Out-of-home placements</w:t>
      </w:r>
    </w:p>
    <w:p w14:paraId="3700BF7D"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Congregate group care</w:t>
      </w:r>
      <w:r w:rsidRPr="00054323">
        <w:rPr>
          <w:rStyle w:val="TemporaryLaw"/>
          <w:szCs w:val="16"/>
        </w:rPr>
        <w:tab/>
        <w:t>116,892,500</w:t>
      </w:r>
    </w:p>
    <w:p w14:paraId="61A8938B"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Extended foster care</w:t>
      </w:r>
      <w:r w:rsidRPr="00054323">
        <w:rPr>
          <w:rStyle w:val="TemporaryLaw"/>
          <w:szCs w:val="16"/>
        </w:rPr>
        <w:tab/>
        <w:t>24,787,200</w:t>
      </w:r>
    </w:p>
    <w:p w14:paraId="47ACF7A7"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Extended foster care</w:t>
      </w:r>
    </w:p>
    <w:p w14:paraId="587125BA"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comprehensive service</w:t>
      </w:r>
    </w:p>
    <w:p w14:paraId="196505BB"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model fund deposit</w:t>
      </w:r>
      <w:r w:rsidRPr="00054323">
        <w:rPr>
          <w:rStyle w:val="TemporaryLaw"/>
          <w:szCs w:val="16"/>
        </w:rPr>
        <w:tab/>
        <w:t>9,100,000</w:t>
      </w:r>
    </w:p>
    <w:p w14:paraId="47E08777"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Foster home placement</w:t>
      </w:r>
      <w:r w:rsidRPr="00054323">
        <w:rPr>
          <w:rStyle w:val="TemporaryLaw"/>
          <w:szCs w:val="16"/>
        </w:rPr>
        <w:tab/>
        <w:t>40,547,300</w:t>
      </w:r>
    </w:p>
    <w:p w14:paraId="71DBB6E9" w14:textId="77777777" w:rsidR="00054323" w:rsidRDefault="00EE578E" w:rsidP="00C44987">
      <w:pPr>
        <w:tabs>
          <w:tab w:val="left" w:pos="0"/>
          <w:tab w:val="left" w:pos="1200"/>
          <w:tab w:val="right" w:pos="7020"/>
          <w:tab w:val="right" w:pos="8910"/>
        </w:tabs>
        <w:ind w:left="1195"/>
        <w:rPr>
          <w:rStyle w:val="TemporaryLaw"/>
          <w:szCs w:val="16"/>
        </w:rPr>
      </w:pPr>
      <w:r w:rsidRPr="00054323">
        <w:rPr>
          <w:rStyle w:val="TemporaryLaw"/>
          <w:szCs w:val="16"/>
        </w:rPr>
        <w:t>Foster home recruitment,</w:t>
      </w:r>
    </w:p>
    <w:p w14:paraId="7D25BF18" w14:textId="77777777" w:rsidR="00054323" w:rsidRDefault="00EE578E" w:rsidP="00C44987">
      <w:pPr>
        <w:tabs>
          <w:tab w:val="left" w:pos="0"/>
          <w:tab w:val="left" w:pos="1200"/>
          <w:tab w:val="right" w:pos="7020"/>
          <w:tab w:val="right" w:pos="8910"/>
        </w:tabs>
        <w:ind w:left="1195"/>
        <w:rPr>
          <w:rStyle w:val="TemporaryLaw"/>
          <w:szCs w:val="16"/>
        </w:rPr>
      </w:pPr>
      <w:r w:rsidRPr="00054323">
        <w:rPr>
          <w:rStyle w:val="TemporaryLaw"/>
          <w:szCs w:val="16"/>
        </w:rPr>
        <w:t>   study and supervision</w:t>
      </w:r>
      <w:r w:rsidRPr="00054323">
        <w:rPr>
          <w:rStyle w:val="TemporaryLaw"/>
          <w:szCs w:val="16"/>
        </w:rPr>
        <w:tab/>
        <w:t>32,753,600</w:t>
      </w:r>
    </w:p>
    <w:p w14:paraId="06201912"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Kinship care</w:t>
      </w:r>
      <w:r w:rsidRPr="00054323">
        <w:rPr>
          <w:rStyle w:val="TemporaryLaw"/>
          <w:szCs w:val="16"/>
        </w:rPr>
        <w:tab/>
        <w:t>15,184,600</w:t>
      </w:r>
    </w:p>
    <w:p w14:paraId="6397216C" w14:textId="77777777" w:rsidR="00054323" w:rsidRDefault="00EE578E" w:rsidP="00A8030C">
      <w:pPr>
        <w:tabs>
          <w:tab w:val="left" w:pos="0"/>
          <w:tab w:val="left" w:pos="1200"/>
          <w:tab w:val="right" w:pos="7020"/>
          <w:tab w:val="right" w:pos="8910"/>
        </w:tabs>
        <w:ind w:left="1195" w:hanging="480"/>
        <w:rPr>
          <w:rStyle w:val="TemporaryLaw"/>
          <w:szCs w:val="16"/>
          <w:u w:val="single"/>
        </w:rPr>
      </w:pPr>
      <w:r w:rsidRPr="00054323">
        <w:rPr>
          <w:rStyle w:val="TemporaryLaw"/>
          <w:szCs w:val="16"/>
          <w:u w:val="single"/>
        </w:rPr>
        <w:t>Permanent placements</w:t>
      </w:r>
    </w:p>
    <w:p w14:paraId="2AAC9969"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Adoption services</w:t>
      </w:r>
      <w:r w:rsidRPr="00054323">
        <w:rPr>
          <w:rStyle w:val="TemporaryLaw"/>
          <w:szCs w:val="16"/>
        </w:rPr>
        <w:tab/>
        <w:t>282,440,400</w:t>
      </w:r>
    </w:p>
    <w:p w14:paraId="42FEB2D7"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Permanent guardianship subsidy</w:t>
      </w:r>
      <w:r w:rsidRPr="00054323">
        <w:rPr>
          <w:rStyle w:val="TemporaryLaw"/>
          <w:szCs w:val="16"/>
        </w:rPr>
        <w:tab/>
        <w:t>18,686,800</w:t>
      </w:r>
    </w:p>
    <w:p w14:paraId="19A8850D" w14:textId="77777777" w:rsidR="00054323" w:rsidRDefault="00EE578E" w:rsidP="00A8030C">
      <w:pPr>
        <w:tabs>
          <w:tab w:val="left" w:pos="0"/>
          <w:tab w:val="left" w:pos="1200"/>
          <w:tab w:val="right" w:pos="7020"/>
          <w:tab w:val="right" w:pos="8910"/>
        </w:tabs>
        <w:ind w:left="1195" w:hanging="475"/>
        <w:rPr>
          <w:rStyle w:val="TemporaryLaw"/>
          <w:szCs w:val="16"/>
          <w:u w:val="single"/>
        </w:rPr>
      </w:pPr>
      <w:r w:rsidRPr="00054323">
        <w:rPr>
          <w:rStyle w:val="TemporaryLaw"/>
          <w:szCs w:val="16"/>
          <w:u w:val="single"/>
        </w:rPr>
        <w:t>Support services</w:t>
      </w:r>
    </w:p>
    <w:p w14:paraId="6644546E"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DCS child care subsidy</w:t>
      </w:r>
      <w:r w:rsidRPr="00054323">
        <w:rPr>
          <w:rStyle w:val="TemporaryLaw"/>
          <w:szCs w:val="16"/>
        </w:rPr>
        <w:tab/>
        <w:t> 61,675,400</w:t>
      </w:r>
    </w:p>
    <w:p w14:paraId="3CFDF266"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In-home mitigation</w:t>
      </w:r>
      <w:r w:rsidRPr="00054323">
        <w:rPr>
          <w:rStyle w:val="TemporaryLaw"/>
          <w:szCs w:val="16"/>
        </w:rPr>
        <w:tab/>
        <w:t>44,414,300</w:t>
      </w:r>
    </w:p>
    <w:p w14:paraId="0D780AC4"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Out-of-home support services</w:t>
      </w:r>
      <w:r w:rsidRPr="00054323">
        <w:rPr>
          <w:rStyle w:val="TemporaryLaw"/>
          <w:szCs w:val="16"/>
        </w:rPr>
        <w:tab/>
        <w:t>107,284,600</w:t>
      </w:r>
    </w:p>
    <w:p w14:paraId="60055128"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Preventive services</w:t>
      </w:r>
      <w:r w:rsidRPr="00054323">
        <w:rPr>
          <w:rStyle w:val="TemporaryLaw"/>
          <w:szCs w:val="16"/>
        </w:rPr>
        <w:tab/>
        <w:t>28,412,700</w:t>
      </w:r>
    </w:p>
    <w:p w14:paraId="01F3A607" w14:textId="77777777" w:rsidR="00054323" w:rsidRDefault="00EE578E" w:rsidP="00A8030C">
      <w:pPr>
        <w:tabs>
          <w:tab w:val="left" w:pos="0"/>
          <w:tab w:val="left" w:pos="1200"/>
          <w:tab w:val="right" w:pos="7020"/>
          <w:tab w:val="right" w:pos="8910"/>
        </w:tabs>
        <w:ind w:left="1195" w:hanging="475"/>
        <w:rPr>
          <w:rStyle w:val="TemporaryLaw"/>
          <w:szCs w:val="16"/>
          <w:u w:val="single"/>
        </w:rPr>
      </w:pPr>
      <w:r w:rsidRPr="00054323">
        <w:rPr>
          <w:rStyle w:val="TemporaryLaw"/>
          <w:szCs w:val="16"/>
          <w:u w:val="single"/>
        </w:rPr>
        <w:t>Comprehensive health plan</w:t>
      </w:r>
    </w:p>
    <w:p w14:paraId="3A934815"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Comprehensive health plan</w:t>
      </w:r>
    </w:p>
    <w:p w14:paraId="3F9FCEC5"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services</w:t>
      </w:r>
      <w:r w:rsidRPr="00054323">
        <w:rPr>
          <w:rStyle w:val="TemporaryLaw"/>
          <w:szCs w:val="16"/>
        </w:rPr>
        <w:tab/>
        <w:t>156,730,300</w:t>
      </w:r>
    </w:p>
    <w:p w14:paraId="63523DA9"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Comprehensive health plan</w:t>
      </w:r>
    </w:p>
    <w:p w14:paraId="5BBDE51E"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administration</w:t>
      </w:r>
      <w:r w:rsidRPr="00054323">
        <w:rPr>
          <w:rStyle w:val="TemporaryLaw"/>
          <w:szCs w:val="16"/>
        </w:rPr>
        <w:tab/>
        <w:t>25,072,800</w:t>
      </w:r>
    </w:p>
    <w:p w14:paraId="1B678A0A" w14:textId="77777777" w:rsidR="00054323" w:rsidRDefault="00EE578E" w:rsidP="00C44987">
      <w:pPr>
        <w:tabs>
          <w:tab w:val="left" w:pos="0"/>
          <w:tab w:val="left" w:pos="1200"/>
          <w:tab w:val="right" w:pos="7020"/>
          <w:tab w:val="right" w:pos="8910"/>
        </w:tabs>
        <w:ind w:left="1195"/>
        <w:rPr>
          <w:rStyle w:val="TemporaryLaw"/>
          <w:szCs w:val="16"/>
        </w:rPr>
      </w:pPr>
      <w:r w:rsidRPr="00054323">
        <w:rPr>
          <w:rStyle w:val="TemporaryLaw"/>
          <w:szCs w:val="16"/>
        </w:rPr>
        <w:t>Comprehensive health plan</w:t>
      </w:r>
    </w:p>
    <w:p w14:paraId="75ED655C" w14:textId="77777777" w:rsidR="00054323" w:rsidRDefault="00EE578E" w:rsidP="00C44987">
      <w:pPr>
        <w:tabs>
          <w:tab w:val="left" w:pos="0"/>
          <w:tab w:val="left" w:pos="1200"/>
          <w:tab w:val="right" w:pos="7020"/>
          <w:tab w:val="right" w:pos="8910"/>
        </w:tabs>
        <w:ind w:left="1195"/>
        <w:rPr>
          <w:rStyle w:val="TemporaryLaw"/>
          <w:szCs w:val="16"/>
        </w:rPr>
      </w:pPr>
      <w:r w:rsidRPr="00054323">
        <w:rPr>
          <w:rStyle w:val="TemporaryLaw"/>
          <w:szCs w:val="16"/>
        </w:rPr>
        <w:t>   premium tax</w:t>
      </w:r>
      <w:r w:rsidRPr="00054323">
        <w:rPr>
          <w:rStyle w:val="TemporaryLaw"/>
          <w:szCs w:val="16"/>
        </w:rPr>
        <w:tab/>
      </w:r>
      <w:r w:rsidRPr="00054323">
        <w:rPr>
          <w:rStyle w:val="TemporaryLaw"/>
          <w:szCs w:val="16"/>
          <w:u w:val="single"/>
        </w:rPr>
        <w:t>     3,257,700</w:t>
      </w:r>
    </w:p>
    <w:p w14:paraId="20584428" w14:textId="77777777" w:rsidR="00054323" w:rsidRDefault="00EE578E" w:rsidP="00C44987">
      <w:pPr>
        <w:tabs>
          <w:tab w:val="right" w:pos="7020"/>
          <w:tab w:val="right" w:pos="8910"/>
        </w:tabs>
        <w:ind w:left="1195" w:hanging="1200"/>
        <w:rPr>
          <w:rStyle w:val="TemporaryLaw"/>
          <w:szCs w:val="16"/>
        </w:rPr>
      </w:pPr>
      <w:r w:rsidRPr="00054323">
        <w:rPr>
          <w:rStyle w:val="TemporaryLaw"/>
          <w:szCs w:val="16"/>
        </w:rPr>
        <w:t>Total appropriation and expenditure</w:t>
      </w:r>
    </w:p>
    <w:p w14:paraId="02944E9A" w14:textId="77777777" w:rsidR="00054323" w:rsidRDefault="00EE578E" w:rsidP="00A8030C">
      <w:pPr>
        <w:tabs>
          <w:tab w:val="right" w:pos="7020"/>
          <w:tab w:val="right" w:pos="8910"/>
        </w:tabs>
        <w:ind w:left="1195"/>
        <w:rPr>
          <w:rStyle w:val="TemporaryLaw"/>
          <w:szCs w:val="16"/>
        </w:rPr>
      </w:pPr>
      <w:r w:rsidRPr="00054323">
        <w:rPr>
          <w:rStyle w:val="TemporaryLaw"/>
          <w:szCs w:val="16"/>
        </w:rPr>
        <w:t>authority — department of</w:t>
      </w:r>
    </w:p>
    <w:p w14:paraId="7B9F5610" w14:textId="77777777" w:rsidR="00054323" w:rsidRDefault="00EE578E" w:rsidP="00A8030C">
      <w:pPr>
        <w:tabs>
          <w:tab w:val="right" w:pos="7020"/>
          <w:tab w:val="right" w:pos="8910"/>
        </w:tabs>
        <w:ind w:left="1195"/>
        <w:rPr>
          <w:rStyle w:val="TemporaryLaw"/>
          <w:szCs w:val="16"/>
        </w:rPr>
      </w:pPr>
      <w:r w:rsidRPr="00054323">
        <w:rPr>
          <w:rStyle w:val="TemporaryLaw"/>
          <w:szCs w:val="16"/>
        </w:rPr>
        <w:t>child safety</w:t>
      </w:r>
      <w:r w:rsidRPr="00054323">
        <w:rPr>
          <w:rStyle w:val="TemporaryLaw"/>
          <w:szCs w:val="16"/>
        </w:rPr>
        <w:tab/>
        <w:t>$1,316,994,200</w:t>
      </w:r>
    </w:p>
    <w:p w14:paraId="13933419" w14:textId="77777777" w:rsidR="00054323" w:rsidRDefault="00EE578E" w:rsidP="00A8030C">
      <w:pPr>
        <w:tabs>
          <w:tab w:val="right" w:pos="7020"/>
          <w:tab w:val="right" w:pos="8910"/>
        </w:tabs>
        <w:ind w:firstLine="720"/>
        <w:rPr>
          <w:rStyle w:val="TemporaryLaw"/>
          <w:szCs w:val="16"/>
        </w:rPr>
      </w:pPr>
      <w:r w:rsidRPr="00054323">
        <w:rPr>
          <w:rStyle w:val="TemporaryLaw"/>
          <w:szCs w:val="16"/>
        </w:rPr>
        <w:t>Fund sources:</w:t>
      </w:r>
    </w:p>
    <w:p w14:paraId="3CB6F2D1"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State general fund</w:t>
      </w:r>
      <w:r w:rsidRPr="00054323">
        <w:rPr>
          <w:rStyle w:val="TemporaryLaw"/>
          <w:szCs w:val="16"/>
        </w:rPr>
        <w:tab/>
        <w:t>$  479,882,000</w:t>
      </w:r>
    </w:p>
    <w:p w14:paraId="4FA15782"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xml:space="preserve">Federal child care and </w:t>
      </w:r>
    </w:p>
    <w:p w14:paraId="4FC19D6C"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   development fund block grant</w:t>
      </w:r>
      <w:r w:rsidRPr="00054323">
        <w:rPr>
          <w:rStyle w:val="TemporaryLaw"/>
          <w:szCs w:val="16"/>
        </w:rPr>
        <w:tab/>
        <w:t>40,516,000</w:t>
      </w:r>
    </w:p>
    <w:p w14:paraId="78DEDD8D"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Federal temporary assistance</w:t>
      </w:r>
    </w:p>
    <w:p w14:paraId="59CA3223"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for needy families block</w:t>
      </w:r>
    </w:p>
    <w:p w14:paraId="37AA93D5"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grant</w:t>
      </w:r>
      <w:r w:rsidRPr="00054323">
        <w:rPr>
          <w:rStyle w:val="TemporaryLaw"/>
          <w:szCs w:val="16"/>
        </w:rPr>
        <w:tab/>
        <w:t>161,076,300</w:t>
      </w:r>
    </w:p>
    <w:p w14:paraId="6F6199A5"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Child abuse prevention fund</w:t>
      </w:r>
      <w:r w:rsidRPr="00054323">
        <w:rPr>
          <w:rStyle w:val="TemporaryLaw"/>
          <w:szCs w:val="16"/>
        </w:rPr>
        <w:tab/>
        <w:t>1,459,300</w:t>
      </w:r>
    </w:p>
    <w:p w14:paraId="36195CE2" w14:textId="77777777" w:rsidR="00054323" w:rsidRDefault="00EE578E" w:rsidP="00A8030C">
      <w:pPr>
        <w:tabs>
          <w:tab w:val="left" w:pos="0"/>
          <w:tab w:val="left" w:pos="1200"/>
          <w:tab w:val="right" w:pos="7020"/>
          <w:tab w:val="right" w:pos="8910"/>
        </w:tabs>
        <w:ind w:left="1195"/>
        <w:rPr>
          <w:rStyle w:val="TemporaryLaw"/>
          <w:szCs w:val="16"/>
        </w:rPr>
      </w:pPr>
      <w:r w:rsidRPr="00054323">
        <w:rPr>
          <w:rStyle w:val="TemporaryLaw"/>
          <w:szCs w:val="16"/>
        </w:rPr>
        <w:tab/>
        <w:t>Children and family services</w:t>
      </w:r>
    </w:p>
    <w:p w14:paraId="3DC76D26"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training program fund</w:t>
      </w:r>
      <w:r w:rsidRPr="00054323">
        <w:rPr>
          <w:rStyle w:val="TemporaryLaw"/>
          <w:szCs w:val="16"/>
        </w:rPr>
        <w:tab/>
        <w:t>207,500</w:t>
      </w:r>
    </w:p>
    <w:p w14:paraId="436BEA46"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Child safety expenditure authority</w:t>
      </w:r>
      <w:r w:rsidRPr="00054323">
        <w:rPr>
          <w:rStyle w:val="TemporaryLaw"/>
          <w:szCs w:val="16"/>
        </w:rPr>
        <w:tab/>
        <w:t>447,770,700</w:t>
      </w:r>
    </w:p>
    <w:p w14:paraId="1C7C8C48"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Child welfare licensing fee fund</w:t>
      </w:r>
      <w:r w:rsidRPr="00054323">
        <w:rPr>
          <w:rStyle w:val="TemporaryLaw"/>
          <w:szCs w:val="16"/>
        </w:rPr>
        <w:tab/>
        <w:t>1,021,600</w:t>
      </w:r>
    </w:p>
    <w:p w14:paraId="372D2D52"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Comprehensive health plan</w:t>
      </w:r>
    </w:p>
    <w:p w14:paraId="6F8E6E1F"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xml:space="preserve">   expenditure authority fund — </w:t>
      </w:r>
    </w:p>
    <w:p w14:paraId="5D274BF6"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expenditure authority</w:t>
      </w:r>
      <w:r w:rsidRPr="00054323">
        <w:rPr>
          <w:rStyle w:val="TemporaryLaw"/>
          <w:szCs w:val="16"/>
        </w:rPr>
        <w:tab/>
        <w:t>185,060,800</w:t>
      </w:r>
    </w:p>
    <w:p w14:paraId="7B026457" w14:textId="77777777" w:rsidR="00054323" w:rsidRDefault="00EE578E" w:rsidP="00A8030C">
      <w:pPr>
        <w:keepNext/>
        <w:keepLines/>
        <w:ind w:firstLine="720"/>
        <w:rPr>
          <w:rStyle w:val="TemporaryLaw"/>
          <w:szCs w:val="16"/>
          <w:u w:val="single"/>
        </w:rPr>
      </w:pPr>
      <w:bookmarkStart w:id="1" w:name="_Hlk63719313"/>
      <w:r w:rsidRPr="00054323">
        <w:rPr>
          <w:rStyle w:val="TemporaryLaw"/>
          <w:szCs w:val="16"/>
          <w:u w:val="single"/>
        </w:rPr>
        <w:t>Additional operating resources</w:t>
      </w:r>
    </w:p>
    <w:p w14:paraId="4718AF99" w14:textId="77777777" w:rsidR="00054323" w:rsidRDefault="00EE578E" w:rsidP="00A8030C">
      <w:pPr>
        <w:keepNext/>
        <w:keepLines/>
        <w:ind w:firstLine="720"/>
        <w:rPr>
          <w:rStyle w:val="TemporaryLaw"/>
          <w:szCs w:val="16"/>
        </w:rPr>
      </w:pPr>
      <w:r w:rsidRPr="00054323">
        <w:rPr>
          <w:rStyle w:val="TemporaryLaw"/>
          <w:szCs w:val="16"/>
        </w:rPr>
        <w:t>The department of child safety shall provide training to any new child safety FTE positions before assigning any client caseload duties to any of these employees.</w:t>
      </w:r>
    </w:p>
    <w:p w14:paraId="618E662D" w14:textId="77777777" w:rsidR="00054323" w:rsidRDefault="00EE578E" w:rsidP="00A8030C">
      <w:pPr>
        <w:ind w:firstLine="720"/>
        <w:rPr>
          <w:rStyle w:val="TemporaryLaw"/>
          <w:szCs w:val="16"/>
        </w:rPr>
      </w:pPr>
      <w:r w:rsidRPr="00054323">
        <w:rPr>
          <w:rStyle w:val="TemporaryLaw"/>
          <w:szCs w:val="16"/>
        </w:rPr>
        <w:t>The legislature intends that the department of child safety use its funding to achieve a one hundred percent investigation rate.</w:t>
      </w:r>
    </w:p>
    <w:p w14:paraId="2DD5B180" w14:textId="77777777" w:rsidR="00054323" w:rsidRDefault="00EE578E" w:rsidP="00A8030C">
      <w:pPr>
        <w:ind w:firstLine="720"/>
        <w:rPr>
          <w:rStyle w:val="TemporaryLaw"/>
          <w:szCs w:val="16"/>
        </w:rPr>
      </w:pPr>
      <w:r w:rsidRPr="00054323">
        <w:rPr>
          <w:rStyle w:val="TemporaryLaw"/>
          <w:szCs w:val="16"/>
        </w:rPr>
        <w:t>All expenditures made by the department of child safety for attorney general legal services shall be funded only from the attorney general legal services line item.  Monies in department of child safety line items intended for this purpose shall be transferred to the attorney general legal services line item before expenditure.</w:t>
      </w:r>
    </w:p>
    <w:p w14:paraId="026B09EF" w14:textId="77777777" w:rsidR="00054323" w:rsidRDefault="00EE578E" w:rsidP="00A8030C">
      <w:pPr>
        <w:ind w:firstLine="720"/>
        <w:rPr>
          <w:rStyle w:val="TemporaryLaw"/>
          <w:szCs w:val="16"/>
        </w:rPr>
      </w:pPr>
      <w:r w:rsidRPr="00054323">
        <w:rPr>
          <w:rStyle w:val="TemporaryLaw"/>
          <w:szCs w:val="16"/>
        </w:rPr>
        <w:t>On or before September 1, 2025, the department of child safety shall submit a report to the joint legislative budget committee and the governor's office of strategic planning and budgeting on the actual operating expenses for the guardian case management system in fiscal year 2024-2025 and the proposed system operating expenses for the system in fiscal year 2025-2026.</w:t>
      </w:r>
    </w:p>
    <w:p w14:paraId="517B2698" w14:textId="77777777" w:rsidR="00054323" w:rsidRDefault="00EE578E" w:rsidP="00A8030C">
      <w:pPr>
        <w:ind w:firstLine="720"/>
        <w:rPr>
          <w:color w:val="0000FF"/>
          <w:szCs w:val="16"/>
        </w:rPr>
      </w:pPr>
      <w:r w:rsidRPr="00054323">
        <w:rPr>
          <w:color w:val="0000FF"/>
          <w:szCs w:val="16"/>
        </w:rPr>
        <w:t>The department of child safety shall develop and maintain a webpage for a group home training program that each employee of each group home that is contracted with the department of child safety must annually complete.  The webpage shall include:</w:t>
      </w:r>
    </w:p>
    <w:p w14:paraId="02B06114" w14:textId="77777777" w:rsidR="00054323" w:rsidRDefault="00EE578E" w:rsidP="00A8030C">
      <w:pPr>
        <w:ind w:firstLine="720"/>
        <w:rPr>
          <w:color w:val="0000FF"/>
          <w:szCs w:val="16"/>
        </w:rPr>
      </w:pPr>
      <w:r w:rsidRPr="00054323">
        <w:rPr>
          <w:color w:val="0000FF"/>
          <w:szCs w:val="16"/>
        </w:rPr>
        <w:t>1.  At least one training program that is provided free of charge and that includes instruction on preventing human trafficking. The department of child safety may use a training program that is provided free of charge by the Arizona department of homeland security if such a training program is available.</w:t>
      </w:r>
    </w:p>
    <w:p w14:paraId="76AFE5B6" w14:textId="77777777" w:rsidR="00054323" w:rsidRDefault="00EE578E" w:rsidP="00A8030C">
      <w:pPr>
        <w:widowControl/>
        <w:ind w:firstLine="720"/>
        <w:rPr>
          <w:rStyle w:val="TemporaryLaw"/>
          <w:szCs w:val="16"/>
        </w:rPr>
      </w:pPr>
      <w:r w:rsidRPr="00054323">
        <w:rPr>
          <w:color w:val="0000FF"/>
          <w:szCs w:val="16"/>
        </w:rPr>
        <w:t>2.  Educational materials and resources related to prevent human trafficking.</w:t>
      </w:r>
    </w:p>
    <w:p w14:paraId="5BB7662F" w14:textId="77777777" w:rsidR="00054323" w:rsidRDefault="00EE578E" w:rsidP="00A8030C">
      <w:pPr>
        <w:widowControl/>
        <w:ind w:firstLine="720"/>
        <w:rPr>
          <w:rStyle w:val="TemporaryLaw"/>
          <w:szCs w:val="16"/>
          <w:u w:val="single"/>
        </w:rPr>
      </w:pPr>
      <w:r w:rsidRPr="00054323">
        <w:rPr>
          <w:rStyle w:val="TemporaryLaw"/>
          <w:szCs w:val="16"/>
          <w:u w:val="single"/>
        </w:rPr>
        <w:t>Out-of-home placements</w:t>
      </w:r>
    </w:p>
    <w:p w14:paraId="6CA23DBB" w14:textId="77777777" w:rsidR="00054323" w:rsidRDefault="00EE578E" w:rsidP="00A8030C">
      <w:pPr>
        <w:widowControl/>
        <w:ind w:firstLine="720"/>
        <w:rPr>
          <w:rStyle w:val="TemporaryLaw"/>
          <w:szCs w:val="16"/>
        </w:rPr>
      </w:pPr>
      <w:r w:rsidRPr="00054323">
        <w:rPr>
          <w:rStyle w:val="TemporaryLaw"/>
          <w:szCs w:val="16"/>
        </w:rPr>
        <w:t xml:space="preserve">The department of child safety may transfer up to ten percent of the total amount of federal temporary assistance for needy families block grant monies appropriated to the department of economic security and the department of child safety to the social services block grant.  Before transferring federal temporary assistance for needy families block grant monies to the social services block grant, the department of child safety shall report the proposed amount of the transfer to the director of the joint legislative budget committee.  This report may be in the form of an </w:t>
      </w:r>
      <w:r w:rsidRPr="00054323">
        <w:rPr>
          <w:rStyle w:val="TemporaryLaw"/>
          <w:szCs w:val="16"/>
        </w:rPr>
        <w:lastRenderedPageBreak/>
        <w:t>expenditure plan that is submitted at the beginning of the fiscal year and updated, if necessary, throughout the fiscal year.</w:t>
      </w:r>
    </w:p>
    <w:p w14:paraId="253F83C7" w14:textId="77777777" w:rsidR="00054323" w:rsidRDefault="00EE578E" w:rsidP="00A8030C">
      <w:pPr>
        <w:ind w:firstLine="720"/>
        <w:rPr>
          <w:rStyle w:val="TemporaryLaw"/>
          <w:szCs w:val="16"/>
        </w:rPr>
      </w:pPr>
      <w:r w:rsidRPr="00054323">
        <w:rPr>
          <w:rStyle w:val="TemporaryLaw"/>
          <w:szCs w:val="16"/>
        </w:rPr>
        <w:t>The amount appropriated for kinship care shall be used for a stipend of $300 per month for a relative caretaker, including a grandparent, any level of great</w:t>
      </w:r>
      <w:r w:rsidRPr="00054323">
        <w:rPr>
          <w:rStyle w:val="TemporaryLaw"/>
          <w:szCs w:val="16"/>
        </w:rPr>
        <w:noBreakHyphen/>
        <w:t>grandparent or any non</w:t>
      </w:r>
      <w:r w:rsidRPr="00054323">
        <w:rPr>
          <w:rStyle w:val="TemporaryLaw"/>
          <w:szCs w:val="16"/>
        </w:rPr>
        <w:noBreakHyphen/>
        <w:t>grandparent relative, or a caretaker of fictive kinship, if a dependent child is placed in the care of a relative caretaker or caretaker of fictive kinship pursuant to department guidelines.  The department shall provide the stipend on behalf of all children placed with an unlicensed kinship foster care parent.  The unlicensed kinship foster care parent is not required to file an application to receive the stipend.  Before changing the eligibility for the program or the amount of the stipend, the department shall submit a report for review by the joint legislative budget committee detailing the proposed changes.</w:t>
      </w:r>
    </w:p>
    <w:p w14:paraId="2AB88EAD" w14:textId="77777777" w:rsidR="00054323" w:rsidRDefault="00EE578E" w:rsidP="00A8030C">
      <w:pPr>
        <w:ind w:firstLine="720"/>
        <w:rPr>
          <w:rStyle w:val="TemporaryLaw"/>
          <w:szCs w:val="16"/>
        </w:rPr>
      </w:pPr>
      <w:r w:rsidRPr="00054323">
        <w:rPr>
          <w:rStyle w:val="TemporaryLaw"/>
          <w:szCs w:val="16"/>
        </w:rPr>
        <w:t>On or before March 31, 2026, the department of child safety shall report to the joint legislative budget committee the number of children who are part of the kinship stipend program and reside with a nonrelative caretaker of fictive kinship.</w:t>
      </w:r>
    </w:p>
    <w:p w14:paraId="76D783AF" w14:textId="77777777" w:rsidR="00054323" w:rsidRDefault="00EE578E" w:rsidP="00A8030C">
      <w:pPr>
        <w:keepNext/>
        <w:keepLines/>
        <w:ind w:firstLine="720"/>
        <w:rPr>
          <w:rStyle w:val="TemporaryLaw"/>
          <w:szCs w:val="16"/>
          <w:u w:val="single"/>
        </w:rPr>
      </w:pPr>
      <w:r w:rsidRPr="00054323">
        <w:rPr>
          <w:rStyle w:val="TemporaryLaw"/>
          <w:szCs w:val="16"/>
          <w:u w:val="single"/>
        </w:rPr>
        <w:t>Support services</w:t>
      </w:r>
    </w:p>
    <w:p w14:paraId="7303D1A8" w14:textId="77777777" w:rsidR="00054323" w:rsidRDefault="00EE578E" w:rsidP="00A8030C">
      <w:pPr>
        <w:pStyle w:val="P06-00"/>
        <w:keepNext/>
        <w:keepLines/>
        <w:rPr>
          <w:rStyle w:val="TemporaryLaw"/>
          <w:szCs w:val="16"/>
        </w:rPr>
      </w:pPr>
      <w:r w:rsidRPr="00054323">
        <w:rPr>
          <w:rStyle w:val="TemporaryLaw"/>
          <w:szCs w:val="16"/>
        </w:rPr>
        <w:t>The preventive services line item appropriation includes $264,400 from the state general fund to draw down $1,322,000 in additional federal monies associated with the community-based child abuse prevention block grant.  If grant monies are no longer available, the appropriation is reduced by the amounts of $264,400 from the general fund and $1,322,000 from child safety expenditure authority.</w:t>
      </w:r>
    </w:p>
    <w:p w14:paraId="2CF78F46" w14:textId="77777777" w:rsidR="00054323" w:rsidRDefault="00EE578E" w:rsidP="00C44987">
      <w:pPr>
        <w:pStyle w:val="P06-00"/>
        <w:rPr>
          <w:rStyle w:val="TemporaryLaw"/>
          <w:szCs w:val="16"/>
        </w:rPr>
      </w:pPr>
      <w:r w:rsidRPr="00054323">
        <w:rPr>
          <w:rStyle w:val="TemporaryLaw"/>
          <w:szCs w:val="16"/>
        </w:rPr>
        <w:t>The department shall notify the director of the joint legislative budget committee and the governor's office of strategic planning and budgeting if the nurturing parenting and family connections programs are favorably reviewed by the federal government and qualify for federal reimbursement.</w:t>
      </w:r>
    </w:p>
    <w:p w14:paraId="2940BAD9" w14:textId="77777777" w:rsidR="00054323" w:rsidRDefault="00EE578E" w:rsidP="00A8030C">
      <w:pPr>
        <w:pStyle w:val="P06-00"/>
        <w:rPr>
          <w:rStyle w:val="TemporaryLaw"/>
          <w:szCs w:val="16"/>
          <w:u w:val="single"/>
        </w:rPr>
      </w:pPr>
      <w:r w:rsidRPr="00054323">
        <w:rPr>
          <w:rStyle w:val="TemporaryLaw"/>
          <w:szCs w:val="16"/>
          <w:u w:val="single"/>
        </w:rPr>
        <w:t>Departmentwide</w:t>
      </w:r>
    </w:p>
    <w:p w14:paraId="296F0B85" w14:textId="77777777" w:rsidR="00054323" w:rsidRDefault="00EE578E" w:rsidP="00A8030C">
      <w:pPr>
        <w:pStyle w:val="P06-00"/>
        <w:rPr>
          <w:rStyle w:val="TemporaryLaw"/>
          <w:szCs w:val="16"/>
        </w:rPr>
      </w:pPr>
      <w:r w:rsidRPr="00054323">
        <w:rPr>
          <w:rStyle w:val="TemporaryLaw"/>
          <w:szCs w:val="16"/>
        </w:rPr>
        <w:t>The amount appropriated for any line item may not be transferred to another line item or to the operating budget unless the transfer is reviewed by the joint legislative budget committee, except that transfers between any two line items relating to the comprehensive health plan are not subject to review.</w:t>
      </w:r>
    </w:p>
    <w:p w14:paraId="0AB829B1" w14:textId="77777777" w:rsidR="00054323" w:rsidRDefault="00EE578E" w:rsidP="00A8030C">
      <w:pPr>
        <w:pStyle w:val="P06-00"/>
        <w:rPr>
          <w:rStyle w:val="TemporaryLaw"/>
          <w:szCs w:val="16"/>
        </w:rPr>
      </w:pPr>
      <w:r w:rsidRPr="00054323">
        <w:rPr>
          <w:rStyle w:val="TemporaryLaw"/>
          <w:szCs w:val="16"/>
        </w:rPr>
        <w:t>Child safety expenditure authority includes all department funding sources excluding the state general fund, the federal child care and development fund block grant, the federal temporary assistance for needy families block grant, the child abuse prevention fund established by section 8</w:t>
      </w:r>
      <w:r w:rsidRPr="00054323">
        <w:rPr>
          <w:rStyle w:val="TemporaryLaw"/>
          <w:szCs w:val="16"/>
        </w:rPr>
        <w:noBreakHyphen/>
        <w:t>550.01, Arizona Revised Statutes, the children and family services training program fund established pursuant to section 8</w:t>
      </w:r>
      <w:r w:rsidRPr="00054323">
        <w:rPr>
          <w:rStyle w:val="TemporaryLaw"/>
          <w:szCs w:val="16"/>
        </w:rPr>
        <w:noBreakHyphen/>
        <w:t>503.01, Arizona Revised Statutes, and the comprehensive health plan expenditure authority fund established pursuant to section 8</w:t>
      </w:r>
      <w:r w:rsidRPr="00054323">
        <w:rPr>
          <w:rStyle w:val="TemporaryLaw"/>
          <w:szCs w:val="16"/>
        </w:rPr>
        <w:noBreakHyphen/>
        <w:t>512.02, Arizona Revised Statutes.</w:t>
      </w:r>
    </w:p>
    <w:p w14:paraId="42DA48AC" w14:textId="77777777" w:rsidR="00054323" w:rsidRDefault="00EE578E" w:rsidP="00A8030C">
      <w:pPr>
        <w:pStyle w:val="P06-00"/>
        <w:rPr>
          <w:rStyle w:val="TemporaryLaw"/>
          <w:szCs w:val="16"/>
        </w:rPr>
      </w:pPr>
      <w:r w:rsidRPr="00054323">
        <w:rPr>
          <w:rStyle w:val="TemporaryLaw"/>
          <w:szCs w:val="16"/>
        </w:rPr>
        <w:t>On or before December 1, 2025, the department of child safety shall submit a report to the joint legislative budget committee on the department's efforts to implement the family first prevention services act of 2018 (P.L. 115</w:t>
      </w:r>
      <w:r w:rsidRPr="00054323">
        <w:rPr>
          <w:rStyle w:val="TemporaryLaw"/>
          <w:szCs w:val="16"/>
        </w:rPr>
        <w:noBreakHyphen/>
        <w:t>123).  The report shall quantify the department's efforts in at least the following areas, including any associated fiscal impacts:</w:t>
      </w:r>
    </w:p>
    <w:bookmarkEnd w:id="1"/>
    <w:p w14:paraId="4E8E3B39" w14:textId="77777777" w:rsidR="00054323" w:rsidRDefault="00EE578E" w:rsidP="00A8030C">
      <w:pPr>
        <w:pStyle w:val="P06-00"/>
        <w:rPr>
          <w:rStyle w:val="TemporaryLaw"/>
          <w:szCs w:val="16"/>
        </w:rPr>
      </w:pPr>
      <w:r w:rsidRPr="00054323">
        <w:rPr>
          <w:rStyle w:val="TemporaryLaw"/>
          <w:szCs w:val="16"/>
        </w:rPr>
        <w:t>1.  Reducing the number of children placed for more than two weeks in congregate care settings, excluding qualified residential treatment programs, facilities for pregnant and parenting youth, supervised independent living and specialized programs for victims of sex trafficking.</w:t>
      </w:r>
    </w:p>
    <w:p w14:paraId="548A018E" w14:textId="77777777" w:rsidR="00054323" w:rsidRDefault="00EE578E" w:rsidP="00A8030C">
      <w:pPr>
        <w:pStyle w:val="P06-00"/>
        <w:rPr>
          <w:rStyle w:val="TemporaryLaw"/>
          <w:szCs w:val="16"/>
        </w:rPr>
      </w:pPr>
      <w:r w:rsidRPr="00054323">
        <w:rPr>
          <w:rStyle w:val="TemporaryLaw"/>
          <w:szCs w:val="16"/>
        </w:rPr>
        <w:t>2.  Assisting congregate care providers in attaining status as qualified residential treatment programs.</w:t>
      </w:r>
    </w:p>
    <w:p w14:paraId="09D44986" w14:textId="77777777" w:rsidR="00054323" w:rsidRDefault="00EE578E" w:rsidP="00A8030C">
      <w:pPr>
        <w:pStyle w:val="P06-00"/>
        <w:rPr>
          <w:rStyle w:val="TemporaryLaw"/>
          <w:szCs w:val="16"/>
        </w:rPr>
      </w:pPr>
      <w:r w:rsidRPr="00054323">
        <w:rPr>
          <w:rStyle w:val="TemporaryLaw"/>
          <w:szCs w:val="16"/>
        </w:rPr>
        <w:t>3.  Identifying alternative placements, including therapeutic foster homes, for children who would otherwise be placed in congregate care.</w:t>
      </w:r>
    </w:p>
    <w:p w14:paraId="3B82F19C" w14:textId="77777777" w:rsidR="00054323" w:rsidRDefault="00EE578E" w:rsidP="00A8030C">
      <w:pPr>
        <w:pStyle w:val="P06-00"/>
        <w:rPr>
          <w:rStyle w:val="TemporaryLaw"/>
          <w:szCs w:val="16"/>
        </w:rPr>
      </w:pPr>
      <w:r w:rsidRPr="00054323">
        <w:rPr>
          <w:rStyle w:val="TemporaryLaw"/>
          <w:szCs w:val="16"/>
        </w:rPr>
        <w:t>4.  Expanding evidence-based, in-home parent skill-based programs and mental health and substance abuse prevention and treatment services.</w:t>
      </w:r>
    </w:p>
    <w:p w14:paraId="0C76A034" w14:textId="77777777" w:rsidR="00054323" w:rsidRDefault="00EE578E" w:rsidP="00A8030C">
      <w:pPr>
        <w:pStyle w:val="P06-00"/>
        <w:keepNext/>
        <w:keepLines/>
        <w:rPr>
          <w:rStyle w:val="TemporaryLaw"/>
          <w:szCs w:val="16"/>
          <w:u w:val="single"/>
        </w:rPr>
      </w:pPr>
      <w:r w:rsidRPr="00054323">
        <w:rPr>
          <w:rStyle w:val="TemporaryLaw"/>
          <w:szCs w:val="16"/>
          <w:u w:val="single"/>
        </w:rPr>
        <w:t>Benchmarks</w:t>
      </w:r>
    </w:p>
    <w:p w14:paraId="3CF6C61E" w14:textId="77777777" w:rsidR="00054323" w:rsidRDefault="00EE578E" w:rsidP="00A8030C">
      <w:pPr>
        <w:pStyle w:val="P06-00"/>
        <w:keepNext/>
        <w:keepLines/>
        <w:rPr>
          <w:rStyle w:val="TemporaryLaw"/>
          <w:szCs w:val="16"/>
        </w:rPr>
      </w:pPr>
      <w:r w:rsidRPr="00054323">
        <w:rPr>
          <w:rStyle w:val="TemporaryLaw"/>
          <w:szCs w:val="16"/>
        </w:rPr>
        <w:t>For the purposes of this section:</w:t>
      </w:r>
    </w:p>
    <w:p w14:paraId="4B83F1AF" w14:textId="77777777" w:rsidR="00054323" w:rsidRDefault="00EE578E" w:rsidP="00A8030C">
      <w:pPr>
        <w:pStyle w:val="P06-00"/>
        <w:rPr>
          <w:rStyle w:val="TemporaryLaw"/>
          <w:szCs w:val="16"/>
        </w:rPr>
      </w:pPr>
      <w:r w:rsidRPr="00054323">
        <w:rPr>
          <w:rStyle w:val="TemporaryLaw"/>
          <w:szCs w:val="16"/>
        </w:rPr>
        <w:t>1.  "Backlog case":</w:t>
      </w:r>
    </w:p>
    <w:p w14:paraId="4A3DD64E" w14:textId="77777777" w:rsidR="00054323" w:rsidRDefault="00EE578E" w:rsidP="00A8030C">
      <w:pPr>
        <w:pStyle w:val="P06-00"/>
        <w:rPr>
          <w:rStyle w:val="TemporaryLaw"/>
          <w:szCs w:val="16"/>
        </w:rPr>
      </w:pPr>
      <w:r w:rsidRPr="00054323">
        <w:rPr>
          <w:rStyle w:val="TemporaryLaw"/>
          <w:szCs w:val="16"/>
        </w:rPr>
        <w:t>(a)  Means any nonactive case for which documentation has not been entered in the child welfare automated system for at least sixty days and for which services have not been authorized for at least sixty days and any case that has had an investigation, has been referred to another unit and has had no contact for at least sixty days.</w:t>
      </w:r>
    </w:p>
    <w:p w14:paraId="34048C83" w14:textId="77777777" w:rsidR="00054323" w:rsidRDefault="00EE578E" w:rsidP="00A8030C">
      <w:pPr>
        <w:pStyle w:val="P06-00"/>
        <w:rPr>
          <w:rStyle w:val="TemporaryLaw"/>
          <w:szCs w:val="16"/>
        </w:rPr>
      </w:pPr>
      <w:r w:rsidRPr="00054323">
        <w:rPr>
          <w:rStyle w:val="TemporaryLaw"/>
          <w:szCs w:val="16"/>
        </w:rPr>
        <w:t>(b)  Includes any case for which the investigation has been open without any documentation or contact for at least sixty days, any case involving in</w:t>
      </w:r>
      <w:r w:rsidRPr="00054323">
        <w:rPr>
          <w:rStyle w:val="TemporaryLaw"/>
          <w:szCs w:val="16"/>
        </w:rPr>
        <w:noBreakHyphen/>
        <w:t>home services for which there has been no contact or services authorized for at least sixty days and any case involving foster care in which there has been no contact or any documentation entered in the child welfare automated system for at least sixty days.</w:t>
      </w:r>
    </w:p>
    <w:p w14:paraId="6BCFAE86" w14:textId="77777777" w:rsidR="00054323" w:rsidRDefault="00EE578E" w:rsidP="00A8030C">
      <w:pPr>
        <w:pStyle w:val="P06-00"/>
        <w:rPr>
          <w:rStyle w:val="TemporaryLaw"/>
          <w:szCs w:val="16"/>
        </w:rPr>
      </w:pPr>
      <w:r w:rsidRPr="00054323">
        <w:rPr>
          <w:rStyle w:val="TemporaryLaw"/>
          <w:szCs w:val="16"/>
        </w:rPr>
        <w:t>2.  "Long</w:t>
      </w:r>
      <w:r w:rsidRPr="00054323">
        <w:rPr>
          <w:rStyle w:val="TemporaryLaw"/>
          <w:szCs w:val="16"/>
        </w:rPr>
        <w:noBreakHyphen/>
        <w:t>term case" means any case in which the child has been in an out</w:t>
      </w:r>
      <w:r w:rsidRPr="00054323">
        <w:rPr>
          <w:rStyle w:val="TemporaryLaw"/>
          <w:szCs w:val="16"/>
        </w:rPr>
        <w:noBreakHyphen/>
        <w:t>of</w:t>
      </w:r>
      <w:r w:rsidRPr="00054323">
        <w:rPr>
          <w:rStyle w:val="TemporaryLaw"/>
          <w:szCs w:val="16"/>
        </w:rPr>
        <w:noBreakHyphen/>
        <w:t>home placement for at least eighteen months.</w:t>
      </w:r>
    </w:p>
    <w:p w14:paraId="279A1557" w14:textId="77777777" w:rsidR="00054323" w:rsidRDefault="00EE578E" w:rsidP="00A8030C">
      <w:pPr>
        <w:pStyle w:val="P06-00"/>
        <w:rPr>
          <w:rStyle w:val="TemporaryLaw"/>
          <w:szCs w:val="16"/>
        </w:rPr>
      </w:pPr>
      <w:r w:rsidRPr="00054323">
        <w:rPr>
          <w:rStyle w:val="TemporaryLaw"/>
          <w:szCs w:val="16"/>
        </w:rPr>
        <w:t>3.  "Open report" means a report that is under investigation or awaiting closure by a supervisor.</w:t>
      </w:r>
    </w:p>
    <w:p w14:paraId="4CFE1A41" w14:textId="77777777" w:rsidR="00054323" w:rsidRDefault="00EE578E" w:rsidP="00A8030C">
      <w:pPr>
        <w:pStyle w:val="P06-00"/>
        <w:rPr>
          <w:rStyle w:val="TemporaryLaw"/>
          <w:szCs w:val="16"/>
        </w:rPr>
      </w:pPr>
      <w:r w:rsidRPr="00054323">
        <w:rPr>
          <w:rStyle w:val="TemporaryLaw"/>
          <w:szCs w:val="16"/>
        </w:rPr>
        <w:t>On or before February 28, 2026 and August 31, 2026, the department of child safety shall present a report to the joint legislative budget committee on the progress made during July 2025 through December 2025 and January 2026 through June 2026, respectively, in meeting the caseload standard and reducing the number of backlog and long</w:t>
      </w:r>
      <w:r w:rsidRPr="00054323">
        <w:rPr>
          <w:rStyle w:val="TemporaryLaw"/>
          <w:szCs w:val="16"/>
        </w:rPr>
        <w:noBreakHyphen/>
        <w:t>term cases.  Each report shall include the number of backlog cases, the number of open reports, the number of long</w:t>
      </w:r>
      <w:r w:rsidRPr="00054323">
        <w:rPr>
          <w:rStyle w:val="TemporaryLaw"/>
          <w:szCs w:val="16"/>
        </w:rPr>
        <w:noBreakHyphen/>
        <w:t xml:space="preserve">term cases and the caseworker workload in comparison to the previous six months.  Each report shall provide the number of backlog cases by disposition, including the number of backlog cases in the investigation phase, the number of backlog cases associated </w:t>
      </w:r>
      <w:r w:rsidRPr="00054323">
        <w:rPr>
          <w:rStyle w:val="TemporaryLaw"/>
          <w:szCs w:val="16"/>
        </w:rPr>
        <w:lastRenderedPageBreak/>
        <w:t>with out</w:t>
      </w:r>
      <w:r w:rsidRPr="00054323">
        <w:rPr>
          <w:rStyle w:val="TemporaryLaw"/>
          <w:szCs w:val="16"/>
        </w:rPr>
        <w:noBreakHyphen/>
        <w:t>of</w:t>
      </w:r>
      <w:r w:rsidRPr="00054323">
        <w:rPr>
          <w:rStyle w:val="TemporaryLaw"/>
          <w:szCs w:val="16"/>
        </w:rPr>
        <w:noBreakHyphen/>
        <w:t>home placements and the number of backlog cases associated with in</w:t>
      </w:r>
      <w:r w:rsidRPr="00054323">
        <w:rPr>
          <w:rStyle w:val="TemporaryLaw"/>
          <w:szCs w:val="16"/>
        </w:rPr>
        <w:noBreakHyphen/>
        <w:t xml:space="preserve">home cases.  </w:t>
      </w:r>
    </w:p>
    <w:p w14:paraId="3EBC60F6" w14:textId="77777777" w:rsidR="00054323" w:rsidRDefault="00EE578E" w:rsidP="00A8030C">
      <w:pPr>
        <w:pStyle w:val="P06-00"/>
        <w:rPr>
          <w:rStyle w:val="TemporaryLaw"/>
          <w:szCs w:val="16"/>
        </w:rPr>
      </w:pPr>
      <w:r w:rsidRPr="00054323">
        <w:rPr>
          <w:rStyle w:val="TemporaryLaw"/>
          <w:szCs w:val="16"/>
        </w:rPr>
        <w:t>To determine the caseworker workload, the department shall report the number of case-carrying caseworkers at each field office and the number of investigations, in-home cases and long</w:t>
      </w:r>
      <w:r w:rsidRPr="00054323">
        <w:rPr>
          <w:rStyle w:val="TemporaryLaw"/>
          <w:szCs w:val="16"/>
        </w:rPr>
        <w:noBreakHyphen/>
        <w:t>term cases assigned to each field office.</w:t>
      </w:r>
    </w:p>
    <w:p w14:paraId="50AE4E17" w14:textId="77777777" w:rsidR="00054323" w:rsidRDefault="00EE578E" w:rsidP="00A8030C">
      <w:pPr>
        <w:pStyle w:val="P06-00"/>
        <w:rPr>
          <w:rStyle w:val="TemporaryLaw"/>
          <w:szCs w:val="16"/>
        </w:rPr>
      </w:pPr>
      <w:r w:rsidRPr="00054323">
        <w:rPr>
          <w:rStyle w:val="TemporaryLaw"/>
          <w:szCs w:val="16"/>
        </w:rPr>
        <w:t>For backlog cases, the department's benchmark is 1,000 cases.</w:t>
      </w:r>
    </w:p>
    <w:p w14:paraId="181D6E4B" w14:textId="77777777" w:rsidR="00054323" w:rsidRDefault="00EE578E" w:rsidP="00A8030C">
      <w:pPr>
        <w:pStyle w:val="P06-00"/>
        <w:rPr>
          <w:rStyle w:val="TemporaryLaw"/>
          <w:szCs w:val="16"/>
        </w:rPr>
      </w:pPr>
      <w:r w:rsidRPr="00054323">
        <w:rPr>
          <w:rStyle w:val="TemporaryLaw"/>
          <w:szCs w:val="16"/>
        </w:rPr>
        <w:t>For open reports, the department's benchmark is fewer than 8,000 open reports.</w:t>
      </w:r>
    </w:p>
    <w:p w14:paraId="3C6A31C4" w14:textId="77777777" w:rsidR="00054323" w:rsidRDefault="00EE578E" w:rsidP="00A8030C">
      <w:pPr>
        <w:pStyle w:val="P06-00"/>
        <w:rPr>
          <w:rStyle w:val="TemporaryLaw"/>
          <w:szCs w:val="16"/>
        </w:rPr>
      </w:pPr>
      <w:r w:rsidRPr="00054323">
        <w:rPr>
          <w:rStyle w:val="TemporaryLaw"/>
          <w:szCs w:val="16"/>
        </w:rPr>
        <w:t>For long</w:t>
      </w:r>
      <w:r w:rsidRPr="00054323">
        <w:rPr>
          <w:rStyle w:val="TemporaryLaw"/>
          <w:szCs w:val="16"/>
        </w:rPr>
        <w:noBreakHyphen/>
        <w:t>term cases, the department's benchmark is 3,323 cases.</w:t>
      </w:r>
    </w:p>
    <w:p w14:paraId="22DE805E" w14:textId="77777777" w:rsidR="00054323" w:rsidRDefault="00EE578E" w:rsidP="00A8030C">
      <w:pPr>
        <w:pStyle w:val="P06-00"/>
        <w:rPr>
          <w:rStyle w:val="TemporaryLaw"/>
          <w:szCs w:val="16"/>
        </w:rPr>
      </w:pPr>
      <w:r w:rsidRPr="00054323">
        <w:rPr>
          <w:rStyle w:val="TemporaryLaw"/>
          <w:szCs w:val="16"/>
        </w:rPr>
        <w:t>If the department of child safety has not submitted a required report within thirty days after the report is due, the director of the joint legislative budget committee shall inform the general accounting office of the department of administration, which shall withhold two percent of the department of child safety's operating lump sum semiannual budget allocation until the department of child safety submits the required report.</w:t>
      </w:r>
    </w:p>
    <w:p w14:paraId="1643CA22"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CHIROPRACTIC EXAMINERS</w:t>
      </w:r>
    </w:p>
    <w:p w14:paraId="5160585A" w14:textId="77777777" w:rsidR="00054323" w:rsidRDefault="00EE578E" w:rsidP="00A8030C">
      <w:pPr>
        <w:tabs>
          <w:tab w:val="right" w:pos="7020"/>
          <w:tab w:val="right" w:pos="8910"/>
        </w:tabs>
        <w:ind w:left="1200"/>
        <w:rPr>
          <w:rStyle w:val="TemporaryLaw"/>
          <w:szCs w:val="16"/>
          <w:u w:val="single"/>
        </w:rPr>
      </w:pPr>
      <w:r w:rsidRPr="00054323">
        <w:rPr>
          <w:rStyle w:val="TemporaryLaw"/>
          <w:szCs w:val="16"/>
        </w:rPr>
        <w:tab/>
      </w:r>
      <w:r w:rsidRPr="00054323">
        <w:rPr>
          <w:rStyle w:val="TemporaryLaw"/>
          <w:szCs w:val="16"/>
          <w:u w:val="single"/>
        </w:rPr>
        <w:t>2025-26</w:t>
      </w:r>
    </w:p>
    <w:p w14:paraId="0B24C329" w14:textId="77777777" w:rsidR="00054323" w:rsidRDefault="00EE578E" w:rsidP="00A8030C">
      <w:pPr>
        <w:tabs>
          <w:tab w:val="right" w:pos="7020"/>
          <w:tab w:val="right" w:pos="8910"/>
        </w:tabs>
        <w:ind w:left="1200"/>
        <w:rPr>
          <w:rStyle w:val="TemporaryLaw"/>
          <w:szCs w:val="16"/>
        </w:rPr>
      </w:pPr>
      <w:r w:rsidRPr="00054323">
        <w:rPr>
          <w:rStyle w:val="TemporaryLaw"/>
          <w:szCs w:val="16"/>
        </w:rPr>
        <w:t>FTE positions</w:t>
      </w:r>
      <w:r w:rsidRPr="00054323">
        <w:rPr>
          <w:rStyle w:val="TemporaryLaw"/>
          <w:szCs w:val="16"/>
        </w:rPr>
        <w:tab/>
        <w:t>6.0</w:t>
      </w:r>
    </w:p>
    <w:p w14:paraId="1C9B6F69" w14:textId="77777777" w:rsidR="00054323" w:rsidRDefault="00EE578E" w:rsidP="00A8030C">
      <w:pPr>
        <w:tabs>
          <w:tab w:val="right" w:pos="7020"/>
          <w:tab w:val="right" w:pos="8910"/>
        </w:tabs>
        <w:ind w:left="1200"/>
        <w:rPr>
          <w:rStyle w:val="TemporaryLaw"/>
          <w:szCs w:val="16"/>
        </w:rPr>
      </w:pPr>
      <w:r w:rsidRPr="00054323">
        <w:rPr>
          <w:rStyle w:val="TemporaryLaw"/>
          <w:szCs w:val="16"/>
        </w:rPr>
        <w:t>Lump sum appropriation</w:t>
      </w:r>
      <w:r w:rsidRPr="00054323">
        <w:rPr>
          <w:rStyle w:val="TemporaryLaw"/>
          <w:szCs w:val="16"/>
        </w:rPr>
        <w:tab/>
        <w:t>$    643,700</w:t>
      </w:r>
    </w:p>
    <w:p w14:paraId="39906A27" w14:textId="77777777" w:rsidR="00054323" w:rsidRDefault="00EE578E" w:rsidP="00A8030C">
      <w:pPr>
        <w:pStyle w:val="BodyTextIndent"/>
        <w:tabs>
          <w:tab w:val="right" w:pos="7020"/>
          <w:tab w:val="right" w:pos="8910"/>
        </w:tabs>
        <w:rPr>
          <w:rStyle w:val="TemporaryLaw"/>
          <w:szCs w:val="16"/>
        </w:rPr>
      </w:pPr>
      <w:r w:rsidRPr="00054323">
        <w:rPr>
          <w:rStyle w:val="TemporaryLaw"/>
          <w:szCs w:val="16"/>
        </w:rPr>
        <w:t>Fund sources:</w:t>
      </w:r>
    </w:p>
    <w:p w14:paraId="1C5C543F" w14:textId="77777777" w:rsidR="00054323" w:rsidRDefault="00EE578E" w:rsidP="00A8030C">
      <w:pPr>
        <w:tabs>
          <w:tab w:val="right" w:pos="7020"/>
          <w:tab w:val="right" w:pos="8910"/>
        </w:tabs>
        <w:ind w:left="1200"/>
        <w:rPr>
          <w:rStyle w:val="TemporaryLaw"/>
          <w:szCs w:val="16"/>
        </w:rPr>
      </w:pPr>
      <w:r w:rsidRPr="00054323">
        <w:rPr>
          <w:rStyle w:val="TemporaryLaw"/>
          <w:szCs w:val="16"/>
        </w:rPr>
        <w:t>Board of chiropractic examiners</w:t>
      </w:r>
    </w:p>
    <w:p w14:paraId="5AAB93A8" w14:textId="77777777" w:rsidR="00054323" w:rsidRDefault="00EE578E" w:rsidP="00A8030C">
      <w:pPr>
        <w:tabs>
          <w:tab w:val="right" w:pos="7020"/>
          <w:tab w:val="right" w:pos="8910"/>
        </w:tabs>
        <w:ind w:left="1200"/>
        <w:rPr>
          <w:rStyle w:val="TemporaryLaw"/>
          <w:szCs w:val="16"/>
        </w:rPr>
      </w:pPr>
      <w:r w:rsidRPr="00054323">
        <w:rPr>
          <w:rStyle w:val="TemporaryLaw"/>
          <w:szCs w:val="16"/>
        </w:rPr>
        <w:t>||fund</w:t>
      </w:r>
      <w:r w:rsidRPr="00054323">
        <w:rPr>
          <w:rStyle w:val="TemporaryLaw"/>
          <w:szCs w:val="16"/>
        </w:rPr>
        <w:tab/>
        <w:t>$    643,700</w:t>
      </w:r>
    </w:p>
    <w:p w14:paraId="27DA81C5" w14:textId="77777777" w:rsidR="00054323" w:rsidRDefault="00EE578E" w:rsidP="00C44987">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COMMERCE AUTHORITY</w:t>
      </w:r>
    </w:p>
    <w:p w14:paraId="1B36EF30" w14:textId="77777777" w:rsidR="00054323" w:rsidRDefault="00EE578E" w:rsidP="00C44987">
      <w:pPr>
        <w:tabs>
          <w:tab w:val="right" w:pos="7020"/>
          <w:tab w:val="right" w:pos="8910"/>
        </w:tabs>
        <w:rPr>
          <w:rStyle w:val="TemporaryLaw"/>
          <w:szCs w:val="16"/>
          <w:u w:val="single"/>
        </w:rPr>
      </w:pPr>
      <w:r w:rsidRPr="00054323">
        <w:rPr>
          <w:rStyle w:val="TemporaryLaw"/>
          <w:szCs w:val="16"/>
        </w:rPr>
        <w:tab/>
      </w:r>
      <w:r w:rsidRPr="00054323">
        <w:rPr>
          <w:rStyle w:val="TemporaryLaw"/>
          <w:szCs w:val="16"/>
          <w:u w:val="single"/>
        </w:rPr>
        <w:t>2025-26</w:t>
      </w:r>
    </w:p>
    <w:p w14:paraId="2454AC7B" w14:textId="77777777" w:rsidR="00054323" w:rsidRDefault="00EE578E" w:rsidP="00C44987">
      <w:pPr>
        <w:tabs>
          <w:tab w:val="left" w:pos="1200"/>
          <w:tab w:val="right" w:pos="7020"/>
          <w:tab w:val="right" w:pos="8910"/>
        </w:tabs>
        <w:ind w:left="1200"/>
        <w:rPr>
          <w:rStyle w:val="TemporaryLaw"/>
          <w:szCs w:val="16"/>
        </w:rPr>
      </w:pPr>
      <w:r w:rsidRPr="00054323">
        <w:rPr>
          <w:rStyle w:val="TemporaryLaw"/>
          <w:szCs w:val="16"/>
        </w:rPr>
        <w:t>FTE positions</w:t>
      </w:r>
      <w:r w:rsidRPr="00054323">
        <w:rPr>
          <w:rStyle w:val="TemporaryLaw"/>
          <w:szCs w:val="16"/>
        </w:rPr>
        <w:tab/>
        <w:t>100.0</w:t>
      </w:r>
    </w:p>
    <w:p w14:paraId="75ED4E23" w14:textId="77777777" w:rsidR="00054323" w:rsidRDefault="00EE578E" w:rsidP="00C44987">
      <w:pPr>
        <w:tabs>
          <w:tab w:val="left" w:pos="1200"/>
          <w:tab w:val="right" w:pos="7020"/>
          <w:tab w:val="right" w:pos="8910"/>
        </w:tabs>
        <w:ind w:left="1200"/>
        <w:rPr>
          <w:rStyle w:val="TemporaryLaw"/>
          <w:szCs w:val="16"/>
        </w:rPr>
      </w:pPr>
      <w:r w:rsidRPr="00054323">
        <w:rPr>
          <w:rStyle w:val="TemporaryLaw"/>
          <w:szCs w:val="16"/>
        </w:rPr>
        <w:t>Operating lump sum appropriation</w:t>
      </w:r>
      <w:r w:rsidRPr="00054323">
        <w:rPr>
          <w:rStyle w:val="TemporaryLaw"/>
          <w:szCs w:val="16"/>
        </w:rPr>
        <w:tab/>
        <w:t>$ 10,000,000</w:t>
      </w:r>
    </w:p>
    <w:p w14:paraId="1E9CD332"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Applied research centers</w:t>
      </w:r>
      <w:r w:rsidRPr="00054323">
        <w:rPr>
          <w:rStyle w:val="TemporaryLaw"/>
          <w:szCs w:val="16"/>
        </w:rPr>
        <w:tab/>
        <w:t>500,000</w:t>
      </w:r>
    </w:p>
    <w:p w14:paraId="328F5060"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Arizona competes fund deposit</w:t>
      </w:r>
      <w:r w:rsidRPr="00054323">
        <w:rPr>
          <w:rStyle w:val="TemporaryLaw"/>
          <w:szCs w:val="16"/>
        </w:rPr>
        <w:tab/>
        <w:t>500,000</w:t>
      </w:r>
    </w:p>
    <w:p w14:paraId="2DE458AB"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Asia trade offices</w:t>
      </w:r>
      <w:r w:rsidRPr="00054323">
        <w:rPr>
          <w:rStyle w:val="TemporaryLaw"/>
          <w:szCs w:val="16"/>
        </w:rPr>
        <w:tab/>
        <w:t>750,000</w:t>
      </w:r>
    </w:p>
    <w:p w14:paraId="6E919384"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Economic development marketing</w:t>
      </w:r>
    </w:p>
    <w:p w14:paraId="4AE93E6B"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   and attraction</w:t>
      </w:r>
      <w:r w:rsidRPr="00054323">
        <w:rPr>
          <w:rStyle w:val="TemporaryLaw"/>
          <w:szCs w:val="16"/>
        </w:rPr>
        <w:tab/>
        <w:t>500,000</w:t>
      </w:r>
    </w:p>
    <w:p w14:paraId="042DFEE3"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Frankfurt, Germany trade office</w:t>
      </w:r>
      <w:r w:rsidRPr="00054323">
        <w:rPr>
          <w:rStyle w:val="TemporaryLaw"/>
          <w:szCs w:val="16"/>
        </w:rPr>
        <w:tab/>
        <w:t>500,000</w:t>
      </w:r>
    </w:p>
    <w:p w14:paraId="2A548872" w14:textId="77777777" w:rsidR="00054323" w:rsidRDefault="00EE578E" w:rsidP="00C44987">
      <w:pPr>
        <w:tabs>
          <w:tab w:val="left" w:pos="0"/>
          <w:tab w:val="left" w:pos="1200"/>
          <w:tab w:val="right" w:pos="7020"/>
          <w:tab w:val="right" w:pos="8910"/>
        </w:tabs>
        <w:ind w:left="1200"/>
        <w:rPr>
          <w:rStyle w:val="TemporaryLaw"/>
          <w:szCs w:val="16"/>
        </w:rPr>
      </w:pPr>
      <w:r w:rsidRPr="00054323">
        <w:rPr>
          <w:rStyle w:val="TemporaryLaw"/>
          <w:szCs w:val="16"/>
        </w:rPr>
        <w:t>Israel trade office</w:t>
      </w:r>
      <w:r w:rsidRPr="00054323">
        <w:rPr>
          <w:rStyle w:val="TemporaryLaw"/>
          <w:szCs w:val="16"/>
        </w:rPr>
        <w:tab/>
        <w:t>300,000</w:t>
      </w:r>
    </w:p>
    <w:p w14:paraId="028AB20C" w14:textId="77777777" w:rsidR="00054323" w:rsidRDefault="00EE578E" w:rsidP="00C44987">
      <w:pPr>
        <w:tabs>
          <w:tab w:val="left" w:pos="0"/>
          <w:tab w:val="left" w:pos="1200"/>
          <w:tab w:val="right" w:pos="7020"/>
          <w:tab w:val="right" w:pos="8910"/>
        </w:tabs>
        <w:ind w:left="1195"/>
        <w:rPr>
          <w:rStyle w:val="TemporaryLaw"/>
          <w:szCs w:val="16"/>
        </w:rPr>
      </w:pPr>
      <w:r w:rsidRPr="00054323">
        <w:rPr>
          <w:rStyle w:val="TemporaryLaw"/>
          <w:szCs w:val="16"/>
        </w:rPr>
        <w:t>Mexico trade offices</w:t>
      </w:r>
      <w:r w:rsidRPr="00054323">
        <w:rPr>
          <w:rStyle w:val="TemporaryLaw"/>
          <w:szCs w:val="16"/>
        </w:rPr>
        <w:tab/>
        <w:t>     500,000</w:t>
      </w:r>
    </w:p>
    <w:p w14:paraId="4B18EBB5" w14:textId="77777777" w:rsidR="00054323" w:rsidRDefault="00EE578E" w:rsidP="00C44987">
      <w:pPr>
        <w:tabs>
          <w:tab w:val="left" w:pos="1200"/>
          <w:tab w:val="right" w:pos="7020"/>
          <w:tab w:val="right" w:pos="8910"/>
        </w:tabs>
        <w:ind w:left="1195"/>
        <w:rPr>
          <w:rStyle w:val="TemporaryLaw"/>
          <w:rFonts w:eastAsiaTheme="majorEastAsia"/>
        </w:rPr>
      </w:pPr>
      <w:r w:rsidRPr="00054323">
        <w:rPr>
          <w:rStyle w:val="TemporaryLaw"/>
        </w:rPr>
        <w:t>Office of defense innovation</w:t>
      </w:r>
      <w:r w:rsidRPr="00054323">
        <w:rPr>
          <w:rStyle w:val="TemporaryLaw"/>
        </w:rPr>
        <w:tab/>
        <w:t>300,000</w:t>
      </w:r>
    </w:p>
    <w:p w14:paraId="17304218" w14:textId="77777777" w:rsidR="00054323" w:rsidRDefault="00EE578E" w:rsidP="00C44987">
      <w:pPr>
        <w:tabs>
          <w:tab w:val="left" w:pos="1200"/>
          <w:tab w:val="right" w:pos="7020"/>
          <w:tab w:val="right" w:pos="8910"/>
        </w:tabs>
        <w:ind w:left="1195"/>
        <w:rPr>
          <w:rStyle w:val="AmendCode"/>
          <w:rFonts w:eastAsiaTheme="majorEastAsia"/>
          <w:szCs w:val="16"/>
        </w:rPr>
      </w:pPr>
      <w:r w:rsidRPr="00054323">
        <w:rPr>
          <w:rStyle w:val="TemporaryLaw"/>
          <w:rFonts w:eastAsiaTheme="majorEastAsia"/>
        </w:rPr>
        <w:t>Romania trade office</w:t>
      </w:r>
      <w:r w:rsidRPr="00054323">
        <w:rPr>
          <w:rStyle w:val="TemporaryLaw"/>
          <w:rFonts w:eastAsiaTheme="majorEastAsia"/>
        </w:rPr>
        <w:tab/>
        <w:t>125,000</w:t>
      </w:r>
    </w:p>
    <w:p w14:paraId="707B0B99" w14:textId="77777777" w:rsidR="00054323" w:rsidRDefault="00EE578E" w:rsidP="00C44987">
      <w:pPr>
        <w:tabs>
          <w:tab w:val="left" w:pos="1200"/>
          <w:tab w:val="right" w:pos="7020"/>
          <w:tab w:val="right" w:pos="8910"/>
        </w:tabs>
        <w:ind w:left="1195"/>
        <w:rPr>
          <w:rStyle w:val="TemporaryLaw"/>
          <w:szCs w:val="16"/>
        </w:rPr>
      </w:pPr>
      <w:r w:rsidRPr="00054323">
        <w:rPr>
          <w:rStyle w:val="TemporaryLaw"/>
          <w:szCs w:val="16"/>
        </w:rPr>
        <w:t>State rural development council</w:t>
      </w:r>
      <w:r w:rsidRPr="00054323">
        <w:rPr>
          <w:rStyle w:val="TemporaryLaw"/>
          <w:szCs w:val="16"/>
        </w:rPr>
        <w:tab/>
      </w:r>
      <w:r w:rsidRPr="00054323">
        <w:rPr>
          <w:rStyle w:val="TemporaryLaw"/>
          <w:szCs w:val="16"/>
          <w:u w:val="single"/>
        </w:rPr>
        <w:t>   1,200,000</w:t>
      </w:r>
    </w:p>
    <w:p w14:paraId="2837D752" w14:textId="77777777" w:rsidR="00054323" w:rsidRDefault="00EE578E" w:rsidP="00C44987">
      <w:pPr>
        <w:tabs>
          <w:tab w:val="left" w:pos="0"/>
          <w:tab w:val="right" w:pos="7020"/>
        </w:tabs>
        <w:rPr>
          <w:rStyle w:val="TemporaryLaw"/>
          <w:szCs w:val="16"/>
        </w:rPr>
      </w:pPr>
      <w:r w:rsidRPr="00054323">
        <w:rPr>
          <w:rStyle w:val="TemporaryLaw"/>
          <w:szCs w:val="16"/>
        </w:rPr>
        <w:t>Total appropriation — Arizona commerce</w:t>
      </w:r>
      <w:r w:rsidRPr="00054323">
        <w:rPr>
          <w:rStyle w:val="TemporaryLaw"/>
          <w:szCs w:val="16"/>
        </w:rPr>
        <w:tab/>
      </w:r>
    </w:p>
    <w:p w14:paraId="5F9956E2" w14:textId="77777777" w:rsidR="00054323" w:rsidRDefault="00EE578E" w:rsidP="00A8030C">
      <w:pPr>
        <w:tabs>
          <w:tab w:val="right" w:pos="7020"/>
          <w:tab w:val="right" w:pos="8928"/>
        </w:tabs>
        <w:ind w:left="1200"/>
        <w:rPr>
          <w:rStyle w:val="TemporaryLaw"/>
          <w:szCs w:val="16"/>
        </w:rPr>
      </w:pPr>
      <w:r w:rsidRPr="00054323">
        <w:rPr>
          <w:rStyle w:val="TemporaryLaw"/>
          <w:szCs w:val="16"/>
        </w:rPr>
        <w:t>authority</w:t>
      </w:r>
      <w:r w:rsidRPr="00054323">
        <w:rPr>
          <w:rStyle w:val="TemporaryLaw"/>
          <w:szCs w:val="16"/>
        </w:rPr>
        <w:tab/>
        <w:t>$ </w:t>
      </w:r>
      <w:r w:rsidRPr="00054323">
        <w:rPr>
          <w:rStyle w:val="TemporaryLaw"/>
        </w:rPr>
        <w:t>15,175,000</w:t>
      </w:r>
    </w:p>
    <w:p w14:paraId="58B755DE"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3FB6B3B4"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Pr>
        <w:t>15,175,000</w:t>
      </w:r>
    </w:p>
    <w:p w14:paraId="57731B5D" w14:textId="77777777" w:rsidR="00054323" w:rsidRDefault="00EE578E" w:rsidP="00A8030C">
      <w:pPr>
        <w:pStyle w:val="P06-00"/>
        <w:keepNext/>
        <w:keepLines/>
        <w:rPr>
          <w:rStyle w:val="TemporaryLaw"/>
          <w:szCs w:val="16"/>
        </w:rPr>
      </w:pPr>
      <w:r w:rsidRPr="00054323">
        <w:rPr>
          <w:rStyle w:val="TemporaryLaw"/>
          <w:szCs w:val="16"/>
        </w:rPr>
        <w:t>Pursuant to section 43-409, Arizona Revised Statutes, of the amounts listed above, $10,500,000 of the state general fund withholding tax revenues is allocated in fiscal year 2025-2026 to the Arizona commerce authority, of which $10,000,000 is credited to the Arizona commerce authority fund established by section 41-1506, Arizona Revised Statutes, and $500,000 is credited to the Arizona competes fund established by section 41-1545.01, Arizona Revised Statutes.</w:t>
      </w:r>
    </w:p>
    <w:p w14:paraId="382FF659" w14:textId="77777777" w:rsidR="00054323" w:rsidRDefault="00EE578E" w:rsidP="00A8030C">
      <w:pPr>
        <w:pStyle w:val="P06-00"/>
        <w:rPr>
          <w:rStyle w:val="TemporaryLaw"/>
          <w:szCs w:val="16"/>
        </w:rPr>
      </w:pPr>
      <w:r w:rsidRPr="00054323">
        <w:rPr>
          <w:rStyle w:val="TemporaryLaw"/>
          <w:szCs w:val="16"/>
        </w:rPr>
        <w:t>The authority shall distribute the monies appropriated in the applied research centers line item to applied research centers located in this state that specialize in medical technology, including hardware or software components that monitor, enhance or improve the delivery of health care or human performance.</w:t>
      </w:r>
    </w:p>
    <w:p w14:paraId="65F48B8D" w14:textId="77777777" w:rsidR="00054323" w:rsidRDefault="00EE578E" w:rsidP="00A8030C">
      <w:pPr>
        <w:pStyle w:val="P06-00"/>
        <w:rPr>
          <w:rStyle w:val="TemporaryLaw"/>
          <w:szCs w:val="16"/>
        </w:rPr>
      </w:pPr>
      <w:r w:rsidRPr="00054323">
        <w:rPr>
          <w:rStyle w:val="TemporaryLaw"/>
          <w:szCs w:val="16"/>
        </w:rPr>
        <w:t>The authority shall distribute the monies appropriated in the applied research centers line item to any applied research center located in this state in increments of up to $250,000 within thirty days after the applied research center notifies the authority in writing that the applied research center has received a matching amount from sources other than this state.</w:t>
      </w:r>
    </w:p>
    <w:p w14:paraId="534B8FCE" w14:textId="77777777" w:rsidR="00054323" w:rsidRDefault="00EE578E" w:rsidP="00A8030C">
      <w:pPr>
        <w:pStyle w:val="P06-00"/>
        <w:rPr>
          <w:rStyle w:val="TemporaryLaw"/>
          <w:szCs w:val="16"/>
        </w:rPr>
      </w:pPr>
      <w:r w:rsidRPr="00054323">
        <w:rPr>
          <w:rStyle w:val="TemporaryLaw"/>
          <w:szCs w:val="16"/>
        </w:rPr>
        <w:t>For the purpose of distributing the monies appropriated in the applied research centers line item, the authority is exempt from the requirements of title 41, chapter 23, Arizona Revised Statutes.</w:t>
      </w:r>
    </w:p>
    <w:p w14:paraId="57B1D858" w14:textId="77777777" w:rsidR="00054323" w:rsidRDefault="00EE578E" w:rsidP="00A8030C">
      <w:pPr>
        <w:pStyle w:val="P06-00"/>
        <w:rPr>
          <w:rStyle w:val="TemporaryLaw"/>
          <w:szCs w:val="16"/>
        </w:rPr>
      </w:pPr>
      <w:r w:rsidRPr="00054323">
        <w:rPr>
          <w:rStyle w:val="TemporaryLaw"/>
          <w:szCs w:val="16"/>
        </w:rPr>
        <w:t>An applied research center that receives a distribution from monies appropriated in the applied research centers line item:</w:t>
      </w:r>
    </w:p>
    <w:p w14:paraId="240B4617" w14:textId="77777777" w:rsidR="00054323" w:rsidRDefault="00EE578E" w:rsidP="00A8030C">
      <w:pPr>
        <w:pStyle w:val="P06-00"/>
        <w:rPr>
          <w:rStyle w:val="TemporaryLaw"/>
          <w:szCs w:val="16"/>
        </w:rPr>
      </w:pPr>
      <w:r w:rsidRPr="00054323">
        <w:rPr>
          <w:rStyle w:val="TemporaryLaw"/>
          <w:szCs w:val="16"/>
        </w:rPr>
        <w:t>1.  Shall collaborate with universities, nonprofit business associations, health science research centers, institutes or other technology businesses that do business in this state.</w:t>
      </w:r>
    </w:p>
    <w:p w14:paraId="3496646C" w14:textId="77777777" w:rsidR="00054323" w:rsidRDefault="00EE578E" w:rsidP="00A8030C">
      <w:pPr>
        <w:pStyle w:val="P06-00"/>
        <w:rPr>
          <w:rStyle w:val="TemporaryLaw"/>
          <w:szCs w:val="16"/>
        </w:rPr>
      </w:pPr>
      <w:r w:rsidRPr="00054323">
        <w:rPr>
          <w:rStyle w:val="TemporaryLaw"/>
          <w:szCs w:val="16"/>
        </w:rPr>
        <w:t>2.  May collaborate with community colleges and universities in this state to train the workforce on skills relevant to technologies described above.</w:t>
      </w:r>
    </w:p>
    <w:p w14:paraId="32A3AA86" w14:textId="77777777" w:rsidR="00054323" w:rsidRDefault="00EE578E" w:rsidP="00A8030C">
      <w:pPr>
        <w:pStyle w:val="P06-00"/>
        <w:rPr>
          <w:rStyle w:val="TemporaryLaw"/>
          <w:szCs w:val="16"/>
        </w:rPr>
      </w:pPr>
      <w:r w:rsidRPr="00054323">
        <w:rPr>
          <w:rStyle w:val="TemporaryLaw"/>
          <w:szCs w:val="16"/>
        </w:rPr>
        <w:t>For each fiscal year that an applied research center located in this state receives monies pursuant to this section, the applied research center shall submit an expenditure and performance report to the authority. On or before February 1 of each year, the authority shall transmit the reports to the joint legislative budget committee and the governor's office of strategic planning and budgeting.</w:t>
      </w:r>
    </w:p>
    <w:p w14:paraId="435FD32A" w14:textId="77777777" w:rsidR="00054323" w:rsidRDefault="00EE578E" w:rsidP="00A8030C">
      <w:pPr>
        <w:pStyle w:val="P06-00"/>
        <w:rPr>
          <w:rStyle w:val="TemporaryLaw"/>
          <w:szCs w:val="16"/>
        </w:rPr>
      </w:pPr>
      <w:r w:rsidRPr="00054323">
        <w:rPr>
          <w:rStyle w:val="TemporaryLaw"/>
          <w:szCs w:val="16"/>
        </w:rPr>
        <w:t>The appropriation made in the applied research centers line item is exempt from the provisions of section 35-190, Arizona Revised Statutes, relating to lapsing of appropriations, except that any monies that remain unexpended and unencumbered on June 30, 2027 revert to the state general fund.</w:t>
      </w:r>
    </w:p>
    <w:p w14:paraId="5BB75F0B" w14:textId="77777777" w:rsidR="00054323" w:rsidRDefault="00EE578E" w:rsidP="00A8030C">
      <w:pPr>
        <w:pStyle w:val="P06-00"/>
        <w:rPr>
          <w:rStyle w:val="TemporaryLaw"/>
          <w:rFonts w:eastAsiaTheme="majorEastAsia"/>
        </w:rPr>
      </w:pPr>
      <w:r w:rsidRPr="00054323">
        <w:rPr>
          <w:rStyle w:val="TemporaryLaw"/>
        </w:rPr>
        <w:t>On or before December 1, 2025, the authority shall submit a report to the joint legislative budget committee on the location, activities and annual expenses of each trade office operated by the authority during the prior fiscal year.</w:t>
      </w:r>
    </w:p>
    <w:p w14:paraId="5EDCF595" w14:textId="77777777" w:rsidR="00054323" w:rsidRDefault="00EE578E" w:rsidP="00A8030C">
      <w:pPr>
        <w:pStyle w:val="P06-00"/>
        <w:keepNext/>
        <w:keepLines/>
        <w:ind w:firstLine="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COMMUNITY COLLEGES</w:t>
      </w:r>
    </w:p>
    <w:p w14:paraId="1674F83C"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13E3C4F" w14:textId="77777777" w:rsidR="00054323" w:rsidRDefault="00EE578E" w:rsidP="00A8030C">
      <w:pPr>
        <w:keepNext/>
        <w:keepLines/>
        <w:tabs>
          <w:tab w:val="left" w:pos="0"/>
          <w:tab w:val="left" w:pos="720"/>
          <w:tab w:val="right" w:pos="7020"/>
        </w:tabs>
        <w:ind w:firstLine="720"/>
        <w:rPr>
          <w:rStyle w:val="TemporaryLaw"/>
          <w:szCs w:val="16"/>
          <w:u w:val="single"/>
        </w:rPr>
      </w:pPr>
      <w:r w:rsidRPr="00054323">
        <w:rPr>
          <w:rStyle w:val="TemporaryLaw"/>
          <w:szCs w:val="16"/>
          <w:u w:val="single"/>
        </w:rPr>
        <w:t>Equalization aid</w:t>
      </w:r>
    </w:p>
    <w:p w14:paraId="78EA7F46"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Cochise</w:t>
      </w:r>
      <w:r w:rsidRPr="00054323">
        <w:rPr>
          <w:rStyle w:val="TemporaryLaw"/>
          <w:szCs w:val="16"/>
        </w:rPr>
        <w:tab/>
        <w:t>$ 11,812,600</w:t>
      </w:r>
    </w:p>
    <w:p w14:paraId="3EA0C9AB" w14:textId="77777777" w:rsidR="00054323" w:rsidRDefault="00EE578E" w:rsidP="00A8030C">
      <w:pPr>
        <w:tabs>
          <w:tab w:val="right" w:pos="7020"/>
          <w:tab w:val="right" w:pos="8928"/>
        </w:tabs>
        <w:ind w:left="1200"/>
        <w:rPr>
          <w:rStyle w:val="TemporaryLaw"/>
          <w:szCs w:val="16"/>
        </w:rPr>
      </w:pPr>
      <w:r w:rsidRPr="00054323">
        <w:rPr>
          <w:rStyle w:val="TemporaryLaw"/>
          <w:szCs w:val="16"/>
        </w:rPr>
        <w:t>Graham</w:t>
      </w:r>
      <w:r w:rsidRPr="00054323">
        <w:rPr>
          <w:rStyle w:val="TemporaryLaw"/>
          <w:szCs w:val="16"/>
        </w:rPr>
        <w:tab/>
        <w:t>22,496,500</w:t>
      </w:r>
    </w:p>
    <w:p w14:paraId="07C6FDE5"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Navajo</w:t>
      </w:r>
      <w:r w:rsidRPr="00054323">
        <w:rPr>
          <w:rStyle w:val="TemporaryLaw"/>
          <w:szCs w:val="16"/>
        </w:rPr>
        <w:tab/>
        <w:t>12,885,200</w:t>
      </w:r>
    </w:p>
    <w:p w14:paraId="3B76FAB3"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Yuma/La Paz</w:t>
      </w:r>
      <w:r w:rsidRPr="00054323">
        <w:rPr>
          <w:rStyle w:val="TemporaryLaw"/>
          <w:szCs w:val="16"/>
        </w:rPr>
        <w:tab/>
      </w:r>
      <w:r w:rsidRPr="00054323">
        <w:rPr>
          <w:rStyle w:val="TemporaryLaw"/>
          <w:szCs w:val="16"/>
          <w:u w:val="single"/>
        </w:rPr>
        <w:t>   1,786,400</w:t>
      </w:r>
    </w:p>
    <w:p w14:paraId="6A46CEDE" w14:textId="77777777" w:rsidR="00054323" w:rsidRDefault="00EE578E" w:rsidP="00A8030C">
      <w:pPr>
        <w:keepNext/>
        <w:keepLines/>
        <w:tabs>
          <w:tab w:val="left" w:pos="720"/>
          <w:tab w:val="right" w:pos="7020"/>
        </w:tabs>
        <w:ind w:firstLine="720"/>
        <w:rPr>
          <w:rStyle w:val="TemporaryLaw"/>
          <w:szCs w:val="16"/>
        </w:rPr>
      </w:pPr>
      <w:r w:rsidRPr="00054323">
        <w:rPr>
          <w:rStyle w:val="TemporaryLaw"/>
          <w:szCs w:val="16"/>
        </w:rPr>
        <w:t>Total — equalization aid</w:t>
      </w:r>
      <w:r w:rsidRPr="00054323">
        <w:rPr>
          <w:rStyle w:val="TemporaryLaw"/>
          <w:szCs w:val="16"/>
        </w:rPr>
        <w:tab/>
        <w:t>$ 48,980,700</w:t>
      </w:r>
    </w:p>
    <w:p w14:paraId="41B3BB06" w14:textId="77777777" w:rsidR="00054323" w:rsidRDefault="00EE578E" w:rsidP="00A8030C">
      <w:pPr>
        <w:tabs>
          <w:tab w:val="left" w:pos="0"/>
          <w:tab w:val="left" w:pos="720"/>
          <w:tab w:val="right" w:pos="7020"/>
        </w:tabs>
        <w:ind w:firstLine="720"/>
        <w:rPr>
          <w:rStyle w:val="TemporaryLaw"/>
          <w:szCs w:val="16"/>
          <w:u w:val="single"/>
        </w:rPr>
      </w:pPr>
      <w:r w:rsidRPr="00054323">
        <w:rPr>
          <w:rStyle w:val="TemporaryLaw"/>
          <w:szCs w:val="16"/>
          <w:u w:val="single"/>
        </w:rPr>
        <w:t>Operating state aid</w:t>
      </w:r>
    </w:p>
    <w:p w14:paraId="46379ECC" w14:textId="77777777" w:rsidR="00054323" w:rsidRDefault="00EE578E" w:rsidP="00A8030C">
      <w:pPr>
        <w:tabs>
          <w:tab w:val="right" w:pos="7020"/>
          <w:tab w:val="right" w:pos="8928"/>
        </w:tabs>
        <w:ind w:left="1200"/>
        <w:rPr>
          <w:rStyle w:val="TemporaryLaw"/>
          <w:szCs w:val="16"/>
        </w:rPr>
      </w:pPr>
      <w:r w:rsidRPr="00054323">
        <w:rPr>
          <w:rStyle w:val="TemporaryLaw"/>
          <w:szCs w:val="16"/>
        </w:rPr>
        <w:t>Cochise</w:t>
      </w:r>
      <w:r w:rsidRPr="00054323">
        <w:rPr>
          <w:rStyle w:val="TemporaryLaw"/>
          <w:szCs w:val="16"/>
        </w:rPr>
        <w:tab/>
        <w:t>$  3,818,600</w:t>
      </w:r>
    </w:p>
    <w:p w14:paraId="00AB57A0" w14:textId="77777777" w:rsidR="00054323" w:rsidRDefault="00EE578E" w:rsidP="00A8030C">
      <w:pPr>
        <w:tabs>
          <w:tab w:val="right" w:pos="7020"/>
          <w:tab w:val="right" w:pos="8928"/>
        </w:tabs>
        <w:ind w:left="1200"/>
        <w:rPr>
          <w:rStyle w:val="TemporaryLaw"/>
          <w:szCs w:val="16"/>
        </w:rPr>
      </w:pPr>
      <w:r w:rsidRPr="00054323">
        <w:rPr>
          <w:rStyle w:val="TemporaryLaw"/>
          <w:szCs w:val="16"/>
        </w:rPr>
        <w:t>Coconino</w:t>
      </w:r>
      <w:r w:rsidRPr="00054323">
        <w:rPr>
          <w:rStyle w:val="TemporaryLaw"/>
          <w:szCs w:val="16"/>
        </w:rPr>
        <w:tab/>
        <w:t>1,426,500</w:t>
      </w:r>
    </w:p>
    <w:p w14:paraId="55912884" w14:textId="77777777" w:rsidR="00054323" w:rsidRDefault="00EE578E" w:rsidP="00A8030C">
      <w:pPr>
        <w:tabs>
          <w:tab w:val="right" w:pos="7020"/>
          <w:tab w:val="right" w:pos="8928"/>
        </w:tabs>
        <w:ind w:left="1200"/>
        <w:rPr>
          <w:rStyle w:val="TemporaryLaw"/>
          <w:szCs w:val="16"/>
        </w:rPr>
      </w:pPr>
      <w:r w:rsidRPr="00054323">
        <w:rPr>
          <w:rStyle w:val="TemporaryLaw"/>
          <w:szCs w:val="16"/>
        </w:rPr>
        <w:t>Gila</w:t>
      </w:r>
      <w:r w:rsidRPr="00054323">
        <w:rPr>
          <w:rStyle w:val="TemporaryLaw"/>
          <w:szCs w:val="16"/>
        </w:rPr>
        <w:tab/>
        <w:t>158,700</w:t>
      </w:r>
    </w:p>
    <w:p w14:paraId="030C98A6" w14:textId="77777777" w:rsidR="00054323" w:rsidRDefault="00EE578E" w:rsidP="00A8030C">
      <w:pPr>
        <w:tabs>
          <w:tab w:val="right" w:pos="7020"/>
          <w:tab w:val="right" w:pos="8928"/>
        </w:tabs>
        <w:ind w:left="1200"/>
        <w:rPr>
          <w:rStyle w:val="TemporaryLaw"/>
          <w:szCs w:val="16"/>
        </w:rPr>
      </w:pPr>
      <w:r w:rsidRPr="00054323">
        <w:rPr>
          <w:rStyle w:val="TemporaryLaw"/>
          <w:szCs w:val="16"/>
        </w:rPr>
        <w:t>Graham</w:t>
      </w:r>
      <w:r w:rsidRPr="00054323">
        <w:rPr>
          <w:rStyle w:val="TemporaryLaw"/>
          <w:szCs w:val="16"/>
        </w:rPr>
        <w:tab/>
        <w:t>1,808,100</w:t>
      </w:r>
    </w:p>
    <w:p w14:paraId="266AD610" w14:textId="77777777" w:rsidR="00054323" w:rsidRDefault="00EE578E" w:rsidP="00A8030C">
      <w:pPr>
        <w:tabs>
          <w:tab w:val="right" w:pos="7020"/>
          <w:tab w:val="right" w:pos="8928"/>
        </w:tabs>
        <w:ind w:left="1195"/>
        <w:rPr>
          <w:rStyle w:val="TemporaryLaw"/>
          <w:szCs w:val="16"/>
        </w:rPr>
      </w:pPr>
      <w:r w:rsidRPr="00054323">
        <w:rPr>
          <w:rStyle w:val="TemporaryLaw"/>
          <w:szCs w:val="16"/>
        </w:rPr>
        <w:t>Mohave</w:t>
      </w:r>
      <w:r w:rsidRPr="00054323">
        <w:rPr>
          <w:rStyle w:val="TemporaryLaw"/>
          <w:szCs w:val="16"/>
        </w:rPr>
        <w:tab/>
        <w:t>1,056,600</w:t>
      </w:r>
    </w:p>
    <w:p w14:paraId="64829D03" w14:textId="77777777" w:rsidR="00054323" w:rsidRDefault="00EE578E" w:rsidP="00A8030C">
      <w:pPr>
        <w:tabs>
          <w:tab w:val="right" w:pos="7020"/>
          <w:tab w:val="right" w:pos="8928"/>
        </w:tabs>
        <w:ind w:left="1195"/>
        <w:rPr>
          <w:rStyle w:val="TemporaryLaw"/>
          <w:szCs w:val="16"/>
        </w:rPr>
      </w:pPr>
      <w:r w:rsidRPr="00054323">
        <w:rPr>
          <w:rStyle w:val="TemporaryLaw"/>
          <w:szCs w:val="16"/>
        </w:rPr>
        <w:t>Navajo</w:t>
      </w:r>
      <w:r w:rsidRPr="00054323">
        <w:rPr>
          <w:rStyle w:val="TemporaryLaw"/>
          <w:szCs w:val="16"/>
        </w:rPr>
        <w:tab/>
        <w:t>1,430,400</w:t>
      </w:r>
    </w:p>
    <w:p w14:paraId="69609C78" w14:textId="77777777" w:rsidR="00054323" w:rsidRDefault="00EE578E" w:rsidP="00A8030C">
      <w:pPr>
        <w:tabs>
          <w:tab w:val="right" w:pos="7020"/>
          <w:tab w:val="right" w:pos="8928"/>
        </w:tabs>
        <w:ind w:left="1195"/>
        <w:rPr>
          <w:rStyle w:val="TemporaryLaw"/>
          <w:szCs w:val="16"/>
        </w:rPr>
      </w:pPr>
      <w:r w:rsidRPr="00054323">
        <w:rPr>
          <w:rStyle w:val="TemporaryLaw"/>
          <w:szCs w:val="16"/>
        </w:rPr>
        <w:t>Pinal</w:t>
      </w:r>
      <w:r w:rsidRPr="00054323">
        <w:rPr>
          <w:rStyle w:val="TemporaryLaw"/>
          <w:szCs w:val="16"/>
        </w:rPr>
        <w:tab/>
        <w:t>1,082,900</w:t>
      </w:r>
    </w:p>
    <w:p w14:paraId="7E8D95A2"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Santa Cruz</w:t>
      </w:r>
      <w:r w:rsidRPr="00054323">
        <w:rPr>
          <w:rStyle w:val="TemporaryLaw"/>
          <w:szCs w:val="16"/>
        </w:rPr>
        <w:tab/>
        <w:t>45,100</w:t>
      </w:r>
    </w:p>
    <w:p w14:paraId="0C6BF426"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Yavapai</w:t>
      </w:r>
      <w:r w:rsidRPr="00054323">
        <w:rPr>
          <w:rStyle w:val="TemporaryLaw"/>
          <w:szCs w:val="16"/>
        </w:rPr>
        <w:tab/>
        <w:t>555,900</w:t>
      </w:r>
    </w:p>
    <w:p w14:paraId="2B6E838C"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Yuma/La Paz</w:t>
      </w:r>
      <w:r w:rsidRPr="00054323">
        <w:rPr>
          <w:rStyle w:val="TemporaryLaw"/>
          <w:szCs w:val="16"/>
        </w:rPr>
        <w:tab/>
      </w:r>
      <w:r w:rsidRPr="00054323">
        <w:rPr>
          <w:rStyle w:val="TemporaryLaw"/>
          <w:szCs w:val="16"/>
          <w:u w:val="single"/>
        </w:rPr>
        <w:t>   2,402,000</w:t>
      </w:r>
    </w:p>
    <w:p w14:paraId="650D15BF" w14:textId="77777777" w:rsidR="00054323" w:rsidRDefault="00EE578E" w:rsidP="00A8030C">
      <w:pPr>
        <w:keepNext/>
        <w:keepLines/>
        <w:widowControl/>
        <w:tabs>
          <w:tab w:val="right" w:pos="7020"/>
          <w:tab w:val="right" w:pos="8928"/>
        </w:tabs>
        <w:ind w:firstLine="720"/>
        <w:rPr>
          <w:rStyle w:val="TemporaryLaw"/>
          <w:szCs w:val="16"/>
        </w:rPr>
      </w:pPr>
      <w:r w:rsidRPr="00054323">
        <w:rPr>
          <w:rStyle w:val="TemporaryLaw"/>
          <w:szCs w:val="16"/>
        </w:rPr>
        <w:t>Total — operating state aid</w:t>
      </w:r>
      <w:r w:rsidRPr="00054323">
        <w:rPr>
          <w:rStyle w:val="TemporaryLaw"/>
          <w:szCs w:val="16"/>
        </w:rPr>
        <w:tab/>
        <w:t>$ 13,784,800</w:t>
      </w:r>
    </w:p>
    <w:p w14:paraId="4F1BEFA0" w14:textId="77777777" w:rsidR="00054323" w:rsidRDefault="00EE578E" w:rsidP="00A8030C">
      <w:pPr>
        <w:tabs>
          <w:tab w:val="right" w:pos="7020"/>
          <w:tab w:val="right" w:pos="8928"/>
        </w:tabs>
        <w:ind w:firstLine="720"/>
        <w:rPr>
          <w:rStyle w:val="TemporaryLaw"/>
          <w:szCs w:val="16"/>
          <w:u w:val="single"/>
        </w:rPr>
      </w:pPr>
      <w:r w:rsidRPr="00054323">
        <w:rPr>
          <w:rStyle w:val="TemporaryLaw"/>
          <w:szCs w:val="16"/>
          <w:u w:val="single"/>
        </w:rPr>
        <w:t>STEM and workforce programs state aid</w:t>
      </w:r>
    </w:p>
    <w:p w14:paraId="7D2EF8EC" w14:textId="77777777" w:rsidR="00054323" w:rsidRDefault="00EE578E" w:rsidP="00A8030C">
      <w:pPr>
        <w:tabs>
          <w:tab w:val="right" w:pos="7020"/>
          <w:tab w:val="right" w:pos="8928"/>
        </w:tabs>
        <w:ind w:left="1200"/>
        <w:rPr>
          <w:rStyle w:val="TemporaryLaw"/>
          <w:szCs w:val="16"/>
        </w:rPr>
      </w:pPr>
      <w:r w:rsidRPr="00054323">
        <w:rPr>
          <w:rStyle w:val="TemporaryLaw"/>
          <w:szCs w:val="16"/>
        </w:rPr>
        <w:t>Cochise</w:t>
      </w:r>
      <w:r w:rsidRPr="00054323">
        <w:rPr>
          <w:rStyle w:val="TemporaryLaw"/>
          <w:szCs w:val="16"/>
        </w:rPr>
        <w:tab/>
        <w:t>$  1,021,100</w:t>
      </w:r>
    </w:p>
    <w:p w14:paraId="2A32B6CC" w14:textId="77777777" w:rsidR="00054323" w:rsidRDefault="00EE578E" w:rsidP="00A8030C">
      <w:pPr>
        <w:tabs>
          <w:tab w:val="right" w:pos="7020"/>
          <w:tab w:val="right" w:pos="8928"/>
        </w:tabs>
        <w:ind w:left="1200"/>
        <w:rPr>
          <w:rStyle w:val="TemporaryLaw"/>
          <w:szCs w:val="16"/>
        </w:rPr>
      </w:pPr>
      <w:r w:rsidRPr="00054323">
        <w:rPr>
          <w:rStyle w:val="TemporaryLaw"/>
          <w:szCs w:val="16"/>
        </w:rPr>
        <w:t>Coconino</w:t>
      </w:r>
      <w:r w:rsidRPr="00054323">
        <w:rPr>
          <w:rStyle w:val="TemporaryLaw"/>
          <w:szCs w:val="16"/>
        </w:rPr>
        <w:tab/>
        <w:t>314,300</w:t>
      </w:r>
    </w:p>
    <w:p w14:paraId="43D7D130" w14:textId="77777777" w:rsidR="00054323" w:rsidRDefault="00EE578E" w:rsidP="00A8030C">
      <w:pPr>
        <w:tabs>
          <w:tab w:val="right" w:pos="7020"/>
          <w:tab w:val="right" w:pos="8928"/>
        </w:tabs>
        <w:ind w:left="1200"/>
        <w:rPr>
          <w:rStyle w:val="TemporaryLaw"/>
          <w:szCs w:val="16"/>
        </w:rPr>
      </w:pPr>
      <w:r w:rsidRPr="00054323">
        <w:rPr>
          <w:rStyle w:val="TemporaryLaw"/>
          <w:szCs w:val="16"/>
        </w:rPr>
        <w:t>Gila</w:t>
      </w:r>
      <w:r w:rsidRPr="00054323">
        <w:rPr>
          <w:rStyle w:val="TemporaryLaw"/>
          <w:szCs w:val="16"/>
        </w:rPr>
        <w:tab/>
        <w:t>91,700</w:t>
      </w:r>
    </w:p>
    <w:p w14:paraId="7417C995" w14:textId="77777777" w:rsidR="00054323" w:rsidRDefault="00EE578E" w:rsidP="00A8030C">
      <w:pPr>
        <w:tabs>
          <w:tab w:val="right" w:pos="7020"/>
          <w:tab w:val="right" w:pos="8928"/>
        </w:tabs>
        <w:ind w:left="1200"/>
        <w:rPr>
          <w:rStyle w:val="TemporaryLaw"/>
          <w:szCs w:val="16"/>
        </w:rPr>
      </w:pPr>
      <w:r w:rsidRPr="00054323">
        <w:rPr>
          <w:rStyle w:val="TemporaryLaw"/>
          <w:szCs w:val="16"/>
        </w:rPr>
        <w:t>Graham</w:t>
      </w:r>
      <w:r w:rsidRPr="00054323">
        <w:rPr>
          <w:rStyle w:val="TemporaryLaw"/>
          <w:szCs w:val="16"/>
        </w:rPr>
        <w:tab/>
        <w:t>465,900</w:t>
      </w:r>
    </w:p>
    <w:p w14:paraId="611FF325" w14:textId="77777777" w:rsidR="00054323" w:rsidRDefault="00EE578E" w:rsidP="00A8030C">
      <w:pPr>
        <w:tabs>
          <w:tab w:val="right" w:pos="7020"/>
          <w:tab w:val="right" w:pos="8928"/>
        </w:tabs>
        <w:ind w:left="1200"/>
        <w:rPr>
          <w:rStyle w:val="TemporaryLaw"/>
          <w:szCs w:val="16"/>
        </w:rPr>
      </w:pPr>
      <w:r w:rsidRPr="00054323">
        <w:rPr>
          <w:rStyle w:val="TemporaryLaw"/>
          <w:szCs w:val="16"/>
        </w:rPr>
        <w:t>Maricopa</w:t>
      </w:r>
      <w:r w:rsidRPr="00054323">
        <w:rPr>
          <w:rStyle w:val="TemporaryLaw"/>
          <w:szCs w:val="16"/>
        </w:rPr>
        <w:tab/>
        <w:t>8,441,600</w:t>
      </w:r>
    </w:p>
    <w:p w14:paraId="519A33D1" w14:textId="77777777" w:rsidR="00054323" w:rsidRDefault="00EE578E" w:rsidP="00A8030C">
      <w:pPr>
        <w:tabs>
          <w:tab w:val="right" w:pos="7020"/>
          <w:tab w:val="right" w:pos="8928"/>
        </w:tabs>
        <w:ind w:left="1195"/>
        <w:rPr>
          <w:rStyle w:val="TemporaryLaw"/>
          <w:szCs w:val="16"/>
        </w:rPr>
      </w:pPr>
      <w:r w:rsidRPr="00054323">
        <w:rPr>
          <w:rStyle w:val="TemporaryLaw"/>
          <w:szCs w:val="16"/>
        </w:rPr>
        <w:t>Mohave</w:t>
      </w:r>
      <w:r w:rsidRPr="00054323">
        <w:rPr>
          <w:rStyle w:val="TemporaryLaw"/>
          <w:szCs w:val="16"/>
        </w:rPr>
        <w:tab/>
        <w:t>430,500</w:t>
      </w:r>
    </w:p>
    <w:p w14:paraId="03198F4C" w14:textId="77777777" w:rsidR="00054323" w:rsidRDefault="00EE578E" w:rsidP="00A8030C">
      <w:pPr>
        <w:tabs>
          <w:tab w:val="right" w:pos="7020"/>
          <w:tab w:val="right" w:pos="8928"/>
        </w:tabs>
        <w:ind w:left="1195"/>
        <w:rPr>
          <w:rStyle w:val="TemporaryLaw"/>
          <w:szCs w:val="16"/>
        </w:rPr>
      </w:pPr>
      <w:r w:rsidRPr="00054323">
        <w:rPr>
          <w:rStyle w:val="TemporaryLaw"/>
          <w:szCs w:val="16"/>
        </w:rPr>
        <w:t>Navajo</w:t>
      </w:r>
      <w:r w:rsidRPr="00054323">
        <w:rPr>
          <w:rStyle w:val="TemporaryLaw"/>
          <w:szCs w:val="16"/>
        </w:rPr>
        <w:tab/>
        <w:t>295,500</w:t>
      </w:r>
    </w:p>
    <w:p w14:paraId="03A56DC4" w14:textId="77777777" w:rsidR="00054323" w:rsidRDefault="00EE578E" w:rsidP="00A8030C">
      <w:pPr>
        <w:tabs>
          <w:tab w:val="right" w:pos="7020"/>
          <w:tab w:val="right" w:pos="8928"/>
        </w:tabs>
        <w:ind w:left="1195"/>
        <w:rPr>
          <w:rStyle w:val="TemporaryLaw"/>
          <w:szCs w:val="16"/>
        </w:rPr>
      </w:pPr>
      <w:r w:rsidRPr="00054323">
        <w:rPr>
          <w:rStyle w:val="TemporaryLaw"/>
          <w:szCs w:val="16"/>
        </w:rPr>
        <w:t>Pima</w:t>
      </w:r>
      <w:r w:rsidRPr="00054323">
        <w:rPr>
          <w:rStyle w:val="TemporaryLaw"/>
          <w:szCs w:val="16"/>
        </w:rPr>
        <w:tab/>
        <w:t>1,855,600</w:t>
      </w:r>
    </w:p>
    <w:p w14:paraId="0B2B943F" w14:textId="77777777" w:rsidR="00054323" w:rsidRDefault="00EE578E" w:rsidP="00A8030C">
      <w:pPr>
        <w:tabs>
          <w:tab w:val="right" w:pos="7020"/>
          <w:tab w:val="right" w:pos="8928"/>
        </w:tabs>
        <w:ind w:left="1195"/>
        <w:rPr>
          <w:rStyle w:val="TemporaryLaw"/>
          <w:szCs w:val="16"/>
        </w:rPr>
      </w:pPr>
      <w:r w:rsidRPr="00054323">
        <w:rPr>
          <w:rStyle w:val="TemporaryLaw"/>
          <w:szCs w:val="16"/>
        </w:rPr>
        <w:t>Pinal</w:t>
      </w:r>
      <w:r w:rsidRPr="00054323">
        <w:rPr>
          <w:rStyle w:val="TemporaryLaw"/>
          <w:szCs w:val="16"/>
        </w:rPr>
        <w:tab/>
        <w:t>654,800</w:t>
      </w:r>
    </w:p>
    <w:p w14:paraId="17D3D6A7" w14:textId="77777777" w:rsidR="00054323" w:rsidRDefault="00EE578E" w:rsidP="00A8030C">
      <w:pPr>
        <w:tabs>
          <w:tab w:val="right" w:pos="7020"/>
          <w:tab w:val="right" w:pos="8928"/>
        </w:tabs>
        <w:ind w:left="1195"/>
        <w:rPr>
          <w:rStyle w:val="TemporaryLaw"/>
          <w:szCs w:val="16"/>
        </w:rPr>
      </w:pPr>
      <w:r w:rsidRPr="00054323">
        <w:rPr>
          <w:rStyle w:val="TemporaryLaw"/>
          <w:szCs w:val="16"/>
        </w:rPr>
        <w:t>Santa Cruz</w:t>
      </w:r>
      <w:r w:rsidRPr="00054323">
        <w:rPr>
          <w:rStyle w:val="TemporaryLaw"/>
          <w:szCs w:val="16"/>
        </w:rPr>
        <w:tab/>
        <w:t>38,000</w:t>
      </w:r>
    </w:p>
    <w:p w14:paraId="556378BC" w14:textId="77777777" w:rsidR="00054323" w:rsidRDefault="00EE578E" w:rsidP="00A8030C">
      <w:pPr>
        <w:tabs>
          <w:tab w:val="right" w:pos="7020"/>
          <w:tab w:val="right" w:pos="8928"/>
        </w:tabs>
        <w:ind w:left="1195"/>
        <w:rPr>
          <w:rStyle w:val="TemporaryLaw"/>
          <w:szCs w:val="16"/>
        </w:rPr>
      </w:pPr>
      <w:r w:rsidRPr="00054323">
        <w:rPr>
          <w:rStyle w:val="TemporaryLaw"/>
          <w:szCs w:val="16"/>
        </w:rPr>
        <w:t>Yavapai</w:t>
      </w:r>
      <w:r w:rsidRPr="00054323">
        <w:rPr>
          <w:rStyle w:val="TemporaryLaw"/>
          <w:szCs w:val="16"/>
        </w:rPr>
        <w:tab/>
        <w:t>710,200</w:t>
      </w:r>
    </w:p>
    <w:p w14:paraId="1288B6A6" w14:textId="77777777" w:rsidR="00054323" w:rsidRDefault="00EE578E" w:rsidP="00A8030C">
      <w:pPr>
        <w:tabs>
          <w:tab w:val="right" w:pos="7020"/>
          <w:tab w:val="right" w:pos="8928"/>
        </w:tabs>
        <w:ind w:left="1195"/>
        <w:rPr>
          <w:rStyle w:val="TemporaryLaw"/>
          <w:szCs w:val="16"/>
        </w:rPr>
      </w:pPr>
      <w:r w:rsidRPr="00054323">
        <w:rPr>
          <w:rStyle w:val="TemporaryLaw"/>
          <w:szCs w:val="16"/>
        </w:rPr>
        <w:t>Yuma/La Paz</w:t>
      </w:r>
      <w:r w:rsidRPr="00054323">
        <w:rPr>
          <w:rStyle w:val="TemporaryLaw"/>
          <w:szCs w:val="16"/>
        </w:rPr>
        <w:tab/>
      </w:r>
      <w:r w:rsidRPr="00054323">
        <w:rPr>
          <w:rStyle w:val="TemporaryLaw"/>
          <w:szCs w:val="16"/>
          <w:u w:val="single"/>
        </w:rPr>
        <w:t>     820,600</w:t>
      </w:r>
    </w:p>
    <w:p w14:paraId="528309E1"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Total — STEM and workforce programs</w:t>
      </w:r>
    </w:p>
    <w:p w14:paraId="210C8999"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aid</w:t>
      </w:r>
      <w:r w:rsidRPr="00054323">
        <w:rPr>
          <w:rStyle w:val="TemporaryLaw"/>
          <w:szCs w:val="16"/>
        </w:rPr>
        <w:tab/>
        <w:t>$ 15,139,800</w:t>
      </w:r>
    </w:p>
    <w:p w14:paraId="2C61996F" w14:textId="77777777" w:rsidR="00054323" w:rsidRDefault="00EE578E" w:rsidP="00A8030C">
      <w:pPr>
        <w:tabs>
          <w:tab w:val="left" w:pos="0"/>
          <w:tab w:val="left" w:pos="720"/>
          <w:tab w:val="right" w:pos="7020"/>
        </w:tabs>
        <w:ind w:firstLine="720"/>
        <w:rPr>
          <w:rStyle w:val="TemporaryLaw"/>
          <w:szCs w:val="16"/>
          <w:u w:val="single"/>
        </w:rPr>
      </w:pPr>
      <w:r w:rsidRPr="00054323">
        <w:rPr>
          <w:rStyle w:val="TemporaryLaw"/>
          <w:szCs w:val="16"/>
          <w:u w:val="single"/>
        </w:rPr>
        <w:t>Rural aid</w:t>
      </w:r>
    </w:p>
    <w:p w14:paraId="5E8E7A8E" w14:textId="77777777" w:rsidR="00054323" w:rsidRDefault="00EE578E" w:rsidP="00A8030C">
      <w:pPr>
        <w:tabs>
          <w:tab w:val="right" w:pos="7020"/>
          <w:tab w:val="right" w:pos="8928"/>
        </w:tabs>
        <w:ind w:left="1200"/>
        <w:rPr>
          <w:rStyle w:val="TemporaryLaw"/>
          <w:szCs w:val="16"/>
        </w:rPr>
      </w:pPr>
      <w:r w:rsidRPr="00054323">
        <w:rPr>
          <w:rStyle w:val="TemporaryLaw"/>
          <w:szCs w:val="16"/>
        </w:rPr>
        <w:t>Cochise</w:t>
      </w:r>
      <w:r w:rsidRPr="00054323">
        <w:rPr>
          <w:rStyle w:val="TemporaryLaw"/>
          <w:szCs w:val="16"/>
        </w:rPr>
        <w:tab/>
        <w:t>$  2,703,600</w:t>
      </w:r>
    </w:p>
    <w:p w14:paraId="7D86952D" w14:textId="77777777" w:rsidR="00054323" w:rsidRDefault="00EE578E" w:rsidP="00A8030C">
      <w:pPr>
        <w:tabs>
          <w:tab w:val="right" w:pos="7020"/>
          <w:tab w:val="right" w:pos="8928"/>
        </w:tabs>
        <w:ind w:left="1200"/>
        <w:rPr>
          <w:rStyle w:val="TemporaryLaw"/>
          <w:szCs w:val="16"/>
        </w:rPr>
      </w:pPr>
      <w:r w:rsidRPr="00054323">
        <w:rPr>
          <w:rStyle w:val="TemporaryLaw"/>
          <w:szCs w:val="16"/>
        </w:rPr>
        <w:t>Coconino</w:t>
      </w:r>
      <w:r w:rsidRPr="00054323">
        <w:rPr>
          <w:rStyle w:val="TemporaryLaw"/>
          <w:szCs w:val="16"/>
        </w:rPr>
        <w:tab/>
        <w:t>901,800</w:t>
      </w:r>
    </w:p>
    <w:p w14:paraId="76086C23" w14:textId="77777777" w:rsidR="00054323" w:rsidRDefault="00EE578E" w:rsidP="00A8030C">
      <w:pPr>
        <w:tabs>
          <w:tab w:val="right" w:pos="7020"/>
          <w:tab w:val="right" w:pos="8928"/>
        </w:tabs>
        <w:ind w:left="1200"/>
        <w:rPr>
          <w:rStyle w:val="TemporaryLaw"/>
          <w:szCs w:val="16"/>
        </w:rPr>
      </w:pPr>
      <w:r w:rsidRPr="00054323">
        <w:rPr>
          <w:rStyle w:val="TemporaryLaw"/>
          <w:szCs w:val="16"/>
        </w:rPr>
        <w:t>Gila</w:t>
      </w:r>
      <w:r w:rsidRPr="00054323">
        <w:rPr>
          <w:rStyle w:val="TemporaryLaw"/>
          <w:szCs w:val="16"/>
        </w:rPr>
        <w:tab/>
        <w:t>252,800</w:t>
      </w:r>
    </w:p>
    <w:p w14:paraId="1E65FACF" w14:textId="77777777" w:rsidR="00054323" w:rsidRDefault="00EE578E" w:rsidP="00A8030C">
      <w:pPr>
        <w:tabs>
          <w:tab w:val="right" w:pos="7020"/>
          <w:tab w:val="right" w:pos="8928"/>
        </w:tabs>
        <w:ind w:left="1200"/>
        <w:rPr>
          <w:rStyle w:val="TemporaryLaw"/>
          <w:szCs w:val="16"/>
        </w:rPr>
      </w:pPr>
      <w:r w:rsidRPr="00054323">
        <w:rPr>
          <w:rStyle w:val="TemporaryLaw"/>
          <w:szCs w:val="16"/>
        </w:rPr>
        <w:t>Graham</w:t>
      </w:r>
      <w:r w:rsidRPr="00054323">
        <w:rPr>
          <w:rStyle w:val="TemporaryLaw"/>
          <w:szCs w:val="16"/>
        </w:rPr>
        <w:tab/>
        <w:t>1,244,500</w:t>
      </w:r>
    </w:p>
    <w:p w14:paraId="2526FE95"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Mohave</w:t>
      </w:r>
      <w:r w:rsidRPr="00054323">
        <w:rPr>
          <w:rStyle w:val="TemporaryLaw"/>
          <w:szCs w:val="16"/>
        </w:rPr>
        <w:tab/>
        <w:t>1,202,500</w:t>
      </w:r>
    </w:p>
    <w:p w14:paraId="2335CC06"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Navajo</w:t>
      </w:r>
      <w:r w:rsidRPr="00054323">
        <w:rPr>
          <w:rStyle w:val="TemporaryLaw"/>
          <w:szCs w:val="16"/>
        </w:rPr>
        <w:tab/>
        <w:t>852,600</w:t>
      </w:r>
    </w:p>
    <w:p w14:paraId="061E4EC4"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Pinal</w:t>
      </w:r>
      <w:r w:rsidRPr="00054323">
        <w:rPr>
          <w:rStyle w:val="TemporaryLaw"/>
          <w:szCs w:val="16"/>
        </w:rPr>
        <w:tab/>
        <w:t>1,807,400</w:t>
      </w:r>
    </w:p>
    <w:p w14:paraId="17011272"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Santa Cruz</w:t>
      </w:r>
      <w:r w:rsidRPr="00054323">
        <w:rPr>
          <w:rStyle w:val="TemporaryLaw"/>
          <w:szCs w:val="16"/>
        </w:rPr>
        <w:tab/>
        <w:t>99,900</w:t>
      </w:r>
    </w:p>
    <w:p w14:paraId="2C4FBE48"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Yavapai</w:t>
      </w:r>
      <w:r w:rsidRPr="00054323">
        <w:rPr>
          <w:rStyle w:val="TemporaryLaw"/>
          <w:szCs w:val="16"/>
        </w:rPr>
        <w:tab/>
        <w:t>1,955,300</w:t>
      </w:r>
    </w:p>
    <w:p w14:paraId="5E73691D"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Yuma/La Paz</w:t>
      </w:r>
      <w:r w:rsidRPr="00054323">
        <w:rPr>
          <w:rStyle w:val="TemporaryLaw"/>
          <w:szCs w:val="16"/>
        </w:rPr>
        <w:tab/>
      </w:r>
      <w:r w:rsidRPr="00054323">
        <w:rPr>
          <w:rStyle w:val="TemporaryLaw"/>
          <w:szCs w:val="16"/>
          <w:u w:val="single"/>
        </w:rPr>
        <w:t>   2,979,600</w:t>
      </w:r>
    </w:p>
    <w:p w14:paraId="326469FD" w14:textId="77777777" w:rsidR="00054323" w:rsidRDefault="00EE578E" w:rsidP="00A8030C">
      <w:pPr>
        <w:tabs>
          <w:tab w:val="right" w:pos="7020"/>
          <w:tab w:val="right" w:pos="8928"/>
        </w:tabs>
        <w:ind w:firstLine="720"/>
        <w:rPr>
          <w:rStyle w:val="TemporaryLaw"/>
          <w:szCs w:val="16"/>
        </w:rPr>
      </w:pPr>
      <w:r w:rsidRPr="00054323">
        <w:rPr>
          <w:rStyle w:val="TemporaryLaw"/>
          <w:szCs w:val="16"/>
        </w:rPr>
        <w:t>Total — rural aid</w:t>
      </w:r>
      <w:r w:rsidRPr="00054323">
        <w:rPr>
          <w:rStyle w:val="TemporaryLaw"/>
          <w:szCs w:val="16"/>
        </w:rPr>
        <w:tab/>
        <w:t>$ 14,000,000</w:t>
      </w:r>
    </w:p>
    <w:p w14:paraId="0B476933"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Rural county reimbursement subsidy</w:t>
      </w:r>
      <w:r w:rsidRPr="00054323">
        <w:rPr>
          <w:rStyle w:val="TemporaryLaw"/>
          <w:szCs w:val="16"/>
        </w:rPr>
        <w:tab/>
        <w:t>$  1,082,900</w:t>
      </w:r>
    </w:p>
    <w:p w14:paraId="5F4895DB"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Additional Gila workforce</w:t>
      </w:r>
    </w:p>
    <w:p w14:paraId="54B403F9"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   development aid</w:t>
      </w:r>
      <w:r w:rsidRPr="00054323">
        <w:rPr>
          <w:rStyle w:val="TemporaryLaw"/>
          <w:szCs w:val="16"/>
        </w:rPr>
        <w:tab/>
        <w:t>     200,000</w:t>
      </w:r>
    </w:p>
    <w:p w14:paraId="157C36DE" w14:textId="77777777" w:rsidR="00054323" w:rsidRDefault="00EE578E" w:rsidP="00A8030C">
      <w:pPr>
        <w:tabs>
          <w:tab w:val="left" w:pos="0"/>
          <w:tab w:val="left" w:pos="720"/>
          <w:tab w:val="right" w:pos="7020"/>
        </w:tabs>
        <w:ind w:firstLine="720"/>
        <w:rPr>
          <w:rStyle w:val="TemporaryLaw"/>
          <w:szCs w:val="16"/>
          <w:u w:val="single"/>
        </w:rPr>
      </w:pPr>
      <w:r w:rsidRPr="00054323">
        <w:rPr>
          <w:rStyle w:val="TemporaryLaw"/>
          <w:szCs w:val="16"/>
        </w:rPr>
        <w:t>Diné college remedial education</w:t>
      </w:r>
      <w:r w:rsidRPr="00054323">
        <w:rPr>
          <w:rStyle w:val="TemporaryLaw"/>
          <w:szCs w:val="16"/>
        </w:rPr>
        <w:tab/>
      </w:r>
      <w:r w:rsidRPr="00054323">
        <w:rPr>
          <w:rStyle w:val="UP"/>
          <w:szCs w:val="16"/>
        </w:rPr>
        <w:t>   1,000,000</w:t>
      </w:r>
      <w:bookmarkStart w:id="2" w:name="_Hlk63699848"/>
    </w:p>
    <w:p w14:paraId="2B354D13"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Graham – Eastern Arizona</w:t>
      </w:r>
    </w:p>
    <w:p w14:paraId="7938A087"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   college expenses</w:t>
      </w:r>
      <w:r w:rsidRPr="00054323">
        <w:rPr>
          <w:rStyle w:val="TemporaryLaw"/>
          <w:szCs w:val="16"/>
        </w:rPr>
        <w:tab/>
        <w:t>   1,000,000</w:t>
      </w:r>
    </w:p>
    <w:p w14:paraId="3DD4306A" w14:textId="77777777" w:rsidR="00054323" w:rsidRDefault="00EE578E" w:rsidP="00A8030C">
      <w:pPr>
        <w:tabs>
          <w:tab w:val="left" w:pos="0"/>
          <w:tab w:val="left" w:pos="720"/>
          <w:tab w:val="right" w:pos="7020"/>
        </w:tabs>
        <w:ind w:firstLine="720"/>
        <w:rPr>
          <w:rStyle w:val="TemporaryLaw"/>
          <w:rFonts w:eastAsiaTheme="majorEastAsia"/>
        </w:rPr>
      </w:pPr>
      <w:r w:rsidRPr="00054323">
        <w:rPr>
          <w:rStyle w:val="TemporaryLaw"/>
        </w:rPr>
        <w:t>Maricopa – wrestling scholarships</w:t>
      </w:r>
      <w:r w:rsidRPr="00054323">
        <w:rPr>
          <w:rStyle w:val="TemporaryLaw"/>
        </w:rPr>
        <w:tab/>
      </w:r>
      <w:r w:rsidRPr="00054323">
        <w:rPr>
          <w:rStyle w:val="TemporaryLaw"/>
          <w:u w:val="single"/>
        </w:rPr>
        <w:t>     250,000</w:t>
      </w:r>
    </w:p>
    <w:p w14:paraId="39F81577" w14:textId="77777777" w:rsidR="00054323" w:rsidRDefault="00EE578E" w:rsidP="00A8030C">
      <w:pPr>
        <w:tabs>
          <w:tab w:val="left" w:pos="0"/>
          <w:tab w:val="right" w:pos="7020"/>
        </w:tabs>
        <w:rPr>
          <w:rStyle w:val="TemporaryLaw"/>
          <w:szCs w:val="16"/>
        </w:rPr>
      </w:pPr>
      <w:r w:rsidRPr="00054323">
        <w:rPr>
          <w:rStyle w:val="TemporaryLaw"/>
          <w:szCs w:val="16"/>
        </w:rPr>
        <w:t>Total appropriation — Arizona community</w:t>
      </w:r>
    </w:p>
    <w:p w14:paraId="568A55F7" w14:textId="77777777" w:rsidR="00054323" w:rsidRDefault="00EE578E" w:rsidP="00A8030C">
      <w:pPr>
        <w:tabs>
          <w:tab w:val="right" w:pos="7020"/>
          <w:tab w:val="right" w:pos="8928"/>
        </w:tabs>
        <w:ind w:left="1200"/>
        <w:rPr>
          <w:rStyle w:val="TemporaryLaw"/>
          <w:szCs w:val="16"/>
        </w:rPr>
      </w:pPr>
      <w:r w:rsidRPr="00054323">
        <w:rPr>
          <w:rStyle w:val="TemporaryLaw"/>
          <w:szCs w:val="16"/>
        </w:rPr>
        <w:t>colleges</w:t>
      </w:r>
      <w:r w:rsidRPr="00054323">
        <w:rPr>
          <w:rStyle w:val="TemporaryLaw"/>
          <w:szCs w:val="16"/>
        </w:rPr>
        <w:tab/>
        <w:t>$ </w:t>
      </w:r>
      <w:r w:rsidRPr="00054323">
        <w:rPr>
          <w:rStyle w:val="TemporaryLaw"/>
          <w:rFonts w:eastAsiaTheme="majorEastAsia"/>
        </w:rPr>
        <w:t>95,438,200</w:t>
      </w:r>
    </w:p>
    <w:p w14:paraId="6193F6E6"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67E5674A"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95,438,200</w:t>
      </w:r>
    </w:p>
    <w:bookmarkEnd w:id="2"/>
    <w:p w14:paraId="71345F69" w14:textId="77777777" w:rsidR="00054323" w:rsidRDefault="00EE578E" w:rsidP="00A8030C">
      <w:pPr>
        <w:pStyle w:val="P06-00"/>
        <w:rPr>
          <w:rStyle w:val="TemporaryLaw"/>
          <w:szCs w:val="16"/>
        </w:rPr>
      </w:pPr>
      <w:r w:rsidRPr="00054323">
        <w:rPr>
          <w:rStyle w:val="TemporaryLaw"/>
          <w:szCs w:val="16"/>
        </w:rPr>
        <w:t>Of the $1,082,900 appropriated to the rural county reimbursement subsidy line item, Apache county receives $699,300 and Greenlee county receives $383,600.</w:t>
      </w:r>
    </w:p>
    <w:p w14:paraId="25E7C8C1" w14:textId="77777777" w:rsidR="00054323" w:rsidRDefault="00EE578E" w:rsidP="00A8030C">
      <w:pPr>
        <w:pStyle w:val="P06-00"/>
        <w:rPr>
          <w:rStyle w:val="TemporaryLaw"/>
          <w:szCs w:val="16"/>
        </w:rPr>
      </w:pPr>
      <w:r w:rsidRPr="00054323">
        <w:rPr>
          <w:rStyle w:val="TemporaryLaw"/>
          <w:szCs w:val="16"/>
        </w:rPr>
        <w:t>On or before October 15, 2026, the Diné college board of regents shall submit to the governor, the president of the senate, the speaker of the house of representatives, the secretary of state and the joint legislative budget committee a report that details the course completion rate for students who received remedial education during the 2025-2026 academic year.</w:t>
      </w:r>
    </w:p>
    <w:p w14:paraId="41DC1961"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REGISTRAR OF CONTRACTORS</w:t>
      </w:r>
    </w:p>
    <w:p w14:paraId="621E703C"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5490AB8"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105.6</w:t>
      </w:r>
    </w:p>
    <w:p w14:paraId="422BBAA7"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12,908,000</w:t>
      </w:r>
    </w:p>
    <w:p w14:paraId="16F8375D" w14:textId="77777777" w:rsidR="00054323" w:rsidRDefault="00EE578E" w:rsidP="00A8030C">
      <w:pPr>
        <w:tabs>
          <w:tab w:val="right" w:pos="7020"/>
          <w:tab w:val="right" w:pos="8928"/>
        </w:tabs>
        <w:ind w:left="1195"/>
        <w:rPr>
          <w:rStyle w:val="TemporaryLaw"/>
          <w:szCs w:val="16"/>
        </w:rPr>
      </w:pPr>
      <w:r w:rsidRPr="00054323">
        <w:rPr>
          <w:rStyle w:val="TemporaryLaw"/>
          <w:szCs w:val="16"/>
        </w:rPr>
        <w:t>Office of administrative</w:t>
      </w:r>
    </w:p>
    <w:p w14:paraId="3A2C653F" w14:textId="77777777" w:rsidR="00054323" w:rsidRDefault="00EE578E" w:rsidP="00A8030C">
      <w:pPr>
        <w:tabs>
          <w:tab w:val="right" w:pos="7020"/>
          <w:tab w:val="right" w:pos="8928"/>
        </w:tabs>
        <w:ind w:left="1200"/>
        <w:rPr>
          <w:rStyle w:val="TemporaryLaw"/>
          <w:szCs w:val="16"/>
        </w:rPr>
      </w:pPr>
      <w:r w:rsidRPr="00054323">
        <w:rPr>
          <w:rStyle w:val="TemporaryLaw"/>
          <w:szCs w:val="16"/>
        </w:rPr>
        <w:t>|| hearings costs</w:t>
      </w:r>
      <w:r w:rsidRPr="00054323">
        <w:rPr>
          <w:rStyle w:val="TemporaryLaw"/>
          <w:szCs w:val="16"/>
        </w:rPr>
        <w:tab/>
      </w:r>
      <w:r w:rsidRPr="00054323">
        <w:rPr>
          <w:rStyle w:val="TemporaryLaw"/>
          <w:szCs w:val="16"/>
          <w:u w:val="single"/>
        </w:rPr>
        <w:t>    1,017,600</w:t>
      </w:r>
    </w:p>
    <w:p w14:paraId="0DC9D5D8" w14:textId="77777777" w:rsidR="00054323" w:rsidRDefault="00EE578E" w:rsidP="00A8030C">
      <w:pPr>
        <w:tabs>
          <w:tab w:val="left" w:pos="0"/>
          <w:tab w:val="left" w:pos="1200"/>
          <w:tab w:val="right" w:pos="7020"/>
        </w:tabs>
        <w:rPr>
          <w:rStyle w:val="TemporaryLaw"/>
          <w:szCs w:val="16"/>
        </w:rPr>
      </w:pPr>
      <w:r w:rsidRPr="00054323">
        <w:rPr>
          <w:rStyle w:val="TemporaryLaw"/>
          <w:szCs w:val="16"/>
        </w:rPr>
        <w:t>Total appropriation — registrar of</w:t>
      </w:r>
    </w:p>
    <w:p w14:paraId="6B65245E" w14:textId="77777777" w:rsidR="00054323" w:rsidRDefault="00EE578E" w:rsidP="00A8030C">
      <w:pPr>
        <w:tabs>
          <w:tab w:val="right" w:pos="7020"/>
          <w:tab w:val="right" w:pos="8928"/>
        </w:tabs>
        <w:ind w:left="1195"/>
        <w:rPr>
          <w:rStyle w:val="TemporaryLaw"/>
          <w:szCs w:val="16"/>
        </w:rPr>
      </w:pPr>
      <w:r w:rsidRPr="00054323">
        <w:rPr>
          <w:rStyle w:val="TemporaryLaw"/>
          <w:szCs w:val="16"/>
        </w:rPr>
        <w:t>contractors</w:t>
      </w:r>
      <w:r w:rsidRPr="00054323">
        <w:rPr>
          <w:rStyle w:val="TemporaryLaw"/>
          <w:szCs w:val="16"/>
        </w:rPr>
        <w:tab/>
        <w:t>$  13,925,600</w:t>
      </w:r>
    </w:p>
    <w:p w14:paraId="52FBF2D3"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4BBD6B81" w14:textId="77777777" w:rsidR="00054323" w:rsidRDefault="00EE578E" w:rsidP="00A8030C">
      <w:pPr>
        <w:tabs>
          <w:tab w:val="right" w:pos="7020"/>
          <w:tab w:val="right" w:pos="8928"/>
        </w:tabs>
        <w:ind w:left="1200"/>
        <w:rPr>
          <w:rStyle w:val="TemporaryLaw"/>
          <w:szCs w:val="16"/>
        </w:rPr>
      </w:pPr>
      <w:r w:rsidRPr="00054323">
        <w:rPr>
          <w:rStyle w:val="TemporaryLaw"/>
          <w:szCs w:val="16"/>
        </w:rPr>
        <w:t>Registrar of contractors fund</w:t>
      </w:r>
      <w:r w:rsidRPr="00054323">
        <w:rPr>
          <w:rStyle w:val="TemporaryLaw"/>
          <w:szCs w:val="16"/>
        </w:rPr>
        <w:tab/>
        <w:t>$  13,925,600</w:t>
      </w:r>
    </w:p>
    <w:p w14:paraId="638F4B1A"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CORPORATION COMMISSION</w:t>
      </w:r>
    </w:p>
    <w:p w14:paraId="58E09740"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7534598"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302.9</w:t>
      </w:r>
    </w:p>
    <w:p w14:paraId="6E373754"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36,946,100</w:t>
      </w:r>
    </w:p>
    <w:p w14:paraId="13430D53" w14:textId="77777777" w:rsidR="00054323" w:rsidRDefault="00EE578E" w:rsidP="00A8030C">
      <w:pPr>
        <w:tabs>
          <w:tab w:val="right" w:pos="7020"/>
          <w:tab w:val="right" w:pos="8928"/>
        </w:tabs>
        <w:ind w:left="1195"/>
        <w:rPr>
          <w:rStyle w:val="TemporaryLaw"/>
          <w:szCs w:val="16"/>
        </w:rPr>
      </w:pPr>
      <w:r w:rsidRPr="00054323">
        <w:rPr>
          <w:rStyle w:val="TemporaryLaw"/>
          <w:szCs w:val="16"/>
        </w:rPr>
        <w:t>Corporation filings, same-day</w:t>
      </w:r>
    </w:p>
    <w:p w14:paraId="0232789A" w14:textId="77777777" w:rsidR="00054323" w:rsidRDefault="00EE578E" w:rsidP="00A8030C">
      <w:pPr>
        <w:tabs>
          <w:tab w:val="right" w:pos="7020"/>
          <w:tab w:val="right" w:pos="8928"/>
        </w:tabs>
        <w:ind w:left="1195"/>
        <w:rPr>
          <w:rStyle w:val="TemporaryLaw"/>
          <w:szCs w:val="16"/>
        </w:rPr>
      </w:pPr>
      <w:r w:rsidRPr="00054323">
        <w:rPr>
          <w:rStyle w:val="TemporaryLaw"/>
          <w:szCs w:val="16"/>
        </w:rPr>
        <w:t>   service</w:t>
      </w:r>
      <w:r w:rsidRPr="00054323">
        <w:rPr>
          <w:rStyle w:val="TemporaryLaw"/>
          <w:szCs w:val="16"/>
        </w:rPr>
        <w:tab/>
        <w:t>417,300</w:t>
      </w:r>
    </w:p>
    <w:p w14:paraId="4CFDCB77"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Utilities audits, studies,</w:t>
      </w:r>
    </w:p>
    <w:p w14:paraId="4BF62754" w14:textId="77777777" w:rsidR="00054323" w:rsidRDefault="00EE578E" w:rsidP="00A8030C">
      <w:pPr>
        <w:keepNext/>
        <w:keepLines/>
        <w:tabs>
          <w:tab w:val="right" w:pos="7100"/>
          <w:tab w:val="right" w:pos="8928"/>
        </w:tabs>
        <w:ind w:left="1195"/>
        <w:rPr>
          <w:rStyle w:val="TemporaryLaw"/>
          <w:szCs w:val="16"/>
        </w:rPr>
      </w:pPr>
      <w:r w:rsidRPr="00054323">
        <w:rPr>
          <w:rStyle w:val="TemporaryLaw"/>
          <w:szCs w:val="16"/>
        </w:rPr>
        <w:t>   investigations and hearings</w:t>
      </w:r>
      <w:r w:rsidRPr="00054323">
        <w:rPr>
          <w:rStyle w:val="TemporaryLaw"/>
          <w:szCs w:val="16"/>
        </w:rPr>
        <w:tab/>
      </w:r>
      <w:r w:rsidRPr="00054323">
        <w:rPr>
          <w:rStyle w:val="TemporaryLaw"/>
          <w:szCs w:val="16"/>
          <w:u w:val="single"/>
        </w:rPr>
        <w:t>    1,000,000</w:t>
      </w:r>
      <w:r w:rsidRPr="00054323">
        <w:rPr>
          <w:rStyle w:val="TemporaryLaw"/>
          <w:szCs w:val="16"/>
        </w:rPr>
        <w:t>*</w:t>
      </w:r>
    </w:p>
    <w:p w14:paraId="33C82F8F" w14:textId="77777777" w:rsidR="00054323" w:rsidRDefault="00EE578E" w:rsidP="00A8030C">
      <w:pPr>
        <w:pStyle w:val="P00-00"/>
        <w:keepNext/>
        <w:keepLines/>
        <w:tabs>
          <w:tab w:val="right" w:pos="7020"/>
          <w:tab w:val="right" w:pos="8928"/>
        </w:tabs>
        <w:rPr>
          <w:rStyle w:val="TemporaryLaw"/>
          <w:szCs w:val="16"/>
        </w:rPr>
      </w:pPr>
      <w:r w:rsidRPr="00054323">
        <w:rPr>
          <w:rStyle w:val="TemporaryLaw"/>
          <w:szCs w:val="16"/>
        </w:rPr>
        <w:t>Total appropriation — corporation commission</w:t>
      </w:r>
      <w:r w:rsidRPr="00054323">
        <w:rPr>
          <w:rStyle w:val="TemporaryLaw"/>
          <w:szCs w:val="16"/>
        </w:rPr>
        <w:tab/>
        <w:t>$  38,363,400</w:t>
      </w:r>
    </w:p>
    <w:p w14:paraId="0C9C3C03"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675061A7"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789,000</w:t>
      </w:r>
    </w:p>
    <w:p w14:paraId="707660DF"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arts trust fund</w:t>
      </w:r>
      <w:r w:rsidRPr="00054323">
        <w:rPr>
          <w:rStyle w:val="TemporaryLaw"/>
          <w:szCs w:val="16"/>
        </w:rPr>
        <w:tab/>
        <w:t>60,000</w:t>
      </w:r>
    </w:p>
    <w:p w14:paraId="3054D25A" w14:textId="77777777" w:rsidR="00054323" w:rsidRDefault="00EE578E" w:rsidP="00A8030C">
      <w:pPr>
        <w:tabs>
          <w:tab w:val="right" w:pos="7020"/>
          <w:tab w:val="right" w:pos="8928"/>
        </w:tabs>
        <w:ind w:left="1200"/>
        <w:rPr>
          <w:rStyle w:val="TemporaryLaw"/>
          <w:szCs w:val="16"/>
        </w:rPr>
      </w:pPr>
      <w:r w:rsidRPr="00054323">
        <w:rPr>
          <w:rStyle w:val="TemporaryLaw"/>
          <w:szCs w:val="16"/>
        </w:rPr>
        <w:t>Investment management regulatory</w:t>
      </w:r>
    </w:p>
    <w:p w14:paraId="175F4FE4" w14:textId="77777777" w:rsidR="00054323" w:rsidRDefault="00EE578E" w:rsidP="00A8030C">
      <w:pPr>
        <w:tabs>
          <w:tab w:val="right" w:pos="7020"/>
          <w:tab w:val="right" w:pos="8928"/>
        </w:tabs>
        <w:ind w:left="1195"/>
        <w:rPr>
          <w:rStyle w:val="TemporaryLaw"/>
          <w:szCs w:val="16"/>
        </w:rPr>
      </w:pPr>
      <w:r w:rsidRPr="00054323">
        <w:rPr>
          <w:rStyle w:val="TemporaryLaw"/>
          <w:szCs w:val="16"/>
        </w:rPr>
        <w:t>|| and enforcement fund</w:t>
      </w:r>
      <w:r w:rsidRPr="00054323">
        <w:rPr>
          <w:rStyle w:val="TemporaryLaw"/>
          <w:szCs w:val="16"/>
        </w:rPr>
        <w:tab/>
        <w:t>1,329,700</w:t>
      </w:r>
    </w:p>
    <w:p w14:paraId="197480EA" w14:textId="77777777" w:rsidR="00054323" w:rsidRDefault="00EE578E" w:rsidP="00A8030C">
      <w:pPr>
        <w:tabs>
          <w:tab w:val="right" w:pos="7020"/>
          <w:tab w:val="right" w:pos="8928"/>
        </w:tabs>
        <w:ind w:left="1195"/>
        <w:rPr>
          <w:rStyle w:val="TemporaryLaw"/>
          <w:szCs w:val="16"/>
        </w:rPr>
      </w:pPr>
      <w:r w:rsidRPr="00054323">
        <w:rPr>
          <w:rStyle w:val="TemporaryLaw"/>
          <w:szCs w:val="16"/>
        </w:rPr>
        <w:t>Public access fund</w:t>
      </w:r>
      <w:r w:rsidRPr="00054323">
        <w:rPr>
          <w:rStyle w:val="TemporaryLaw"/>
          <w:szCs w:val="16"/>
        </w:rPr>
        <w:tab/>
        <w:t>8,121,600</w:t>
      </w:r>
    </w:p>
    <w:p w14:paraId="1325283A" w14:textId="77777777" w:rsidR="00054323" w:rsidRDefault="00EE578E" w:rsidP="00A8030C">
      <w:pPr>
        <w:tabs>
          <w:tab w:val="right" w:pos="7020"/>
          <w:tab w:val="right" w:pos="8928"/>
        </w:tabs>
        <w:ind w:left="1195"/>
        <w:rPr>
          <w:rStyle w:val="TemporaryLaw"/>
          <w:szCs w:val="16"/>
        </w:rPr>
      </w:pPr>
      <w:r w:rsidRPr="00054323">
        <w:rPr>
          <w:rStyle w:val="TemporaryLaw"/>
          <w:szCs w:val="16"/>
        </w:rPr>
        <w:t>Securities regulatory and</w:t>
      </w:r>
    </w:p>
    <w:p w14:paraId="710E3F04" w14:textId="77777777" w:rsidR="00054323" w:rsidRDefault="00EE578E" w:rsidP="00A8030C">
      <w:pPr>
        <w:tabs>
          <w:tab w:val="right" w:pos="7020"/>
          <w:tab w:val="right" w:pos="8928"/>
        </w:tabs>
        <w:ind w:left="1195"/>
        <w:rPr>
          <w:rStyle w:val="TemporaryLaw"/>
          <w:szCs w:val="16"/>
        </w:rPr>
      </w:pPr>
      <w:r w:rsidRPr="00054323">
        <w:rPr>
          <w:rStyle w:val="TemporaryLaw"/>
          <w:szCs w:val="16"/>
        </w:rPr>
        <w:t>   enforcement fund</w:t>
      </w:r>
      <w:r w:rsidRPr="00054323">
        <w:rPr>
          <w:rStyle w:val="TemporaryLaw"/>
          <w:szCs w:val="16"/>
        </w:rPr>
        <w:tab/>
        <w:t>7,345,800</w:t>
      </w:r>
    </w:p>
    <w:p w14:paraId="3AA7CB93" w14:textId="77777777" w:rsidR="00054323" w:rsidRDefault="00EE578E" w:rsidP="00A8030C">
      <w:pPr>
        <w:tabs>
          <w:tab w:val="right" w:pos="7020"/>
          <w:tab w:val="right" w:pos="8928"/>
        </w:tabs>
        <w:ind w:left="1195"/>
        <w:rPr>
          <w:rStyle w:val="TemporaryLaw"/>
          <w:szCs w:val="16"/>
        </w:rPr>
      </w:pPr>
      <w:r w:rsidRPr="00054323">
        <w:rPr>
          <w:rStyle w:val="TemporaryLaw"/>
          <w:szCs w:val="16"/>
        </w:rPr>
        <w:t>Utility regulation revolving fund</w:t>
      </w:r>
      <w:r w:rsidRPr="00054323">
        <w:rPr>
          <w:rStyle w:val="TemporaryLaw"/>
          <w:szCs w:val="16"/>
        </w:rPr>
        <w:tab/>
        <w:t>20,717,300</w:t>
      </w:r>
    </w:p>
    <w:p w14:paraId="05107B5E" w14:textId="77777777" w:rsidR="00054323" w:rsidRDefault="00EE578E" w:rsidP="00114DDE">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DEPARTMENT OF CORRECTIONS</w:t>
      </w:r>
    </w:p>
    <w:p w14:paraId="56C04BF1" w14:textId="77777777" w:rsidR="00054323" w:rsidRDefault="00EE578E" w:rsidP="00114DDE">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E41D9F3" w14:textId="77777777" w:rsidR="00054323" w:rsidRDefault="00EE578E" w:rsidP="00114DDE">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9,592.0</w:t>
      </w:r>
    </w:p>
    <w:p w14:paraId="445BAA06" w14:textId="77777777" w:rsidR="00054323" w:rsidRDefault="00EE578E" w:rsidP="00114DDE">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816,308,500</w:t>
      </w:r>
    </w:p>
    <w:p w14:paraId="28A4E461" w14:textId="77777777" w:rsidR="00054323" w:rsidRDefault="00EE578E" w:rsidP="00A8030C">
      <w:pPr>
        <w:tabs>
          <w:tab w:val="right" w:pos="7020"/>
          <w:tab w:val="right" w:pos="8928"/>
        </w:tabs>
        <w:ind w:left="1200"/>
        <w:rPr>
          <w:rStyle w:val="TemporaryLaw"/>
          <w:szCs w:val="16"/>
        </w:rPr>
      </w:pPr>
      <w:r w:rsidRPr="00054323">
        <w:rPr>
          <w:rStyle w:val="TemporaryLaw"/>
          <w:szCs w:val="16"/>
        </w:rPr>
        <w:t>Overtime and compensatory time</w:t>
      </w:r>
      <w:r w:rsidRPr="00054323">
        <w:rPr>
          <w:rStyle w:val="TemporaryLaw"/>
          <w:szCs w:val="16"/>
        </w:rPr>
        <w:tab/>
        <w:t>92,320,300</w:t>
      </w:r>
    </w:p>
    <w:p w14:paraId="4135E8DA" w14:textId="77777777" w:rsidR="00054323" w:rsidRDefault="00EE578E" w:rsidP="00A8030C">
      <w:pPr>
        <w:tabs>
          <w:tab w:val="right" w:pos="7020"/>
          <w:tab w:val="right" w:pos="8928"/>
        </w:tabs>
        <w:ind w:left="1200"/>
        <w:rPr>
          <w:rStyle w:val="TemporaryLaw"/>
          <w:szCs w:val="16"/>
        </w:rPr>
      </w:pPr>
      <w:r w:rsidRPr="00054323">
        <w:rPr>
          <w:rStyle w:val="TemporaryLaw"/>
          <w:szCs w:val="16"/>
        </w:rPr>
        <w:t>Private prison per diem</w:t>
      </w:r>
      <w:r w:rsidRPr="00054323">
        <w:rPr>
          <w:rStyle w:val="TemporaryLaw"/>
          <w:szCs w:val="16"/>
        </w:rPr>
        <w:tab/>
        <w:t> 269,359,200</w:t>
      </w:r>
    </w:p>
    <w:p w14:paraId="518C5F7D" w14:textId="77777777" w:rsidR="00054323" w:rsidRDefault="00EE578E" w:rsidP="00A8030C">
      <w:pPr>
        <w:tabs>
          <w:tab w:val="right" w:pos="7020"/>
          <w:tab w:val="right" w:pos="8928"/>
        </w:tabs>
        <w:ind w:left="1195"/>
        <w:rPr>
          <w:rStyle w:val="TemporaryLaw"/>
          <w:szCs w:val="16"/>
        </w:rPr>
      </w:pPr>
      <w:r w:rsidRPr="00054323">
        <w:rPr>
          <w:rStyle w:val="TemporaryLaw"/>
          <w:szCs w:val="16"/>
        </w:rPr>
        <w:t>Community corrections</w:t>
      </w:r>
      <w:r w:rsidRPr="00054323">
        <w:rPr>
          <w:rStyle w:val="TemporaryLaw"/>
          <w:szCs w:val="16"/>
        </w:rPr>
        <w:tab/>
        <w:t>24,330,300</w:t>
      </w:r>
    </w:p>
    <w:p w14:paraId="2F468997" w14:textId="77777777" w:rsidR="00054323" w:rsidRDefault="00EE578E" w:rsidP="00A8030C">
      <w:pPr>
        <w:tabs>
          <w:tab w:val="right" w:pos="7020"/>
          <w:tab w:val="right" w:pos="8928"/>
        </w:tabs>
        <w:ind w:left="1195"/>
        <w:rPr>
          <w:rStyle w:val="TemporaryLaw"/>
          <w:szCs w:val="16"/>
        </w:rPr>
      </w:pPr>
      <w:r w:rsidRPr="00054323">
        <w:rPr>
          <w:rStyle w:val="TemporaryLaw"/>
          <w:szCs w:val="16"/>
        </w:rPr>
        <w:t>Inmate health care contracted</w:t>
      </w:r>
    </w:p>
    <w:p w14:paraId="1EFEB744" w14:textId="77777777" w:rsidR="00054323" w:rsidRDefault="00EE578E" w:rsidP="00A8030C">
      <w:pPr>
        <w:tabs>
          <w:tab w:val="right" w:pos="7020"/>
          <w:tab w:val="right" w:pos="8928"/>
        </w:tabs>
        <w:ind w:left="1195"/>
        <w:rPr>
          <w:rStyle w:val="TemporaryLaw"/>
          <w:szCs w:val="16"/>
        </w:rPr>
      </w:pPr>
      <w:r w:rsidRPr="00054323">
        <w:rPr>
          <w:rStyle w:val="TemporaryLaw"/>
          <w:szCs w:val="16"/>
        </w:rPr>
        <w:t>   services</w:t>
      </w:r>
      <w:r w:rsidRPr="00054323">
        <w:rPr>
          <w:rStyle w:val="TemporaryLaw"/>
          <w:szCs w:val="16"/>
        </w:rPr>
        <w:tab/>
        <w:t>   380,978,900</w:t>
      </w:r>
    </w:p>
    <w:p w14:paraId="48D5E586" w14:textId="77777777" w:rsidR="00054323" w:rsidRDefault="00EE578E" w:rsidP="00114DDE">
      <w:pPr>
        <w:tabs>
          <w:tab w:val="right" w:pos="7020"/>
          <w:tab w:val="right" w:pos="8928"/>
        </w:tabs>
        <w:ind w:left="1195"/>
        <w:rPr>
          <w:rStyle w:val="TemporaryLaw"/>
          <w:szCs w:val="16"/>
        </w:rPr>
      </w:pPr>
      <w:r w:rsidRPr="00054323">
        <w:rPr>
          <w:rStyle w:val="TemporaryLaw"/>
          <w:szCs w:val="16"/>
        </w:rPr>
        <w:t>Noncontract medication</w:t>
      </w:r>
      <w:r w:rsidRPr="00054323">
        <w:rPr>
          <w:rStyle w:val="TemporaryLaw"/>
          <w:szCs w:val="16"/>
        </w:rPr>
        <w:tab/>
        <w:t>15,000,000</w:t>
      </w:r>
    </w:p>
    <w:p w14:paraId="4DEBA8CF" w14:textId="77777777" w:rsidR="00054323" w:rsidRDefault="00EE578E" w:rsidP="00114DDE">
      <w:pPr>
        <w:tabs>
          <w:tab w:val="right" w:pos="7020"/>
          <w:tab w:val="right" w:pos="8928"/>
        </w:tabs>
        <w:ind w:left="1195"/>
        <w:rPr>
          <w:rStyle w:val="TemporaryLaw"/>
          <w:szCs w:val="16"/>
        </w:rPr>
      </w:pPr>
      <w:r w:rsidRPr="00054323">
        <w:rPr>
          <w:rStyle w:val="TemporaryLaw"/>
          <w:szCs w:val="16"/>
        </w:rPr>
        <w:t>Injunction</w:t>
      </w:r>
      <w:r w:rsidRPr="00054323">
        <w:rPr>
          <w:rStyle w:val="TemporaryLaw"/>
          <w:szCs w:val="16"/>
        </w:rPr>
        <w:noBreakHyphen/>
        <w:t>related IT upgrades</w:t>
      </w:r>
      <w:r w:rsidRPr="00054323">
        <w:rPr>
          <w:rStyle w:val="TemporaryLaw"/>
          <w:szCs w:val="16"/>
        </w:rPr>
        <w:tab/>
      </w:r>
      <w:r w:rsidRPr="00054323">
        <w:rPr>
          <w:rStyle w:val="TemporaryLaw"/>
          <w:szCs w:val="16"/>
          <w:u w:val="single"/>
        </w:rPr>
        <w:t>     2,400,000</w:t>
      </w:r>
    </w:p>
    <w:p w14:paraId="7D21A812" w14:textId="77777777" w:rsidR="00054323" w:rsidRDefault="00EE578E" w:rsidP="00A8030C">
      <w:pPr>
        <w:pStyle w:val="P00-00"/>
        <w:tabs>
          <w:tab w:val="right" w:pos="7020"/>
          <w:tab w:val="right" w:pos="8928"/>
        </w:tabs>
        <w:rPr>
          <w:rStyle w:val="TemporaryLaw"/>
          <w:szCs w:val="16"/>
        </w:rPr>
      </w:pPr>
      <w:r w:rsidRPr="00054323">
        <w:rPr>
          <w:rStyle w:val="TemporaryLaw"/>
          <w:szCs w:val="16"/>
        </w:rPr>
        <w:t>Total appropriation — state department</w:t>
      </w:r>
    </w:p>
    <w:p w14:paraId="33620C7F" w14:textId="77777777" w:rsidR="00054323" w:rsidRDefault="00EE578E" w:rsidP="00A8030C">
      <w:pPr>
        <w:tabs>
          <w:tab w:val="right" w:pos="7020"/>
          <w:tab w:val="right" w:pos="8928"/>
        </w:tabs>
        <w:ind w:left="1195" w:hanging="475"/>
        <w:rPr>
          <w:rStyle w:val="TemporaryLaw"/>
          <w:szCs w:val="16"/>
        </w:rPr>
      </w:pPr>
      <w:r w:rsidRPr="00054323">
        <w:rPr>
          <w:rStyle w:val="TemporaryLaw"/>
          <w:szCs w:val="16"/>
        </w:rPr>
        <w:t xml:space="preserve">of corrections </w:t>
      </w:r>
      <w:r w:rsidRPr="00054323">
        <w:rPr>
          <w:rStyle w:val="TemporaryLaw"/>
          <w:szCs w:val="16"/>
        </w:rPr>
        <w:tab/>
        <w:t>$1,600,697,200</w:t>
      </w:r>
    </w:p>
    <w:p w14:paraId="5C473C8E" w14:textId="77777777" w:rsidR="00054323" w:rsidRDefault="00EE578E" w:rsidP="00114DDE">
      <w:pPr>
        <w:tabs>
          <w:tab w:val="left" w:pos="0"/>
          <w:tab w:val="left" w:pos="720"/>
        </w:tabs>
        <w:ind w:firstLine="720"/>
        <w:rPr>
          <w:rStyle w:val="TemporaryLaw"/>
          <w:szCs w:val="16"/>
        </w:rPr>
      </w:pPr>
      <w:r w:rsidRPr="00054323">
        <w:rPr>
          <w:rStyle w:val="TemporaryLaw"/>
          <w:szCs w:val="16"/>
        </w:rPr>
        <w:t>Fund sources:</w:t>
      </w:r>
    </w:p>
    <w:p w14:paraId="5B016DF6" w14:textId="77777777" w:rsidR="00054323" w:rsidRDefault="00EE578E" w:rsidP="00114DDE">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$1,537,433,000</w:t>
      </w:r>
    </w:p>
    <w:p w14:paraId="330DE59B" w14:textId="77777777" w:rsidR="00054323" w:rsidRDefault="00EE578E" w:rsidP="00114DDE">
      <w:pPr>
        <w:tabs>
          <w:tab w:val="right" w:pos="7020"/>
          <w:tab w:val="right" w:pos="8928"/>
        </w:tabs>
        <w:ind w:left="1200"/>
        <w:rPr>
          <w:rStyle w:val="TemporaryLaw"/>
          <w:szCs w:val="16"/>
        </w:rPr>
      </w:pPr>
      <w:r w:rsidRPr="00054323">
        <w:rPr>
          <w:rStyle w:val="TemporaryLaw"/>
          <w:szCs w:val="16"/>
        </w:rPr>
        <w:t>State education fund for</w:t>
      </w:r>
    </w:p>
    <w:p w14:paraId="04AF7986" w14:textId="77777777" w:rsidR="00054323" w:rsidRDefault="00EE578E" w:rsidP="00114DDE">
      <w:pPr>
        <w:tabs>
          <w:tab w:val="right" w:pos="7020"/>
          <w:tab w:val="right" w:pos="8928"/>
        </w:tabs>
        <w:ind w:left="1200"/>
        <w:rPr>
          <w:rStyle w:val="TemporaryLaw"/>
          <w:szCs w:val="16"/>
        </w:rPr>
      </w:pPr>
      <w:r w:rsidRPr="00054323">
        <w:rPr>
          <w:rStyle w:val="TemporaryLaw"/>
          <w:szCs w:val="16"/>
        </w:rPr>
        <w:t>   correctional education</w:t>
      </w:r>
      <w:r w:rsidRPr="00054323">
        <w:rPr>
          <w:rStyle w:val="TemporaryLaw"/>
          <w:szCs w:val="16"/>
        </w:rPr>
        <w:tab/>
        <w:t>736,400</w:t>
      </w:r>
    </w:p>
    <w:p w14:paraId="55CC0D6F" w14:textId="77777777" w:rsidR="00054323" w:rsidRDefault="00EE578E" w:rsidP="00A8030C">
      <w:pPr>
        <w:tabs>
          <w:tab w:val="right" w:pos="7020"/>
          <w:tab w:val="right" w:pos="8928"/>
        </w:tabs>
        <w:ind w:left="1195"/>
        <w:rPr>
          <w:rStyle w:val="TemporaryLaw"/>
          <w:szCs w:val="16"/>
        </w:rPr>
      </w:pPr>
      <w:r w:rsidRPr="00054323">
        <w:rPr>
          <w:rStyle w:val="TemporaryLaw"/>
          <w:szCs w:val="16"/>
        </w:rPr>
        <w:t>Alcohol abuse treatment fund</w:t>
      </w:r>
      <w:r w:rsidRPr="00054323">
        <w:rPr>
          <w:rStyle w:val="TemporaryLaw"/>
          <w:szCs w:val="16"/>
        </w:rPr>
        <w:tab/>
        <w:t>555,800</w:t>
      </w:r>
    </w:p>
    <w:p w14:paraId="0C39AFD6" w14:textId="77777777" w:rsidR="00054323" w:rsidRDefault="00EE578E" w:rsidP="00A8030C">
      <w:pPr>
        <w:tabs>
          <w:tab w:val="right" w:pos="7020"/>
          <w:tab w:val="right" w:pos="8928"/>
        </w:tabs>
        <w:ind w:left="1195"/>
        <w:rPr>
          <w:rStyle w:val="TemporaryLaw"/>
          <w:szCs w:val="16"/>
        </w:rPr>
      </w:pPr>
      <w:r w:rsidRPr="00054323">
        <w:rPr>
          <w:rStyle w:val="TemporaryLaw"/>
          <w:szCs w:val="16"/>
        </w:rPr>
        <w:t>Penitentiary land fund</w:t>
      </w:r>
      <w:r w:rsidRPr="00054323">
        <w:rPr>
          <w:rStyle w:val="TemporaryLaw"/>
          <w:szCs w:val="16"/>
        </w:rPr>
        <w:tab/>
        <w:t>3,466,000</w:t>
      </w:r>
    </w:p>
    <w:p w14:paraId="61AF3B85"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charitable, penal and</w:t>
      </w:r>
    </w:p>
    <w:p w14:paraId="6D6A81B0" w14:textId="77777777" w:rsidR="00054323" w:rsidRDefault="00EE578E" w:rsidP="00A8030C">
      <w:pPr>
        <w:tabs>
          <w:tab w:val="right" w:pos="7020"/>
          <w:tab w:val="right" w:pos="8928"/>
        </w:tabs>
        <w:ind w:left="1195"/>
        <w:rPr>
          <w:rStyle w:val="TemporaryLaw"/>
          <w:szCs w:val="16"/>
        </w:rPr>
      </w:pPr>
      <w:r w:rsidRPr="00054323">
        <w:rPr>
          <w:rStyle w:val="TemporaryLaw"/>
          <w:szCs w:val="16"/>
        </w:rPr>
        <w:t>   reformatory institutions</w:t>
      </w:r>
    </w:p>
    <w:p w14:paraId="16A5209F" w14:textId="77777777" w:rsidR="00054323" w:rsidRDefault="00EE578E" w:rsidP="00A8030C">
      <w:pPr>
        <w:tabs>
          <w:tab w:val="right" w:pos="7020"/>
          <w:tab w:val="right" w:pos="8928"/>
        </w:tabs>
        <w:ind w:left="1200"/>
        <w:rPr>
          <w:rStyle w:val="TemporaryLaw"/>
          <w:szCs w:val="16"/>
        </w:rPr>
      </w:pPr>
      <w:r w:rsidRPr="00054323">
        <w:rPr>
          <w:rStyle w:val="TemporaryLaw"/>
          <w:szCs w:val="16"/>
        </w:rPr>
        <w:t>   land fund</w:t>
      </w:r>
      <w:r w:rsidRPr="00054323">
        <w:rPr>
          <w:rStyle w:val="TemporaryLaw"/>
          <w:szCs w:val="16"/>
        </w:rPr>
        <w:tab/>
        <w:t>3,733,100</w:t>
      </w:r>
    </w:p>
    <w:p w14:paraId="76B61DC8" w14:textId="77777777" w:rsidR="00054323" w:rsidRDefault="00EE578E" w:rsidP="00A8030C">
      <w:pPr>
        <w:tabs>
          <w:tab w:val="right" w:pos="7020"/>
          <w:tab w:val="right" w:pos="8928"/>
        </w:tabs>
        <w:ind w:left="1195"/>
        <w:rPr>
          <w:rStyle w:val="TemporaryLaw"/>
          <w:szCs w:val="16"/>
        </w:rPr>
      </w:pPr>
      <w:r w:rsidRPr="00054323">
        <w:rPr>
          <w:rStyle w:val="TemporaryLaw"/>
          <w:szCs w:val="16"/>
        </w:rPr>
        <w:t>Corrections fund</w:t>
      </w:r>
      <w:r w:rsidRPr="00054323">
        <w:rPr>
          <w:rStyle w:val="TemporaryLaw"/>
          <w:szCs w:val="16"/>
        </w:rPr>
        <w:tab/>
        <w:t>35,787,600</w:t>
      </w:r>
    </w:p>
    <w:p w14:paraId="254A8EBE" w14:textId="77777777" w:rsidR="00054323" w:rsidRDefault="00EE578E" w:rsidP="00A8030C">
      <w:pPr>
        <w:tabs>
          <w:tab w:val="right" w:pos="7020"/>
          <w:tab w:val="right" w:pos="8928"/>
        </w:tabs>
        <w:ind w:left="1195"/>
        <w:rPr>
          <w:rStyle w:val="TemporaryLaw"/>
          <w:szCs w:val="16"/>
        </w:rPr>
      </w:pPr>
      <w:r w:rsidRPr="00054323">
        <w:rPr>
          <w:rStyle w:val="TemporaryLaw"/>
          <w:szCs w:val="16"/>
        </w:rPr>
        <w:t>Transition program fund</w:t>
      </w:r>
      <w:r w:rsidRPr="00054323">
        <w:rPr>
          <w:rStyle w:val="TemporaryLaw"/>
          <w:szCs w:val="16"/>
        </w:rPr>
        <w:tab/>
        <w:t>2,400,300</w:t>
      </w:r>
    </w:p>
    <w:p w14:paraId="5E54E81F" w14:textId="77777777" w:rsidR="00054323" w:rsidRDefault="00EE578E" w:rsidP="00A8030C">
      <w:pPr>
        <w:tabs>
          <w:tab w:val="right" w:pos="7020"/>
          <w:tab w:val="right" w:pos="8928"/>
        </w:tabs>
        <w:ind w:left="1195"/>
        <w:rPr>
          <w:rStyle w:val="TemporaryLaw"/>
          <w:szCs w:val="16"/>
        </w:rPr>
      </w:pPr>
      <w:r w:rsidRPr="00054323">
        <w:rPr>
          <w:rStyle w:val="TemporaryLaw"/>
          <w:szCs w:val="16"/>
        </w:rPr>
        <w:t>Prison construction and</w:t>
      </w:r>
    </w:p>
    <w:p w14:paraId="639C4692" w14:textId="77777777" w:rsidR="00054323" w:rsidRDefault="00EE578E" w:rsidP="00A8030C">
      <w:pPr>
        <w:tabs>
          <w:tab w:val="right" w:pos="7020"/>
          <w:tab w:val="right" w:pos="8928"/>
        </w:tabs>
        <w:ind w:left="1195"/>
        <w:rPr>
          <w:rStyle w:val="TemporaryLaw"/>
          <w:szCs w:val="16"/>
        </w:rPr>
      </w:pPr>
      <w:r w:rsidRPr="00054323">
        <w:rPr>
          <w:rStyle w:val="TemporaryLaw"/>
          <w:szCs w:val="16"/>
        </w:rPr>
        <w:t>   operations fund</w:t>
      </w:r>
      <w:r w:rsidRPr="00054323">
        <w:rPr>
          <w:rStyle w:val="TemporaryLaw"/>
          <w:szCs w:val="16"/>
        </w:rPr>
        <w:tab/>
        <w:t>12,500,100</w:t>
      </w:r>
    </w:p>
    <w:p w14:paraId="6E6A0A2A" w14:textId="77777777" w:rsidR="00054323" w:rsidRDefault="00EE578E" w:rsidP="00A8030C">
      <w:pPr>
        <w:tabs>
          <w:tab w:val="right" w:pos="7020"/>
          <w:tab w:val="right" w:pos="8928"/>
        </w:tabs>
        <w:ind w:left="1200"/>
        <w:rPr>
          <w:rStyle w:val="TemporaryLaw"/>
          <w:szCs w:val="16"/>
        </w:rPr>
      </w:pPr>
      <w:r w:rsidRPr="00054323">
        <w:rPr>
          <w:rStyle w:val="TemporaryLaw"/>
          <w:szCs w:val="16"/>
        </w:rPr>
        <w:t>Inmate store proceeds fund</w:t>
      </w:r>
      <w:r w:rsidRPr="00054323">
        <w:rPr>
          <w:rStyle w:val="TemporaryLaw"/>
          <w:szCs w:val="16"/>
        </w:rPr>
        <w:tab/>
        <w:t>4,084,900</w:t>
      </w:r>
    </w:p>
    <w:p w14:paraId="3EC41B2B" w14:textId="77777777" w:rsidR="00054323" w:rsidRDefault="00EE578E" w:rsidP="00A8030C">
      <w:pPr>
        <w:pStyle w:val="P06-00"/>
        <w:rPr>
          <w:rStyle w:val="TemporaryLaw"/>
          <w:szCs w:val="16"/>
        </w:rPr>
      </w:pPr>
      <w:r w:rsidRPr="00054323">
        <w:rPr>
          <w:rStyle w:val="TemporaryLaw"/>
          <w:szCs w:val="16"/>
        </w:rPr>
        <w:t>Of the amount appropriated in the operating lump sum, $406,735,800 is designated for personal services and $234,854,700 is designated for employee-related expenditures.  The state department of corrections shall submit an expenditure plan for review by the joint legislative budget committee before spending these monies other than for personal services or employee-related expenditures.</w:t>
      </w:r>
    </w:p>
    <w:p w14:paraId="0011963D" w14:textId="77777777" w:rsidR="00054323" w:rsidRDefault="00EE578E" w:rsidP="00A8030C">
      <w:pPr>
        <w:pStyle w:val="P06-00"/>
        <w:rPr>
          <w:rStyle w:val="TemporaryLaw"/>
          <w:szCs w:val="16"/>
        </w:rPr>
      </w:pPr>
      <w:r w:rsidRPr="00054323">
        <w:rPr>
          <w:rStyle w:val="TemporaryLaw"/>
          <w:szCs w:val="16"/>
        </w:rPr>
        <w:t>After the state department of corrections submits an expenditure plan to the joint legislative budget committee, the department may transfer personal services and employee-related expenditures savings from the operating budget to the private prison per diem line item for private prison staff stipends.  The amount of any private prison staff stipend may not exceed the amount given to department staff.  The expenditure plan is not subject to review by the joint legislative budget committee.</w:t>
      </w:r>
    </w:p>
    <w:p w14:paraId="217477F2" w14:textId="77777777" w:rsidR="00054323" w:rsidRDefault="00EE578E" w:rsidP="00A8030C">
      <w:pPr>
        <w:pStyle w:val="P06-00"/>
        <w:rPr>
          <w:rStyle w:val="TemporaryLaw"/>
          <w:szCs w:val="16"/>
        </w:rPr>
      </w:pPr>
      <w:r w:rsidRPr="00054323">
        <w:rPr>
          <w:rStyle w:val="TemporaryLaw"/>
          <w:szCs w:val="16"/>
        </w:rPr>
        <w:t xml:space="preserve">The state department of corrections shall submit an expenditure plan for review by the joint legislative budget committee before spending monies appropriated for the overtime and compensatory time line item other than for personal services or employee-related expenditures.  </w:t>
      </w:r>
    </w:p>
    <w:p w14:paraId="4BB92288" w14:textId="77777777" w:rsidR="00054323" w:rsidRDefault="00EE578E" w:rsidP="00A8030C">
      <w:pPr>
        <w:pStyle w:val="P06-00"/>
        <w:rPr>
          <w:rStyle w:val="TemporaryLaw"/>
          <w:szCs w:val="16"/>
        </w:rPr>
      </w:pPr>
      <w:r w:rsidRPr="00054323">
        <w:rPr>
          <w:rStyle w:val="TemporaryLaw"/>
          <w:szCs w:val="16"/>
        </w:rPr>
        <w:t>Private prison vendors that contract with this state may use staff vacancy savings to pay for overtime costs without incurring a penalty or staffing offset.</w:t>
      </w:r>
    </w:p>
    <w:p w14:paraId="66465936" w14:textId="77777777" w:rsidR="00054323" w:rsidRDefault="00EE578E" w:rsidP="00A8030C">
      <w:pPr>
        <w:pStyle w:val="P06-00"/>
        <w:rPr>
          <w:rStyle w:val="TemporaryLaw"/>
          <w:szCs w:val="16"/>
        </w:rPr>
      </w:pPr>
      <w:r w:rsidRPr="00054323">
        <w:rPr>
          <w:rStyle w:val="TemporaryLaw"/>
          <w:szCs w:val="16"/>
        </w:rPr>
        <w:t>Before placing any inmates in out-of-state provisional beds, the state department of corrections shall place inmates in all available prison beds in facilities that are located in this state and that house Arizona inmates, unless the out-of-state provisional beds are of a comparable security level and price.</w:t>
      </w:r>
    </w:p>
    <w:p w14:paraId="33B56E0E" w14:textId="77777777" w:rsidR="00054323" w:rsidRDefault="00EE578E" w:rsidP="00A8030C">
      <w:pPr>
        <w:pStyle w:val="P06-00"/>
        <w:rPr>
          <w:rStyle w:val="TemporaryLaw"/>
          <w:szCs w:val="16"/>
        </w:rPr>
      </w:pPr>
      <w:r w:rsidRPr="00054323">
        <w:rPr>
          <w:rStyle w:val="TemporaryLaw"/>
          <w:szCs w:val="16"/>
        </w:rPr>
        <w:t>The state department of corrections shall forward to the president of the senate, the speaker of the house of representatives, the chairpersons of the senate and house of representatives appropriations committees and the director of the joint legislative budget committee a monthly report comparing department expenditures for the month and year</w:t>
      </w:r>
      <w:r w:rsidRPr="00054323">
        <w:rPr>
          <w:rStyle w:val="TemporaryLaw"/>
          <w:szCs w:val="16"/>
        </w:rPr>
        <w:noBreakHyphen/>
        <w:t>to-date as compared to prior year expenditures on or before the thirtieth of the following month.  The report shall be in the same format as the prior fiscal year and include an estimate of potential shortfalls, potential surpluses that may be available to offset these shortfalls and a plan, if necessary, for eliminating any shortfall without a supplemental appropriation.  The report shall include the number of filled and vacant correctional officer and medical staff positions departmentwide and by prison complex.</w:t>
      </w:r>
    </w:p>
    <w:p w14:paraId="411D4CD8" w14:textId="77777777" w:rsidR="00054323" w:rsidRDefault="00EE578E" w:rsidP="00A8030C">
      <w:pPr>
        <w:pStyle w:val="P06-00"/>
        <w:rPr>
          <w:rStyle w:val="TemporaryLaw"/>
          <w:szCs w:val="16"/>
        </w:rPr>
      </w:pPr>
      <w:r w:rsidRPr="00054323">
        <w:rPr>
          <w:rStyle w:val="TemporaryLaw"/>
          <w:szCs w:val="16"/>
        </w:rPr>
        <w:t xml:space="preserve">On or before November 1, 2025, the state department of corrections shall provide a report on bed capacity to the joint legislative budget committee.  The report shall reflect the bed capacity for each security classification by gender at each state-run and private institution, divided by rated and total beds.  The report shall include bed capacity data for June 30, 2024 and June 30, 2025 and the projected capacity for June 30, 2026, as well as the reasons for any change within that time period.  Within the total bed count, the department shall provide the number of temporary and special use beds.  The report shall also address the department's rationale for eliminating any permanent beds rather than reducing the level of temporary beds.  The report shall also include any plans to vacate beds but not permanently remove the beds from the bed count.  If the department develops a plan after the department's November </w:t>
      </w:r>
      <w:r w:rsidRPr="00054323">
        <w:rPr>
          <w:rStyle w:val="TemporaryLaw"/>
          <w:szCs w:val="16"/>
        </w:rPr>
        <w:lastRenderedPageBreak/>
        <w:t>1, 2025 report to open or close one hundred or more state-operated or private prison rated beds, the department shall submit a plan detailing the proposed bed changes for review by the joint legislative budget committee before implementing these changes.</w:t>
      </w:r>
    </w:p>
    <w:p w14:paraId="2676E66D" w14:textId="77777777" w:rsidR="00054323" w:rsidRDefault="00EE578E" w:rsidP="00A8030C">
      <w:pPr>
        <w:pStyle w:val="P06-00"/>
        <w:rPr>
          <w:rStyle w:val="TemporaryLaw"/>
          <w:szCs w:val="16"/>
        </w:rPr>
      </w:pPr>
      <w:r w:rsidRPr="00054323">
        <w:rPr>
          <w:rStyle w:val="TemporaryLaw"/>
          <w:szCs w:val="16"/>
        </w:rPr>
        <w:t>One hundred percent of land earnings and interest from the penitentiary land fund shall be distributed to the state department of corrections in compliance with the enabling act and the Constitution of Arizona to be used to support state penal institutions.</w:t>
      </w:r>
    </w:p>
    <w:p w14:paraId="595F8278" w14:textId="77777777" w:rsidR="00054323" w:rsidRDefault="00EE578E" w:rsidP="00A8030C">
      <w:pPr>
        <w:pStyle w:val="P06-00"/>
        <w:rPr>
          <w:rStyle w:val="TemporaryLaw"/>
          <w:szCs w:val="16"/>
        </w:rPr>
      </w:pPr>
      <w:r w:rsidRPr="00054323">
        <w:rPr>
          <w:rStyle w:val="TemporaryLaw"/>
          <w:szCs w:val="16"/>
        </w:rPr>
        <w:t>On or before December 15, 2025 and July 15, 2026, the state department of corrections shall submit a report to the joint legislative budget committee on the progress made in meeting the staffing needs for correctional officers.  Each report shall include the number of filled correctional officer positions, the number of vacant correctional officer positions, the number of people in training, the number of separations and the number of hours of overtime worked year-to-date.  The report shall detail these amounts both departmentwide and by prison complex.</w:t>
      </w:r>
    </w:p>
    <w:p w14:paraId="38418BD7" w14:textId="77777777" w:rsidR="00054323" w:rsidRDefault="00EE578E" w:rsidP="00114DDE">
      <w:pPr>
        <w:pStyle w:val="P06-00"/>
        <w:rPr>
          <w:rStyle w:val="TemporaryLaw"/>
          <w:szCs w:val="16"/>
        </w:rPr>
      </w:pPr>
      <w:r w:rsidRPr="00054323">
        <w:rPr>
          <w:rStyle w:val="TemporaryLaw"/>
          <w:szCs w:val="16"/>
        </w:rPr>
        <w:t>Twenty</w:t>
      </w:r>
      <w:r w:rsidRPr="00054323">
        <w:rPr>
          <w:rStyle w:val="TemporaryLaw"/>
          <w:szCs w:val="16"/>
        </w:rPr>
        <w:noBreakHyphen/>
        <w:t>five percent of land earnings and interest from the state charitable, penal and reformatory institutions land fund shall be distributed to the state department of corrections in compliance with the enabling act and the Constitution of Arizona to be used to support state penal institutions.</w:t>
      </w:r>
    </w:p>
    <w:p w14:paraId="6BE40B59" w14:textId="77777777" w:rsidR="00054323" w:rsidRDefault="00EE578E" w:rsidP="00A8030C">
      <w:pPr>
        <w:pStyle w:val="P06-00"/>
        <w:rPr>
          <w:rStyle w:val="TemporaryLaw"/>
          <w:szCs w:val="16"/>
        </w:rPr>
      </w:pPr>
      <w:bookmarkStart w:id="3" w:name="_Hlk63697089"/>
      <w:r w:rsidRPr="00054323">
        <w:rPr>
          <w:rStyle w:val="TemporaryLaw"/>
          <w:szCs w:val="16"/>
        </w:rPr>
        <w:t>Before spending any state education fund for correctional education monies in excess of $736,400, the state department of corrections shall report the intended use of the monies to the director of the joint legislative budget committee.</w:t>
      </w:r>
    </w:p>
    <w:bookmarkEnd w:id="3"/>
    <w:p w14:paraId="136EF30F" w14:textId="77777777" w:rsidR="00054323" w:rsidRDefault="00EE578E" w:rsidP="00A8030C">
      <w:pPr>
        <w:pStyle w:val="P06-00"/>
        <w:rPr>
          <w:rStyle w:val="TemporaryLaw"/>
          <w:szCs w:val="16"/>
        </w:rPr>
      </w:pPr>
      <w:r w:rsidRPr="00054323">
        <w:rPr>
          <w:rStyle w:val="TemporaryLaw"/>
          <w:szCs w:val="16"/>
        </w:rPr>
        <w:t>Before implementing any changes in contracted rates for inmate health care contracted services, the state department of corrections shall submit its expenditure plan for review by the joint legislative budget committee.</w:t>
      </w:r>
    </w:p>
    <w:p w14:paraId="1FE8AC74" w14:textId="77777777" w:rsidR="00054323" w:rsidRDefault="00EE578E" w:rsidP="00A8030C">
      <w:pPr>
        <w:pStyle w:val="P06-00"/>
        <w:rPr>
          <w:rStyle w:val="TemporaryLaw"/>
          <w:szCs w:val="16"/>
        </w:rPr>
      </w:pPr>
      <w:r w:rsidRPr="00054323">
        <w:rPr>
          <w:rStyle w:val="TemporaryLaw"/>
          <w:szCs w:val="16"/>
        </w:rPr>
        <w:t>On or before August 1, 2025 and February 1, 2026, the state department of corrections shall submit a report to the joint legislative budget committee on the status of all inmate health care performance measures that are tracked by the department for contract monitoring purposes.  Each report must include:</w:t>
      </w:r>
    </w:p>
    <w:p w14:paraId="17117299" w14:textId="77777777" w:rsidR="00054323" w:rsidRDefault="00EE578E" w:rsidP="00A8030C">
      <w:pPr>
        <w:pStyle w:val="P06-00"/>
        <w:rPr>
          <w:rStyle w:val="TemporaryLaw"/>
          <w:szCs w:val="16"/>
        </w:rPr>
      </w:pPr>
      <w:r w:rsidRPr="00054323">
        <w:rPr>
          <w:rStyle w:val="TemporaryLaw"/>
          <w:szCs w:val="16"/>
        </w:rPr>
        <w:t>1.  The total number of performance measures, by facility, for which the department is not in substantial compliance.</w:t>
      </w:r>
    </w:p>
    <w:p w14:paraId="4BC33BA1" w14:textId="77777777" w:rsidR="00054323" w:rsidRDefault="00EE578E" w:rsidP="00A8030C">
      <w:pPr>
        <w:pStyle w:val="P06-00"/>
        <w:rPr>
          <w:rStyle w:val="TemporaryLaw"/>
          <w:szCs w:val="16"/>
        </w:rPr>
      </w:pPr>
      <w:r w:rsidRPr="00054323">
        <w:rPr>
          <w:rStyle w:val="TemporaryLaw"/>
          <w:szCs w:val="16"/>
        </w:rPr>
        <w:t>2.  An explanation for each instance of noncompliance.</w:t>
      </w:r>
    </w:p>
    <w:p w14:paraId="1BA448D9" w14:textId="77777777" w:rsidR="00054323" w:rsidRDefault="00EE578E" w:rsidP="00A8030C">
      <w:pPr>
        <w:pStyle w:val="P06-00"/>
        <w:rPr>
          <w:rStyle w:val="TemporaryLaw"/>
          <w:szCs w:val="16"/>
        </w:rPr>
      </w:pPr>
      <w:r w:rsidRPr="00054323">
        <w:rPr>
          <w:rStyle w:val="TemporaryLaw"/>
          <w:szCs w:val="16"/>
        </w:rPr>
        <w:t xml:space="preserve">3.  The department's plan to comply with the performance measures. </w:t>
      </w:r>
    </w:p>
    <w:p w14:paraId="6A97F337" w14:textId="77777777" w:rsidR="00054323" w:rsidRDefault="00EE578E" w:rsidP="00A8030C">
      <w:pPr>
        <w:pStyle w:val="P06-00"/>
        <w:rPr>
          <w:rStyle w:val="TemporaryLaw"/>
          <w:szCs w:val="16"/>
        </w:rPr>
      </w:pPr>
      <w:r w:rsidRPr="00054323">
        <w:rPr>
          <w:rStyle w:val="TemporaryLaw"/>
          <w:szCs w:val="16"/>
        </w:rPr>
        <w:t>On or before August 1, 2025, the state department of corrections shall transfer to the public safety personnel retirement system via the department of administration its estimated required annual contribution to the corrections officer retirement plan for fiscal year 2025-2026.</w:t>
      </w:r>
    </w:p>
    <w:p w14:paraId="44C5987B" w14:textId="77777777" w:rsidR="00054323" w:rsidRDefault="00EE578E" w:rsidP="00A8030C">
      <w:pPr>
        <w:pStyle w:val="P06-00"/>
        <w:keepNext/>
        <w:keepLines/>
        <w:rPr>
          <w:rStyle w:val="TemporaryLaw"/>
          <w:szCs w:val="16"/>
        </w:rPr>
      </w:pPr>
      <w:r w:rsidRPr="00054323">
        <w:rPr>
          <w:rStyle w:val="TemporaryLaw"/>
          <w:szCs w:val="16"/>
        </w:rPr>
        <w:t>The department shall report actual fiscal year 2024-2025, estimated fiscal year 2025-2026 and requested fiscal year 2026-2027 expenditures as delineated in the prior year when the department submits its fiscal year 2026-2027 budget request pursuant to section 35-113, Arizona Revised Statutes.</w:t>
      </w:r>
    </w:p>
    <w:p w14:paraId="61FD8CB0" w14:textId="77777777" w:rsidR="00054323" w:rsidRDefault="00EE578E" w:rsidP="00A8030C">
      <w:pPr>
        <w:pStyle w:val="P06-00"/>
        <w:rPr>
          <w:rStyle w:val="TemporaryLaw"/>
          <w:szCs w:val="16"/>
        </w:rPr>
      </w:pPr>
      <w:r w:rsidRPr="00054323">
        <w:rPr>
          <w:rStyle w:val="TemporaryLaw"/>
          <w:szCs w:val="16"/>
        </w:rPr>
        <w:t>The state department of corrections shall use the amount appropriated in the private prison per diem line item to pay private prison contractors for housing and providing medical care to Arizona inmates.  Before spending these monies for any other purpose, the department shall submit an expenditure plan for review by the joint legislative budget committee.</w:t>
      </w:r>
    </w:p>
    <w:p w14:paraId="60C4F427" w14:textId="77777777" w:rsidR="00054323" w:rsidRDefault="00EE578E" w:rsidP="00A8030C">
      <w:pPr>
        <w:pStyle w:val="P06-00"/>
        <w:rPr>
          <w:rStyle w:val="TemporaryLaw"/>
          <w:szCs w:val="16"/>
        </w:rPr>
      </w:pPr>
      <w:r w:rsidRPr="00054323">
        <w:rPr>
          <w:rStyle w:val="TemporaryLaw"/>
          <w:szCs w:val="16"/>
        </w:rPr>
        <w:t xml:space="preserve">The amount appropriated in the injunction-related IT upgrades line item shall be used to address information technology improvements as required by the court in the </w:t>
      </w:r>
      <w:r w:rsidRPr="00054323">
        <w:rPr>
          <w:rStyle w:val="TemporaryLaw"/>
          <w:szCs w:val="16"/>
          <w:u w:val="single"/>
        </w:rPr>
        <w:t>Jensen v. Thornell</w:t>
      </w:r>
      <w:r w:rsidRPr="00054323">
        <w:rPr>
          <w:rStyle w:val="TemporaryLaw"/>
          <w:szCs w:val="16"/>
        </w:rPr>
        <w:t xml:space="preserve"> inmate health care litigation.</w:t>
      </w:r>
    </w:p>
    <w:p w14:paraId="262DDAD9" w14:textId="77777777" w:rsidR="00054323" w:rsidRDefault="00EE578E" w:rsidP="00A8030C">
      <w:pPr>
        <w:pStyle w:val="P06-00"/>
        <w:rPr>
          <w:rStyle w:val="TemporaryLaw"/>
          <w:szCs w:val="16"/>
        </w:rPr>
      </w:pPr>
      <w:r w:rsidRPr="00054323">
        <w:rPr>
          <w:rStyle w:val="TemporaryLaw"/>
          <w:szCs w:val="16"/>
        </w:rPr>
        <w:t>The state department of corrections shall use the amount appropriated in the noncontract medication line item to purchase medications to treat hepatitis C and for medication</w:t>
      </w:r>
      <w:r w:rsidRPr="00054323">
        <w:rPr>
          <w:rStyle w:val="TemporaryLaw"/>
          <w:szCs w:val="16"/>
        </w:rPr>
        <w:noBreakHyphen/>
        <w:t>assisted treatment for substance use disorder.  Before spending these monies for any other purpose, the department shall submit an expenditure plan for review by the joint legislative budget committee.</w:t>
      </w:r>
    </w:p>
    <w:p w14:paraId="2ED2FBD1" w14:textId="77777777" w:rsidR="00054323" w:rsidRDefault="00EE578E" w:rsidP="00A8030C">
      <w:pPr>
        <w:pStyle w:val="P06-00"/>
        <w:rPr>
          <w:color w:val="0000FF"/>
          <w:szCs w:val="16"/>
        </w:rPr>
      </w:pPr>
      <w:r w:rsidRPr="00054323">
        <w:rPr>
          <w:color w:val="0000FF"/>
          <w:szCs w:val="16"/>
        </w:rPr>
        <w:t>The $650,000 appropriated to the state department of corrections by Laws 2023, chapter 133, section 23, in fiscal year 2023-2024 for inmate dog training is exempt from the provisions of section 35-190, Arizona Revised Statutes, relating to the lapsing of appropriations.</w:t>
      </w:r>
    </w:p>
    <w:p w14:paraId="509FD023" w14:textId="77777777" w:rsidR="00054323" w:rsidRDefault="00EE578E" w:rsidP="00A8030C">
      <w:pPr>
        <w:pStyle w:val="P06-00"/>
        <w:rPr>
          <w:color w:val="0000FF"/>
          <w:szCs w:val="16"/>
        </w:rPr>
      </w:pPr>
      <w:r w:rsidRPr="00054323">
        <w:rPr>
          <w:color w:val="0000FF"/>
          <w:szCs w:val="16"/>
        </w:rPr>
        <w:t>Of the amount appropriated by Laws 2024, chapter 209, section 31 for the noncontract medication line item, up to $9,500,000 may be used for the payment of obligations incurred in fiscal year 2023-2024 for the department's operating expenses.</w:t>
      </w:r>
    </w:p>
    <w:p w14:paraId="1DAD7A76" w14:textId="77777777" w:rsidR="00054323" w:rsidRDefault="00EE578E" w:rsidP="00A8030C">
      <w:pPr>
        <w:pStyle w:val="P06-00"/>
        <w:rPr>
          <w:rStyle w:val="TemporaryLaw"/>
          <w:szCs w:val="16"/>
        </w:rPr>
      </w:pPr>
      <w:r w:rsidRPr="00054323">
        <w:rPr>
          <w:color w:val="0000FF"/>
          <w:szCs w:val="16"/>
        </w:rPr>
        <w:t>The department may use the amount appropriated by Laws 2023, chapter 133, section 23, as amended by Laws 2024, chapter 209, section 8, in fiscal year 2023-2024 for noncontract medication to pay for fiscal year 2023-2024 department operating expenses without seeking review by the joint legislative budget committee.</w:t>
      </w:r>
    </w:p>
    <w:p w14:paraId="62577334"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CRIMINAL JUSTICE COMMISSION</w:t>
      </w:r>
    </w:p>
    <w:p w14:paraId="161AB067"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F6077FB"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11.0</w:t>
      </w:r>
    </w:p>
    <w:p w14:paraId="04B290B7"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1,415,400</w:t>
      </w:r>
    </w:p>
    <w:p w14:paraId="60358EF2" w14:textId="77777777" w:rsidR="00054323" w:rsidRDefault="00EE578E" w:rsidP="00A8030C">
      <w:pPr>
        <w:tabs>
          <w:tab w:val="right" w:pos="7020"/>
          <w:tab w:val="right" w:pos="8928"/>
        </w:tabs>
        <w:ind w:left="1200"/>
        <w:rPr>
          <w:rStyle w:val="TemporaryLaw"/>
          <w:szCs w:val="16"/>
        </w:rPr>
      </w:pPr>
      <w:r w:rsidRPr="00054323">
        <w:rPr>
          <w:rStyle w:val="TemporaryLaw"/>
          <w:szCs w:val="16"/>
        </w:rPr>
        <w:t xml:space="preserve">Law enforcement crime victim </w:t>
      </w:r>
    </w:p>
    <w:p w14:paraId="4C29252C" w14:textId="77777777" w:rsidR="00054323" w:rsidRDefault="00EE578E" w:rsidP="00A8030C">
      <w:pPr>
        <w:tabs>
          <w:tab w:val="right" w:pos="7020"/>
          <w:tab w:val="right" w:pos="8928"/>
        </w:tabs>
        <w:ind w:left="1200"/>
        <w:rPr>
          <w:rStyle w:val="TemporaryLaw"/>
          <w:szCs w:val="16"/>
        </w:rPr>
      </w:pPr>
      <w:r w:rsidRPr="00054323">
        <w:rPr>
          <w:rStyle w:val="TemporaryLaw"/>
          <w:szCs w:val="16"/>
        </w:rPr>
        <w:t>   notification fund deposit</w:t>
      </w:r>
      <w:r w:rsidRPr="00054323">
        <w:rPr>
          <w:rStyle w:val="TemporaryLaw"/>
          <w:szCs w:val="16"/>
        </w:rPr>
        <w:tab/>
        <w:t>2,594,800</w:t>
      </w:r>
    </w:p>
    <w:p w14:paraId="1D6AACC4" w14:textId="77777777" w:rsidR="00054323" w:rsidRDefault="00EE578E" w:rsidP="00A8030C">
      <w:pPr>
        <w:tabs>
          <w:tab w:val="right" w:pos="7020"/>
          <w:tab w:val="right" w:pos="8928"/>
        </w:tabs>
        <w:ind w:left="1200"/>
        <w:rPr>
          <w:rStyle w:val="TemporaryLaw"/>
          <w:szCs w:val="16"/>
        </w:rPr>
      </w:pPr>
      <w:r w:rsidRPr="00054323">
        <w:rPr>
          <w:rStyle w:val="TemporaryLaw"/>
          <w:szCs w:val="16"/>
        </w:rPr>
        <w:t xml:space="preserve">Major incident regional law </w:t>
      </w:r>
    </w:p>
    <w:p w14:paraId="69B54E64" w14:textId="77777777" w:rsidR="00054323" w:rsidRDefault="00EE578E" w:rsidP="00A8030C">
      <w:pPr>
        <w:tabs>
          <w:tab w:val="right" w:pos="7020"/>
          <w:tab w:val="right" w:pos="8928"/>
        </w:tabs>
        <w:ind w:left="1200"/>
        <w:rPr>
          <w:rStyle w:val="TemporaryLaw"/>
          <w:szCs w:val="16"/>
        </w:rPr>
      </w:pPr>
      <w:r w:rsidRPr="00054323">
        <w:rPr>
          <w:rStyle w:val="TemporaryLaw"/>
          <w:szCs w:val="16"/>
        </w:rPr>
        <w:t>   enforcement task force</w:t>
      </w:r>
      <w:r w:rsidRPr="00054323">
        <w:rPr>
          <w:rStyle w:val="TemporaryLaw"/>
          <w:szCs w:val="16"/>
        </w:rPr>
        <w:tab/>
        <w:t>600,000</w:t>
      </w:r>
    </w:p>
    <w:p w14:paraId="27D7BAC1"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aid to county attorneys</w:t>
      </w:r>
      <w:r w:rsidRPr="00054323">
        <w:rPr>
          <w:rStyle w:val="TemporaryLaw"/>
          <w:szCs w:val="16"/>
        </w:rPr>
        <w:tab/>
        <w:t>973,700</w:t>
      </w:r>
    </w:p>
    <w:p w14:paraId="79DFBBE7"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State aid to indigent defense</w:t>
      </w:r>
      <w:r w:rsidRPr="00054323">
        <w:rPr>
          <w:rStyle w:val="TemporaryLaw"/>
          <w:szCs w:val="16"/>
        </w:rPr>
        <w:tab/>
        <w:t>700,000</w:t>
      </w:r>
    </w:p>
    <w:p w14:paraId="6F6DF14D"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State aid for juvenile dependency</w:t>
      </w:r>
    </w:p>
    <w:p w14:paraId="0A607D12"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   proceedings fund deposit</w:t>
      </w:r>
      <w:r w:rsidRPr="00054323">
        <w:rPr>
          <w:rStyle w:val="TemporaryLaw"/>
          <w:szCs w:val="16"/>
        </w:rPr>
        <w:tab/>
        <w:t>2,000,000</w:t>
      </w:r>
    </w:p>
    <w:p w14:paraId="610D9902" w14:textId="77777777" w:rsidR="00054323" w:rsidRDefault="00EE578E" w:rsidP="00A8030C">
      <w:pPr>
        <w:tabs>
          <w:tab w:val="right" w:pos="7020"/>
          <w:tab w:val="right" w:pos="8928"/>
        </w:tabs>
        <w:ind w:left="1195"/>
        <w:rPr>
          <w:rStyle w:val="TemporaryLaw"/>
          <w:szCs w:val="16"/>
        </w:rPr>
      </w:pPr>
      <w:r w:rsidRPr="00054323">
        <w:rPr>
          <w:rStyle w:val="TemporaryLaw"/>
          <w:szCs w:val="16"/>
        </w:rPr>
        <w:t>Victim compensation and assistance</w:t>
      </w:r>
      <w:r w:rsidRPr="00054323">
        <w:rPr>
          <w:rStyle w:val="TemporaryLaw"/>
          <w:szCs w:val="16"/>
        </w:rPr>
        <w:tab/>
      </w:r>
      <w:r w:rsidRPr="00054323">
        <w:rPr>
          <w:rStyle w:val="TemporaryLaw"/>
          <w:szCs w:val="16"/>
          <w:u w:val="single"/>
        </w:rPr>
        <w:t>   6,229,700</w:t>
      </w:r>
    </w:p>
    <w:p w14:paraId="481850DF"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 Arizona criminal</w:t>
      </w:r>
    </w:p>
    <w:p w14:paraId="18E18DDC" w14:textId="77777777" w:rsidR="00054323" w:rsidRDefault="00EE578E" w:rsidP="00A8030C">
      <w:pPr>
        <w:tabs>
          <w:tab w:val="right" w:pos="7020"/>
          <w:tab w:val="right" w:pos="8928"/>
        </w:tabs>
        <w:ind w:left="1195"/>
        <w:rPr>
          <w:rStyle w:val="TemporaryLaw"/>
          <w:szCs w:val="16"/>
        </w:rPr>
      </w:pPr>
      <w:r w:rsidRPr="00054323">
        <w:rPr>
          <w:rStyle w:val="TemporaryLaw"/>
          <w:szCs w:val="16"/>
        </w:rPr>
        <w:t>justice commission</w:t>
      </w:r>
      <w:r w:rsidRPr="00054323">
        <w:rPr>
          <w:rStyle w:val="TemporaryLaw"/>
          <w:szCs w:val="16"/>
        </w:rPr>
        <w:tab/>
        <w:t>$ 14,513,600</w:t>
      </w:r>
    </w:p>
    <w:p w14:paraId="046841AB"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16060613"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4,600,000</w:t>
      </w:r>
    </w:p>
    <w:p w14:paraId="77C5B4FB" w14:textId="77777777" w:rsidR="00054323" w:rsidRDefault="00EE578E" w:rsidP="00A8030C">
      <w:pPr>
        <w:tabs>
          <w:tab w:val="right" w:pos="7020"/>
          <w:tab w:val="right" w:pos="8928"/>
        </w:tabs>
        <w:ind w:left="1200"/>
        <w:rPr>
          <w:rStyle w:val="TemporaryLaw"/>
          <w:szCs w:val="16"/>
        </w:rPr>
      </w:pPr>
      <w:r w:rsidRPr="00054323">
        <w:rPr>
          <w:rStyle w:val="TemporaryLaw"/>
          <w:szCs w:val="16"/>
        </w:rPr>
        <w:t>Criminal justice enhancement fund</w:t>
      </w:r>
      <w:r w:rsidRPr="00054323">
        <w:rPr>
          <w:rStyle w:val="TemporaryLaw"/>
          <w:szCs w:val="16"/>
        </w:rPr>
        <w:tab/>
        <w:t>742,200</w:t>
      </w:r>
    </w:p>
    <w:p w14:paraId="4C94AB64" w14:textId="77777777" w:rsidR="00054323" w:rsidRDefault="00EE578E" w:rsidP="00A8030C">
      <w:pPr>
        <w:tabs>
          <w:tab w:val="right" w:pos="7020"/>
          <w:tab w:val="right" w:pos="8928"/>
        </w:tabs>
        <w:ind w:left="1200"/>
        <w:rPr>
          <w:rStyle w:val="TemporaryLaw"/>
          <w:szCs w:val="16"/>
        </w:rPr>
      </w:pPr>
      <w:r w:rsidRPr="00054323">
        <w:rPr>
          <w:rStyle w:val="TemporaryLaw"/>
          <w:szCs w:val="16"/>
        </w:rPr>
        <w:t>Resource center fund</w:t>
      </w:r>
      <w:r w:rsidRPr="00054323">
        <w:rPr>
          <w:rStyle w:val="TemporaryLaw"/>
          <w:szCs w:val="16"/>
        </w:rPr>
        <w:tab/>
        <w:t>647,100</w:t>
      </w:r>
    </w:p>
    <w:p w14:paraId="10F56161"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aid to county attorneys fund</w:t>
      </w:r>
      <w:r w:rsidRPr="00054323">
        <w:rPr>
          <w:rStyle w:val="TemporaryLaw"/>
          <w:szCs w:val="16"/>
        </w:rPr>
        <w:tab/>
        <w:t>973,700</w:t>
      </w:r>
    </w:p>
    <w:p w14:paraId="57243430" w14:textId="77777777" w:rsidR="00054323" w:rsidRDefault="00EE578E" w:rsidP="00AC00B4">
      <w:pPr>
        <w:tabs>
          <w:tab w:val="right" w:pos="7020"/>
          <w:tab w:val="right" w:pos="8928"/>
        </w:tabs>
        <w:ind w:left="1195"/>
        <w:rPr>
          <w:rStyle w:val="TemporaryLaw"/>
          <w:szCs w:val="16"/>
        </w:rPr>
      </w:pPr>
      <w:r w:rsidRPr="00054323">
        <w:rPr>
          <w:rStyle w:val="TemporaryLaw"/>
          <w:szCs w:val="16"/>
        </w:rPr>
        <w:t>State aid to indigent defense fund</w:t>
      </w:r>
      <w:r w:rsidRPr="00054323">
        <w:rPr>
          <w:rStyle w:val="TemporaryLaw"/>
          <w:szCs w:val="16"/>
        </w:rPr>
        <w:tab/>
        <w:t>700,000</w:t>
      </w:r>
    </w:p>
    <w:p w14:paraId="5BF2128D" w14:textId="77777777" w:rsidR="00054323" w:rsidRDefault="00EE578E" w:rsidP="00AC00B4">
      <w:pPr>
        <w:tabs>
          <w:tab w:val="right" w:pos="7020"/>
          <w:tab w:val="right" w:pos="8928"/>
        </w:tabs>
        <w:ind w:left="1195"/>
        <w:rPr>
          <w:rStyle w:val="TemporaryLaw"/>
          <w:szCs w:val="16"/>
        </w:rPr>
      </w:pPr>
      <w:r w:rsidRPr="00054323">
        <w:rPr>
          <w:rStyle w:val="TemporaryLaw"/>
          <w:szCs w:val="16"/>
        </w:rPr>
        <w:t>Victim compensation and assistance</w:t>
      </w:r>
    </w:p>
    <w:p w14:paraId="5A1FF02B" w14:textId="77777777" w:rsidR="00054323" w:rsidRDefault="00EE578E" w:rsidP="00AC00B4">
      <w:pPr>
        <w:tabs>
          <w:tab w:val="right" w:pos="7020"/>
          <w:tab w:val="right" w:pos="8928"/>
        </w:tabs>
        <w:ind w:left="1195"/>
        <w:rPr>
          <w:rStyle w:val="TemporaryLaw"/>
          <w:szCs w:val="16"/>
        </w:rPr>
      </w:pPr>
      <w:r w:rsidRPr="00054323">
        <w:rPr>
          <w:rStyle w:val="TemporaryLaw"/>
          <w:szCs w:val="16"/>
        </w:rPr>
        <w:t>|| fund</w:t>
      </w:r>
      <w:r w:rsidRPr="00054323">
        <w:rPr>
          <w:rStyle w:val="TemporaryLaw"/>
          <w:szCs w:val="16"/>
        </w:rPr>
        <w:tab/>
        <w:t>6,850,600</w:t>
      </w:r>
    </w:p>
    <w:p w14:paraId="3A1AFAC6" w14:textId="77777777" w:rsidR="00054323" w:rsidRDefault="00EE578E" w:rsidP="00A8030C">
      <w:pPr>
        <w:pStyle w:val="P06-00"/>
        <w:rPr>
          <w:rStyle w:val="TemporaryLaw"/>
          <w:szCs w:val="16"/>
        </w:rPr>
      </w:pPr>
      <w:r w:rsidRPr="00054323">
        <w:rPr>
          <w:rStyle w:val="TemporaryLaw"/>
          <w:szCs w:val="16"/>
        </w:rPr>
        <w:t>All victim compensation and assistance fund monies received by the Arizona criminal justice commission in excess of $6,850,600 in fiscal year 2025-2026 are appropriated to the crime victims program.  Before spending any victim compensation and assistance fund monies in excess of $6,850,600 in fiscal year 2025-2026, the Arizona criminal justice commission shall report the intended use of the monies to the joint legislative budget committee.</w:t>
      </w:r>
    </w:p>
    <w:p w14:paraId="5A06A7A2" w14:textId="77777777" w:rsidR="00054323" w:rsidRDefault="00EE578E" w:rsidP="00A8030C">
      <w:pPr>
        <w:pStyle w:val="P06-00"/>
        <w:rPr>
          <w:rStyle w:val="TemporaryLaw"/>
          <w:szCs w:val="16"/>
        </w:rPr>
      </w:pPr>
      <w:r w:rsidRPr="00054323">
        <w:rPr>
          <w:rStyle w:val="TemporaryLaw"/>
          <w:szCs w:val="16"/>
        </w:rPr>
        <w:t>All monies received by the Arizona criminal justice commission in excess of $973,700 in fiscal year 2025-2026 from the state aid to county attorneys fund established by section 11-539, Arizona Revised Statutes, are appropriated to the state aid to county attorneys program.  Before spending any state aid to county attorneys fund monies in excess of $973,700 in fiscal year 2025-2026, the Arizona criminal justice commission shall report the intended use of the monies to the joint legislative budget committee.</w:t>
      </w:r>
    </w:p>
    <w:p w14:paraId="2CF08B13"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SCHOOLS FOR THE DEAF AND THE BLIND</w:t>
      </w:r>
    </w:p>
    <w:p w14:paraId="596050B6"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6218F42"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562.2</w:t>
      </w:r>
    </w:p>
    <w:p w14:paraId="7E4BA6D9" w14:textId="77777777" w:rsidR="00054323" w:rsidRDefault="00EE578E" w:rsidP="00A8030C">
      <w:pPr>
        <w:tabs>
          <w:tab w:val="right" w:pos="7020"/>
          <w:tab w:val="right" w:pos="8928"/>
        </w:tabs>
        <w:ind w:left="1200"/>
        <w:rPr>
          <w:rStyle w:val="TemporaryLaw"/>
          <w:szCs w:val="16"/>
        </w:rPr>
      </w:pPr>
      <w:r w:rsidRPr="00054323">
        <w:rPr>
          <w:rStyle w:val="TemporaryLaw"/>
          <w:szCs w:val="16"/>
        </w:rPr>
        <w:t>Administration/statewide</w:t>
      </w:r>
      <w:r w:rsidRPr="00054323">
        <w:rPr>
          <w:rStyle w:val="TemporaryLaw"/>
          <w:szCs w:val="16"/>
        </w:rPr>
        <w:tab/>
        <w:t>$  7,726,700</w:t>
      </w:r>
    </w:p>
    <w:p w14:paraId="18405DEB" w14:textId="77777777" w:rsidR="00054323" w:rsidRDefault="00EE578E" w:rsidP="00A8030C">
      <w:pPr>
        <w:tabs>
          <w:tab w:val="right" w:pos="7020"/>
          <w:tab w:val="right" w:pos="8928"/>
        </w:tabs>
        <w:ind w:left="1200"/>
        <w:rPr>
          <w:rStyle w:val="TemporaryLaw"/>
          <w:szCs w:val="16"/>
        </w:rPr>
      </w:pPr>
      <w:r w:rsidRPr="00054323">
        <w:rPr>
          <w:rStyle w:val="TemporaryLaw"/>
          <w:szCs w:val="16"/>
        </w:rPr>
        <w:t>Phoenix day school for the deaf</w:t>
      </w:r>
      <w:r w:rsidRPr="00054323">
        <w:rPr>
          <w:rStyle w:val="TemporaryLaw"/>
          <w:szCs w:val="16"/>
        </w:rPr>
        <w:tab/>
        <w:t>12,203,100</w:t>
      </w:r>
    </w:p>
    <w:p w14:paraId="0AD0FA04" w14:textId="77777777" w:rsidR="00054323" w:rsidRDefault="00EE578E" w:rsidP="00A8030C">
      <w:pPr>
        <w:tabs>
          <w:tab w:val="right" w:pos="7020"/>
          <w:tab w:val="right" w:pos="8928"/>
        </w:tabs>
        <w:ind w:left="1195"/>
        <w:rPr>
          <w:rStyle w:val="TemporaryLaw"/>
          <w:szCs w:val="16"/>
        </w:rPr>
      </w:pPr>
      <w:r w:rsidRPr="00054323">
        <w:rPr>
          <w:rStyle w:val="TemporaryLaw"/>
          <w:szCs w:val="16"/>
        </w:rPr>
        <w:t>Tucson campus</w:t>
      </w:r>
      <w:r w:rsidRPr="00054323">
        <w:rPr>
          <w:rStyle w:val="TemporaryLaw"/>
          <w:szCs w:val="16"/>
        </w:rPr>
        <w:tab/>
        <w:t>12,354,100</w:t>
      </w:r>
    </w:p>
    <w:p w14:paraId="35779C2F" w14:textId="77777777" w:rsidR="00054323" w:rsidRDefault="00EE578E" w:rsidP="00AC00B4">
      <w:pPr>
        <w:tabs>
          <w:tab w:val="right" w:pos="7020"/>
          <w:tab w:val="right" w:pos="8928"/>
        </w:tabs>
        <w:ind w:left="1195"/>
        <w:rPr>
          <w:rStyle w:val="TemporaryLaw"/>
          <w:szCs w:val="16"/>
        </w:rPr>
      </w:pPr>
      <w:r w:rsidRPr="00054323">
        <w:rPr>
          <w:rStyle w:val="TemporaryLaw"/>
          <w:szCs w:val="16"/>
        </w:rPr>
        <w:t>Preschool/outreach programs</w:t>
      </w:r>
      <w:r w:rsidRPr="00054323">
        <w:rPr>
          <w:rStyle w:val="TemporaryLaw"/>
          <w:szCs w:val="16"/>
        </w:rPr>
        <w:tab/>
        <w:t>6,781,200</w:t>
      </w:r>
    </w:p>
    <w:p w14:paraId="129C2F94" w14:textId="77777777" w:rsidR="00054323" w:rsidRDefault="00EE578E" w:rsidP="00AC00B4">
      <w:pPr>
        <w:tabs>
          <w:tab w:val="right" w:pos="7020"/>
          <w:tab w:val="right" w:pos="8928"/>
        </w:tabs>
        <w:ind w:left="1195"/>
        <w:rPr>
          <w:rStyle w:val="TemporaryLaw"/>
          <w:szCs w:val="16"/>
        </w:rPr>
      </w:pPr>
      <w:r w:rsidRPr="00054323">
        <w:rPr>
          <w:rStyle w:val="TemporaryLaw"/>
          <w:szCs w:val="16"/>
        </w:rPr>
        <w:t>School bus/agency vehicle</w:t>
      </w:r>
    </w:p>
    <w:p w14:paraId="22D7650A" w14:textId="77777777" w:rsidR="00054323" w:rsidRDefault="00EE578E" w:rsidP="00AC00B4">
      <w:pPr>
        <w:tabs>
          <w:tab w:val="right" w:pos="7020"/>
          <w:tab w:val="right" w:pos="8928"/>
        </w:tabs>
        <w:ind w:left="1195"/>
        <w:rPr>
          <w:rStyle w:val="TemporaryLaw"/>
          <w:szCs w:val="16"/>
        </w:rPr>
      </w:pPr>
      <w:r w:rsidRPr="00054323">
        <w:rPr>
          <w:rStyle w:val="TemporaryLaw"/>
          <w:szCs w:val="16"/>
        </w:rPr>
        <w:t>   replacement</w:t>
      </w:r>
      <w:r w:rsidRPr="00054323">
        <w:rPr>
          <w:rStyle w:val="TemporaryLaw"/>
          <w:szCs w:val="16"/>
        </w:rPr>
        <w:tab/>
        <w:t>     369,000</w:t>
      </w:r>
    </w:p>
    <w:p w14:paraId="48F33B64" w14:textId="77777777" w:rsidR="00054323" w:rsidRDefault="00EE578E" w:rsidP="00AC00B4">
      <w:pPr>
        <w:tabs>
          <w:tab w:val="right" w:pos="7020"/>
          <w:tab w:val="right" w:pos="8928"/>
        </w:tabs>
        <w:ind w:left="1195"/>
        <w:rPr>
          <w:rStyle w:val="TemporaryLaw"/>
          <w:szCs w:val="16"/>
        </w:rPr>
      </w:pPr>
      <w:r w:rsidRPr="00054323">
        <w:rPr>
          <w:rStyle w:val="TemporaryLaw"/>
          <w:szCs w:val="16"/>
        </w:rPr>
        <w:t xml:space="preserve">Supplemental early childhood </w:t>
      </w:r>
    </w:p>
    <w:p w14:paraId="76877CC1" w14:textId="77777777" w:rsidR="00054323" w:rsidRDefault="00EE578E" w:rsidP="00AC00B4">
      <w:pPr>
        <w:tabs>
          <w:tab w:val="right" w:pos="7020"/>
          <w:tab w:val="right" w:pos="8928"/>
        </w:tabs>
        <w:ind w:left="1195"/>
        <w:rPr>
          <w:rStyle w:val="TemporaryLaw"/>
          <w:szCs w:val="16"/>
        </w:rPr>
      </w:pPr>
      <w:r w:rsidRPr="00054323">
        <w:rPr>
          <w:rStyle w:val="TemporaryLaw"/>
          <w:szCs w:val="16"/>
        </w:rPr>
        <w:t>   therapies</w:t>
      </w:r>
      <w:r w:rsidRPr="00054323">
        <w:rPr>
          <w:rStyle w:val="TemporaryLaw"/>
          <w:szCs w:val="16"/>
        </w:rPr>
        <w:tab/>
        <w:t>100,000</w:t>
      </w:r>
    </w:p>
    <w:p w14:paraId="4A0C326B" w14:textId="77777777" w:rsidR="00054323" w:rsidRDefault="00EE578E" w:rsidP="00AC00B4">
      <w:pPr>
        <w:tabs>
          <w:tab w:val="right" w:pos="7020"/>
          <w:tab w:val="right" w:pos="8928"/>
        </w:tabs>
        <w:ind w:left="1195"/>
        <w:rPr>
          <w:rStyle w:val="TemporaryLaw"/>
          <w:szCs w:val="16"/>
        </w:rPr>
      </w:pPr>
      <w:r w:rsidRPr="00054323">
        <w:rPr>
          <w:rStyle w:val="TemporaryLaw"/>
          <w:szCs w:val="16"/>
        </w:rPr>
        <w:t>Cooperative services</w:t>
      </w:r>
      <w:r w:rsidRPr="00054323">
        <w:rPr>
          <w:rStyle w:val="TemporaryLaw"/>
          <w:szCs w:val="16"/>
        </w:rPr>
        <w:tab/>
        <w:t>  </w:t>
      </w:r>
      <w:r w:rsidRPr="00054323">
        <w:rPr>
          <w:rStyle w:val="TemporaryLaw"/>
          <w:szCs w:val="16"/>
          <w:u w:val="single"/>
        </w:rPr>
        <w:t>19,131,000</w:t>
      </w:r>
    </w:p>
    <w:p w14:paraId="314D8CAD" w14:textId="77777777" w:rsidR="00054323" w:rsidRDefault="00EE578E" w:rsidP="00AC00B4">
      <w:pPr>
        <w:tabs>
          <w:tab w:val="right" w:pos="7020"/>
          <w:tab w:val="right" w:pos="8928"/>
        </w:tabs>
        <w:ind w:left="1195" w:hanging="1200"/>
        <w:rPr>
          <w:rStyle w:val="TemporaryLaw"/>
          <w:szCs w:val="16"/>
        </w:rPr>
      </w:pPr>
      <w:r w:rsidRPr="00054323">
        <w:rPr>
          <w:rStyle w:val="TemporaryLaw"/>
          <w:szCs w:val="16"/>
        </w:rPr>
        <w:t>Total appropriation — Arizona state schools</w:t>
      </w:r>
    </w:p>
    <w:p w14:paraId="2455E64F" w14:textId="77777777" w:rsidR="00054323" w:rsidRDefault="00EE578E" w:rsidP="00A8030C">
      <w:pPr>
        <w:tabs>
          <w:tab w:val="right" w:pos="7020"/>
          <w:tab w:val="right" w:pos="8928"/>
        </w:tabs>
        <w:ind w:left="1195"/>
        <w:rPr>
          <w:rStyle w:val="TemporaryLaw"/>
          <w:szCs w:val="16"/>
        </w:rPr>
      </w:pPr>
      <w:r w:rsidRPr="00054323">
        <w:rPr>
          <w:rStyle w:val="TemporaryLaw"/>
          <w:szCs w:val="16"/>
        </w:rPr>
        <w:t>for the deaf and the blind</w:t>
      </w:r>
      <w:r w:rsidRPr="00054323">
        <w:rPr>
          <w:rStyle w:val="TemporaryLaw"/>
          <w:szCs w:val="16"/>
        </w:rPr>
        <w:tab/>
        <w:t>$ 58,665,100</w:t>
      </w:r>
    </w:p>
    <w:p w14:paraId="2714C15A" w14:textId="77777777" w:rsidR="00054323" w:rsidRDefault="00EE578E" w:rsidP="00A8030C">
      <w:pPr>
        <w:keepNext/>
        <w:keepLines/>
        <w:tabs>
          <w:tab w:val="right" w:pos="7020"/>
          <w:tab w:val="right" w:pos="8928"/>
        </w:tabs>
        <w:ind w:left="1195" w:hanging="480"/>
        <w:rPr>
          <w:rStyle w:val="TemporaryLaw"/>
          <w:szCs w:val="16"/>
        </w:rPr>
      </w:pPr>
      <w:r w:rsidRPr="00054323">
        <w:rPr>
          <w:rStyle w:val="TemporaryLaw"/>
          <w:szCs w:val="16"/>
        </w:rPr>
        <w:t>Fund sources:</w:t>
      </w:r>
    </w:p>
    <w:p w14:paraId="5C7E891B" w14:textId="77777777" w:rsidR="00054323" w:rsidRDefault="00EE578E" w:rsidP="00A8030C">
      <w:pPr>
        <w:keepNext/>
        <w:keepLines/>
        <w:tabs>
          <w:tab w:val="right" w:pos="7020"/>
          <w:tab w:val="right" w:pos="8928"/>
        </w:tabs>
        <w:ind w:left="1195" w:hanging="30"/>
        <w:rPr>
          <w:rStyle w:val="TemporaryLaw"/>
          <w:szCs w:val="16"/>
        </w:rPr>
      </w:pPr>
      <w:r w:rsidRPr="00054323">
        <w:rPr>
          <w:rStyle w:val="TemporaryLaw"/>
          <w:szCs w:val="16"/>
        </w:rPr>
        <w:t>State general fund</w:t>
      </w:r>
      <w:r w:rsidRPr="00054323">
        <w:rPr>
          <w:rStyle w:val="TemporaryLaw"/>
          <w:szCs w:val="16"/>
        </w:rPr>
        <w:tab/>
        <w:t>$ 25,391,300</w:t>
      </w:r>
    </w:p>
    <w:p w14:paraId="34D687B1" w14:textId="77777777" w:rsidR="00054323" w:rsidRDefault="00EE578E" w:rsidP="00A8030C">
      <w:pPr>
        <w:tabs>
          <w:tab w:val="right" w:pos="7020"/>
          <w:tab w:val="right" w:pos="8928"/>
        </w:tabs>
        <w:ind w:left="1195" w:hanging="30"/>
        <w:rPr>
          <w:rStyle w:val="TemporaryLaw"/>
          <w:szCs w:val="16"/>
        </w:rPr>
      </w:pPr>
      <w:r w:rsidRPr="00054323">
        <w:rPr>
          <w:rStyle w:val="TemporaryLaw"/>
          <w:szCs w:val="16"/>
        </w:rPr>
        <w:t>Schools for the deaf and</w:t>
      </w:r>
    </w:p>
    <w:p w14:paraId="667EE3F9" w14:textId="77777777" w:rsidR="00054323" w:rsidRDefault="00EE578E" w:rsidP="00A8030C">
      <w:pPr>
        <w:tabs>
          <w:tab w:val="right" w:pos="7020"/>
          <w:tab w:val="right" w:pos="8928"/>
        </w:tabs>
        <w:ind w:left="1195" w:hanging="30"/>
        <w:rPr>
          <w:rStyle w:val="TemporaryLaw"/>
          <w:szCs w:val="16"/>
        </w:rPr>
      </w:pPr>
      <w:r w:rsidRPr="00054323">
        <w:rPr>
          <w:rStyle w:val="TemporaryLaw"/>
          <w:szCs w:val="16"/>
        </w:rPr>
        <w:t>   the blind fund</w:t>
      </w:r>
      <w:r w:rsidRPr="00054323">
        <w:rPr>
          <w:rStyle w:val="TemporaryLaw"/>
          <w:szCs w:val="16"/>
        </w:rPr>
        <w:tab/>
        <w:t>14,142,800</w:t>
      </w:r>
    </w:p>
    <w:p w14:paraId="7764FCFF" w14:textId="77777777" w:rsidR="00054323" w:rsidRDefault="00EE578E" w:rsidP="00A8030C">
      <w:pPr>
        <w:tabs>
          <w:tab w:val="right" w:pos="7020"/>
          <w:tab w:val="right" w:pos="8928"/>
        </w:tabs>
        <w:ind w:left="1195" w:hanging="30"/>
        <w:rPr>
          <w:rStyle w:val="TemporaryLaw"/>
          <w:szCs w:val="16"/>
        </w:rPr>
      </w:pPr>
      <w:r w:rsidRPr="00054323">
        <w:rPr>
          <w:rStyle w:val="TemporaryLaw"/>
          <w:szCs w:val="16"/>
        </w:rPr>
        <w:t>Cooperative services fund</w:t>
      </w:r>
      <w:r w:rsidRPr="00054323">
        <w:rPr>
          <w:rStyle w:val="TemporaryLaw"/>
          <w:szCs w:val="16"/>
        </w:rPr>
        <w:tab/>
        <w:t>19,131,000</w:t>
      </w:r>
    </w:p>
    <w:p w14:paraId="6594D5B2" w14:textId="77777777" w:rsidR="00054323" w:rsidRDefault="00EE578E" w:rsidP="00A8030C">
      <w:pPr>
        <w:pStyle w:val="P06-00"/>
        <w:rPr>
          <w:rStyle w:val="TemporaryLaw"/>
          <w:szCs w:val="16"/>
        </w:rPr>
      </w:pPr>
      <w:r w:rsidRPr="00054323">
        <w:rPr>
          <w:rStyle w:val="TemporaryLaw"/>
          <w:szCs w:val="16"/>
        </w:rPr>
        <w:t>Before spending any schools for the deaf and the blind fund monies in excess of $14,142,800 in fiscal year 2025-2026, the Arizona state schools for the deaf and the blind shall report to the joint legislative budget committee the intended use of the monies.</w:t>
      </w:r>
    </w:p>
    <w:p w14:paraId="6A360F94" w14:textId="77777777" w:rsidR="00054323" w:rsidRDefault="00EE578E" w:rsidP="00A8030C">
      <w:pPr>
        <w:pStyle w:val="P06-00"/>
        <w:rPr>
          <w:rStyle w:val="TemporaryLaw"/>
          <w:szCs w:val="16"/>
        </w:rPr>
      </w:pPr>
      <w:r w:rsidRPr="00054323">
        <w:rPr>
          <w:rStyle w:val="TemporaryLaw"/>
          <w:szCs w:val="16"/>
        </w:rPr>
        <w:t>Before spending any cooperative services fund monies in excess of $19,131,000 in fiscal year 2025-2026, the Arizona state schools for the deaf and the blind shall report to the joint legislative budget committee the intended use of the monies.</w:t>
      </w:r>
    </w:p>
    <w:p w14:paraId="29975088" w14:textId="77777777" w:rsidR="00054323" w:rsidRDefault="00EE578E" w:rsidP="00A8030C">
      <w:pPr>
        <w:ind w:firstLine="720"/>
        <w:rPr>
          <w:rStyle w:val="TemporaryLaw"/>
          <w:szCs w:val="16"/>
        </w:rPr>
      </w:pPr>
      <w:r w:rsidRPr="00054323">
        <w:rPr>
          <w:rStyle w:val="TemporaryLaw"/>
          <w:szCs w:val="16"/>
        </w:rPr>
        <w:t>The monies appropriated in the supplemental early childhood therapies line item in fiscal year 2025-2026 shall be spent to contract with multiple providers to provide supplemental early childhood listening and spoken language therapies, including parent coaching services, to eligible infants and toddlers from birth to three years of age and their families.  Contractors chosen to provide the supplemental early childhood listening and spoken language therapies shall ensure that the services will be provided by or overseen by a certified auditory verbal educator or therapist in a natural environment, a clinical setting, an educational setting or virtually.</w:t>
      </w:r>
    </w:p>
    <w:p w14:paraId="71BA4DB6"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COMMISSION FOR THE DEAF AND THE HARD OF HEARING</w:t>
      </w:r>
    </w:p>
    <w:p w14:paraId="3CBC78D9"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FF4BB04"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21.0</w:t>
      </w:r>
    </w:p>
    <w:p w14:paraId="25FB232C"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4,655,800</w:t>
      </w:r>
    </w:p>
    <w:p w14:paraId="2ADA25E8" w14:textId="77777777" w:rsidR="00054323" w:rsidRDefault="00EE578E" w:rsidP="00A8030C">
      <w:pPr>
        <w:tabs>
          <w:tab w:val="right" w:pos="7020"/>
          <w:tab w:val="right" w:pos="8928"/>
        </w:tabs>
        <w:ind w:left="1195"/>
        <w:rPr>
          <w:rStyle w:val="TemporaryLaw"/>
          <w:szCs w:val="16"/>
        </w:rPr>
      </w:pPr>
      <w:r w:rsidRPr="00054323">
        <w:rPr>
          <w:rStyle w:val="TemporaryLaw"/>
          <w:szCs w:val="16"/>
        </w:rPr>
        <w:t>Support services for the</w:t>
      </w:r>
    </w:p>
    <w:p w14:paraId="5633FA6E" w14:textId="77777777" w:rsidR="00054323" w:rsidRDefault="00EE578E" w:rsidP="00A8030C">
      <w:pPr>
        <w:tabs>
          <w:tab w:val="right" w:pos="7020"/>
          <w:tab w:val="right" w:pos="8928"/>
        </w:tabs>
        <w:ind w:left="1195"/>
        <w:rPr>
          <w:rStyle w:val="TemporaryLaw"/>
          <w:szCs w:val="16"/>
        </w:rPr>
      </w:pPr>
      <w:r w:rsidRPr="00054323">
        <w:rPr>
          <w:rStyle w:val="TemporaryLaw"/>
          <w:szCs w:val="16"/>
        </w:rPr>
        <w:t>   deaf-blind</w:t>
      </w:r>
      <w:r w:rsidRPr="00054323">
        <w:rPr>
          <w:rStyle w:val="TemporaryLaw"/>
          <w:szCs w:val="16"/>
        </w:rPr>
        <w:tab/>
      </w:r>
      <w:r w:rsidRPr="00054323">
        <w:rPr>
          <w:rStyle w:val="TemporaryLaw"/>
          <w:szCs w:val="16"/>
          <w:u w:val="single"/>
        </w:rPr>
        <w:t>     350,000</w:t>
      </w:r>
    </w:p>
    <w:p w14:paraId="6562432B" w14:textId="77777777" w:rsidR="00054323" w:rsidRDefault="00EE578E" w:rsidP="00A8030C">
      <w:pPr>
        <w:tabs>
          <w:tab w:val="right" w:pos="7020"/>
          <w:tab w:val="right" w:pos="8928"/>
        </w:tabs>
        <w:ind w:left="1200" w:hanging="1200"/>
        <w:rPr>
          <w:rStyle w:val="TemporaryLaw"/>
          <w:szCs w:val="16"/>
        </w:rPr>
      </w:pPr>
      <w:r w:rsidRPr="00054323">
        <w:rPr>
          <w:rStyle w:val="TemporaryLaw"/>
          <w:szCs w:val="16"/>
        </w:rPr>
        <w:t>Total appropriation — commission for the</w:t>
      </w:r>
    </w:p>
    <w:p w14:paraId="7133B6C9" w14:textId="77777777" w:rsidR="00054323" w:rsidRDefault="00EE578E" w:rsidP="00A8030C">
      <w:pPr>
        <w:tabs>
          <w:tab w:val="right" w:pos="7020"/>
          <w:tab w:val="right" w:pos="8928"/>
        </w:tabs>
        <w:ind w:left="1200"/>
        <w:rPr>
          <w:rStyle w:val="TemporaryLaw"/>
          <w:szCs w:val="16"/>
        </w:rPr>
      </w:pPr>
      <w:r w:rsidRPr="00054323">
        <w:rPr>
          <w:rStyle w:val="TemporaryLaw"/>
          <w:szCs w:val="16"/>
        </w:rPr>
        <w:t>deaf and the hard of hearing</w:t>
      </w:r>
      <w:r w:rsidRPr="00054323">
        <w:rPr>
          <w:rStyle w:val="TemporaryLaw"/>
          <w:szCs w:val="16"/>
        </w:rPr>
        <w:tab/>
        <w:t>$  5,005,800</w:t>
      </w:r>
    </w:p>
    <w:p w14:paraId="3896ADF0" w14:textId="77777777" w:rsidR="00054323" w:rsidRDefault="00EE578E" w:rsidP="00A8030C">
      <w:pPr>
        <w:keepNext/>
        <w:keepLines/>
        <w:tabs>
          <w:tab w:val="left" w:pos="0"/>
          <w:tab w:val="left" w:pos="720"/>
          <w:tab w:val="right" w:pos="7020"/>
        </w:tabs>
        <w:ind w:firstLine="720"/>
        <w:rPr>
          <w:rStyle w:val="TemporaryLaw"/>
          <w:szCs w:val="16"/>
        </w:rPr>
      </w:pPr>
      <w:r w:rsidRPr="00054323">
        <w:rPr>
          <w:rStyle w:val="TemporaryLaw"/>
          <w:szCs w:val="16"/>
        </w:rPr>
        <w:t>Fund sources:</w:t>
      </w:r>
    </w:p>
    <w:p w14:paraId="76026C50"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Telecommunication fund for</w:t>
      </w:r>
    </w:p>
    <w:p w14:paraId="2C2B3098"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||the deaf</w:t>
      </w:r>
      <w:r w:rsidRPr="00054323">
        <w:rPr>
          <w:rStyle w:val="TemporaryLaw"/>
          <w:szCs w:val="16"/>
        </w:rPr>
        <w:tab/>
        <w:t>$  5,005,800</w:t>
      </w:r>
    </w:p>
    <w:p w14:paraId="20E06264" w14:textId="77777777" w:rsidR="00054323" w:rsidRDefault="00EE578E" w:rsidP="00A8030C">
      <w:pPr>
        <w:tabs>
          <w:tab w:val="right" w:pos="7020"/>
          <w:tab w:val="right" w:pos="8928"/>
        </w:tabs>
        <w:ind w:firstLine="720"/>
        <w:rPr>
          <w:rStyle w:val="TemporaryLaw"/>
          <w:szCs w:val="16"/>
        </w:rPr>
      </w:pPr>
      <w:r w:rsidRPr="00054323">
        <w:rPr>
          <w:rStyle w:val="TemporaryLaw"/>
          <w:szCs w:val="16"/>
        </w:rPr>
        <w:t>The $200,000 appropriated to the commission for the deaf and the hard of hearing by Laws 2024, chapter 209, section 34 in fiscal year 2024</w:t>
      </w:r>
      <w:r w:rsidRPr="00054323">
        <w:rPr>
          <w:rStyle w:val="TemporaryLaw"/>
          <w:szCs w:val="16"/>
        </w:rPr>
        <w:noBreakHyphen/>
        <w:t>2025 for the website security upgrades is exempt from the provisions of section 35-190, Arizona Revised Statutes, relating to the lapsing of appropriations, until June 30, 2026.</w:t>
      </w:r>
    </w:p>
    <w:p w14:paraId="29CBF234"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DENTAL EXAMINERS</w:t>
      </w:r>
    </w:p>
    <w:p w14:paraId="70DA23FA"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BB3EA2D"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13.0</w:t>
      </w:r>
    </w:p>
    <w:p w14:paraId="20FE152F"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Lump sum appropriation</w:t>
      </w:r>
      <w:r w:rsidRPr="00054323">
        <w:rPr>
          <w:rStyle w:val="TemporaryLaw"/>
          <w:szCs w:val="16"/>
        </w:rPr>
        <w:tab/>
        <w:t>$   2,120,500</w:t>
      </w:r>
    </w:p>
    <w:p w14:paraId="0B1F1AA4" w14:textId="77777777" w:rsidR="00054323" w:rsidRDefault="00EE578E" w:rsidP="00A8030C">
      <w:pPr>
        <w:pStyle w:val="BodyTextIndent"/>
        <w:tabs>
          <w:tab w:val="clear" w:pos="0"/>
          <w:tab w:val="clear" w:pos="720"/>
          <w:tab w:val="right" w:pos="7020"/>
          <w:tab w:val="right" w:pos="8910"/>
        </w:tabs>
        <w:rPr>
          <w:rStyle w:val="TemporaryLaw"/>
          <w:szCs w:val="16"/>
        </w:rPr>
      </w:pPr>
      <w:r w:rsidRPr="00054323">
        <w:rPr>
          <w:rStyle w:val="TemporaryLaw"/>
          <w:szCs w:val="16"/>
        </w:rPr>
        <w:t>Fund sources:</w:t>
      </w:r>
    </w:p>
    <w:p w14:paraId="19538DA8" w14:textId="77777777" w:rsidR="00054323" w:rsidRDefault="00EE578E" w:rsidP="00A8030C">
      <w:pPr>
        <w:tabs>
          <w:tab w:val="right" w:pos="7020"/>
          <w:tab w:val="right" w:pos="8928"/>
        </w:tabs>
        <w:ind w:left="1195"/>
        <w:rPr>
          <w:rStyle w:val="TemporaryLaw"/>
          <w:szCs w:val="16"/>
        </w:rPr>
      </w:pPr>
      <w:r w:rsidRPr="00054323">
        <w:rPr>
          <w:rStyle w:val="TemporaryLaw"/>
          <w:szCs w:val="16"/>
        </w:rPr>
        <w:t>Dental board fund</w:t>
      </w:r>
      <w:r w:rsidRPr="00054323">
        <w:rPr>
          <w:rStyle w:val="TemporaryLaw"/>
          <w:szCs w:val="16"/>
        </w:rPr>
        <w:tab/>
        <w:t>$   2,120,500</w:t>
      </w:r>
    </w:p>
    <w:p w14:paraId="5B8AA542"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OFFICE OF ECONOMIC OPPORTUNITY</w:t>
      </w:r>
    </w:p>
    <w:p w14:paraId="2DA725DE"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2D03FE88"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FTE positions</w:t>
      </w:r>
      <w:r w:rsidRPr="00054323">
        <w:rPr>
          <w:rStyle w:val="TemporaryLaw"/>
          <w:szCs w:val="16"/>
        </w:rPr>
        <w:tab/>
        <w:t>5.0</w:t>
      </w:r>
    </w:p>
    <w:p w14:paraId="2FD881DD" w14:textId="77777777" w:rsidR="00054323" w:rsidRDefault="00EE578E" w:rsidP="00AC00B4">
      <w:pPr>
        <w:tabs>
          <w:tab w:val="left" w:pos="1200"/>
          <w:tab w:val="right" w:pos="7020"/>
        </w:tabs>
        <w:ind w:left="1200"/>
        <w:rPr>
          <w:rStyle w:val="TemporaryLaw"/>
          <w:szCs w:val="16"/>
        </w:rPr>
      </w:pPr>
      <w:r w:rsidRPr="00054323">
        <w:rPr>
          <w:rStyle w:val="TemporaryLaw"/>
          <w:szCs w:val="16"/>
        </w:rPr>
        <w:t>Operating lump sum appropriation</w:t>
      </w:r>
      <w:r w:rsidRPr="00054323">
        <w:rPr>
          <w:rStyle w:val="TemporaryLaw"/>
          <w:szCs w:val="16"/>
        </w:rPr>
        <w:tab/>
        <w:t>$     507,100</w:t>
      </w:r>
    </w:p>
    <w:p w14:paraId="7165259C" w14:textId="77777777" w:rsidR="00054323" w:rsidRDefault="00EE578E" w:rsidP="00AC00B4">
      <w:pPr>
        <w:tabs>
          <w:tab w:val="left" w:pos="1200"/>
          <w:tab w:val="right" w:pos="7020"/>
        </w:tabs>
        <w:ind w:left="1200"/>
        <w:rPr>
          <w:rStyle w:val="TemporaryLaw"/>
          <w:szCs w:val="16"/>
        </w:rPr>
      </w:pPr>
      <w:r w:rsidRPr="00054323">
        <w:rPr>
          <w:rStyle w:val="TemporaryLaw"/>
          <w:szCs w:val="16"/>
        </w:rPr>
        <w:t xml:space="preserve">Adult workforce diploma program </w:t>
      </w:r>
    </w:p>
    <w:p w14:paraId="2B5527A9" w14:textId="77777777" w:rsidR="00054323" w:rsidRDefault="00EE578E" w:rsidP="00AC00B4">
      <w:pPr>
        <w:tabs>
          <w:tab w:val="left" w:pos="1200"/>
          <w:tab w:val="right" w:pos="7020"/>
        </w:tabs>
        <w:ind w:left="1200"/>
        <w:rPr>
          <w:rStyle w:val="TemporaryLaw"/>
          <w:szCs w:val="16"/>
        </w:rPr>
      </w:pPr>
      <w:r w:rsidRPr="00054323">
        <w:rPr>
          <w:rStyle w:val="TemporaryLaw"/>
          <w:szCs w:val="16"/>
        </w:rPr>
        <w:t xml:space="preserve">   fund deposit </w:t>
      </w:r>
      <w:r w:rsidRPr="00054323">
        <w:rPr>
          <w:rStyle w:val="TemporaryLaw"/>
          <w:szCs w:val="16"/>
        </w:rPr>
        <w:tab/>
      </w:r>
      <w:r w:rsidRPr="00054323">
        <w:rPr>
          <w:rStyle w:val="TemporaryLaw"/>
          <w:rFonts w:eastAsiaTheme="majorEastAsia"/>
        </w:rPr>
        <w:t>2,000,000</w:t>
      </w:r>
    </w:p>
    <w:p w14:paraId="1DADB9F7" w14:textId="77777777" w:rsidR="00054323" w:rsidRDefault="00EE578E" w:rsidP="00AC00B4">
      <w:pPr>
        <w:tabs>
          <w:tab w:val="left" w:pos="1200"/>
          <w:tab w:val="right" w:pos="7020"/>
        </w:tabs>
        <w:ind w:left="1200"/>
        <w:rPr>
          <w:rStyle w:val="TemporaryLaw"/>
          <w:szCs w:val="16"/>
        </w:rPr>
      </w:pPr>
      <w:r w:rsidRPr="00054323">
        <w:rPr>
          <w:rStyle w:val="TemporaryLaw"/>
          <w:szCs w:val="16"/>
        </w:rPr>
        <w:t>Dual enrollment student development</w:t>
      </w:r>
    </w:p>
    <w:p w14:paraId="754EE7A5" w14:textId="77777777" w:rsidR="00054323" w:rsidRDefault="00EE578E" w:rsidP="00AC00B4">
      <w:pPr>
        <w:tabs>
          <w:tab w:val="left" w:pos="1200"/>
          <w:tab w:val="right" w:pos="7020"/>
        </w:tabs>
        <w:ind w:left="1200"/>
        <w:rPr>
          <w:rStyle w:val="TemporaryLaw"/>
          <w:szCs w:val="16"/>
        </w:rPr>
      </w:pPr>
      <w:r w:rsidRPr="00054323">
        <w:rPr>
          <w:rStyle w:val="TemporaryLaw"/>
          <w:szCs w:val="16"/>
        </w:rPr>
        <w:t>   program</w:t>
      </w:r>
      <w:r w:rsidRPr="00054323">
        <w:rPr>
          <w:rStyle w:val="TemporaryLaw"/>
          <w:szCs w:val="16"/>
        </w:rPr>
        <w:tab/>
        <w:t> </w:t>
      </w:r>
      <w:r w:rsidRPr="00054323">
        <w:rPr>
          <w:rStyle w:val="TemporaryLaw"/>
          <w:szCs w:val="16"/>
          <w:u w:val="single"/>
        </w:rPr>
        <w:t>1,500,000*</w:t>
      </w:r>
    </w:p>
    <w:p w14:paraId="43E1A535" w14:textId="77777777" w:rsidR="00054323" w:rsidRDefault="00EE578E" w:rsidP="00AC00B4">
      <w:pPr>
        <w:tabs>
          <w:tab w:val="left" w:pos="1200"/>
          <w:tab w:val="right" w:pos="7020"/>
        </w:tabs>
        <w:rPr>
          <w:rStyle w:val="TemporaryLaw"/>
          <w:szCs w:val="16"/>
        </w:rPr>
      </w:pPr>
      <w:r w:rsidRPr="00054323">
        <w:rPr>
          <w:rStyle w:val="TemporaryLaw"/>
          <w:szCs w:val="16"/>
        </w:rPr>
        <w:t>Total appropriation – office of economic</w:t>
      </w:r>
    </w:p>
    <w:p w14:paraId="076AE2FF" w14:textId="77777777" w:rsidR="00054323" w:rsidRDefault="00EE578E" w:rsidP="00AC00B4">
      <w:pPr>
        <w:tabs>
          <w:tab w:val="left" w:pos="1200"/>
          <w:tab w:val="right" w:pos="7020"/>
        </w:tabs>
        <w:ind w:left="720"/>
        <w:rPr>
          <w:rStyle w:val="TemporaryLaw"/>
          <w:szCs w:val="16"/>
        </w:rPr>
      </w:pPr>
      <w:r w:rsidRPr="00054323">
        <w:rPr>
          <w:rStyle w:val="TemporaryLaw"/>
          <w:szCs w:val="16"/>
        </w:rPr>
        <w:t>    opportunity</w:t>
      </w:r>
      <w:r w:rsidRPr="00054323">
        <w:rPr>
          <w:rStyle w:val="TemporaryLaw"/>
          <w:szCs w:val="16"/>
        </w:rPr>
        <w:tab/>
        <w:t>$   </w:t>
      </w:r>
      <w:r w:rsidRPr="00054323">
        <w:rPr>
          <w:rStyle w:val="TemporaryLaw"/>
          <w:rFonts w:eastAsiaTheme="majorEastAsia"/>
        </w:rPr>
        <w:t>4,007,100</w:t>
      </w:r>
    </w:p>
    <w:p w14:paraId="6459A67B" w14:textId="77777777" w:rsidR="00054323" w:rsidRDefault="00EE578E" w:rsidP="00AC00B4">
      <w:pPr>
        <w:pStyle w:val="BodyTextIndent"/>
        <w:tabs>
          <w:tab w:val="clear" w:pos="0"/>
          <w:tab w:val="clear" w:pos="720"/>
          <w:tab w:val="right" w:pos="7020"/>
          <w:tab w:val="right" w:pos="8910"/>
        </w:tabs>
        <w:rPr>
          <w:rStyle w:val="TemporaryLaw"/>
          <w:szCs w:val="16"/>
        </w:rPr>
      </w:pPr>
      <w:r w:rsidRPr="00054323">
        <w:rPr>
          <w:rStyle w:val="TemporaryLaw"/>
          <w:szCs w:val="16"/>
        </w:rPr>
        <w:t>Fund sources:</w:t>
      </w:r>
    </w:p>
    <w:p w14:paraId="7315EB30" w14:textId="77777777" w:rsidR="00054323" w:rsidRDefault="00EE578E" w:rsidP="00A8030C">
      <w:pPr>
        <w:pStyle w:val="P10-10"/>
        <w:tabs>
          <w:tab w:val="right" w:pos="7020"/>
          <w:tab w:val="right" w:pos="8730"/>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4,007,100</w:t>
      </w:r>
    </w:p>
    <w:p w14:paraId="4DA155EA" w14:textId="77777777" w:rsidR="00054323" w:rsidRDefault="00EE578E" w:rsidP="00A8030C">
      <w:pPr>
        <w:pStyle w:val="P06-00"/>
        <w:rPr>
          <w:rFonts w:eastAsiaTheme="majorEastAsia"/>
        </w:rPr>
      </w:pPr>
      <w:r w:rsidRPr="00054323">
        <w:rPr>
          <w:rStyle w:val="TemporaryLaw"/>
          <w:rFonts w:eastAsiaTheme="majorEastAsia"/>
        </w:rPr>
        <w:t xml:space="preserve">Any unexpended and unencumbered monies in the adult workforce diploma program fund established by section 15-217.02, Arizona Revised Statutes, are transferred on or before June 30, 2025 to the adult workforce diploma program fund established by section 41-5421, Arizona Revised Statutes, </w:t>
      </w:r>
      <w:r w:rsidRPr="00054323">
        <w:rPr>
          <w:rStyle w:val="TemporaryLaw"/>
        </w:rPr>
        <w:t>as added in the fifty</w:t>
      </w:r>
      <w:r w:rsidRPr="00054323">
        <w:rPr>
          <w:rStyle w:val="TemporaryLaw"/>
        </w:rPr>
        <w:noBreakHyphen/>
        <w:t>seventh legislature, first regular session</w:t>
      </w:r>
      <w:r w:rsidRPr="00054323">
        <w:rPr>
          <w:rStyle w:val="TemporaryLaw"/>
          <w:rFonts w:eastAsiaTheme="majorEastAsia"/>
        </w:rPr>
        <w:t>.</w:t>
      </w:r>
    </w:p>
    <w:p w14:paraId="141FA59A" w14:textId="77777777" w:rsidR="00054323" w:rsidRDefault="00EE578E" w:rsidP="00A8030C">
      <w:pPr>
        <w:pStyle w:val="P10-10"/>
        <w:tabs>
          <w:tab w:val="right" w:pos="7020"/>
          <w:tab w:val="right" w:pos="8730"/>
        </w:tabs>
        <w:ind w:left="0" w:firstLine="720"/>
        <w:rPr>
          <w:szCs w:val="16"/>
        </w:rPr>
      </w:pPr>
      <w:r w:rsidRPr="00054323">
        <w:rPr>
          <w:rStyle w:val="TemporaryLaw"/>
          <w:szCs w:val="16"/>
        </w:rPr>
        <w:t>The amount appropriated for the dual enrollment student development program line item in fiscal year 2025-2026 shall be distributed for dual enrollment programs at community colleges, with a priority to serve students who qualify for free and reduced-price lunch.  The office of economic opportunity may retain up to three percent of the appropriated amount for administration.  On or before December 31, 2025, the office of economic opportunity shall submit a report to the president of the senate, the speaker of the house of representatives and the governor that outlines the number of students enrolled in dual enrollment programs funded by the office of economic opportunity, the number of students enrolled by grade level, the number of credits earned and the number of projected students that will be served in 2025.</w:t>
      </w:r>
    </w:p>
    <w:p w14:paraId="0A0547C8"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ECONOMIC SECURITY</w:t>
      </w:r>
    </w:p>
    <w:p w14:paraId="0DA12E65"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B8DF2C0"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FTE positions</w:t>
      </w:r>
      <w:r w:rsidRPr="00054323">
        <w:rPr>
          <w:rStyle w:val="TemporaryLaw"/>
          <w:szCs w:val="16"/>
        </w:rPr>
        <w:tab/>
        <w:t>4,727.8</w:t>
      </w:r>
    </w:p>
    <w:p w14:paraId="2080D3FB"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Operating lump sum appropriation</w:t>
      </w:r>
      <w:r w:rsidRPr="00054323">
        <w:rPr>
          <w:rStyle w:val="TemporaryLaw"/>
          <w:szCs w:val="16"/>
        </w:rPr>
        <w:tab/>
        <w:t>$365,941,800</w:t>
      </w:r>
    </w:p>
    <w:p w14:paraId="05CBF6F2" w14:textId="77777777" w:rsidR="00054323" w:rsidRDefault="00EE578E" w:rsidP="00A8030C">
      <w:pPr>
        <w:tabs>
          <w:tab w:val="right" w:pos="7020"/>
          <w:tab w:val="right" w:pos="8928"/>
        </w:tabs>
        <w:ind w:firstLine="720"/>
        <w:rPr>
          <w:rStyle w:val="TemporaryLaw"/>
          <w:szCs w:val="16"/>
          <w:u w:val="single"/>
        </w:rPr>
      </w:pPr>
      <w:r w:rsidRPr="00054323">
        <w:rPr>
          <w:rStyle w:val="TemporaryLaw"/>
          <w:szCs w:val="16"/>
          <w:u w:val="single"/>
        </w:rPr>
        <w:t>Administration</w:t>
      </w:r>
    </w:p>
    <w:p w14:paraId="6B54BA61"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Attorney general legal services</w:t>
      </w:r>
      <w:r w:rsidRPr="00054323">
        <w:rPr>
          <w:rStyle w:val="TemporaryLaw"/>
          <w:szCs w:val="16"/>
        </w:rPr>
        <w:tab/>
        <w:t>12,810,300</w:t>
      </w:r>
    </w:p>
    <w:p w14:paraId="201C3487" w14:textId="77777777" w:rsidR="00054323" w:rsidRDefault="00EE578E" w:rsidP="00AC00B4">
      <w:pPr>
        <w:tabs>
          <w:tab w:val="right" w:pos="7020"/>
          <w:tab w:val="right" w:pos="8928"/>
        </w:tabs>
        <w:ind w:firstLine="720"/>
        <w:rPr>
          <w:rStyle w:val="TemporaryLaw"/>
          <w:szCs w:val="16"/>
          <w:u w:val="single"/>
        </w:rPr>
      </w:pPr>
      <w:r w:rsidRPr="00054323">
        <w:rPr>
          <w:rStyle w:val="TemporaryLaw"/>
          <w:szCs w:val="16"/>
          <w:u w:val="single"/>
        </w:rPr>
        <w:t>Aging and adult services</w:t>
      </w:r>
    </w:p>
    <w:p w14:paraId="31D97D1D" w14:textId="77777777" w:rsidR="00054323" w:rsidRDefault="00EE578E" w:rsidP="00AC00B4">
      <w:pPr>
        <w:tabs>
          <w:tab w:val="left" w:pos="0"/>
          <w:tab w:val="left" w:pos="1200"/>
          <w:tab w:val="right" w:pos="7020"/>
        </w:tabs>
        <w:ind w:left="1200"/>
        <w:rPr>
          <w:rStyle w:val="TemporaryLaw"/>
          <w:szCs w:val="16"/>
        </w:rPr>
      </w:pPr>
      <w:r w:rsidRPr="00054323">
        <w:rPr>
          <w:rStyle w:val="TemporaryLaw"/>
          <w:szCs w:val="16"/>
        </w:rPr>
        <w:t>Adult services</w:t>
      </w:r>
      <w:r w:rsidRPr="00054323">
        <w:rPr>
          <w:rStyle w:val="TemporaryLaw"/>
          <w:szCs w:val="16"/>
        </w:rPr>
        <w:tab/>
      </w:r>
      <w:r w:rsidRPr="00054323">
        <w:rPr>
          <w:rStyle w:val="TemporaryLaw"/>
          <w:rFonts w:eastAsiaTheme="majorEastAsia"/>
        </w:rPr>
        <w:t>12,731,900</w:t>
      </w:r>
    </w:p>
    <w:p w14:paraId="742ED66D" w14:textId="77777777" w:rsidR="00054323" w:rsidRDefault="00EE578E" w:rsidP="00AC00B4">
      <w:pPr>
        <w:tabs>
          <w:tab w:val="left" w:pos="0"/>
          <w:tab w:val="left" w:pos="1200"/>
          <w:tab w:val="right" w:pos="7020"/>
        </w:tabs>
        <w:ind w:left="1200"/>
        <w:rPr>
          <w:rStyle w:val="TemporaryLaw"/>
          <w:szCs w:val="16"/>
        </w:rPr>
      </w:pPr>
      <w:r w:rsidRPr="00054323">
        <w:rPr>
          <w:rStyle w:val="TemporaryLaw"/>
          <w:szCs w:val="16"/>
        </w:rPr>
        <w:t>Area agencies on aging</w:t>
      </w:r>
    </w:p>
    <w:p w14:paraId="445286F2" w14:textId="77777777" w:rsidR="00054323" w:rsidRDefault="00EE578E" w:rsidP="00AC00B4">
      <w:pPr>
        <w:tabs>
          <w:tab w:val="left" w:pos="0"/>
          <w:tab w:val="left" w:pos="1200"/>
          <w:tab w:val="right" w:pos="7020"/>
        </w:tabs>
        <w:ind w:left="1200"/>
        <w:rPr>
          <w:rStyle w:val="TemporaryLaw"/>
          <w:szCs w:val="16"/>
        </w:rPr>
      </w:pPr>
      <w:r w:rsidRPr="00054323">
        <w:rPr>
          <w:rStyle w:val="TemporaryLaw"/>
          <w:szCs w:val="16"/>
        </w:rPr>
        <w:t>   housing assistance</w:t>
      </w:r>
      <w:r w:rsidRPr="00054323">
        <w:rPr>
          <w:rStyle w:val="TemporaryLaw"/>
          <w:szCs w:val="16"/>
        </w:rPr>
        <w:tab/>
        <w:t>5,000,000*</w:t>
      </w:r>
    </w:p>
    <w:p w14:paraId="53478E6E" w14:textId="77777777" w:rsidR="00054323" w:rsidRDefault="00EE578E" w:rsidP="00AC00B4">
      <w:pPr>
        <w:tabs>
          <w:tab w:val="left" w:pos="0"/>
          <w:tab w:val="left" w:pos="1200"/>
          <w:tab w:val="right" w:pos="7020"/>
        </w:tabs>
        <w:ind w:left="1200"/>
        <w:rPr>
          <w:rStyle w:val="AmendCode"/>
          <w:rFonts w:eastAsiaTheme="majorEastAsia"/>
          <w:szCs w:val="16"/>
        </w:rPr>
      </w:pPr>
      <w:r w:rsidRPr="00054323">
        <w:rPr>
          <w:rStyle w:val="TemporaryLaw"/>
          <w:rFonts w:eastAsiaTheme="majorEastAsia"/>
        </w:rPr>
        <w:t>Civil legal aid</w:t>
      </w:r>
      <w:r w:rsidRPr="00054323">
        <w:rPr>
          <w:rStyle w:val="TemporaryLaw"/>
          <w:rFonts w:eastAsiaTheme="majorEastAsia"/>
        </w:rPr>
        <w:tab/>
        <w:t>3,000,000</w:t>
      </w:r>
    </w:p>
    <w:p w14:paraId="78D4C4E0"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Community and emergency services</w:t>
      </w:r>
      <w:r w:rsidRPr="00054323">
        <w:rPr>
          <w:rStyle w:val="TemporaryLaw"/>
          <w:szCs w:val="16"/>
        </w:rPr>
        <w:tab/>
        <w:t>3,724,000</w:t>
      </w:r>
    </w:p>
    <w:p w14:paraId="1125353E" w14:textId="77777777" w:rsidR="00054323" w:rsidRDefault="00EE578E" w:rsidP="00A8030C">
      <w:pPr>
        <w:tabs>
          <w:tab w:val="left" w:pos="1200"/>
          <w:tab w:val="right" w:pos="7020"/>
        </w:tabs>
        <w:ind w:left="1200"/>
        <w:rPr>
          <w:rStyle w:val="TemporaryLaw"/>
          <w:szCs w:val="16"/>
        </w:rPr>
      </w:pPr>
      <w:r w:rsidRPr="00054323">
        <w:rPr>
          <w:rStyle w:val="TemporaryLaw"/>
          <w:szCs w:val="16"/>
        </w:rPr>
        <w:t>Coordinated homeless services</w:t>
      </w:r>
      <w:r w:rsidRPr="00054323">
        <w:rPr>
          <w:rStyle w:val="TemporaryLaw"/>
          <w:szCs w:val="16"/>
        </w:rPr>
        <w:tab/>
      </w:r>
      <w:r w:rsidRPr="00054323">
        <w:rPr>
          <w:rStyle w:val="TemporaryLaw"/>
          <w:rFonts w:eastAsiaTheme="majorEastAsia"/>
        </w:rPr>
        <w:t>19,022,600</w:t>
      </w:r>
    </w:p>
    <w:p w14:paraId="32FB27CC"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Coordinated hunger services</w:t>
      </w:r>
      <w:r w:rsidRPr="00054323">
        <w:rPr>
          <w:rStyle w:val="TemporaryLaw"/>
          <w:szCs w:val="16"/>
        </w:rPr>
        <w:tab/>
        <w:t>2,254,600</w:t>
      </w:r>
    </w:p>
    <w:p w14:paraId="762F2CF5"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Domestic violence prevention</w:t>
      </w:r>
      <w:r w:rsidRPr="00054323">
        <w:rPr>
          <w:rStyle w:val="TemporaryLaw"/>
          <w:szCs w:val="16"/>
        </w:rPr>
        <w:tab/>
        <w:t>14,004,000</w:t>
      </w:r>
    </w:p>
    <w:p w14:paraId="4E8EF8B0" w14:textId="77777777" w:rsidR="00054323" w:rsidRDefault="00EE578E" w:rsidP="00A8030C">
      <w:pPr>
        <w:tabs>
          <w:tab w:val="left" w:pos="1200"/>
          <w:tab w:val="right" w:pos="7020"/>
        </w:tabs>
        <w:ind w:left="1200"/>
        <w:rPr>
          <w:rStyle w:val="TemporaryLaw"/>
          <w:szCs w:val="16"/>
        </w:rPr>
      </w:pPr>
      <w:r w:rsidRPr="00054323">
        <w:rPr>
          <w:rStyle w:val="TemporaryLaw"/>
          <w:szCs w:val="16"/>
        </w:rPr>
        <w:t>Homeless veterans services</w:t>
      </w:r>
      <w:r w:rsidRPr="00054323">
        <w:rPr>
          <w:rStyle w:val="TemporaryLaw"/>
          <w:szCs w:val="16"/>
        </w:rPr>
        <w:tab/>
        <w:t>1,500,000</w:t>
      </w:r>
    </w:p>
    <w:p w14:paraId="110A9082" w14:textId="77777777" w:rsidR="00054323" w:rsidRDefault="00EE578E" w:rsidP="00A8030C">
      <w:pPr>
        <w:tabs>
          <w:tab w:val="left" w:pos="1200"/>
          <w:tab w:val="right" w:pos="7020"/>
        </w:tabs>
        <w:ind w:left="1200"/>
        <w:rPr>
          <w:rStyle w:val="TemporaryLaw"/>
          <w:szCs w:val="16"/>
        </w:rPr>
      </w:pPr>
      <w:r w:rsidRPr="00054323">
        <w:rPr>
          <w:rStyle w:val="TemporaryLaw"/>
          <w:szCs w:val="16"/>
        </w:rPr>
        <w:t>Homeless veterans strategic plan</w:t>
      </w:r>
      <w:r w:rsidRPr="00054323">
        <w:rPr>
          <w:rStyle w:val="TemporaryLaw"/>
          <w:szCs w:val="16"/>
        </w:rPr>
        <w:tab/>
        <w:t>500,000</w:t>
      </w:r>
    </w:p>
    <w:p w14:paraId="5A6CEF61"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Long</w:t>
      </w:r>
      <w:r w:rsidRPr="00054323">
        <w:rPr>
          <w:rStyle w:val="TemporaryLaw"/>
          <w:szCs w:val="16"/>
        </w:rPr>
        <w:noBreakHyphen/>
        <w:t>term care ombudsman</w:t>
      </w:r>
      <w:r w:rsidRPr="00054323">
        <w:rPr>
          <w:rStyle w:val="TemporaryLaw"/>
          <w:szCs w:val="16"/>
        </w:rPr>
        <w:tab/>
        <w:t>1,000,000</w:t>
      </w:r>
    </w:p>
    <w:p w14:paraId="451667C0" w14:textId="77777777" w:rsidR="00054323" w:rsidRDefault="00EE578E" w:rsidP="00A8030C">
      <w:pPr>
        <w:tabs>
          <w:tab w:val="left" w:pos="0"/>
          <w:tab w:val="left" w:pos="1200"/>
          <w:tab w:val="right" w:pos="7020"/>
        </w:tabs>
        <w:ind w:left="1200"/>
        <w:rPr>
          <w:rStyle w:val="AmendCode"/>
          <w:rFonts w:eastAsiaTheme="majorEastAsia"/>
          <w:szCs w:val="16"/>
        </w:rPr>
      </w:pPr>
      <w:r w:rsidRPr="00054323">
        <w:rPr>
          <w:rStyle w:val="TemporaryLaw"/>
          <w:rFonts w:eastAsiaTheme="majorEastAsia"/>
        </w:rPr>
        <w:t>Produce incentive program</w:t>
      </w:r>
      <w:r w:rsidRPr="00054323">
        <w:rPr>
          <w:rStyle w:val="TemporaryLaw"/>
          <w:rFonts w:eastAsiaTheme="majorEastAsia"/>
        </w:rPr>
        <w:tab/>
        <w:t>2,000,000*</w:t>
      </w:r>
    </w:p>
    <w:p w14:paraId="4B04D76E" w14:textId="77777777" w:rsidR="00054323" w:rsidRDefault="00EE578E" w:rsidP="00A8030C">
      <w:pPr>
        <w:tabs>
          <w:tab w:val="right" w:pos="7020"/>
          <w:tab w:val="right" w:pos="8928"/>
        </w:tabs>
        <w:ind w:firstLine="720"/>
        <w:rPr>
          <w:rStyle w:val="TemporaryLaw"/>
          <w:szCs w:val="16"/>
          <w:u w:val="single"/>
        </w:rPr>
      </w:pPr>
      <w:r w:rsidRPr="00054323">
        <w:rPr>
          <w:rStyle w:val="TemporaryLaw"/>
          <w:szCs w:val="16"/>
          <w:u w:val="single"/>
        </w:rPr>
        <w:t>Benefits and medical eligibility</w:t>
      </w:r>
    </w:p>
    <w:p w14:paraId="30EDE62C"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Summer food benefits</w:t>
      </w:r>
      <w:r w:rsidRPr="00054323">
        <w:rPr>
          <w:rStyle w:val="TemporaryLaw"/>
          <w:szCs w:val="16"/>
        </w:rPr>
        <w:tab/>
        <w:t>200,000</w:t>
      </w:r>
    </w:p>
    <w:p w14:paraId="7B7A74BE"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Temporary assistance for needy</w:t>
      </w:r>
    </w:p>
    <w:p w14:paraId="08DFA0A5"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families — cash benefits</w:t>
      </w:r>
      <w:r w:rsidRPr="00054323">
        <w:rPr>
          <w:rStyle w:val="TemporaryLaw"/>
          <w:szCs w:val="16"/>
        </w:rPr>
        <w:tab/>
        <w:t>22,736,400</w:t>
      </w:r>
    </w:p>
    <w:p w14:paraId="76A0B327"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Tribal pass-through funding</w:t>
      </w:r>
      <w:r w:rsidRPr="00054323">
        <w:rPr>
          <w:rStyle w:val="TemporaryLaw"/>
          <w:szCs w:val="16"/>
        </w:rPr>
        <w:tab/>
        <w:t>4,680,300</w:t>
      </w:r>
    </w:p>
    <w:p w14:paraId="106B874D" w14:textId="77777777" w:rsidR="00054323" w:rsidRDefault="00EE578E" w:rsidP="00A8030C">
      <w:pPr>
        <w:keepNext/>
        <w:keepLines/>
        <w:tabs>
          <w:tab w:val="right" w:pos="7020"/>
          <w:tab w:val="right" w:pos="8928"/>
        </w:tabs>
        <w:ind w:firstLine="720"/>
        <w:rPr>
          <w:rStyle w:val="TemporaryLaw"/>
          <w:szCs w:val="16"/>
          <w:u w:val="single"/>
        </w:rPr>
      </w:pPr>
      <w:r w:rsidRPr="00054323">
        <w:rPr>
          <w:rStyle w:val="TemporaryLaw"/>
          <w:szCs w:val="16"/>
          <w:u w:val="single"/>
        </w:rPr>
        <w:t>Child support enforcement</w:t>
      </w:r>
    </w:p>
    <w:p w14:paraId="0E203DC9"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 xml:space="preserve">Child support </w:t>
      </w:r>
      <w:r w:rsidR="008765BA" w:rsidRPr="00054323">
        <w:rPr>
          <w:rStyle w:val="TemporaryLaw"/>
          <w:rFonts w:cs="Courier New"/>
          <w:szCs w:val="16"/>
        </w:rPr>
        <w:t>─</w:t>
      </w:r>
      <w:r w:rsidRPr="00054323">
        <w:rPr>
          <w:rStyle w:val="TemporaryLaw"/>
          <w:szCs w:val="16"/>
        </w:rPr>
        <w:t xml:space="preserve"> </w:t>
      </w:r>
    </w:p>
    <w:p w14:paraId="3E18D2F4"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 xml:space="preserve">   clerk of the court and </w:t>
      </w:r>
    </w:p>
    <w:p w14:paraId="13614F5A"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   family law services</w:t>
      </w:r>
      <w:r w:rsidRPr="00054323">
        <w:rPr>
          <w:rStyle w:val="TemporaryLaw"/>
          <w:szCs w:val="16"/>
        </w:rPr>
        <w:tab/>
        <w:t>8,539,700</w:t>
      </w:r>
    </w:p>
    <w:p w14:paraId="572038C4" w14:textId="77777777" w:rsidR="00054323" w:rsidRDefault="00EE578E" w:rsidP="00A8030C">
      <w:pPr>
        <w:tabs>
          <w:tab w:val="right" w:pos="7020"/>
          <w:tab w:val="right" w:pos="8928"/>
        </w:tabs>
        <w:ind w:firstLine="720"/>
        <w:rPr>
          <w:rStyle w:val="TemporaryLaw"/>
          <w:szCs w:val="16"/>
          <w:u w:val="single"/>
        </w:rPr>
      </w:pPr>
      <w:r w:rsidRPr="00054323">
        <w:rPr>
          <w:rStyle w:val="TemporaryLaw"/>
          <w:szCs w:val="16"/>
          <w:u w:val="single"/>
        </w:rPr>
        <w:t>Developmental disabilities</w:t>
      </w:r>
    </w:p>
    <w:p w14:paraId="3A0027D4"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DDD premium tax payment</w:t>
      </w:r>
      <w:r w:rsidRPr="00054323">
        <w:rPr>
          <w:rStyle w:val="TemporaryLaw"/>
          <w:szCs w:val="16"/>
        </w:rPr>
        <w:tab/>
        <w:t>77,751,400</w:t>
      </w:r>
    </w:p>
    <w:p w14:paraId="59F18608"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Case management — medicaid</w:t>
      </w:r>
      <w:r w:rsidRPr="00054323">
        <w:rPr>
          <w:rStyle w:val="TemporaryLaw"/>
          <w:szCs w:val="16"/>
        </w:rPr>
        <w:tab/>
        <w:t>142,378,800</w:t>
      </w:r>
    </w:p>
    <w:p w14:paraId="6E8A9852"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Home and community based</w:t>
      </w:r>
    </w:p>
    <w:p w14:paraId="39AC1A29"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services — medicaid</w:t>
      </w:r>
      <w:r w:rsidRPr="00054323">
        <w:rPr>
          <w:rStyle w:val="TemporaryLaw"/>
          <w:szCs w:val="16"/>
        </w:rPr>
        <w:tab/>
        <w:t>3,274,327,100</w:t>
      </w:r>
    </w:p>
    <w:p w14:paraId="0029CD11"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xml:space="preserve">Institutional services — </w:t>
      </w:r>
    </w:p>
    <w:p w14:paraId="249080B2"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xml:space="preserve">   medicaid </w:t>
      </w:r>
      <w:r w:rsidRPr="00054323">
        <w:rPr>
          <w:rStyle w:val="TemporaryLaw"/>
          <w:szCs w:val="16"/>
        </w:rPr>
        <w:tab/>
        <w:t>54,678,000</w:t>
      </w:r>
    </w:p>
    <w:p w14:paraId="36AE1E91"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Physical and behavioral</w:t>
      </w:r>
    </w:p>
    <w:p w14:paraId="74F15238"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health services — medicaid</w:t>
      </w:r>
      <w:r w:rsidRPr="00054323">
        <w:rPr>
          <w:rStyle w:val="TemporaryLaw"/>
          <w:szCs w:val="16"/>
        </w:rPr>
        <w:tab/>
        <w:t>852,328,500</w:t>
      </w:r>
    </w:p>
    <w:p w14:paraId="44B1C5FD"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Medicare clawback payments</w:t>
      </w:r>
      <w:r w:rsidRPr="00054323">
        <w:rPr>
          <w:rStyle w:val="TemporaryLaw"/>
          <w:szCs w:val="16"/>
        </w:rPr>
        <w:tab/>
        <w:t>7,940,400</w:t>
      </w:r>
    </w:p>
    <w:p w14:paraId="2CB6D0C3"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Targeted case management — medicaid</w:t>
      </w:r>
      <w:r w:rsidRPr="00054323">
        <w:rPr>
          <w:rStyle w:val="TemporaryLaw"/>
          <w:szCs w:val="16"/>
        </w:rPr>
        <w:tab/>
        <w:t>22,621,300</w:t>
      </w:r>
    </w:p>
    <w:p w14:paraId="799111C3"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State match transfer from AHCCCS</w:t>
      </w:r>
      <w:r w:rsidRPr="00054323">
        <w:rPr>
          <w:rStyle w:val="TemporaryLaw"/>
          <w:szCs w:val="16"/>
        </w:rPr>
        <w:tab/>
        <w:t>1,555,157,300</w:t>
      </w:r>
    </w:p>
    <w:p w14:paraId="776B9B77"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Case management — state-only</w:t>
      </w:r>
      <w:r w:rsidRPr="00054323">
        <w:rPr>
          <w:rStyle w:val="TemporaryLaw"/>
          <w:szCs w:val="16"/>
        </w:rPr>
        <w:tab/>
        <w:t>6,383,200</w:t>
      </w:r>
    </w:p>
    <w:p w14:paraId="641999CA"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Home and community based</w:t>
      </w:r>
    </w:p>
    <w:p w14:paraId="07E023EE"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services — state-only</w:t>
      </w:r>
      <w:r w:rsidRPr="00054323">
        <w:rPr>
          <w:rStyle w:val="TemporaryLaw"/>
          <w:szCs w:val="16"/>
        </w:rPr>
        <w:tab/>
        <w:t>14,089,000</w:t>
      </w:r>
    </w:p>
    <w:p w14:paraId="716E3552"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Cost effectiveness study — client</w:t>
      </w:r>
    </w:p>
    <w:p w14:paraId="28A52945"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services</w:t>
      </w:r>
      <w:r w:rsidRPr="00054323">
        <w:rPr>
          <w:rStyle w:val="TemporaryLaw"/>
          <w:szCs w:val="16"/>
        </w:rPr>
        <w:tab/>
        <w:t>23,220,000</w:t>
      </w:r>
    </w:p>
    <w:p w14:paraId="4E8C920E"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Group home monitoring program</w:t>
      </w:r>
      <w:r w:rsidRPr="00054323">
        <w:rPr>
          <w:rStyle w:val="TemporaryLaw"/>
          <w:szCs w:val="16"/>
        </w:rPr>
        <w:tab/>
        <w:t>1,200,000</w:t>
      </w:r>
    </w:p>
    <w:p w14:paraId="0A28BC79" w14:textId="77777777" w:rsidR="00054323" w:rsidRDefault="00EE578E" w:rsidP="00A8030C">
      <w:pPr>
        <w:keepNext/>
        <w:keepLines/>
        <w:tabs>
          <w:tab w:val="left" w:pos="0"/>
          <w:tab w:val="left" w:pos="1200"/>
          <w:tab w:val="right" w:pos="7020"/>
        </w:tabs>
        <w:ind w:left="1195"/>
        <w:rPr>
          <w:rStyle w:val="TemporaryLaw"/>
          <w:szCs w:val="16"/>
        </w:rPr>
      </w:pPr>
      <w:r w:rsidRPr="00054323">
        <w:rPr>
          <w:rStyle w:val="TemporaryLaw"/>
          <w:szCs w:val="16"/>
        </w:rPr>
        <w:t>Arizona early intervention program</w:t>
      </w:r>
      <w:r w:rsidRPr="00054323">
        <w:rPr>
          <w:rStyle w:val="TemporaryLaw"/>
          <w:szCs w:val="16"/>
        </w:rPr>
        <w:tab/>
        <w:t>16,119,000</w:t>
      </w:r>
    </w:p>
    <w:p w14:paraId="57524389" w14:textId="77777777" w:rsidR="00054323" w:rsidRDefault="00EE578E" w:rsidP="00A8030C">
      <w:pPr>
        <w:keepNext/>
        <w:keepLines/>
        <w:tabs>
          <w:tab w:val="left" w:pos="0"/>
          <w:tab w:val="left" w:pos="1200"/>
          <w:tab w:val="right" w:pos="7020"/>
        </w:tabs>
        <w:ind w:left="1195"/>
        <w:rPr>
          <w:rStyle w:val="TemporaryLaw"/>
          <w:szCs w:val="16"/>
        </w:rPr>
      </w:pPr>
      <w:r w:rsidRPr="00054323">
        <w:rPr>
          <w:rStyle w:val="TemporaryLaw"/>
          <w:szCs w:val="16"/>
        </w:rPr>
        <w:t>State-funded long-term care</w:t>
      </w:r>
    </w:p>
    <w:p w14:paraId="3410FAD3"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   services</w:t>
      </w:r>
      <w:r w:rsidRPr="00054323">
        <w:rPr>
          <w:rStyle w:val="TemporaryLaw"/>
          <w:szCs w:val="16"/>
        </w:rPr>
        <w:tab/>
        <w:t>45,231,000</w:t>
      </w:r>
    </w:p>
    <w:p w14:paraId="048D4EFC"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DD reconciliation payment</w:t>
      </w:r>
      <w:r w:rsidRPr="00054323">
        <w:rPr>
          <w:rStyle w:val="TemporaryLaw"/>
          <w:szCs w:val="16"/>
        </w:rPr>
        <w:tab/>
        <w:t>32,300,000</w:t>
      </w:r>
    </w:p>
    <w:p w14:paraId="0F61CA34" w14:textId="77777777" w:rsidR="00054323" w:rsidRDefault="00EE578E" w:rsidP="00A8030C">
      <w:pPr>
        <w:tabs>
          <w:tab w:val="right" w:pos="7020"/>
          <w:tab w:val="right" w:pos="8928"/>
        </w:tabs>
        <w:ind w:firstLine="720"/>
        <w:rPr>
          <w:rStyle w:val="TemporaryLaw"/>
          <w:szCs w:val="16"/>
          <w:u w:val="single"/>
        </w:rPr>
      </w:pPr>
      <w:r w:rsidRPr="00054323">
        <w:rPr>
          <w:rStyle w:val="TemporaryLaw"/>
          <w:szCs w:val="16"/>
          <w:u w:val="single"/>
        </w:rPr>
        <w:t>Employment and rehabilitation services</w:t>
      </w:r>
    </w:p>
    <w:p w14:paraId="786984F9"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Out</w:t>
      </w:r>
      <w:r w:rsidRPr="00054323">
        <w:rPr>
          <w:rStyle w:val="TemporaryLaw"/>
          <w:szCs w:val="16"/>
        </w:rPr>
        <w:noBreakHyphen/>
        <w:t>of</w:t>
      </w:r>
      <w:r w:rsidRPr="00054323">
        <w:rPr>
          <w:rStyle w:val="TemporaryLaw"/>
          <w:szCs w:val="16"/>
        </w:rPr>
        <w:noBreakHyphen/>
        <w:t>school time grant program</w:t>
      </w:r>
    </w:p>
    <w:p w14:paraId="5F71F1F8"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fund deposit</w:t>
      </w:r>
      <w:r w:rsidRPr="00054323">
        <w:rPr>
          <w:rStyle w:val="TemporaryLaw"/>
          <w:szCs w:val="16"/>
        </w:rPr>
        <w:tab/>
        <w:t>3,000,000</w:t>
      </w:r>
    </w:p>
    <w:p w14:paraId="4BC2F4D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JOBS</w:t>
      </w:r>
      <w:r w:rsidRPr="00054323">
        <w:rPr>
          <w:rStyle w:val="TemporaryLaw"/>
          <w:szCs w:val="16"/>
        </w:rPr>
        <w:tab/>
        <w:t>11,005,600</w:t>
      </w:r>
    </w:p>
    <w:p w14:paraId="43F8473A"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Child care subsidy</w:t>
      </w:r>
      <w:r w:rsidRPr="00054323">
        <w:rPr>
          <w:rStyle w:val="TemporaryLaw"/>
          <w:szCs w:val="16"/>
        </w:rPr>
        <w:tab/>
        <w:t>297,787,900</w:t>
      </w:r>
    </w:p>
    <w:p w14:paraId="49664B78" w14:textId="77777777" w:rsidR="00054323" w:rsidRDefault="00EE578E" w:rsidP="00A8030C">
      <w:pPr>
        <w:tabs>
          <w:tab w:val="left" w:pos="0"/>
          <w:tab w:val="left" w:pos="1200"/>
          <w:tab w:val="right" w:pos="7020"/>
        </w:tabs>
        <w:ind w:left="1195"/>
        <w:rPr>
          <w:rStyle w:val="TemporaryLaw"/>
        </w:rPr>
      </w:pPr>
      <w:r w:rsidRPr="00054323">
        <w:rPr>
          <w:rStyle w:val="TemporaryLaw"/>
        </w:rPr>
        <w:t>Education workforce innovation</w:t>
      </w:r>
    </w:p>
    <w:p w14:paraId="25902D22" w14:textId="77777777" w:rsidR="00054323" w:rsidRDefault="00EE578E" w:rsidP="00A8030C">
      <w:pPr>
        <w:tabs>
          <w:tab w:val="left" w:pos="0"/>
          <w:tab w:val="left" w:pos="1200"/>
          <w:tab w:val="right" w:pos="7020"/>
        </w:tabs>
        <w:ind w:left="1200"/>
        <w:rPr>
          <w:rStyle w:val="TemporaryLaw"/>
          <w:rFonts w:eastAsiaTheme="majorEastAsia"/>
        </w:rPr>
      </w:pPr>
      <w:r w:rsidRPr="00054323">
        <w:rPr>
          <w:rStyle w:val="TemporaryLaw"/>
        </w:rPr>
        <w:t>   initiative</w:t>
      </w:r>
      <w:r w:rsidRPr="00054323">
        <w:rPr>
          <w:rStyle w:val="TemporaryLaw"/>
        </w:rPr>
        <w:tab/>
        <w:t>500,000</w:t>
      </w:r>
    </w:p>
    <w:p w14:paraId="1CC36A8B"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Independent living rehabilitation</w:t>
      </w:r>
    </w:p>
    <w:p w14:paraId="652AF850"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services</w:t>
      </w:r>
      <w:r w:rsidRPr="00054323">
        <w:rPr>
          <w:rStyle w:val="TemporaryLaw"/>
          <w:szCs w:val="16"/>
        </w:rPr>
        <w:tab/>
        <w:t>1,289,400</w:t>
      </w:r>
    </w:p>
    <w:p w14:paraId="53635EDD"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Rehabilitation services</w:t>
      </w:r>
      <w:r w:rsidRPr="00054323">
        <w:rPr>
          <w:rStyle w:val="TemporaryLaw"/>
          <w:szCs w:val="16"/>
        </w:rPr>
        <w:tab/>
        <w:t>7,249,100</w:t>
      </w:r>
    </w:p>
    <w:p w14:paraId="474FA8A8"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xml:space="preserve">Workforce innovation </w:t>
      </w:r>
    </w:p>
    <w:p w14:paraId="40A65BFF"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and opportunity act</w:t>
      </w:r>
    </w:p>
    <w:p w14:paraId="08402F5C"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services</w:t>
      </w:r>
      <w:r w:rsidRPr="00054323">
        <w:rPr>
          <w:rStyle w:val="TemporaryLaw"/>
          <w:szCs w:val="16"/>
        </w:rPr>
        <w:tab/>
      </w:r>
      <w:r w:rsidRPr="00054323">
        <w:rPr>
          <w:rStyle w:val="TemporaryLaw"/>
          <w:szCs w:val="16"/>
          <w:u w:val="single"/>
        </w:rPr>
        <w:t>    85,824,200</w:t>
      </w:r>
    </w:p>
    <w:p w14:paraId="51B2AC30"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and expenditure</w:t>
      </w:r>
    </w:p>
    <w:p w14:paraId="511D943C" w14:textId="77777777" w:rsidR="00054323" w:rsidRDefault="00EE578E" w:rsidP="00A8030C">
      <w:pPr>
        <w:tabs>
          <w:tab w:val="right" w:pos="7020"/>
          <w:tab w:val="right" w:pos="8928"/>
        </w:tabs>
        <w:ind w:left="1195"/>
        <w:rPr>
          <w:rStyle w:val="TemporaryLaw"/>
          <w:szCs w:val="16"/>
        </w:rPr>
      </w:pPr>
      <w:r w:rsidRPr="00054323">
        <w:rPr>
          <w:rStyle w:val="TemporaryLaw"/>
          <w:szCs w:val="16"/>
        </w:rPr>
        <w:t>authority — department of</w:t>
      </w:r>
    </w:p>
    <w:p w14:paraId="23EB7D56" w14:textId="77777777" w:rsidR="00054323" w:rsidRDefault="00EE578E" w:rsidP="00A8030C">
      <w:pPr>
        <w:tabs>
          <w:tab w:val="right" w:pos="7020"/>
          <w:tab w:val="right" w:pos="8928"/>
        </w:tabs>
        <w:ind w:left="1195"/>
        <w:rPr>
          <w:rStyle w:val="TemporaryLaw"/>
          <w:szCs w:val="16"/>
        </w:rPr>
      </w:pPr>
      <w:r w:rsidRPr="00054323">
        <w:rPr>
          <w:rStyle w:val="TemporaryLaw"/>
          <w:szCs w:val="16"/>
        </w:rPr>
        <w:t>economic security</w:t>
      </w:r>
      <w:r w:rsidRPr="00054323">
        <w:rPr>
          <w:rStyle w:val="TemporaryLaw"/>
          <w:szCs w:val="16"/>
        </w:rPr>
        <w:tab/>
        <w:t>$</w:t>
      </w:r>
      <w:r w:rsidRPr="00054323">
        <w:rPr>
          <w:rStyle w:val="TemporaryLaw"/>
          <w:rFonts w:eastAsiaTheme="majorEastAsia"/>
        </w:rPr>
        <w:t>7,012,026,800</w:t>
      </w:r>
    </w:p>
    <w:p w14:paraId="134A777B" w14:textId="77777777" w:rsidR="00054323" w:rsidRDefault="00EE578E" w:rsidP="00A8030C">
      <w:pPr>
        <w:tabs>
          <w:tab w:val="right" w:pos="7020"/>
          <w:tab w:val="right" w:pos="8928"/>
        </w:tabs>
        <w:ind w:firstLine="720"/>
        <w:rPr>
          <w:rStyle w:val="TemporaryLaw"/>
          <w:szCs w:val="16"/>
        </w:rPr>
      </w:pPr>
      <w:r w:rsidRPr="00054323">
        <w:rPr>
          <w:rStyle w:val="TemporaryLaw"/>
          <w:szCs w:val="16"/>
        </w:rPr>
        <w:t>Fund sources:</w:t>
      </w:r>
    </w:p>
    <w:p w14:paraId="0097D357"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State general fund</w:t>
      </w:r>
      <w:r w:rsidRPr="00054323">
        <w:rPr>
          <w:rStyle w:val="TemporaryLaw"/>
          <w:szCs w:val="16"/>
        </w:rPr>
        <w:tab/>
        <w:t>$</w:t>
      </w:r>
      <w:r w:rsidRPr="00054323">
        <w:rPr>
          <w:rStyle w:val="UP"/>
          <w:rFonts w:eastAsiaTheme="majorEastAsia"/>
        </w:rPr>
        <w:t>1,885,908,000</w:t>
      </w:r>
    </w:p>
    <w:p w14:paraId="41E33AC0"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Federal child care and</w:t>
      </w:r>
    </w:p>
    <w:p w14:paraId="676D7E2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development fund block grant</w:t>
      </w:r>
      <w:r w:rsidRPr="00054323">
        <w:rPr>
          <w:rStyle w:val="TemporaryLaw"/>
          <w:szCs w:val="16"/>
        </w:rPr>
        <w:tab/>
        <w:t>281,108,400</w:t>
      </w:r>
    </w:p>
    <w:p w14:paraId="69526B7E"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Federal temporary assistance for</w:t>
      </w:r>
    </w:p>
    <w:p w14:paraId="0D6130D8"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needy families block grant</w:t>
      </w:r>
      <w:r w:rsidRPr="00054323">
        <w:rPr>
          <w:rStyle w:val="TemporaryLaw"/>
          <w:szCs w:val="16"/>
        </w:rPr>
        <w:tab/>
        <w:t>66,588,900</w:t>
      </w:r>
    </w:p>
    <w:p w14:paraId="3FBA9138"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Long-term care system fund</w:t>
      </w:r>
      <w:r w:rsidRPr="00054323">
        <w:rPr>
          <w:rStyle w:val="TemporaryLaw"/>
          <w:szCs w:val="16"/>
        </w:rPr>
        <w:tab/>
        <w:t>34,971,600</w:t>
      </w:r>
    </w:p>
    <w:p w14:paraId="101AA9A5"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Public assistance collections</w:t>
      </w:r>
    </w:p>
    <w:p w14:paraId="705227A5"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fund</w:t>
      </w:r>
      <w:r w:rsidRPr="00054323">
        <w:rPr>
          <w:rStyle w:val="TemporaryLaw"/>
          <w:szCs w:val="16"/>
        </w:rPr>
        <w:tab/>
        <w:t>441,800</w:t>
      </w:r>
    </w:p>
    <w:p w14:paraId="7F306AE5"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Special administration fund</w:t>
      </w:r>
      <w:r w:rsidRPr="00054323">
        <w:rPr>
          <w:rStyle w:val="TemporaryLaw"/>
          <w:szCs w:val="16"/>
        </w:rPr>
        <w:tab/>
        <w:t>4,654,600</w:t>
      </w:r>
    </w:p>
    <w:p w14:paraId="32B17A33"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Spinal and head injuries trust</w:t>
      </w:r>
    </w:p>
    <w:p w14:paraId="56CDF644"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fund</w:t>
      </w:r>
      <w:r w:rsidRPr="00054323">
        <w:rPr>
          <w:rStyle w:val="TemporaryLaw"/>
          <w:szCs w:val="16"/>
        </w:rPr>
        <w:tab/>
        <w:t>2,390,200</w:t>
      </w:r>
    </w:p>
    <w:p w14:paraId="22557FDF"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Statewide cost allocation plan</w:t>
      </w:r>
    </w:p>
    <w:p w14:paraId="2B4606E8"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fund</w:t>
      </w:r>
      <w:r w:rsidRPr="00054323">
        <w:rPr>
          <w:rStyle w:val="TemporaryLaw"/>
          <w:szCs w:val="16"/>
        </w:rPr>
        <w:tab/>
        <w:t>1,000,000</w:t>
      </w:r>
    </w:p>
    <w:p w14:paraId="31E76232"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Child support enforcement</w:t>
      </w:r>
    </w:p>
    <w:p w14:paraId="14987848"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administration fund</w:t>
      </w:r>
      <w:r w:rsidRPr="00054323">
        <w:rPr>
          <w:rStyle w:val="TemporaryLaw"/>
          <w:szCs w:val="16"/>
        </w:rPr>
        <w:tab/>
        <w:t>17,678,400</w:t>
      </w:r>
    </w:p>
    <w:p w14:paraId="3635DABF"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Domestic violence services fund</w:t>
      </w:r>
      <w:r w:rsidRPr="00054323">
        <w:rPr>
          <w:rStyle w:val="TemporaryLaw"/>
          <w:szCs w:val="16"/>
        </w:rPr>
        <w:tab/>
        <w:t>4,000,300</w:t>
      </w:r>
    </w:p>
    <w:p w14:paraId="1603C807"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Workforce investment act grant</w:t>
      </w:r>
      <w:r w:rsidRPr="00054323">
        <w:rPr>
          <w:rStyle w:val="TemporaryLaw"/>
          <w:szCs w:val="16"/>
        </w:rPr>
        <w:tab/>
        <w:t>87,116,200</w:t>
      </w:r>
    </w:p>
    <w:p w14:paraId="43F027B7"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Child support enforcement</w:t>
      </w:r>
    </w:p>
    <w:p w14:paraId="2F58B565"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administration fund</w:t>
      </w:r>
    </w:p>
    <w:p w14:paraId="4F73EDAA"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expenditure authority</w:t>
      </w:r>
      <w:r w:rsidRPr="00054323">
        <w:rPr>
          <w:rStyle w:val="TemporaryLaw"/>
          <w:szCs w:val="16"/>
        </w:rPr>
        <w:tab/>
        <w:t>44,401,200</w:t>
      </w:r>
    </w:p>
    <w:p w14:paraId="76D5536B" w14:textId="77777777" w:rsidR="00054323" w:rsidRDefault="00EE578E" w:rsidP="00A8030C">
      <w:pPr>
        <w:keepNext/>
        <w:keepLines/>
        <w:tabs>
          <w:tab w:val="left" w:pos="0"/>
          <w:tab w:val="left" w:pos="1200"/>
          <w:tab w:val="right" w:pos="7020"/>
        </w:tabs>
        <w:ind w:left="1195"/>
        <w:rPr>
          <w:rStyle w:val="TemporaryLaw"/>
          <w:szCs w:val="16"/>
        </w:rPr>
      </w:pPr>
      <w:r w:rsidRPr="00054323">
        <w:rPr>
          <w:rStyle w:val="TemporaryLaw"/>
          <w:szCs w:val="16"/>
        </w:rPr>
        <w:t>Developmental disabilities</w:t>
      </w:r>
    </w:p>
    <w:p w14:paraId="7C27611D"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   medicaid expenditure</w:t>
      </w:r>
    </w:p>
    <w:p w14:paraId="6D6DA3AB"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authority</w:t>
      </w:r>
      <w:r w:rsidRPr="00054323">
        <w:rPr>
          <w:rStyle w:val="TemporaryLaw"/>
          <w:szCs w:val="16"/>
        </w:rPr>
        <w:tab/>
        <w:t>4,545,619,200</w:t>
      </w:r>
    </w:p>
    <w:p w14:paraId="2950EAB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Health care investment fund</w:t>
      </w:r>
      <w:r w:rsidRPr="00054323">
        <w:rPr>
          <w:rStyle w:val="TemporaryLaw"/>
          <w:szCs w:val="16"/>
        </w:rPr>
        <w:tab/>
      </w:r>
    </w:p>
    <w:p w14:paraId="53DC103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expenditure authority</w:t>
      </w:r>
      <w:r w:rsidRPr="00054323">
        <w:rPr>
          <w:rStyle w:val="TemporaryLaw"/>
          <w:szCs w:val="16"/>
        </w:rPr>
        <w:tab/>
        <w:t>36,148,000</w:t>
      </w:r>
    </w:p>
    <w:p w14:paraId="769B790E" w14:textId="77777777" w:rsidR="00054323" w:rsidRDefault="00EE578E" w:rsidP="00A8030C">
      <w:pPr>
        <w:ind w:firstLine="720"/>
        <w:rPr>
          <w:rStyle w:val="TemporaryLaw"/>
          <w:szCs w:val="16"/>
          <w:u w:val="single"/>
        </w:rPr>
      </w:pPr>
      <w:r w:rsidRPr="00054323">
        <w:rPr>
          <w:rStyle w:val="TemporaryLaw"/>
          <w:szCs w:val="16"/>
          <w:u w:val="single"/>
        </w:rPr>
        <w:t>Aging and adult services</w:t>
      </w:r>
    </w:p>
    <w:p w14:paraId="5BD3A8A9" w14:textId="77777777" w:rsidR="00054323" w:rsidRDefault="00EE578E" w:rsidP="00A8030C">
      <w:pPr>
        <w:ind w:firstLine="720"/>
        <w:rPr>
          <w:rStyle w:val="TemporaryLaw"/>
        </w:rPr>
      </w:pPr>
      <w:bookmarkStart w:id="4" w:name="_Hlk201085854"/>
      <w:r w:rsidRPr="00054323">
        <w:rPr>
          <w:rStyle w:val="TemporaryLaw"/>
        </w:rPr>
        <w:t>Of the amount appropriated for the adult services line item, $2,000,000 is exempt from the provisions of section 35-190, Arizona Revised Statutes, relating to lapsing of appropriations.</w:t>
      </w:r>
    </w:p>
    <w:p w14:paraId="70F14764" w14:textId="77777777" w:rsidR="00054323" w:rsidRDefault="00EE578E" w:rsidP="00A8030C">
      <w:pPr>
        <w:rPr>
          <w:rStyle w:val="TemporaryLaw"/>
          <w:rFonts w:eastAsiaTheme="majorEastAsia"/>
        </w:rPr>
      </w:pPr>
      <w:r w:rsidRPr="00054323">
        <w:rPr>
          <w:rStyle w:val="TemporaryLaw"/>
        </w:rPr>
        <w:t>Monies in the civil legal aid line item shall be distributed to nonprofit organizations for the provision of statewide general civil legal aid services consistent with the terms and restrictions of the legal services corporation as of federal fiscal year 2025</w:t>
      </w:r>
      <w:bookmarkStart w:id="5" w:name="_Hlk201086007"/>
      <w:bookmarkEnd w:id="4"/>
      <w:r w:rsidRPr="00054323">
        <w:rPr>
          <w:rStyle w:val="TemporaryLaw"/>
        </w:rPr>
        <w:t>.</w:t>
      </w:r>
      <w:bookmarkEnd w:id="5"/>
    </w:p>
    <w:p w14:paraId="5F8A6C73" w14:textId="77777777" w:rsidR="00054323" w:rsidRDefault="00EE578E" w:rsidP="00A8030C">
      <w:pPr>
        <w:ind w:firstLine="720"/>
        <w:rPr>
          <w:rStyle w:val="TemporaryLaw"/>
          <w:szCs w:val="16"/>
        </w:rPr>
      </w:pPr>
      <w:r w:rsidRPr="00054323">
        <w:rPr>
          <w:rStyle w:val="TemporaryLaw"/>
          <w:szCs w:val="16"/>
        </w:rPr>
        <w:t>Of the amount appropriated to the coordinated homeless services line item, the department of economic security shall allocate $9,000,000 as follows:</w:t>
      </w:r>
    </w:p>
    <w:p w14:paraId="3938826E" w14:textId="77777777" w:rsidR="00054323" w:rsidRDefault="00EE578E" w:rsidP="00A8030C">
      <w:pPr>
        <w:pStyle w:val="P06-00"/>
        <w:rPr>
          <w:rStyle w:val="TemporaryLaw"/>
          <w:szCs w:val="16"/>
        </w:rPr>
      </w:pPr>
      <w:r w:rsidRPr="00054323">
        <w:rPr>
          <w:rStyle w:val="TemporaryLaw"/>
          <w:szCs w:val="16"/>
        </w:rPr>
        <w:t xml:space="preserve">1.  At least $4,000,000 for eviction prevention services and assistance to provide a portion of monthly housing and utility expenses or legal aid and resources for Arizonans facing eviction. </w:t>
      </w:r>
    </w:p>
    <w:p w14:paraId="6F5424F9" w14:textId="77777777" w:rsidR="00054323" w:rsidRDefault="00EE578E" w:rsidP="00A8030C">
      <w:pPr>
        <w:ind w:firstLine="720"/>
        <w:rPr>
          <w:rStyle w:val="TemporaryLaw"/>
          <w:szCs w:val="16"/>
        </w:rPr>
      </w:pPr>
      <w:r w:rsidRPr="00054323">
        <w:rPr>
          <w:rStyle w:val="TemporaryLaw"/>
          <w:szCs w:val="16"/>
        </w:rPr>
        <w:t xml:space="preserve">2.  At least $4,000,000 for homeless response and operations to rehouse homeless youth and families. </w:t>
      </w:r>
    </w:p>
    <w:p w14:paraId="585EB43A" w14:textId="77777777" w:rsidR="00054323" w:rsidRDefault="00EE578E" w:rsidP="00A8030C">
      <w:pPr>
        <w:ind w:firstLine="720"/>
        <w:rPr>
          <w:rStyle w:val="TemporaryLaw"/>
          <w:szCs w:val="16"/>
        </w:rPr>
      </w:pPr>
      <w:r w:rsidRPr="00054323">
        <w:rPr>
          <w:rStyle w:val="TemporaryLaw"/>
          <w:szCs w:val="16"/>
        </w:rPr>
        <w:t xml:space="preserve">3.  At least $1,000,000 for referral network operations to connect homeless individuals and individuals experiencing other crises with available state resources. </w:t>
      </w:r>
    </w:p>
    <w:p w14:paraId="3E3F8C7F" w14:textId="77777777" w:rsidR="00054323" w:rsidRDefault="00EE578E" w:rsidP="00A8030C">
      <w:pPr>
        <w:ind w:firstLine="720"/>
        <w:rPr>
          <w:rStyle w:val="TemporaryLaw"/>
          <w:szCs w:val="16"/>
        </w:rPr>
      </w:pPr>
      <w:r w:rsidRPr="00054323">
        <w:rPr>
          <w:rStyle w:val="TemporaryLaw"/>
          <w:szCs w:val="16"/>
        </w:rPr>
        <w:t>Monies appropriated by Laws 2024, chapter 209, section 130 to the department of economic security for distribution to the Navajo Nation for women's shelter and social services are exempt from the provisions of section 35-190, Arizona Revised Statutes, relating to lapsing of appropriations, until June 30, 2026.</w:t>
      </w:r>
    </w:p>
    <w:p w14:paraId="70510746" w14:textId="77777777" w:rsidR="00054323" w:rsidRDefault="00EE578E" w:rsidP="00A8030C">
      <w:pPr>
        <w:ind w:firstLine="720"/>
        <w:rPr>
          <w:rStyle w:val="TemporaryLaw"/>
          <w:szCs w:val="16"/>
        </w:rPr>
      </w:pPr>
      <w:r w:rsidRPr="00054323">
        <w:rPr>
          <w:rStyle w:val="TemporaryLaw"/>
          <w:szCs w:val="16"/>
        </w:rPr>
        <w:t>Monies appropriated in Laws 2024, chapter 209, section 130 to the department of economic security for distribution to the Navajo Nation for youth programs are exempt from the provisions of section 35-190, Arizona Revised Statutes, relating to lapsing of appropriations, until June 30, 2026.</w:t>
      </w:r>
    </w:p>
    <w:p w14:paraId="27280181" w14:textId="77777777" w:rsidR="00054323" w:rsidRDefault="00EE578E" w:rsidP="00A8030C">
      <w:pPr>
        <w:ind w:firstLine="720"/>
        <w:rPr>
          <w:rStyle w:val="TemporaryLaw"/>
          <w:szCs w:val="16"/>
        </w:rPr>
      </w:pPr>
      <w:r w:rsidRPr="00054323">
        <w:rPr>
          <w:rStyle w:val="TemporaryLaw"/>
          <w:szCs w:val="16"/>
        </w:rPr>
        <w:t>All domestic violence services fund monies in excess of $4,000,300 received by the department of economic security are appropriated for the domestic violence prevention line item.  Before spending these increased monies, the department shall report the intended use of monies in excess of $4,000,300 to the joint legislative budget committee.</w:t>
      </w:r>
    </w:p>
    <w:p w14:paraId="3F45F2EE" w14:textId="77777777" w:rsidR="00054323" w:rsidRDefault="00EE578E" w:rsidP="00796BD5">
      <w:pPr>
        <w:ind w:firstLine="720"/>
        <w:rPr>
          <w:rStyle w:val="TemporaryLaw"/>
          <w:szCs w:val="16"/>
        </w:rPr>
      </w:pPr>
      <w:r w:rsidRPr="00054323">
        <w:rPr>
          <w:rStyle w:val="TemporaryLaw"/>
          <w:szCs w:val="16"/>
        </w:rPr>
        <w:t>The department of economic security shall use monies appropriated for the homeless veterans' services line item in collaboration with the department of veterans' services.</w:t>
      </w:r>
    </w:p>
    <w:p w14:paraId="0E83960B" w14:textId="77777777" w:rsidR="00054323" w:rsidRDefault="00EE578E" w:rsidP="00796BD5">
      <w:pPr>
        <w:ind w:firstLine="720"/>
        <w:rPr>
          <w:rStyle w:val="TemporaryLaw"/>
          <w:szCs w:val="16"/>
        </w:rPr>
      </w:pPr>
      <w:r w:rsidRPr="00054323">
        <w:rPr>
          <w:rStyle w:val="TemporaryLaw"/>
          <w:szCs w:val="16"/>
        </w:rPr>
        <w:t xml:space="preserve">The department of economic security shall allocate the monies in the homeless veterans services line item as follows: </w:t>
      </w:r>
    </w:p>
    <w:p w14:paraId="0948E437" w14:textId="77777777" w:rsidR="00054323" w:rsidRDefault="00EE578E" w:rsidP="00796BD5">
      <w:pPr>
        <w:ind w:firstLine="720"/>
        <w:rPr>
          <w:rStyle w:val="TemporaryLaw"/>
          <w:szCs w:val="16"/>
        </w:rPr>
      </w:pPr>
      <w:r w:rsidRPr="00054323">
        <w:rPr>
          <w:rStyle w:val="TemporaryLaw"/>
          <w:szCs w:val="16"/>
        </w:rPr>
        <w:t>1.  $750,000 to veterans treatment court to provide services to veterans who have substance use disorders or mental health conditions.</w:t>
      </w:r>
    </w:p>
    <w:p w14:paraId="42A4BB79" w14:textId="77777777" w:rsidR="00054323" w:rsidRDefault="00EE578E" w:rsidP="00796BD5">
      <w:pPr>
        <w:ind w:firstLine="720"/>
        <w:rPr>
          <w:rStyle w:val="TemporaryLaw"/>
          <w:szCs w:val="16"/>
        </w:rPr>
      </w:pPr>
      <w:r w:rsidRPr="00054323">
        <w:rPr>
          <w:rStyle w:val="TemporaryLaw"/>
          <w:szCs w:val="16"/>
        </w:rPr>
        <w:t>2.  $750,000 for homeless prevention services to provide immediate assistance to homeless veterans through shelter connection and utility, rental and employment assistance.</w:t>
      </w:r>
    </w:p>
    <w:p w14:paraId="02570557" w14:textId="77777777" w:rsidR="00054323" w:rsidRDefault="00EE578E" w:rsidP="00796BD5">
      <w:pPr>
        <w:ind w:firstLine="720"/>
        <w:rPr>
          <w:rStyle w:val="TemporaryLaw"/>
          <w:szCs w:val="16"/>
        </w:rPr>
      </w:pPr>
      <w:r w:rsidRPr="00054323">
        <w:rPr>
          <w:rStyle w:val="TemporaryLaw"/>
          <w:szCs w:val="16"/>
        </w:rPr>
        <w:t>The department of economic security shall use monies from the homeless veterans strategic plan line item in collaboration with the department of veterans' services to create a strategic plan to address veteran homelessness.</w:t>
      </w:r>
    </w:p>
    <w:p w14:paraId="16A0C01D" w14:textId="77777777" w:rsidR="00054323" w:rsidRDefault="00EE578E" w:rsidP="00A8030C">
      <w:pPr>
        <w:ind w:firstLine="720"/>
        <w:rPr>
          <w:rStyle w:val="TemporaryLaw"/>
          <w:szCs w:val="16"/>
        </w:rPr>
      </w:pPr>
      <w:r w:rsidRPr="00054323">
        <w:rPr>
          <w:rStyle w:val="TemporaryLaw"/>
          <w:szCs w:val="16"/>
        </w:rPr>
        <w:t>On or before December 15, 2025, the department of economic security shall report to the joint legislative budget committee the amount of state and federal monies available statewide for domestic violence prevention funding.  The report shall include, at a minimum, the amount of monies available and the state fiscal agent receiving those monies.</w:t>
      </w:r>
    </w:p>
    <w:p w14:paraId="2D9DD6FE" w14:textId="77777777" w:rsidR="00054323" w:rsidRDefault="00EE578E" w:rsidP="00A8030C">
      <w:pPr>
        <w:keepNext/>
        <w:keepLines/>
        <w:ind w:firstLine="720"/>
        <w:rPr>
          <w:rStyle w:val="TemporaryLaw"/>
          <w:szCs w:val="16"/>
          <w:u w:val="single"/>
        </w:rPr>
      </w:pPr>
      <w:r w:rsidRPr="00054323">
        <w:rPr>
          <w:rStyle w:val="TemporaryLaw"/>
          <w:szCs w:val="16"/>
          <w:u w:val="single"/>
        </w:rPr>
        <w:t>Benefits and medical eligibility</w:t>
      </w:r>
    </w:p>
    <w:p w14:paraId="0923C128" w14:textId="77777777" w:rsidR="00054323" w:rsidRDefault="00EE578E" w:rsidP="00A8030C">
      <w:pPr>
        <w:pStyle w:val="P06-00"/>
        <w:keepNext/>
        <w:keepLines/>
        <w:rPr>
          <w:rStyle w:val="TemporaryLaw"/>
          <w:szCs w:val="16"/>
        </w:rPr>
      </w:pPr>
      <w:r w:rsidRPr="00054323">
        <w:rPr>
          <w:rStyle w:val="TemporaryLaw"/>
          <w:szCs w:val="16"/>
        </w:rPr>
        <w:t>The operating lump sum appropriation may be spent on Arizona health care cost containment system eligibility determinations based on the results of the Arizona random moment sampling survey.</w:t>
      </w:r>
    </w:p>
    <w:p w14:paraId="48B97290" w14:textId="77777777" w:rsidR="00054323" w:rsidRDefault="00EE578E" w:rsidP="00A8030C">
      <w:pPr>
        <w:ind w:firstLine="720"/>
        <w:rPr>
          <w:rStyle w:val="TemporaryLaw"/>
          <w:szCs w:val="16"/>
          <w:u w:val="single"/>
        </w:rPr>
      </w:pPr>
      <w:r w:rsidRPr="00054323">
        <w:rPr>
          <w:rStyle w:val="TemporaryLaw"/>
          <w:szCs w:val="16"/>
          <w:u w:val="single"/>
        </w:rPr>
        <w:t>Child support enforcement</w:t>
      </w:r>
    </w:p>
    <w:p w14:paraId="236B04D1" w14:textId="77777777" w:rsidR="00054323" w:rsidRDefault="00EE578E" w:rsidP="00A8030C">
      <w:pPr>
        <w:ind w:firstLine="720"/>
        <w:rPr>
          <w:rStyle w:val="TemporaryLaw"/>
          <w:szCs w:val="16"/>
        </w:rPr>
      </w:pPr>
      <w:r w:rsidRPr="00054323">
        <w:rPr>
          <w:rStyle w:val="TemporaryLaw"/>
          <w:szCs w:val="16"/>
        </w:rPr>
        <w:t>All state shares of retained earnings, fees and federal incentives in excess of $17,678,400 received by the division of child support enforcement are appropriated for operating expenditures.  New FTE positions are authorized with the increased funding.  Before spending these increased monies, the department of economic security shall report the intended use of the monies to the joint legislative budget committee.</w:t>
      </w:r>
    </w:p>
    <w:p w14:paraId="5275B7B3" w14:textId="77777777" w:rsidR="00054323" w:rsidRDefault="00EE578E" w:rsidP="00A8030C">
      <w:pPr>
        <w:ind w:firstLine="720"/>
        <w:rPr>
          <w:rStyle w:val="TemporaryLaw"/>
          <w:szCs w:val="16"/>
          <w:u w:val="single"/>
        </w:rPr>
      </w:pPr>
      <w:r w:rsidRPr="00054323">
        <w:rPr>
          <w:rStyle w:val="TemporaryLaw"/>
          <w:szCs w:val="16"/>
          <w:u w:val="single"/>
        </w:rPr>
        <w:t>Developmental disabilities</w:t>
      </w:r>
    </w:p>
    <w:p w14:paraId="0A2EB244" w14:textId="77777777" w:rsidR="00054323" w:rsidRDefault="00EE578E" w:rsidP="00A8030C">
      <w:pPr>
        <w:ind w:firstLine="720"/>
        <w:rPr>
          <w:rStyle w:val="TemporaryLaw"/>
          <w:szCs w:val="16"/>
        </w:rPr>
      </w:pPr>
      <w:r w:rsidRPr="00054323">
        <w:rPr>
          <w:rStyle w:val="TemporaryLaw"/>
          <w:szCs w:val="16"/>
        </w:rPr>
        <w:t>On or before September 1, 2026, the department of economic security shall report to the president of the senate, the speaker of the house of representatives, the chairpersons of the senate and house of representatives appropriations committees and the director of the joint legislative budget committee any new placement into a state</w:t>
      </w:r>
      <w:r w:rsidRPr="00054323">
        <w:rPr>
          <w:rStyle w:val="TemporaryLaw"/>
          <w:szCs w:val="16"/>
        </w:rPr>
        <w:noBreakHyphen/>
        <w:t>owned ICF-IID or the Arizona training program at the Coolidge campus in fiscal year 2025-2026 and the reason for this placement, rather than a placement into a privately run facility for persons with developmental disabilities, was deemed as the most appropriate placement.  The department shall also report if no new placements were made.  On or before September 1, 2026, the department shall also report to the director of the joint legislative budget committee the total costs associated with the Arizona training program at Coolidge in fiscal year 2025-2026.</w:t>
      </w:r>
    </w:p>
    <w:p w14:paraId="1EA96860" w14:textId="77777777" w:rsidR="00054323" w:rsidRDefault="00EE578E" w:rsidP="00A8030C">
      <w:pPr>
        <w:pStyle w:val="P06-00"/>
        <w:rPr>
          <w:rStyle w:val="TemporaryLaw"/>
          <w:szCs w:val="16"/>
        </w:rPr>
      </w:pPr>
      <w:r w:rsidRPr="00054323">
        <w:rPr>
          <w:rStyle w:val="TemporaryLaw"/>
          <w:szCs w:val="16"/>
        </w:rPr>
        <w:t>The department of economic security shall report to the joint legislative budget committee on or before March 1 of each year on preliminary actuarial estimates of the capitation rate changes for the following fiscal year along with the reasons for the estimated changes.  For any actuarial estimates that include a range, the total range from minimum to maximum may not be more than two percent.  Before implementing any changes in capitation rates for the long-term care system, the department shall submit a report for review by the joint legislative budget committee. Before the department implements any change in policy affecting the amount, sufficiency, duration and scope of health care services and who may provide services, the department shall prepare a fiscal impact analysis on the potential effects of this change on the following year's capitation rates.  If the fiscal impact analysis demonstrates that this change will result in additional state costs of $500,000 or more for any fiscal year, the department shall submit the policy change for review by the joint legislative budget committee.</w:t>
      </w:r>
    </w:p>
    <w:p w14:paraId="39C8A8C9" w14:textId="77777777" w:rsidR="00054323" w:rsidRDefault="00EE578E" w:rsidP="00A8030C">
      <w:pPr>
        <w:ind w:firstLine="720"/>
        <w:rPr>
          <w:rStyle w:val="TemporaryLaw"/>
          <w:szCs w:val="16"/>
        </w:rPr>
      </w:pPr>
      <w:r w:rsidRPr="00054323">
        <w:rPr>
          <w:rStyle w:val="TemporaryLaw"/>
          <w:szCs w:val="16"/>
        </w:rPr>
        <w:t>Before implementing developmental disabilities or long</w:t>
      </w:r>
      <w:r w:rsidRPr="00054323">
        <w:rPr>
          <w:rStyle w:val="TemporaryLaw"/>
          <w:szCs w:val="16"/>
        </w:rPr>
        <w:noBreakHyphen/>
        <w:t xml:space="preserve">term care statewide provider rate adjustments that are not already specifically authorized by the legislature, court mandates or changes to federal law, the department of economic security shall submit a report for review by </w:t>
      </w:r>
      <w:r w:rsidRPr="00054323">
        <w:rPr>
          <w:rStyle w:val="TemporaryLaw"/>
          <w:szCs w:val="16"/>
        </w:rPr>
        <w:lastRenderedPageBreak/>
        <w:t>the joint legislative budget committee that includes, at a minimum, the estimated cost of the provider rate adjustment and the ongoing source of funding for the adjustment, if applicable.</w:t>
      </w:r>
    </w:p>
    <w:p w14:paraId="33F477B1" w14:textId="77777777" w:rsidR="00054323" w:rsidRDefault="00EE578E" w:rsidP="00A8030C">
      <w:pPr>
        <w:ind w:firstLine="720"/>
        <w:rPr>
          <w:rStyle w:val="TemporaryLaw"/>
          <w:szCs w:val="16"/>
        </w:rPr>
      </w:pPr>
      <w:r w:rsidRPr="00054323">
        <w:rPr>
          <w:rStyle w:val="TemporaryLaw"/>
        </w:rPr>
        <w:t>On or before March 1, 2026, the department of economic security shall provide to the governor, the president of the senate, the speaker of the house of representatives, the chairpersons of the senate and house of representatives appropriations committees and the director of the joint legislative budget committee a report on the utilization of covered services under the developmental disabilities program by disability classification.  The report shall include the total expenditures for each covered service by primary diagnosis in fiscal year 2024-2025.</w:t>
      </w:r>
    </w:p>
    <w:p w14:paraId="5EAEF9CB" w14:textId="77777777" w:rsidR="00054323" w:rsidRDefault="00EE578E" w:rsidP="00A8030C">
      <w:pPr>
        <w:ind w:firstLine="720"/>
        <w:rPr>
          <w:rStyle w:val="TemporaryLaw"/>
          <w:szCs w:val="16"/>
        </w:rPr>
      </w:pPr>
      <w:r w:rsidRPr="00054323">
        <w:rPr>
          <w:rStyle w:val="TemporaryLaw"/>
          <w:szCs w:val="16"/>
        </w:rPr>
        <w:t>Before transferring any monies in or out of the case management —medicaid and case management — state-only and developmental disabilities administration line items and before transferring any monies in or out of the operating lump sum item related to the developmental disabilities program and its administration, the department of economic security shall submit a report for review by the joint legislative budget committee, except that transfers from the state match transfer from AHCCCS line item into those line items do not require a report for review.</w:t>
      </w:r>
    </w:p>
    <w:p w14:paraId="35FBD3E0" w14:textId="77777777" w:rsidR="00054323" w:rsidRDefault="00EE578E" w:rsidP="00A8030C">
      <w:pPr>
        <w:pStyle w:val="P06-00"/>
        <w:rPr>
          <w:rStyle w:val="TemporaryLaw"/>
          <w:szCs w:val="16"/>
        </w:rPr>
      </w:pPr>
      <w:r w:rsidRPr="00054323">
        <w:rPr>
          <w:rStyle w:val="TemporaryLaw"/>
          <w:szCs w:val="16"/>
        </w:rPr>
        <w:t>On or before January 31, 2026, the department of economic security shall submit a report to the joint legislative budget committee regarding expenditures from the cost effectiveness study – client services line item in the previous fiscal year.  The report shall include the number of clients and total amounts spent from the line item in each setting type along with expenditures for those clients in other line items.  The report shall also include cost effectiveness spending in other line items.</w:t>
      </w:r>
    </w:p>
    <w:p w14:paraId="188A62B5" w14:textId="77777777" w:rsidR="00054323" w:rsidRDefault="00EE578E" w:rsidP="00A8030C">
      <w:pPr>
        <w:pStyle w:val="P06-00"/>
        <w:rPr>
          <w:color w:val="0000FF"/>
          <w:szCs w:val="16"/>
        </w:rPr>
      </w:pPr>
      <w:r w:rsidRPr="00054323">
        <w:rPr>
          <w:rStyle w:val="TemporaryLaw"/>
        </w:rPr>
        <w:t>The amount appropriated for the group home monitoring program line item is exempt from the provisions of section 35-190, Arizona Revised Statutes, relating to lapsing of appropriations, until December 31, 2027.</w:t>
      </w:r>
    </w:p>
    <w:p w14:paraId="71CBA07A" w14:textId="77777777" w:rsidR="00054323" w:rsidRDefault="00EE578E" w:rsidP="00A8030C">
      <w:pPr>
        <w:pStyle w:val="P06-00"/>
        <w:rPr>
          <w:rStyle w:val="TemporaryLaw"/>
          <w:szCs w:val="16"/>
        </w:rPr>
      </w:pPr>
      <w:r w:rsidRPr="00054323">
        <w:rPr>
          <w:color w:val="0000FF"/>
          <w:szCs w:val="16"/>
        </w:rPr>
        <w:t>The amount appropriated for the DD reconciliation payment line item shall be used to process the reconciliation payment associated with an operating costs shortfall for the contract year ending on September 30, 2024.</w:t>
      </w:r>
    </w:p>
    <w:p w14:paraId="2884EA8C" w14:textId="77777777" w:rsidR="00054323" w:rsidRDefault="00EE578E" w:rsidP="00A8030C">
      <w:pPr>
        <w:ind w:firstLine="720"/>
        <w:rPr>
          <w:rStyle w:val="TemporaryLaw"/>
          <w:szCs w:val="16"/>
          <w:u w:val="single"/>
        </w:rPr>
      </w:pPr>
      <w:r w:rsidRPr="00054323">
        <w:rPr>
          <w:rStyle w:val="TemporaryLaw"/>
          <w:szCs w:val="16"/>
          <w:u w:val="single"/>
        </w:rPr>
        <w:t>Employment and rehabilitation services</w:t>
      </w:r>
    </w:p>
    <w:p w14:paraId="02B9C632" w14:textId="77777777" w:rsidR="00054323" w:rsidRDefault="00EE578E" w:rsidP="00A8030C">
      <w:pPr>
        <w:ind w:firstLine="720"/>
        <w:rPr>
          <w:rStyle w:val="TemporaryLaw"/>
          <w:szCs w:val="16"/>
        </w:rPr>
      </w:pPr>
      <w:r w:rsidRPr="00054323">
        <w:rPr>
          <w:rStyle w:val="TemporaryLaw"/>
          <w:szCs w:val="16"/>
        </w:rPr>
        <w:t>The amount appropriated for the out-of-school time program fund deposit line item is exempt from the provisions of section 35-190, Arizona Revised Statutes, relating to lapsing of appropriations, until June 30, 2027.</w:t>
      </w:r>
    </w:p>
    <w:p w14:paraId="7527CF9F" w14:textId="77777777" w:rsidR="00054323" w:rsidRDefault="00EE578E" w:rsidP="00C4504E">
      <w:pPr>
        <w:pStyle w:val="P06-00"/>
        <w:rPr>
          <w:rStyle w:val="TemporaryLaw"/>
          <w:szCs w:val="16"/>
        </w:rPr>
      </w:pPr>
      <w:r w:rsidRPr="00054323">
        <w:rPr>
          <w:rStyle w:val="TemporaryLaw"/>
          <w:szCs w:val="16"/>
        </w:rPr>
        <w:t>On or before December 31, 2025 and June 30, 2026, the department of economic security shall submit a report to the joint legislative budget committee regarding federal child care monies.  The report must include, at a minimum, the actual revenues delineated by fund source, the actual year</w:t>
      </w:r>
      <w:r w:rsidRPr="00054323">
        <w:rPr>
          <w:rStyle w:val="TemporaryLaw"/>
          <w:szCs w:val="16"/>
        </w:rPr>
        <w:noBreakHyphen/>
        <w:t>to</w:t>
      </w:r>
      <w:r w:rsidRPr="00054323">
        <w:rPr>
          <w:rStyle w:val="TemporaryLaw"/>
          <w:szCs w:val="16"/>
        </w:rPr>
        <w:noBreakHyphen/>
        <w:t xml:space="preserve">date expenditures by purpose and fund source and the beginning and ending balances for all fund sources for the preceding six months.  The </w:t>
      </w:r>
      <w:r w:rsidRPr="00054323">
        <w:rPr>
          <w:rStyle w:val="TemporaryLaw"/>
          <w:szCs w:val="16"/>
        </w:rPr>
        <w:lastRenderedPageBreak/>
        <w:t>report shall also include projected annual revenues, expenditures and balances for the current year and the budget year.</w:t>
      </w:r>
    </w:p>
    <w:p w14:paraId="3E4F969E" w14:textId="77777777" w:rsidR="00054323" w:rsidRDefault="00EE578E" w:rsidP="00A8030C">
      <w:pPr>
        <w:ind w:firstLine="720"/>
        <w:rPr>
          <w:rStyle w:val="TemporaryLaw"/>
          <w:szCs w:val="16"/>
        </w:rPr>
      </w:pPr>
      <w:r w:rsidRPr="00054323">
        <w:rPr>
          <w:rStyle w:val="TemporaryLaw"/>
          <w:szCs w:val="16"/>
        </w:rPr>
        <w:t>The department of economic security shall forward to the joint legislative budget committee a monthly report listing data on the child care population served.  The report must include, at a minimum, in each program the number of unduplicated children enrolled in child care within the department of economic security and the department of child safety by program and the average amount paid per child plus quality-related spending.</w:t>
      </w:r>
    </w:p>
    <w:p w14:paraId="7C04624D" w14:textId="77777777" w:rsidR="00054323" w:rsidRDefault="00EE578E" w:rsidP="00A8030C">
      <w:pPr>
        <w:ind w:firstLine="720"/>
        <w:rPr>
          <w:rStyle w:val="TemporaryLaw"/>
        </w:rPr>
      </w:pPr>
      <w:r w:rsidRPr="00054323">
        <w:rPr>
          <w:rStyle w:val="TemporaryLaw"/>
        </w:rPr>
        <w:t>The department of economic security shall distribute the monies in the education workforce innovation initiative line item to qualifying programs led by Arizona</w:t>
      </w:r>
      <w:r w:rsidRPr="00054323">
        <w:rPr>
          <w:rStyle w:val="TemporaryLaw"/>
        </w:rPr>
        <w:noBreakHyphen/>
        <w:t xml:space="preserve">based organizations with supporting partnerships from a public university and a local education agency.  A request for proposal shall be made public not later than September 1, 2025, and monies shall be distributed to grantees not later than October 15, 2025.  Grantees that receive monies shall have a demonstrated record of developing the leadership capacity of parents and caregivers in this state and shall have been in operation for at least four years.  Qualifying programs shall meet the following requirements: </w:t>
      </w:r>
    </w:p>
    <w:p w14:paraId="5294F4E3" w14:textId="77777777" w:rsidR="00054323" w:rsidRDefault="00EE578E" w:rsidP="00A8030C">
      <w:pPr>
        <w:ind w:firstLine="720"/>
        <w:rPr>
          <w:rStyle w:val="TemporaryLaw"/>
        </w:rPr>
      </w:pPr>
      <w:r w:rsidRPr="00054323">
        <w:rPr>
          <w:rStyle w:val="TemporaryLaw"/>
        </w:rPr>
        <w:t xml:space="preserve">1.  Focus on developing parents and caregivers as education professionals whose income falls at or below the federal poverty levels across urban and rural Arizona. </w:t>
      </w:r>
    </w:p>
    <w:p w14:paraId="4D94C034" w14:textId="77777777" w:rsidR="00054323" w:rsidRDefault="00EE578E" w:rsidP="00A8030C">
      <w:pPr>
        <w:ind w:firstLine="720"/>
        <w:rPr>
          <w:rStyle w:val="TemporaryLaw"/>
        </w:rPr>
      </w:pPr>
      <w:r w:rsidRPr="00054323">
        <w:rPr>
          <w:rStyle w:val="TemporaryLaw"/>
        </w:rPr>
        <w:t xml:space="preserve">2.  Provide participants with knowledge in the science of reading and the skill development to enter the education profession as literacy classroom aides or in paraprofessional roles. </w:t>
      </w:r>
    </w:p>
    <w:p w14:paraId="7CED12B7" w14:textId="77777777" w:rsidR="00054323" w:rsidRDefault="00EE578E" w:rsidP="00A8030C">
      <w:pPr>
        <w:ind w:firstLine="720"/>
        <w:rPr>
          <w:rStyle w:val="TemporaryLaw"/>
        </w:rPr>
      </w:pPr>
      <w:r w:rsidRPr="00054323">
        <w:rPr>
          <w:rStyle w:val="TemporaryLaw"/>
        </w:rPr>
        <w:t xml:space="preserve">3.  Support the job placement of program participants with the partnered local education agency. </w:t>
      </w:r>
    </w:p>
    <w:p w14:paraId="02B31041" w14:textId="77777777" w:rsidR="00054323" w:rsidRDefault="00EE578E" w:rsidP="00A8030C">
      <w:pPr>
        <w:ind w:firstLine="720"/>
        <w:rPr>
          <w:rStyle w:val="TemporaryLaw"/>
          <w:rFonts w:eastAsiaTheme="majorEastAsia"/>
        </w:rPr>
      </w:pPr>
      <w:r w:rsidRPr="00054323">
        <w:rPr>
          <w:rStyle w:val="TemporaryLaw"/>
        </w:rPr>
        <w:t>4.  Provide continuing education and ongoing professional development to the parent educators once placed in professional education roles.</w:t>
      </w:r>
    </w:p>
    <w:p w14:paraId="08A6FE0F" w14:textId="77777777" w:rsidR="00054323" w:rsidRDefault="00EE578E" w:rsidP="006C0CF3">
      <w:pPr>
        <w:widowControl/>
        <w:ind w:firstLine="720"/>
        <w:rPr>
          <w:rStyle w:val="TemporaryLaw"/>
          <w:szCs w:val="16"/>
        </w:rPr>
      </w:pPr>
      <w:r w:rsidRPr="00054323">
        <w:rPr>
          <w:rStyle w:val="TemporaryLaw"/>
          <w:szCs w:val="16"/>
        </w:rPr>
        <w:t>All workforce investment act grant monies that are received by this state in excess of $87,116,600 are appropriated to the workforce innovation and opportunity act services line item.  Before spending these increased monies, the department of economic security shall report the intended use of monies in excess of $87,116,600 to the joint legislative budget committee.</w:t>
      </w:r>
    </w:p>
    <w:p w14:paraId="3EDA2603" w14:textId="77777777" w:rsidR="00054323" w:rsidRDefault="00EE578E" w:rsidP="006C0CF3">
      <w:pPr>
        <w:widowControl/>
        <w:ind w:firstLine="720"/>
        <w:rPr>
          <w:rStyle w:val="TemporaryLaw"/>
          <w:szCs w:val="16"/>
          <w:u w:val="single"/>
        </w:rPr>
      </w:pPr>
      <w:r w:rsidRPr="00054323">
        <w:rPr>
          <w:rStyle w:val="TemporaryLaw"/>
          <w:szCs w:val="16"/>
          <w:u w:val="single"/>
        </w:rPr>
        <w:t>Departmentwide</w:t>
      </w:r>
    </w:p>
    <w:p w14:paraId="27024C66" w14:textId="77777777" w:rsidR="00054323" w:rsidRDefault="00EE578E" w:rsidP="006C0CF3">
      <w:pPr>
        <w:widowControl/>
        <w:ind w:firstLine="720"/>
        <w:rPr>
          <w:rStyle w:val="TemporaryLaw"/>
          <w:szCs w:val="16"/>
        </w:rPr>
      </w:pPr>
      <w:r w:rsidRPr="00054323">
        <w:rPr>
          <w:rStyle w:val="TemporaryLaw"/>
          <w:szCs w:val="16"/>
        </w:rPr>
        <w:t>The above appropriations are in addition to monies granted to this state by the federal government for the same purposes but are deemed to include the sums deposited in the state treasury to the credit of the department of economic security pursuant to section 42</w:t>
      </w:r>
      <w:r w:rsidRPr="00054323">
        <w:rPr>
          <w:rStyle w:val="TemporaryLaw"/>
          <w:szCs w:val="16"/>
        </w:rPr>
        <w:noBreakHyphen/>
        <w:t>5029, Arizona Revised Statutes.</w:t>
      </w:r>
    </w:p>
    <w:p w14:paraId="235562CE" w14:textId="77777777" w:rsidR="00054323" w:rsidRDefault="00EE578E" w:rsidP="006C0CF3">
      <w:pPr>
        <w:keepNext/>
        <w:keepLines/>
        <w:widowControl/>
        <w:ind w:firstLine="720"/>
        <w:rPr>
          <w:rStyle w:val="TemporaryLaw"/>
          <w:szCs w:val="16"/>
        </w:rPr>
      </w:pPr>
      <w:r w:rsidRPr="00054323">
        <w:rPr>
          <w:rStyle w:val="TemporaryLaw"/>
          <w:szCs w:val="16"/>
        </w:rPr>
        <w:t>The department of economic security shall forward to the president of the senate, the speaker of the house of representatives, the chairpersons of the senate and house of representatives appropriations committees and the director of the joint legislative budget committee a monthly report comparing total expenditures for the month and year</w:t>
      </w:r>
      <w:r w:rsidRPr="00054323">
        <w:rPr>
          <w:rStyle w:val="TemporaryLaw"/>
          <w:szCs w:val="16"/>
        </w:rPr>
        <w:noBreakHyphen/>
        <w:t>to</w:t>
      </w:r>
      <w:r w:rsidRPr="00054323">
        <w:rPr>
          <w:rStyle w:val="TemporaryLaw"/>
          <w:szCs w:val="16"/>
        </w:rPr>
        <w:noBreakHyphen/>
        <w:t>date as compared to prior year totals on or before the thirtieth of the following month.  The report shall include an estimate of potential shortfalls in entitlement programs and potential federal and other monies, such as the statewide assessment for indirect costs, and any projected surplus in state-supported programs that may be available to offset these shortfalls and a plan, if necessary, for eliminating any shortfall without a supplemental appropriation.</w:t>
      </w:r>
    </w:p>
    <w:p w14:paraId="57A3833B" w14:textId="77777777" w:rsidR="00054323" w:rsidRDefault="00EE578E" w:rsidP="00A8030C">
      <w:pPr>
        <w:keepNext/>
        <w:keepLine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EDUCATION</w:t>
      </w:r>
    </w:p>
    <w:p w14:paraId="72B2C4EC"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AA6E3B7"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23.0</w:t>
      </w:r>
    </w:p>
    <w:p w14:paraId="43E01766"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3,113,900</w:t>
      </w:r>
    </w:p>
    <w:p w14:paraId="072CA2AF"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empowerment scholarship</w:t>
      </w:r>
    </w:p>
    <w:p w14:paraId="3519D778" w14:textId="77777777" w:rsidR="00054323" w:rsidRDefault="00EE578E" w:rsidP="00A8030C">
      <w:pPr>
        <w:tabs>
          <w:tab w:val="right" w:pos="7020"/>
          <w:tab w:val="right" w:pos="8928"/>
        </w:tabs>
        <w:ind w:left="1195"/>
        <w:rPr>
          <w:rStyle w:val="TemporaryLaw"/>
          <w:szCs w:val="16"/>
        </w:rPr>
      </w:pPr>
      <w:r w:rsidRPr="00054323">
        <w:rPr>
          <w:rStyle w:val="TemporaryLaw"/>
          <w:szCs w:val="16"/>
        </w:rPr>
        <w:t>   account appeals</w:t>
      </w:r>
      <w:r w:rsidRPr="00054323">
        <w:rPr>
          <w:rStyle w:val="TemporaryLaw"/>
          <w:szCs w:val="16"/>
        </w:rPr>
        <w:tab/>
      </w:r>
      <w:r w:rsidRPr="00054323">
        <w:rPr>
          <w:rStyle w:val="TemporaryLaw"/>
          <w:szCs w:val="16"/>
          <w:u w:val="single"/>
        </w:rPr>
        <w:t>       228,500</w:t>
      </w:r>
    </w:p>
    <w:p w14:paraId="379D3C5E" w14:textId="77777777" w:rsidR="00054323" w:rsidRDefault="00EE578E" w:rsidP="00A8030C">
      <w:pPr>
        <w:tabs>
          <w:tab w:val="right" w:pos="7020"/>
          <w:tab w:val="right" w:pos="8928"/>
        </w:tabs>
        <w:ind w:left="1200"/>
        <w:rPr>
          <w:rStyle w:val="TemporaryLaw"/>
          <w:szCs w:val="16"/>
        </w:rPr>
      </w:pPr>
      <w:r w:rsidRPr="00054323">
        <w:rPr>
          <w:rStyle w:val="TemporaryLaw"/>
          <w:szCs w:val="16"/>
        </w:rPr>
        <w:t xml:space="preserve">Total appropriation — </w:t>
      </w:r>
    </w:p>
    <w:p w14:paraId="753321BA" w14:textId="77777777" w:rsidR="00054323" w:rsidRDefault="00EE578E" w:rsidP="00A8030C">
      <w:pPr>
        <w:tabs>
          <w:tab w:val="right" w:pos="7020"/>
          <w:tab w:val="right" w:pos="8928"/>
        </w:tabs>
        <w:ind w:left="1200"/>
        <w:rPr>
          <w:rStyle w:val="TemporaryLaw"/>
          <w:szCs w:val="16"/>
        </w:rPr>
      </w:pPr>
      <w:r w:rsidRPr="00054323">
        <w:rPr>
          <w:rStyle w:val="TemporaryLaw"/>
          <w:szCs w:val="16"/>
        </w:rPr>
        <w:t>   state board of education</w:t>
      </w:r>
      <w:r w:rsidRPr="00054323">
        <w:rPr>
          <w:rStyle w:val="TemporaryLaw"/>
          <w:szCs w:val="16"/>
        </w:rPr>
        <w:tab/>
        <w:t>$    3,342,400</w:t>
      </w:r>
    </w:p>
    <w:p w14:paraId="6EDE7B65"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30A6D5E8"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3,342,400</w:t>
      </w:r>
    </w:p>
    <w:p w14:paraId="55104571" w14:textId="77777777" w:rsidR="00054323" w:rsidRDefault="00EE578E" w:rsidP="00A8030C">
      <w:pPr>
        <w:rPr>
          <w:rStyle w:val="TemporaryLaw"/>
          <w:szCs w:val="16"/>
        </w:rPr>
      </w:pPr>
      <w:bookmarkStart w:id="6" w:name="_Hlk63764684"/>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SUPERINTENDENT OF PUBLIC INSTRUCTION</w:t>
      </w:r>
    </w:p>
    <w:p w14:paraId="2B8F8D29" w14:textId="77777777" w:rsidR="00054323" w:rsidRDefault="00EE578E" w:rsidP="00A8030C">
      <w:pPr>
        <w:pStyle w:val="P00-00"/>
        <w:tabs>
          <w:tab w:val="right" w:pos="7020"/>
          <w:tab w:val="right" w:pos="8910"/>
        </w:tabs>
        <w:rPr>
          <w:rStyle w:val="TemporaryLaw"/>
          <w:szCs w:val="16"/>
          <w:u w:val="single"/>
        </w:rPr>
      </w:pPr>
      <w:r w:rsidRPr="00054323">
        <w:rPr>
          <w:rStyle w:val="TemporaryLaw"/>
          <w:szCs w:val="16"/>
        </w:rPr>
        <w:tab/>
      </w:r>
      <w:r w:rsidRPr="00054323">
        <w:rPr>
          <w:rStyle w:val="TemporaryLaw"/>
          <w:szCs w:val="16"/>
          <w:u w:val="single"/>
        </w:rPr>
        <w:t>2025-26</w:t>
      </w:r>
    </w:p>
    <w:p w14:paraId="237285E7"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FTE positions</w:t>
      </w:r>
      <w:r w:rsidRPr="00054323">
        <w:rPr>
          <w:rStyle w:val="TemporaryLaw"/>
          <w:szCs w:val="16"/>
        </w:rPr>
        <w:tab/>
        <w:t>232.9</w:t>
      </w:r>
    </w:p>
    <w:p w14:paraId="21A0DDFF" w14:textId="77777777" w:rsidR="00054323" w:rsidRDefault="00EE578E" w:rsidP="00A8030C">
      <w:pPr>
        <w:tabs>
          <w:tab w:val="left" w:pos="1200"/>
          <w:tab w:val="right" w:pos="7020"/>
        </w:tabs>
        <w:ind w:left="1200"/>
        <w:rPr>
          <w:rStyle w:val="TemporaryLaw"/>
          <w:szCs w:val="16"/>
        </w:rPr>
      </w:pPr>
      <w:r w:rsidRPr="00054323">
        <w:rPr>
          <w:rStyle w:val="TemporaryLaw"/>
          <w:szCs w:val="16"/>
        </w:rPr>
        <w:t>Operating lump sum appropriation</w:t>
      </w:r>
      <w:r w:rsidRPr="00054323">
        <w:rPr>
          <w:rStyle w:val="TemporaryLaw"/>
          <w:szCs w:val="16"/>
        </w:rPr>
        <w:tab/>
        <w:t>$   15,362,500</w:t>
      </w:r>
    </w:p>
    <w:p w14:paraId="1D6E7B69" w14:textId="77777777" w:rsidR="00054323" w:rsidRDefault="00EE578E" w:rsidP="00796BD5">
      <w:pPr>
        <w:tabs>
          <w:tab w:val="right" w:pos="7020"/>
          <w:tab w:val="right" w:pos="8928"/>
        </w:tabs>
        <w:ind w:left="1195" w:hanging="480"/>
        <w:rPr>
          <w:rStyle w:val="TemporaryLaw"/>
          <w:szCs w:val="16"/>
          <w:u w:val="single"/>
        </w:rPr>
      </w:pPr>
      <w:r w:rsidRPr="00054323">
        <w:rPr>
          <w:rStyle w:val="TemporaryLaw"/>
          <w:szCs w:val="16"/>
          <w:u w:val="single"/>
        </w:rPr>
        <w:t>Formula programs</w:t>
      </w:r>
    </w:p>
    <w:p w14:paraId="203B3785" w14:textId="77777777" w:rsidR="00054323" w:rsidRDefault="00EE578E" w:rsidP="00796BD5">
      <w:pPr>
        <w:tabs>
          <w:tab w:val="left" w:pos="1200"/>
          <w:tab w:val="right" w:pos="7020"/>
          <w:tab w:val="left" w:pos="7695"/>
        </w:tabs>
        <w:ind w:left="1200"/>
        <w:rPr>
          <w:rStyle w:val="TemporaryLaw"/>
          <w:szCs w:val="16"/>
        </w:rPr>
      </w:pPr>
      <w:r w:rsidRPr="00054323">
        <w:rPr>
          <w:rStyle w:val="TemporaryLaw"/>
          <w:szCs w:val="16"/>
        </w:rPr>
        <w:t>Basic state aid</w:t>
      </w:r>
      <w:r w:rsidRPr="00054323">
        <w:rPr>
          <w:rStyle w:val="TemporaryLaw"/>
          <w:szCs w:val="16"/>
        </w:rPr>
        <w:tab/>
        <w:t>6,822,846,800</w:t>
      </w:r>
    </w:p>
    <w:p w14:paraId="5F944BEE" w14:textId="77777777" w:rsidR="00054323" w:rsidRDefault="00EE578E" w:rsidP="00796BD5">
      <w:pPr>
        <w:tabs>
          <w:tab w:val="left" w:pos="1200"/>
          <w:tab w:val="right" w:pos="7020"/>
          <w:tab w:val="left" w:pos="7695"/>
        </w:tabs>
        <w:ind w:left="1200"/>
        <w:rPr>
          <w:rStyle w:val="TemporaryLaw"/>
          <w:szCs w:val="16"/>
        </w:rPr>
      </w:pPr>
      <w:r w:rsidRPr="00054323">
        <w:rPr>
          <w:rStyle w:val="TemporaryLaw"/>
          <w:szCs w:val="16"/>
        </w:rPr>
        <w:t>Onetime additional assistance</w:t>
      </w:r>
    </w:p>
    <w:p w14:paraId="2DF851CC" w14:textId="77777777" w:rsidR="00054323" w:rsidRDefault="00EE578E" w:rsidP="00796BD5">
      <w:pPr>
        <w:tabs>
          <w:tab w:val="left" w:pos="1200"/>
          <w:tab w:val="right" w:pos="7020"/>
          <w:tab w:val="left" w:pos="7695"/>
        </w:tabs>
        <w:ind w:left="1200"/>
        <w:rPr>
          <w:rStyle w:val="TemporaryLaw"/>
          <w:szCs w:val="16"/>
        </w:rPr>
      </w:pPr>
      <w:r w:rsidRPr="00054323">
        <w:rPr>
          <w:rStyle w:val="TemporaryLaw"/>
          <w:szCs w:val="16"/>
        </w:rPr>
        <w:t>   supplement</w:t>
      </w:r>
      <w:r w:rsidRPr="00054323">
        <w:rPr>
          <w:rStyle w:val="TemporaryLaw"/>
          <w:szCs w:val="16"/>
        </w:rPr>
        <w:tab/>
        <w:t>29,000,000</w:t>
      </w:r>
    </w:p>
    <w:p w14:paraId="44E8C79B" w14:textId="77777777" w:rsidR="00054323" w:rsidRDefault="00EE578E" w:rsidP="00796BD5">
      <w:pPr>
        <w:tabs>
          <w:tab w:val="left" w:pos="1200"/>
          <w:tab w:val="right" w:pos="7020"/>
          <w:tab w:val="left" w:pos="7695"/>
        </w:tabs>
        <w:ind w:left="1200"/>
        <w:rPr>
          <w:rStyle w:val="TemporaryLaw"/>
          <w:szCs w:val="16"/>
        </w:rPr>
      </w:pPr>
      <w:r w:rsidRPr="00054323">
        <w:rPr>
          <w:rStyle w:val="TemporaryLaw"/>
          <w:szCs w:val="16"/>
        </w:rPr>
        <w:t xml:space="preserve">Onetime FRPL group B </w:t>
      </w:r>
    </w:p>
    <w:p w14:paraId="42A6B187" w14:textId="77777777" w:rsidR="00054323" w:rsidRDefault="00EE578E" w:rsidP="00796BD5">
      <w:pPr>
        <w:tabs>
          <w:tab w:val="left" w:pos="1200"/>
          <w:tab w:val="right" w:pos="7020"/>
          <w:tab w:val="left" w:pos="7695"/>
        </w:tabs>
        <w:ind w:left="1200"/>
        <w:rPr>
          <w:rStyle w:val="TemporaryLaw"/>
          <w:szCs w:val="16"/>
        </w:rPr>
      </w:pPr>
      <w:r w:rsidRPr="00054323">
        <w:rPr>
          <w:rStyle w:val="TemporaryLaw"/>
          <w:szCs w:val="16"/>
        </w:rPr>
        <w:t>   weight supplement</w:t>
      </w:r>
      <w:r w:rsidRPr="00054323">
        <w:rPr>
          <w:rStyle w:val="TemporaryLaw"/>
          <w:szCs w:val="16"/>
        </w:rPr>
        <w:tab/>
        <w:t>37,000,000</w:t>
      </w:r>
    </w:p>
    <w:p w14:paraId="51578831" w14:textId="77777777" w:rsidR="00054323" w:rsidRDefault="00EE578E" w:rsidP="00796BD5">
      <w:pPr>
        <w:tabs>
          <w:tab w:val="left" w:pos="0"/>
          <w:tab w:val="left" w:pos="1200"/>
          <w:tab w:val="right" w:pos="7020"/>
        </w:tabs>
        <w:ind w:left="1195"/>
        <w:rPr>
          <w:rStyle w:val="TemporaryLaw"/>
          <w:szCs w:val="16"/>
        </w:rPr>
      </w:pPr>
      <w:r w:rsidRPr="00054323">
        <w:rPr>
          <w:rStyle w:val="TemporaryLaw"/>
          <w:szCs w:val="16"/>
        </w:rPr>
        <w:t>State aid supplement</w:t>
      </w:r>
      <w:r w:rsidRPr="00054323">
        <w:rPr>
          <w:rStyle w:val="TemporaryLaw"/>
          <w:szCs w:val="16"/>
        </w:rPr>
        <w:tab/>
        <w:t>75,000,000</w:t>
      </w:r>
    </w:p>
    <w:p w14:paraId="64844A07" w14:textId="77777777" w:rsidR="00054323" w:rsidRDefault="00EE578E" w:rsidP="00796BD5">
      <w:pPr>
        <w:tabs>
          <w:tab w:val="left" w:pos="0"/>
          <w:tab w:val="left" w:pos="1200"/>
          <w:tab w:val="right" w:pos="7020"/>
        </w:tabs>
        <w:ind w:left="1195"/>
        <w:rPr>
          <w:rStyle w:val="TemporaryLaw"/>
          <w:szCs w:val="16"/>
        </w:rPr>
      </w:pPr>
      <w:r w:rsidRPr="00054323">
        <w:rPr>
          <w:rStyle w:val="TemporaryLaw"/>
          <w:szCs w:val="16"/>
        </w:rPr>
        <w:t>Special education fund</w:t>
      </w:r>
      <w:r w:rsidRPr="00054323">
        <w:rPr>
          <w:rStyle w:val="TemporaryLaw"/>
          <w:szCs w:val="16"/>
        </w:rPr>
        <w:tab/>
        <w:t>36,029,200</w:t>
      </w:r>
    </w:p>
    <w:p w14:paraId="4C562311" w14:textId="77777777" w:rsidR="00054323" w:rsidRDefault="00EE578E" w:rsidP="00796BD5">
      <w:pPr>
        <w:tabs>
          <w:tab w:val="left" w:pos="0"/>
          <w:tab w:val="left" w:pos="1200"/>
          <w:tab w:val="right" w:pos="7020"/>
        </w:tabs>
        <w:ind w:left="1195"/>
        <w:rPr>
          <w:rStyle w:val="TemporaryLaw"/>
          <w:szCs w:val="16"/>
        </w:rPr>
      </w:pPr>
      <w:r w:rsidRPr="00054323">
        <w:rPr>
          <w:rStyle w:val="TemporaryLaw"/>
          <w:szCs w:val="16"/>
        </w:rPr>
        <w:t>Classroom site fund</w:t>
      </w:r>
      <w:r w:rsidRPr="00054323">
        <w:rPr>
          <w:rStyle w:val="TemporaryLaw"/>
          <w:szCs w:val="16"/>
        </w:rPr>
        <w:tab/>
        <w:t>1,105,372,400</w:t>
      </w:r>
    </w:p>
    <w:p w14:paraId="5C4ABF3F" w14:textId="77777777" w:rsidR="00054323" w:rsidRDefault="00EE578E" w:rsidP="00796BD5">
      <w:pPr>
        <w:tabs>
          <w:tab w:val="left" w:pos="1200"/>
          <w:tab w:val="right" w:pos="7020"/>
          <w:tab w:val="left" w:pos="7560"/>
        </w:tabs>
        <w:ind w:left="1195"/>
        <w:rPr>
          <w:rStyle w:val="TemporaryLaw"/>
          <w:szCs w:val="16"/>
        </w:rPr>
      </w:pPr>
      <w:r w:rsidRPr="00054323">
        <w:rPr>
          <w:rStyle w:val="TemporaryLaw"/>
          <w:szCs w:val="16"/>
        </w:rPr>
        <w:t>Instructional improvement fund</w:t>
      </w:r>
      <w:r w:rsidRPr="00054323">
        <w:rPr>
          <w:rStyle w:val="TemporaryLaw"/>
          <w:szCs w:val="16"/>
        </w:rPr>
        <w:tab/>
        <w:t>80,425,700</w:t>
      </w:r>
    </w:p>
    <w:p w14:paraId="693DFB3D" w14:textId="77777777" w:rsidR="00054323" w:rsidRDefault="00EE578E" w:rsidP="00796BD5">
      <w:pPr>
        <w:widowControl/>
        <w:tabs>
          <w:tab w:val="right" w:pos="7020"/>
          <w:tab w:val="right" w:pos="8928"/>
        </w:tabs>
        <w:ind w:left="1195" w:hanging="480"/>
        <w:rPr>
          <w:rStyle w:val="TemporaryLaw"/>
          <w:szCs w:val="16"/>
          <w:u w:val="single"/>
        </w:rPr>
      </w:pPr>
      <w:r w:rsidRPr="00054323">
        <w:rPr>
          <w:rStyle w:val="TemporaryLaw"/>
          <w:szCs w:val="16"/>
          <w:u w:val="single"/>
        </w:rPr>
        <w:t>Property tax relief</w:t>
      </w:r>
    </w:p>
    <w:p w14:paraId="61BF47C1" w14:textId="77777777" w:rsidR="00054323" w:rsidRDefault="00EE578E" w:rsidP="00796BD5">
      <w:pPr>
        <w:widowControl/>
        <w:tabs>
          <w:tab w:val="left" w:pos="1200"/>
          <w:tab w:val="right" w:pos="7020"/>
          <w:tab w:val="left" w:pos="7605"/>
        </w:tabs>
        <w:ind w:left="1195"/>
        <w:rPr>
          <w:rStyle w:val="TemporaryLaw"/>
          <w:szCs w:val="16"/>
        </w:rPr>
      </w:pPr>
      <w:r w:rsidRPr="00054323">
        <w:rPr>
          <w:rStyle w:val="TemporaryLaw"/>
          <w:szCs w:val="16"/>
        </w:rPr>
        <w:t>Additional state aid</w:t>
      </w:r>
      <w:r w:rsidRPr="00054323">
        <w:rPr>
          <w:rStyle w:val="TemporaryLaw"/>
          <w:szCs w:val="16"/>
        </w:rPr>
        <w:tab/>
        <w:t>531,585,000</w:t>
      </w:r>
    </w:p>
    <w:p w14:paraId="1C1EB359" w14:textId="77777777" w:rsidR="00054323" w:rsidRDefault="00EE578E" w:rsidP="00796BD5">
      <w:pPr>
        <w:widowControl/>
        <w:tabs>
          <w:tab w:val="right" w:pos="7020"/>
          <w:tab w:val="right" w:pos="8928"/>
        </w:tabs>
        <w:ind w:left="1195" w:hanging="480"/>
        <w:rPr>
          <w:rStyle w:val="TemporaryLaw"/>
          <w:szCs w:val="16"/>
          <w:u w:val="single"/>
        </w:rPr>
      </w:pPr>
      <w:r w:rsidRPr="00054323">
        <w:rPr>
          <w:rStyle w:val="TemporaryLaw"/>
          <w:szCs w:val="16"/>
          <w:u w:val="single"/>
        </w:rPr>
        <w:t>Non-formula programs</w:t>
      </w:r>
    </w:p>
    <w:p w14:paraId="211845C0" w14:textId="77777777" w:rsidR="00054323" w:rsidRDefault="00EE578E" w:rsidP="00796BD5">
      <w:pPr>
        <w:widowControl/>
        <w:tabs>
          <w:tab w:val="left" w:pos="0"/>
          <w:tab w:val="left" w:pos="1200"/>
          <w:tab w:val="right" w:pos="7020"/>
        </w:tabs>
        <w:ind w:left="1195"/>
        <w:rPr>
          <w:rStyle w:val="TemporaryLaw"/>
          <w:szCs w:val="16"/>
        </w:rPr>
      </w:pPr>
      <w:r w:rsidRPr="00054323">
        <w:rPr>
          <w:rStyle w:val="TemporaryLaw"/>
          <w:szCs w:val="16"/>
        </w:rPr>
        <w:t>Accountability and achievement</w:t>
      </w:r>
    </w:p>
    <w:p w14:paraId="03DC3C15" w14:textId="77777777" w:rsidR="00054323" w:rsidRDefault="00EE578E" w:rsidP="00A8030C">
      <w:pPr>
        <w:tabs>
          <w:tab w:val="left" w:pos="1200"/>
          <w:tab w:val="right" w:pos="7020"/>
          <w:tab w:val="left" w:pos="7650"/>
        </w:tabs>
        <w:ind w:left="1195"/>
        <w:rPr>
          <w:rStyle w:val="TemporaryLaw"/>
          <w:szCs w:val="16"/>
        </w:rPr>
      </w:pPr>
      <w:r w:rsidRPr="00054323">
        <w:rPr>
          <w:rStyle w:val="TemporaryLaw"/>
          <w:szCs w:val="16"/>
        </w:rPr>
        <w:t>   testing</w:t>
      </w:r>
      <w:r w:rsidRPr="00054323">
        <w:rPr>
          <w:rStyle w:val="TemporaryLaw"/>
          <w:szCs w:val="16"/>
        </w:rPr>
        <w:tab/>
        <w:t>16,844,800</w:t>
      </w:r>
    </w:p>
    <w:p w14:paraId="2D0C3C52" w14:textId="77777777" w:rsidR="00054323" w:rsidRDefault="00EE578E" w:rsidP="00A8030C">
      <w:pPr>
        <w:tabs>
          <w:tab w:val="left" w:pos="1200"/>
          <w:tab w:val="right" w:pos="7020"/>
          <w:tab w:val="left" w:pos="7650"/>
        </w:tabs>
        <w:ind w:left="1200"/>
        <w:rPr>
          <w:rStyle w:val="TemporaryLaw"/>
          <w:szCs w:val="16"/>
        </w:rPr>
      </w:pPr>
      <w:r w:rsidRPr="00054323">
        <w:rPr>
          <w:rStyle w:val="TemporaryLaw"/>
          <w:szCs w:val="16"/>
        </w:rPr>
        <w:t>Adult education</w:t>
      </w:r>
      <w:r w:rsidRPr="00054323">
        <w:rPr>
          <w:rStyle w:val="TemporaryLaw"/>
          <w:szCs w:val="16"/>
        </w:rPr>
        <w:tab/>
        <w:t>4,903,200</w:t>
      </w:r>
    </w:p>
    <w:p w14:paraId="5666076E" w14:textId="77777777" w:rsidR="00054323" w:rsidRDefault="00EE578E" w:rsidP="006C0CF3">
      <w:pPr>
        <w:keepNext/>
        <w:keepLines/>
        <w:widowControl/>
        <w:tabs>
          <w:tab w:val="left" w:pos="0"/>
          <w:tab w:val="left" w:pos="1200"/>
          <w:tab w:val="right" w:pos="7020"/>
        </w:tabs>
        <w:ind w:left="1195"/>
        <w:rPr>
          <w:rStyle w:val="TemporaryLaw"/>
          <w:szCs w:val="16"/>
        </w:rPr>
      </w:pPr>
      <w:r w:rsidRPr="00054323">
        <w:rPr>
          <w:rStyle w:val="TemporaryLaw"/>
          <w:szCs w:val="16"/>
        </w:rPr>
        <w:t>Alternative teacher development</w:t>
      </w:r>
    </w:p>
    <w:p w14:paraId="3455AC03" w14:textId="77777777" w:rsidR="00054323" w:rsidRDefault="00EE578E" w:rsidP="006C0CF3">
      <w:pPr>
        <w:keepNext/>
        <w:keepLines/>
        <w:widowControl/>
        <w:tabs>
          <w:tab w:val="left" w:pos="1200"/>
          <w:tab w:val="right" w:pos="7020"/>
        </w:tabs>
        <w:ind w:left="1195"/>
        <w:rPr>
          <w:rStyle w:val="TemporaryLaw"/>
          <w:szCs w:val="16"/>
        </w:rPr>
      </w:pPr>
      <w:r w:rsidRPr="00054323">
        <w:rPr>
          <w:rStyle w:val="TemporaryLaw"/>
          <w:szCs w:val="16"/>
        </w:rPr>
        <w:t>   program</w:t>
      </w:r>
      <w:r w:rsidRPr="00054323">
        <w:rPr>
          <w:rStyle w:val="TemporaryLaw"/>
          <w:szCs w:val="16"/>
        </w:rPr>
        <w:tab/>
        <w:t>1,000,000</w:t>
      </w:r>
    </w:p>
    <w:p w14:paraId="1350C6DA" w14:textId="77777777" w:rsidR="00054323" w:rsidRDefault="00EE578E" w:rsidP="006C0CF3">
      <w:pPr>
        <w:keepNext/>
        <w:keepLines/>
        <w:widowControl/>
        <w:tabs>
          <w:tab w:val="left" w:pos="1200"/>
          <w:tab w:val="right" w:pos="7020"/>
        </w:tabs>
        <w:ind w:left="1195"/>
        <w:rPr>
          <w:rStyle w:val="TemporaryLaw"/>
          <w:szCs w:val="16"/>
        </w:rPr>
      </w:pPr>
      <w:r w:rsidRPr="00054323">
        <w:rPr>
          <w:rStyle w:val="TemporaryLaw"/>
          <w:szCs w:val="16"/>
        </w:rPr>
        <w:t>Apache Junction robotics program</w:t>
      </w:r>
      <w:r w:rsidRPr="00054323">
        <w:rPr>
          <w:rStyle w:val="TemporaryLaw"/>
          <w:szCs w:val="16"/>
        </w:rPr>
        <w:tab/>
        <w:t>200,000</w:t>
      </w:r>
    </w:p>
    <w:p w14:paraId="3E9683FE" w14:textId="77777777" w:rsidR="00054323" w:rsidRDefault="00EE578E" w:rsidP="006C0CF3">
      <w:pPr>
        <w:keepNext/>
        <w:keepLines/>
        <w:widowControl/>
        <w:tabs>
          <w:tab w:val="left" w:pos="0"/>
          <w:tab w:val="left" w:pos="1200"/>
          <w:tab w:val="right" w:pos="7020"/>
        </w:tabs>
        <w:ind w:left="1195"/>
        <w:rPr>
          <w:rStyle w:val="TemporaryLaw"/>
          <w:szCs w:val="16"/>
        </w:rPr>
      </w:pPr>
      <w:r w:rsidRPr="00054323">
        <w:rPr>
          <w:rStyle w:val="TemporaryLaw"/>
          <w:szCs w:val="16"/>
        </w:rPr>
        <w:t xml:space="preserve">Arizona English language </w:t>
      </w:r>
    </w:p>
    <w:p w14:paraId="08A9444F" w14:textId="77777777" w:rsidR="00054323" w:rsidRDefault="00EE578E" w:rsidP="00A8030C">
      <w:pPr>
        <w:tabs>
          <w:tab w:val="left" w:pos="0"/>
          <w:tab w:val="right" w:pos="7020"/>
        </w:tabs>
        <w:ind w:left="1440"/>
        <w:rPr>
          <w:rStyle w:val="TemporaryLaw"/>
          <w:szCs w:val="16"/>
        </w:rPr>
      </w:pPr>
      <w:r w:rsidRPr="00054323">
        <w:rPr>
          <w:rStyle w:val="TemporaryLaw"/>
          <w:szCs w:val="16"/>
        </w:rPr>
        <w:t> learner fund</w:t>
      </w:r>
      <w:r w:rsidRPr="00054323">
        <w:rPr>
          <w:rStyle w:val="TemporaryLaw"/>
          <w:szCs w:val="16"/>
        </w:rPr>
        <w:tab/>
        <w:t>4,960,400</w:t>
      </w:r>
    </w:p>
    <w:p w14:paraId="187CEB8C" w14:textId="77777777" w:rsidR="00054323" w:rsidRDefault="00EE578E" w:rsidP="006C0CF3">
      <w:pPr>
        <w:pStyle w:val="P06-00"/>
        <w:ind w:left="475"/>
        <w:rPr>
          <w:rStyle w:val="TemporaryLaw"/>
        </w:rPr>
      </w:pPr>
      <w:r w:rsidRPr="00054323">
        <w:rPr>
          <w:rStyle w:val="TemporaryLaw"/>
        </w:rPr>
        <w:t>Automated external</w:t>
      </w:r>
    </w:p>
    <w:p w14:paraId="4063FAE7" w14:textId="77777777" w:rsidR="00054323" w:rsidRDefault="00EE578E" w:rsidP="006C0CF3">
      <w:pPr>
        <w:tabs>
          <w:tab w:val="left" w:pos="0"/>
          <w:tab w:val="left" w:pos="1200"/>
          <w:tab w:val="right" w:pos="7020"/>
        </w:tabs>
        <w:ind w:left="1195"/>
        <w:rPr>
          <w:rStyle w:val="TemporaryLaw"/>
          <w:szCs w:val="16"/>
        </w:rPr>
      </w:pPr>
      <w:r w:rsidRPr="00054323">
        <w:rPr>
          <w:rStyle w:val="TemporaryLaw"/>
        </w:rPr>
        <w:t>   defibrillator grants</w:t>
      </w:r>
      <w:r w:rsidRPr="00054323">
        <w:rPr>
          <w:rStyle w:val="TemporaryLaw"/>
        </w:rPr>
        <w:tab/>
        <w:t>500,000</w:t>
      </w:r>
    </w:p>
    <w:p w14:paraId="6C45BC16"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CTED certification exam fee</w:t>
      </w:r>
    </w:p>
    <w:p w14:paraId="18E0E105" w14:textId="77777777" w:rsidR="00054323" w:rsidRDefault="00EE578E" w:rsidP="00A8030C">
      <w:pPr>
        <w:tabs>
          <w:tab w:val="left" w:pos="0"/>
          <w:tab w:val="right" w:pos="7020"/>
        </w:tabs>
        <w:ind w:left="1260"/>
        <w:rPr>
          <w:rStyle w:val="TemporaryLaw"/>
          <w:szCs w:val="16"/>
        </w:rPr>
      </w:pPr>
      <w:r w:rsidRPr="00054323">
        <w:rPr>
          <w:rStyle w:val="TemporaryLaw"/>
          <w:szCs w:val="16"/>
        </w:rPr>
        <w:t>   reimbursement</w:t>
      </w:r>
      <w:r w:rsidRPr="00054323">
        <w:rPr>
          <w:rStyle w:val="TemporaryLaw"/>
          <w:szCs w:val="16"/>
        </w:rPr>
        <w:tab/>
        <w:t>1,000,000</w:t>
      </w:r>
    </w:p>
    <w:p w14:paraId="5FE4EEF0"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CTED completion grants</w:t>
      </w:r>
      <w:r w:rsidRPr="00054323">
        <w:rPr>
          <w:rStyle w:val="TemporaryLaw"/>
          <w:szCs w:val="16"/>
        </w:rPr>
        <w:tab/>
        <w:t>1,000,000</w:t>
      </w:r>
    </w:p>
    <w:p w14:paraId="1C0B004B"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CTED soft capital and equipment</w:t>
      </w:r>
      <w:r w:rsidRPr="00054323">
        <w:rPr>
          <w:rStyle w:val="TemporaryLaw"/>
          <w:szCs w:val="16"/>
        </w:rPr>
        <w:tab/>
        <w:t>1,000,000</w:t>
      </w:r>
    </w:p>
    <w:p w14:paraId="2770949A"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College credit by examination</w:t>
      </w:r>
    </w:p>
    <w:p w14:paraId="486DF2F9"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incentive program</w:t>
      </w:r>
      <w:r w:rsidRPr="00054323">
        <w:rPr>
          <w:rStyle w:val="TemporaryLaw"/>
          <w:szCs w:val="16"/>
        </w:rPr>
        <w:tab/>
        <w:t>3,772,100</w:t>
      </w:r>
    </w:p>
    <w:p w14:paraId="07F4A8FD"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College placement exam fee waiver</w:t>
      </w:r>
      <w:r w:rsidRPr="00054323">
        <w:rPr>
          <w:rStyle w:val="TemporaryLaw"/>
          <w:szCs w:val="16"/>
        </w:rPr>
        <w:tab/>
        <w:t>1,265,800</w:t>
      </w:r>
    </w:p>
    <w:p w14:paraId="39877AA2"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Computer science professional</w:t>
      </w:r>
      <w:r w:rsidRPr="00054323">
        <w:rPr>
          <w:rStyle w:val="TemporaryLaw"/>
          <w:szCs w:val="16"/>
        </w:rPr>
        <w:tab/>
      </w:r>
    </w:p>
    <w:p w14:paraId="31367D94"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   development program</w:t>
      </w:r>
      <w:r w:rsidRPr="00054323">
        <w:rPr>
          <w:rStyle w:val="TemporaryLaw"/>
          <w:szCs w:val="16"/>
        </w:rPr>
        <w:tab/>
        <w:t>1,000,000</w:t>
      </w:r>
    </w:p>
    <w:p w14:paraId="472767F3" w14:textId="77777777" w:rsidR="00054323" w:rsidRDefault="00EE578E" w:rsidP="00796BD5">
      <w:pPr>
        <w:widowControl/>
        <w:tabs>
          <w:tab w:val="left" w:pos="0"/>
          <w:tab w:val="left" w:pos="1200"/>
          <w:tab w:val="right" w:pos="7020"/>
        </w:tabs>
        <w:ind w:left="1195"/>
        <w:rPr>
          <w:rStyle w:val="TemporaryLaw"/>
        </w:rPr>
      </w:pPr>
      <w:r w:rsidRPr="00054323">
        <w:rPr>
          <w:rStyle w:val="TemporaryLaw"/>
        </w:rPr>
        <w:t>Community college adult education</w:t>
      </w:r>
    </w:p>
    <w:p w14:paraId="1CFB01B0" w14:textId="77777777" w:rsidR="00054323" w:rsidRDefault="00EE578E" w:rsidP="00796BD5">
      <w:pPr>
        <w:widowControl/>
        <w:tabs>
          <w:tab w:val="left" w:pos="0"/>
          <w:tab w:val="left" w:pos="1200"/>
          <w:tab w:val="right" w:pos="7020"/>
        </w:tabs>
        <w:ind w:left="1195"/>
        <w:rPr>
          <w:rStyle w:val="TemporaryLaw"/>
        </w:rPr>
      </w:pPr>
      <w:r w:rsidRPr="00054323">
        <w:rPr>
          <w:rStyle w:val="TemporaryLaw"/>
        </w:rPr>
        <w:t>   workforce development program</w:t>
      </w:r>
    </w:p>
    <w:p w14:paraId="19CB2C50" w14:textId="77777777" w:rsidR="00054323" w:rsidRDefault="00EE578E" w:rsidP="00A8030C">
      <w:pPr>
        <w:tabs>
          <w:tab w:val="left" w:pos="0"/>
          <w:tab w:val="left" w:pos="1200"/>
          <w:tab w:val="right" w:pos="7020"/>
        </w:tabs>
        <w:ind w:left="1195"/>
        <w:rPr>
          <w:rStyle w:val="TemporaryLaw"/>
        </w:rPr>
      </w:pPr>
      <w:r w:rsidRPr="00054323">
        <w:rPr>
          <w:rStyle w:val="TemporaryLaw"/>
        </w:rPr>
        <w:t xml:space="preserve">   fund deposit</w:t>
      </w:r>
      <w:r w:rsidRPr="00054323">
        <w:rPr>
          <w:rStyle w:val="TemporaryLaw"/>
        </w:rPr>
        <w:tab/>
        <w:t>6,000,000</w:t>
      </w:r>
    </w:p>
    <w:p w14:paraId="34939544" w14:textId="77777777" w:rsidR="00054323" w:rsidRDefault="00EE578E" w:rsidP="00A8030C">
      <w:pPr>
        <w:tabs>
          <w:tab w:val="left" w:pos="0"/>
          <w:tab w:val="left" w:pos="1200"/>
          <w:tab w:val="right" w:pos="7020"/>
        </w:tabs>
        <w:ind w:left="1195"/>
        <w:rPr>
          <w:rStyle w:val="TemporaryLaw"/>
          <w:rFonts w:eastAsiaTheme="majorEastAsia"/>
        </w:rPr>
      </w:pPr>
      <w:r w:rsidRPr="00054323">
        <w:rPr>
          <w:rStyle w:val="TemporaryLaw"/>
          <w:rFonts w:eastAsiaTheme="majorEastAsia"/>
        </w:rPr>
        <w:t>Continuing high school and workforce</w:t>
      </w:r>
    </w:p>
    <w:p w14:paraId="45BAC6B8" w14:textId="77777777" w:rsidR="00054323" w:rsidRDefault="00EE578E" w:rsidP="00A8030C">
      <w:pPr>
        <w:tabs>
          <w:tab w:val="left" w:pos="0"/>
          <w:tab w:val="left" w:pos="1200"/>
          <w:tab w:val="right" w:pos="7020"/>
        </w:tabs>
        <w:ind w:left="1195"/>
        <w:rPr>
          <w:rStyle w:val="AmendCode"/>
          <w:rFonts w:eastAsiaTheme="majorEastAsia"/>
          <w:szCs w:val="16"/>
        </w:rPr>
      </w:pPr>
      <w:r w:rsidRPr="00054323">
        <w:rPr>
          <w:rStyle w:val="TemporaryLaw"/>
          <w:rFonts w:eastAsiaTheme="majorEastAsia"/>
        </w:rPr>
        <w:t>   training program</w:t>
      </w:r>
      <w:r w:rsidRPr="00054323">
        <w:rPr>
          <w:rStyle w:val="TemporaryLaw"/>
          <w:rFonts w:eastAsiaTheme="majorEastAsia"/>
        </w:rPr>
        <w:tab/>
        <w:t>1,000,000</w:t>
      </w:r>
    </w:p>
    <w:p w14:paraId="5849EAE1"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Early literacy</w:t>
      </w:r>
      <w:r w:rsidRPr="00054323">
        <w:rPr>
          <w:rStyle w:val="TemporaryLaw"/>
          <w:szCs w:val="16"/>
        </w:rPr>
        <w:tab/>
        <w:t>17,386,200</w:t>
      </w:r>
    </w:p>
    <w:p w14:paraId="629735CF"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Education learning and</w:t>
      </w:r>
    </w:p>
    <w:p w14:paraId="166189BC" w14:textId="77777777" w:rsidR="00054323" w:rsidRDefault="00EE578E" w:rsidP="00A8030C">
      <w:pPr>
        <w:tabs>
          <w:tab w:val="left" w:pos="1200"/>
          <w:tab w:val="right" w:pos="7020"/>
          <w:tab w:val="left" w:pos="7800"/>
        </w:tabs>
        <w:ind w:left="1195"/>
        <w:rPr>
          <w:rStyle w:val="TemporaryLaw"/>
          <w:szCs w:val="16"/>
        </w:rPr>
      </w:pPr>
      <w:r w:rsidRPr="00054323">
        <w:rPr>
          <w:rStyle w:val="TemporaryLaw"/>
          <w:szCs w:val="16"/>
        </w:rPr>
        <w:t>   accountability system</w:t>
      </w:r>
      <w:r w:rsidRPr="00054323">
        <w:rPr>
          <w:rStyle w:val="TemporaryLaw"/>
          <w:szCs w:val="16"/>
        </w:rPr>
        <w:tab/>
        <w:t>5,470,200</w:t>
      </w:r>
    </w:p>
    <w:p w14:paraId="568389D7" w14:textId="77777777" w:rsidR="00054323" w:rsidRDefault="00EE578E" w:rsidP="00A8030C">
      <w:pPr>
        <w:tabs>
          <w:tab w:val="left" w:pos="1200"/>
          <w:tab w:val="right" w:pos="7020"/>
          <w:tab w:val="left" w:pos="7800"/>
        </w:tabs>
        <w:ind w:left="1195"/>
        <w:rPr>
          <w:rStyle w:val="TemporaryLaw"/>
          <w:szCs w:val="16"/>
        </w:rPr>
      </w:pPr>
      <w:r w:rsidRPr="00054323">
        <w:rPr>
          <w:rStyle w:val="TemporaryLaw"/>
          <w:szCs w:val="16"/>
        </w:rPr>
        <w:t>English learner administration</w:t>
      </w:r>
      <w:r w:rsidRPr="00054323">
        <w:rPr>
          <w:rStyle w:val="TemporaryLaw"/>
          <w:szCs w:val="16"/>
        </w:rPr>
        <w:tab/>
      </w:r>
      <w:r w:rsidRPr="00054323">
        <w:rPr>
          <w:rStyle w:val="TemporaryLaw"/>
          <w:rFonts w:eastAsiaTheme="majorEastAsia"/>
        </w:rPr>
        <w:t>11,608,800</w:t>
      </w:r>
    </w:p>
    <w:p w14:paraId="6EA0EFA1" w14:textId="77777777" w:rsidR="00054323" w:rsidRDefault="00EE578E" w:rsidP="00A8030C">
      <w:pPr>
        <w:tabs>
          <w:tab w:val="left" w:pos="0"/>
          <w:tab w:val="left" w:pos="1200"/>
          <w:tab w:val="right" w:pos="7020"/>
          <w:tab w:val="left" w:pos="7800"/>
        </w:tabs>
        <w:ind w:left="1195"/>
        <w:rPr>
          <w:rStyle w:val="TemporaryLaw"/>
          <w:szCs w:val="16"/>
        </w:rPr>
      </w:pPr>
      <w:r w:rsidRPr="00054323">
        <w:rPr>
          <w:rStyle w:val="TemporaryLaw"/>
          <w:szCs w:val="16"/>
        </w:rPr>
        <w:t>Flagstaff robotics program</w:t>
      </w:r>
      <w:r w:rsidRPr="00054323">
        <w:rPr>
          <w:rStyle w:val="TemporaryLaw"/>
          <w:szCs w:val="16"/>
        </w:rPr>
        <w:tab/>
        <w:t>10,000</w:t>
      </w:r>
    </w:p>
    <w:p w14:paraId="78EA96C4"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Geographic literacy</w:t>
      </w:r>
      <w:r w:rsidRPr="00054323">
        <w:rPr>
          <w:rStyle w:val="TemporaryLaw"/>
          <w:szCs w:val="16"/>
        </w:rPr>
        <w:tab/>
        <w:t>100,000</w:t>
      </w:r>
    </w:p>
    <w:p w14:paraId="503ABD13"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Gifted assessments</w:t>
      </w:r>
      <w:r w:rsidRPr="00054323">
        <w:rPr>
          <w:rStyle w:val="TemporaryLaw"/>
          <w:szCs w:val="16"/>
        </w:rPr>
        <w:tab/>
        <w:t>850,000</w:t>
      </w:r>
    </w:p>
    <w:p w14:paraId="23B0F108" w14:textId="77777777" w:rsidR="00054323" w:rsidRDefault="00EE578E" w:rsidP="00A8030C">
      <w:pPr>
        <w:tabs>
          <w:tab w:val="left" w:pos="1200"/>
          <w:tab w:val="right" w:pos="7020"/>
        </w:tabs>
        <w:ind w:left="1195"/>
        <w:rPr>
          <w:rStyle w:val="TemporaryLaw"/>
          <w:szCs w:val="16"/>
        </w:rPr>
      </w:pPr>
      <w:r w:rsidRPr="00054323">
        <w:rPr>
          <w:rStyle w:val="TemporaryLaw"/>
          <w:szCs w:val="16"/>
        </w:rPr>
        <w:t>Jobs for Arizona graduates</w:t>
      </w:r>
      <w:r w:rsidRPr="00054323">
        <w:rPr>
          <w:rStyle w:val="TemporaryLaw"/>
          <w:szCs w:val="16"/>
        </w:rPr>
        <w:tab/>
        <w:t>500,000</w:t>
      </w:r>
    </w:p>
    <w:p w14:paraId="7AB553C4" w14:textId="77777777" w:rsidR="00054323" w:rsidRDefault="00EE578E" w:rsidP="00A8030C">
      <w:pPr>
        <w:tabs>
          <w:tab w:val="left" w:pos="1200"/>
          <w:tab w:val="right" w:pos="7020"/>
        </w:tabs>
        <w:ind w:left="1195"/>
        <w:rPr>
          <w:rStyle w:val="TemporaryLaw"/>
          <w:szCs w:val="16"/>
        </w:rPr>
      </w:pPr>
      <w:r w:rsidRPr="00054323">
        <w:rPr>
          <w:rStyle w:val="TemporaryLaw"/>
          <w:szCs w:val="16"/>
        </w:rPr>
        <w:t>Ninth grade on-track program</w:t>
      </w:r>
      <w:r w:rsidRPr="00054323">
        <w:rPr>
          <w:rStyle w:val="TemporaryLaw"/>
          <w:szCs w:val="16"/>
        </w:rPr>
        <w:tab/>
        <w:t>3,400,000</w:t>
      </w:r>
    </w:p>
    <w:p w14:paraId="63A83EE9" w14:textId="77777777" w:rsidR="00054323" w:rsidRDefault="00EE578E" w:rsidP="00A8030C">
      <w:pPr>
        <w:tabs>
          <w:tab w:val="left" w:pos="1200"/>
          <w:tab w:val="right" w:pos="7020"/>
        </w:tabs>
        <w:ind w:left="1195"/>
        <w:rPr>
          <w:rStyle w:val="TemporaryLaw"/>
          <w:szCs w:val="16"/>
        </w:rPr>
      </w:pPr>
      <w:r w:rsidRPr="00054323">
        <w:rPr>
          <w:rStyle w:val="TemporaryLaw"/>
          <w:szCs w:val="16"/>
        </w:rPr>
        <w:t>Onetime school meal grants</w:t>
      </w:r>
      <w:r w:rsidRPr="00054323">
        <w:rPr>
          <w:rStyle w:val="TemporaryLaw"/>
          <w:szCs w:val="16"/>
        </w:rPr>
        <w:tab/>
        <w:t>3,800,000</w:t>
      </w:r>
    </w:p>
    <w:p w14:paraId="4C9244A3" w14:textId="77777777" w:rsidR="00054323" w:rsidRDefault="00EE578E" w:rsidP="00A8030C">
      <w:pPr>
        <w:tabs>
          <w:tab w:val="left" w:pos="1200"/>
          <w:tab w:val="right" w:pos="7020"/>
        </w:tabs>
        <w:ind w:left="1195"/>
        <w:rPr>
          <w:rStyle w:val="TemporaryLaw"/>
          <w:rFonts w:eastAsiaTheme="majorEastAsia"/>
        </w:rPr>
      </w:pPr>
      <w:r w:rsidRPr="00054323">
        <w:rPr>
          <w:rStyle w:val="TemporaryLaw"/>
          <w:rFonts w:eastAsiaTheme="majorEastAsia"/>
        </w:rPr>
        <w:t>Rural Arizona school nurse</w:t>
      </w:r>
    </w:p>
    <w:p w14:paraId="5748F898" w14:textId="77777777" w:rsidR="00054323" w:rsidRDefault="00EE578E" w:rsidP="00A8030C">
      <w:pPr>
        <w:tabs>
          <w:tab w:val="left" w:pos="1200"/>
          <w:tab w:val="right" w:pos="7020"/>
        </w:tabs>
        <w:ind w:left="1195"/>
        <w:rPr>
          <w:rStyle w:val="AmendCode"/>
          <w:rFonts w:eastAsiaTheme="majorEastAsia"/>
          <w:szCs w:val="16"/>
        </w:rPr>
      </w:pPr>
      <w:r w:rsidRPr="00054323">
        <w:rPr>
          <w:rStyle w:val="TemporaryLaw"/>
          <w:rFonts w:eastAsiaTheme="majorEastAsia"/>
        </w:rPr>
        <w:t>   access program</w:t>
      </w:r>
      <w:r w:rsidRPr="00054323">
        <w:rPr>
          <w:rStyle w:val="TemporaryLaw"/>
          <w:rFonts w:eastAsiaTheme="majorEastAsia"/>
        </w:rPr>
        <w:tab/>
        <w:t>2,500,000*</w:t>
      </w:r>
    </w:p>
    <w:p w14:paraId="3068E4B3" w14:textId="77777777" w:rsidR="00054323" w:rsidRDefault="00EE578E" w:rsidP="00A8030C">
      <w:pPr>
        <w:tabs>
          <w:tab w:val="left" w:pos="1200"/>
          <w:tab w:val="right" w:pos="7020"/>
          <w:tab w:val="left" w:pos="7425"/>
          <w:tab w:val="left" w:pos="7695"/>
        </w:tabs>
        <w:ind w:left="1195"/>
        <w:rPr>
          <w:rStyle w:val="TemporaryLaw"/>
          <w:szCs w:val="16"/>
        </w:rPr>
      </w:pPr>
      <w:r w:rsidRPr="00054323">
        <w:rPr>
          <w:rStyle w:val="TemporaryLaw"/>
          <w:szCs w:val="16"/>
        </w:rPr>
        <w:t>School safety program</w:t>
      </w:r>
      <w:r w:rsidRPr="00054323">
        <w:rPr>
          <w:rStyle w:val="TemporaryLaw"/>
          <w:szCs w:val="16"/>
        </w:rPr>
        <w:tab/>
        <w:t>82,010,200</w:t>
      </w:r>
    </w:p>
    <w:p w14:paraId="69B2031F" w14:textId="77777777" w:rsidR="00054323" w:rsidRDefault="00EE578E" w:rsidP="00A8030C">
      <w:pPr>
        <w:tabs>
          <w:tab w:val="left" w:pos="0"/>
          <w:tab w:val="left" w:pos="1200"/>
          <w:tab w:val="right" w:pos="7020"/>
          <w:tab w:val="left" w:pos="7425"/>
          <w:tab w:val="left" w:pos="7695"/>
        </w:tabs>
        <w:ind w:left="1195"/>
        <w:rPr>
          <w:rStyle w:val="TemporaryLaw"/>
          <w:szCs w:val="16"/>
        </w:rPr>
      </w:pPr>
      <w:r w:rsidRPr="00054323">
        <w:rPr>
          <w:rStyle w:val="TemporaryLaw"/>
          <w:szCs w:val="16"/>
        </w:rPr>
        <w:t>Show Low robotics program</w:t>
      </w:r>
      <w:r w:rsidRPr="00054323">
        <w:rPr>
          <w:rStyle w:val="TemporaryLaw"/>
          <w:szCs w:val="16"/>
        </w:rPr>
        <w:tab/>
        <w:t>10,000</w:t>
      </w:r>
    </w:p>
    <w:p w14:paraId="32D62BDD" w14:textId="77777777" w:rsidR="00054323" w:rsidRDefault="00EE578E" w:rsidP="00A8030C">
      <w:pPr>
        <w:tabs>
          <w:tab w:val="left" w:pos="0"/>
          <w:tab w:val="left" w:pos="1200"/>
          <w:tab w:val="right" w:pos="7020"/>
          <w:tab w:val="left" w:pos="7425"/>
          <w:tab w:val="left" w:pos="7695"/>
        </w:tabs>
        <w:ind w:left="1195"/>
        <w:rPr>
          <w:rStyle w:val="TemporaryLaw"/>
          <w:szCs w:val="16"/>
        </w:rPr>
      </w:pPr>
      <w:r w:rsidRPr="00054323">
        <w:rPr>
          <w:rStyle w:val="TemporaryLaw"/>
          <w:szCs w:val="16"/>
        </w:rPr>
        <w:t>State block grant for vocational</w:t>
      </w:r>
    </w:p>
    <w:p w14:paraId="68E34AA9" w14:textId="77777777" w:rsidR="00054323" w:rsidRDefault="00EE578E" w:rsidP="00A8030C">
      <w:pPr>
        <w:tabs>
          <w:tab w:val="left" w:pos="1200"/>
          <w:tab w:val="right" w:pos="7020"/>
          <w:tab w:val="left" w:pos="7695"/>
        </w:tabs>
        <w:ind w:left="1195"/>
        <w:rPr>
          <w:rStyle w:val="TemporaryLaw"/>
          <w:szCs w:val="16"/>
        </w:rPr>
      </w:pPr>
      <w:r w:rsidRPr="00054323">
        <w:rPr>
          <w:rStyle w:val="TemporaryLaw"/>
          <w:szCs w:val="16"/>
        </w:rPr>
        <w:t>   education</w:t>
      </w:r>
      <w:r w:rsidRPr="00054323">
        <w:rPr>
          <w:rStyle w:val="TemporaryLaw"/>
          <w:szCs w:val="16"/>
        </w:rPr>
        <w:tab/>
        <w:t>11,798,200</w:t>
      </w:r>
    </w:p>
    <w:p w14:paraId="021DB270" w14:textId="77777777" w:rsidR="00054323" w:rsidRDefault="00EE578E" w:rsidP="00A8030C">
      <w:pPr>
        <w:tabs>
          <w:tab w:val="left" w:pos="1200"/>
          <w:tab w:val="right" w:pos="7020"/>
        </w:tabs>
        <w:ind w:left="1195"/>
        <w:rPr>
          <w:rStyle w:val="TemporaryLaw"/>
          <w:szCs w:val="16"/>
        </w:rPr>
      </w:pPr>
      <w:r w:rsidRPr="00054323">
        <w:rPr>
          <w:rStyle w:val="TemporaryLaw"/>
          <w:szCs w:val="16"/>
        </w:rPr>
        <w:t>Student level data access</w:t>
      </w:r>
      <w:r w:rsidRPr="00054323">
        <w:rPr>
          <w:rStyle w:val="TemporaryLaw"/>
          <w:szCs w:val="16"/>
        </w:rPr>
        <w:tab/>
        <w:t>359,000</w:t>
      </w:r>
    </w:p>
    <w:p w14:paraId="370900A9" w14:textId="77777777" w:rsidR="00054323" w:rsidRDefault="00EE578E" w:rsidP="00A8030C">
      <w:pPr>
        <w:tabs>
          <w:tab w:val="left" w:pos="1200"/>
          <w:tab w:val="right" w:pos="7020"/>
        </w:tabs>
        <w:ind w:left="1195"/>
        <w:rPr>
          <w:rStyle w:val="AmendCode"/>
          <w:rFonts w:eastAsiaTheme="majorEastAsia"/>
          <w:szCs w:val="16"/>
        </w:rPr>
      </w:pPr>
      <w:r w:rsidRPr="00054323">
        <w:rPr>
          <w:rStyle w:val="TemporaryLaw"/>
          <w:rFonts w:eastAsiaTheme="majorEastAsia"/>
        </w:rPr>
        <w:t>Teacher retention study</w:t>
      </w:r>
      <w:r w:rsidRPr="00054323">
        <w:rPr>
          <w:rStyle w:val="TemporaryLaw"/>
          <w:rFonts w:eastAsiaTheme="majorEastAsia"/>
        </w:rPr>
        <w:tab/>
        <w:t>100,000</w:t>
      </w:r>
    </w:p>
    <w:p w14:paraId="7B99A0A6" w14:textId="77777777" w:rsidR="00054323" w:rsidRDefault="00EE578E" w:rsidP="00A8030C">
      <w:pPr>
        <w:tabs>
          <w:tab w:val="left" w:pos="1200"/>
          <w:tab w:val="right" w:pos="7020"/>
          <w:tab w:val="left" w:pos="7785"/>
        </w:tabs>
        <w:ind w:left="1195"/>
        <w:rPr>
          <w:rStyle w:val="TemporaryLaw"/>
          <w:szCs w:val="16"/>
        </w:rPr>
      </w:pPr>
      <w:r w:rsidRPr="00054323">
        <w:rPr>
          <w:rStyle w:val="TemporaryLaw"/>
          <w:szCs w:val="16"/>
        </w:rPr>
        <w:t>Teacher certification</w:t>
      </w:r>
      <w:r w:rsidRPr="00054323">
        <w:rPr>
          <w:rStyle w:val="TemporaryLaw"/>
          <w:szCs w:val="16"/>
        </w:rPr>
        <w:tab/>
        <w:t>2,403,600</w:t>
      </w:r>
    </w:p>
    <w:p w14:paraId="6E5447CC"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Tribal college dual enrollment</w:t>
      </w:r>
    </w:p>
    <w:p w14:paraId="4274C04A"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program</w:t>
      </w:r>
      <w:r w:rsidRPr="00054323">
        <w:rPr>
          <w:rStyle w:val="TemporaryLaw"/>
          <w:szCs w:val="16"/>
        </w:rPr>
        <w:tab/>
      </w:r>
      <w:r w:rsidRPr="00054323">
        <w:rPr>
          <w:rStyle w:val="TemporaryLaw"/>
          <w:szCs w:val="16"/>
          <w:u w:val="single"/>
        </w:rPr>
        <w:t>       325,000</w:t>
      </w:r>
    </w:p>
    <w:p w14:paraId="21D104C4" w14:textId="77777777" w:rsidR="00054323" w:rsidRDefault="00EE578E" w:rsidP="00A8030C">
      <w:pPr>
        <w:pStyle w:val="P00-00"/>
        <w:tabs>
          <w:tab w:val="left" w:pos="0"/>
          <w:tab w:val="left" w:pos="1200"/>
        </w:tabs>
        <w:rPr>
          <w:rStyle w:val="TemporaryLaw"/>
          <w:szCs w:val="16"/>
        </w:rPr>
      </w:pPr>
      <w:r w:rsidRPr="00054323">
        <w:rPr>
          <w:rStyle w:val="TemporaryLaw"/>
          <w:szCs w:val="16"/>
        </w:rPr>
        <w:t>Total appropriation and expenditure</w:t>
      </w:r>
    </w:p>
    <w:p w14:paraId="14BAC9E4" w14:textId="77777777" w:rsidR="00054323" w:rsidRDefault="00EE578E" w:rsidP="00A8030C">
      <w:pPr>
        <w:pStyle w:val="P00-00"/>
        <w:tabs>
          <w:tab w:val="left" w:pos="0"/>
          <w:tab w:val="left" w:pos="1200"/>
        </w:tabs>
        <w:rPr>
          <w:rStyle w:val="TemporaryLaw"/>
          <w:szCs w:val="16"/>
        </w:rPr>
      </w:pPr>
      <w:r w:rsidRPr="00054323">
        <w:rPr>
          <w:rStyle w:val="TemporaryLaw"/>
          <w:szCs w:val="16"/>
        </w:rPr>
        <w:tab/>
        <w:t>authority — superintendent</w:t>
      </w:r>
    </w:p>
    <w:p w14:paraId="13C11D47" w14:textId="77777777" w:rsidR="00054323" w:rsidRDefault="00EE578E" w:rsidP="00A8030C">
      <w:pPr>
        <w:tabs>
          <w:tab w:val="left" w:pos="1200"/>
          <w:tab w:val="right" w:pos="7020"/>
          <w:tab w:val="left" w:pos="7575"/>
          <w:tab w:val="left" w:pos="7875"/>
        </w:tabs>
        <w:ind w:left="1200"/>
        <w:rPr>
          <w:rStyle w:val="TemporaryLaw"/>
          <w:szCs w:val="16"/>
        </w:rPr>
      </w:pPr>
      <w:r w:rsidRPr="00054323">
        <w:rPr>
          <w:rStyle w:val="TemporaryLaw"/>
          <w:szCs w:val="16"/>
        </w:rPr>
        <w:t>of public instruction</w:t>
      </w:r>
      <w:r w:rsidRPr="00054323">
        <w:rPr>
          <w:rStyle w:val="TemporaryLaw"/>
          <w:szCs w:val="16"/>
        </w:rPr>
        <w:tab/>
        <w:t>$</w:t>
      </w:r>
      <w:r w:rsidRPr="00054323">
        <w:rPr>
          <w:rStyle w:val="TemporaryLaw"/>
        </w:rPr>
        <w:t>8,919,699,100</w:t>
      </w:r>
    </w:p>
    <w:p w14:paraId="2495456F" w14:textId="77777777" w:rsidR="00054323" w:rsidRDefault="00EE578E" w:rsidP="00A8030C">
      <w:pPr>
        <w:pStyle w:val="BodyTextIndent"/>
        <w:keepNext/>
        <w:keepLines/>
        <w:rPr>
          <w:rStyle w:val="TemporaryLaw"/>
          <w:szCs w:val="16"/>
        </w:rPr>
      </w:pPr>
      <w:r w:rsidRPr="00054323">
        <w:rPr>
          <w:rStyle w:val="TemporaryLaw"/>
          <w:szCs w:val="16"/>
        </w:rPr>
        <w:t>Fund sources:</w:t>
      </w:r>
    </w:p>
    <w:p w14:paraId="3B66EC2D" w14:textId="77777777" w:rsidR="00054323" w:rsidRDefault="00EE578E" w:rsidP="00A8030C">
      <w:pPr>
        <w:tabs>
          <w:tab w:val="left" w:pos="1200"/>
          <w:tab w:val="right" w:pos="7020"/>
          <w:tab w:val="left" w:pos="7575"/>
          <w:tab w:val="left" w:pos="7875"/>
        </w:tabs>
        <w:ind w:left="1200"/>
        <w:rPr>
          <w:rStyle w:val="TemporaryLaw"/>
          <w:szCs w:val="16"/>
        </w:rPr>
      </w:pPr>
      <w:r w:rsidRPr="00054323">
        <w:rPr>
          <w:rStyle w:val="TemporaryLaw"/>
          <w:szCs w:val="16"/>
        </w:rPr>
        <w:t>State general fund</w:t>
      </w:r>
      <w:r w:rsidRPr="00054323">
        <w:rPr>
          <w:rStyle w:val="TemporaryLaw"/>
          <w:szCs w:val="16"/>
        </w:rPr>
        <w:tab/>
        <w:t>$</w:t>
      </w:r>
      <w:r w:rsidRPr="00054323">
        <w:rPr>
          <w:rStyle w:val="TemporaryLaw"/>
          <w:rFonts w:eastAsiaTheme="majorEastAsia"/>
        </w:rPr>
        <w:t>7,486,526,500</w:t>
      </w:r>
    </w:p>
    <w:p w14:paraId="0AB9EA8C" w14:textId="77777777" w:rsidR="00054323" w:rsidRDefault="00EE578E" w:rsidP="00A8030C">
      <w:pPr>
        <w:tabs>
          <w:tab w:val="left" w:pos="0"/>
          <w:tab w:val="left" w:pos="1200"/>
          <w:tab w:val="left" w:pos="5310"/>
          <w:tab w:val="right" w:pos="7020"/>
        </w:tabs>
        <w:ind w:left="1200"/>
        <w:rPr>
          <w:rStyle w:val="TemporaryLaw"/>
          <w:szCs w:val="16"/>
        </w:rPr>
      </w:pPr>
      <w:r w:rsidRPr="00054323">
        <w:rPr>
          <w:rStyle w:val="TemporaryLaw"/>
          <w:szCs w:val="16"/>
        </w:rPr>
        <w:t>Education sales tax fund</w:t>
      </w:r>
      <w:r w:rsidRPr="00054323">
        <w:rPr>
          <w:rStyle w:val="TemporaryLaw"/>
          <w:szCs w:val="16"/>
        </w:rPr>
        <w:tab/>
        <w:t>     7,000,000</w:t>
      </w:r>
    </w:p>
    <w:p w14:paraId="3C5188FB" w14:textId="77777777" w:rsidR="00054323" w:rsidRDefault="00EE578E" w:rsidP="00A8030C">
      <w:pPr>
        <w:tabs>
          <w:tab w:val="left" w:pos="1200"/>
          <w:tab w:val="right" w:pos="7020"/>
        </w:tabs>
        <w:ind w:left="1195"/>
        <w:rPr>
          <w:rStyle w:val="TemporaryLaw"/>
          <w:szCs w:val="16"/>
        </w:rPr>
      </w:pPr>
      <w:r w:rsidRPr="00054323">
        <w:rPr>
          <w:rStyle w:val="TemporaryLaw"/>
          <w:szCs w:val="16"/>
        </w:rPr>
        <w:t>Permanent state school fund</w:t>
      </w:r>
      <w:r w:rsidRPr="00054323">
        <w:rPr>
          <w:rStyle w:val="TemporaryLaw"/>
          <w:szCs w:val="16"/>
        </w:rPr>
        <w:tab/>
        <w:t>72,263,000</w:t>
      </w:r>
    </w:p>
    <w:p w14:paraId="7E3C8913" w14:textId="77777777" w:rsidR="00054323" w:rsidRDefault="00EE578E" w:rsidP="00A8030C">
      <w:pPr>
        <w:tabs>
          <w:tab w:val="left" w:pos="1200"/>
          <w:tab w:val="right" w:pos="7020"/>
        </w:tabs>
        <w:ind w:left="1195"/>
        <w:rPr>
          <w:rStyle w:val="AmendCode"/>
          <w:rFonts w:eastAsiaTheme="majorEastAsia"/>
          <w:szCs w:val="16"/>
        </w:rPr>
      </w:pPr>
      <w:r w:rsidRPr="00054323">
        <w:rPr>
          <w:rStyle w:val="TemporaryLaw"/>
          <w:rFonts w:eastAsiaTheme="majorEastAsia"/>
        </w:rPr>
        <w:t>Special education fund</w:t>
      </w:r>
      <w:r w:rsidRPr="00054323">
        <w:rPr>
          <w:rStyle w:val="TemporaryLaw"/>
          <w:rFonts w:eastAsiaTheme="majorEastAsia"/>
        </w:rPr>
        <w:tab/>
        <w:t>5,000,000</w:t>
      </w:r>
    </w:p>
    <w:p w14:paraId="4E95D07D" w14:textId="77777777" w:rsidR="00054323" w:rsidRDefault="00EE578E" w:rsidP="00A8030C">
      <w:pPr>
        <w:tabs>
          <w:tab w:val="left" w:pos="1200"/>
          <w:tab w:val="right" w:pos="7020"/>
        </w:tabs>
        <w:ind w:left="1195"/>
        <w:rPr>
          <w:rStyle w:val="TemporaryLaw"/>
          <w:szCs w:val="16"/>
        </w:rPr>
      </w:pPr>
      <w:r w:rsidRPr="00054323">
        <w:rPr>
          <w:rStyle w:val="TemporaryLaw"/>
          <w:szCs w:val="16"/>
        </w:rPr>
        <w:t>Teacher certification fund</w:t>
      </w:r>
      <w:r w:rsidRPr="00054323">
        <w:rPr>
          <w:rStyle w:val="TemporaryLaw"/>
          <w:szCs w:val="16"/>
        </w:rPr>
        <w:tab/>
        <w:t>2,547,000</w:t>
      </w:r>
    </w:p>
    <w:p w14:paraId="235F5F9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Tribal college dual enrollment</w:t>
      </w:r>
    </w:p>
    <w:p w14:paraId="6C062CE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   program fund</w:t>
      </w:r>
      <w:r w:rsidRPr="00054323">
        <w:rPr>
          <w:rStyle w:val="TemporaryLaw"/>
          <w:szCs w:val="16"/>
        </w:rPr>
        <w:tab/>
        <w:t>325,000</w:t>
      </w:r>
    </w:p>
    <w:p w14:paraId="60C1F172"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Department of education empowerment</w:t>
      </w:r>
    </w:p>
    <w:p w14:paraId="5DE2ACEE" w14:textId="77777777" w:rsidR="00054323" w:rsidRDefault="00EE578E" w:rsidP="00A8030C">
      <w:pPr>
        <w:tabs>
          <w:tab w:val="left" w:pos="1200"/>
          <w:tab w:val="right" w:pos="7020"/>
        </w:tabs>
        <w:ind w:left="1200"/>
        <w:rPr>
          <w:rStyle w:val="TemporaryLaw"/>
          <w:szCs w:val="16"/>
        </w:rPr>
      </w:pPr>
      <w:r w:rsidRPr="00054323">
        <w:rPr>
          <w:rStyle w:val="TemporaryLaw"/>
          <w:szCs w:val="16"/>
        </w:rPr>
        <w:t>   scholarship account fund</w:t>
      </w:r>
      <w:r w:rsidRPr="00054323">
        <w:rPr>
          <w:rStyle w:val="TemporaryLaw"/>
          <w:szCs w:val="16"/>
        </w:rPr>
        <w:tab/>
        <w:t>359,000</w:t>
      </w:r>
    </w:p>
    <w:p w14:paraId="13A43761" w14:textId="77777777" w:rsidR="00054323" w:rsidRDefault="00EE578E" w:rsidP="00A8030C">
      <w:pPr>
        <w:tabs>
          <w:tab w:val="left" w:pos="1200"/>
          <w:tab w:val="right" w:pos="7020"/>
        </w:tabs>
        <w:ind w:left="1200"/>
        <w:rPr>
          <w:rStyle w:val="TemporaryLaw"/>
          <w:szCs w:val="16"/>
        </w:rPr>
      </w:pPr>
      <w:r w:rsidRPr="00054323">
        <w:rPr>
          <w:rStyle w:val="TemporaryLaw"/>
          <w:szCs w:val="16"/>
        </w:rPr>
        <w:t>Expenditure authority</w:t>
      </w:r>
      <w:r w:rsidRPr="00054323">
        <w:rPr>
          <w:rStyle w:val="TemporaryLaw"/>
          <w:szCs w:val="16"/>
        </w:rPr>
        <w:tab/>
        <w:t>1,345,678,600</w:t>
      </w:r>
    </w:p>
    <w:p w14:paraId="330BBBCC" w14:textId="77777777" w:rsidR="00054323" w:rsidRDefault="00EE578E" w:rsidP="00A8030C">
      <w:pPr>
        <w:pStyle w:val="P06-00"/>
        <w:keepNext/>
        <w:keepLines/>
        <w:rPr>
          <w:rStyle w:val="TemporaryLaw"/>
          <w:szCs w:val="16"/>
          <w:u w:val="single"/>
        </w:rPr>
      </w:pPr>
      <w:r w:rsidRPr="00054323">
        <w:rPr>
          <w:rStyle w:val="TemporaryLaw"/>
          <w:szCs w:val="16"/>
          <w:u w:val="single"/>
        </w:rPr>
        <w:t>Operating lump sum</w:t>
      </w:r>
    </w:p>
    <w:p w14:paraId="2BD66834" w14:textId="77777777" w:rsidR="00054323" w:rsidRDefault="00EE578E" w:rsidP="00A8030C">
      <w:pPr>
        <w:pStyle w:val="P06-00"/>
        <w:keepNext/>
        <w:keepLines/>
        <w:rPr>
          <w:rStyle w:val="TemporaryLaw"/>
          <w:szCs w:val="16"/>
        </w:rPr>
      </w:pPr>
      <w:r w:rsidRPr="00054323">
        <w:rPr>
          <w:rStyle w:val="TemporaryLaw"/>
          <w:szCs w:val="16"/>
        </w:rPr>
        <w:t>Any monies available to the department of education pursuant to section 42-5029.02, subsection A, paragraph 8, Arizona Revised Statutes, for the failing schools tutoring fund established by section 15-241, Arizona Revised Statutes, in excess of the expenditure authority amounts</w:t>
      </w:r>
      <w:r w:rsidRPr="00054323">
        <w:rPr>
          <w:szCs w:val="16"/>
        </w:rPr>
        <w:t xml:space="preserve"> </w:t>
      </w:r>
      <w:r w:rsidRPr="00054323">
        <w:rPr>
          <w:rStyle w:val="TemporaryLaw"/>
          <w:szCs w:val="16"/>
        </w:rPr>
        <w:t>are allocated for the purposes of section 42-5029.02, subsection A, paragraph 8, Arizona Revised Statutes.</w:t>
      </w:r>
    </w:p>
    <w:p w14:paraId="4EF2412F" w14:textId="77777777" w:rsidR="00054323" w:rsidRDefault="00EE578E" w:rsidP="00A8030C">
      <w:pPr>
        <w:pStyle w:val="P06-00"/>
        <w:rPr>
          <w:rStyle w:val="TemporaryLaw"/>
          <w:szCs w:val="16"/>
        </w:rPr>
      </w:pPr>
      <w:r w:rsidRPr="00054323">
        <w:rPr>
          <w:rStyle w:val="TemporaryLaw"/>
          <w:szCs w:val="16"/>
        </w:rPr>
        <w:t>Any monies available to the department of education pursuant to section 42-5029.02, subsection A, paragraph 6, Arizona Revised Statutes, for character education matching grants pursuant to section 15-154.01, Arizona Revised Statutes, in excess of the expenditure authority amounts are allocated for the purposes of section 42-5029.02, subsection A, paragraph 6, Arizona Revised Statutes.</w:t>
      </w:r>
    </w:p>
    <w:p w14:paraId="3BFD8DF6" w14:textId="77777777" w:rsidR="00054323" w:rsidRDefault="00EE578E" w:rsidP="00A8030C">
      <w:pPr>
        <w:pStyle w:val="P06-00"/>
        <w:rPr>
          <w:rStyle w:val="TemporaryLaw"/>
          <w:szCs w:val="16"/>
          <w:u w:val="single"/>
        </w:rPr>
      </w:pPr>
      <w:r w:rsidRPr="00054323">
        <w:rPr>
          <w:rStyle w:val="TemporaryLaw"/>
          <w:szCs w:val="16"/>
          <w:u w:val="single"/>
        </w:rPr>
        <w:t>Basic state aid</w:t>
      </w:r>
    </w:p>
    <w:p w14:paraId="5D0A80F3" w14:textId="77777777" w:rsidR="00054323" w:rsidRDefault="00EE578E" w:rsidP="00A8030C">
      <w:pPr>
        <w:pStyle w:val="P06-00"/>
        <w:rPr>
          <w:rStyle w:val="TemporaryLaw"/>
          <w:szCs w:val="16"/>
        </w:rPr>
      </w:pPr>
      <w:r w:rsidRPr="00054323">
        <w:rPr>
          <w:rStyle w:val="TemporaryLaw"/>
          <w:szCs w:val="16"/>
        </w:rPr>
        <w:t>The appropriation for basic state aid provides basic state support to school districts for maintenance and operations funding as provided by section 15</w:t>
      </w:r>
      <w:r w:rsidRPr="00054323">
        <w:rPr>
          <w:rStyle w:val="TemporaryLaw"/>
          <w:szCs w:val="16"/>
        </w:rPr>
        <w:noBreakHyphen/>
        <w:t>973, Arizona Revised Statutes, and includes an estimated $72,263,000 in expendable income derived from the permanent state school fund and from state trust lands pursuant to section 37-521, subsection B, Arizona Revised Statutes, for fiscal year 2025-2026.</w:t>
      </w:r>
    </w:p>
    <w:p w14:paraId="1A20E0D3" w14:textId="77777777" w:rsidR="00054323" w:rsidRDefault="00EE578E" w:rsidP="00A8030C">
      <w:pPr>
        <w:pStyle w:val="P06-00"/>
        <w:rPr>
          <w:rStyle w:val="TemporaryLaw"/>
          <w:szCs w:val="16"/>
        </w:rPr>
      </w:pPr>
      <w:r w:rsidRPr="00054323">
        <w:rPr>
          <w:rStyle w:val="TemporaryLaw"/>
          <w:szCs w:val="16"/>
        </w:rPr>
        <w:t>Monies derived from the permanent state school fund and any other non-state general fund revenue source that is dedicated to fund basic state aid shall be spent, whenever possible, before spending state general fund monies.</w:t>
      </w:r>
    </w:p>
    <w:p w14:paraId="76CF75EF" w14:textId="77777777" w:rsidR="00054323" w:rsidRDefault="00EE578E" w:rsidP="00A8030C">
      <w:pPr>
        <w:pStyle w:val="P06-00"/>
        <w:rPr>
          <w:rStyle w:val="TemporaryLaw"/>
          <w:szCs w:val="16"/>
        </w:rPr>
      </w:pPr>
      <w:r w:rsidRPr="00054323">
        <w:rPr>
          <w:rStyle w:val="TemporaryLaw"/>
          <w:szCs w:val="16"/>
        </w:rPr>
        <w:t>Except as required by section 37-521, Arizona Revised Statutes, all monies received during the fiscal year from national forests, interest collected on deferred payments on the purchase of state lands, income from investing permanent state school funds as prescribed by the enabling act and the Constitution of Arizona and all monies received by the superintendent of public instruction from whatever source, except monies received pursuant to sections 15</w:t>
      </w:r>
      <w:r w:rsidRPr="00054323">
        <w:rPr>
          <w:rStyle w:val="TemporaryLaw"/>
          <w:szCs w:val="16"/>
        </w:rPr>
        <w:noBreakHyphen/>
        <w:t>237 and 15-531, Arizona Revised Statutes, when paid into the state treasury are appropriated for apportionment to the various counties in accordance with law.  An expenditure may not be made except as specifically authorized above.</w:t>
      </w:r>
    </w:p>
    <w:p w14:paraId="77503115" w14:textId="77777777" w:rsidR="00054323" w:rsidRDefault="00EE578E" w:rsidP="00A8030C">
      <w:pPr>
        <w:pStyle w:val="P06-00"/>
        <w:rPr>
          <w:rStyle w:val="TemporaryLaw"/>
          <w:szCs w:val="16"/>
        </w:rPr>
      </w:pPr>
      <w:r w:rsidRPr="00054323">
        <w:rPr>
          <w:rStyle w:val="TemporaryLaw"/>
          <w:szCs w:val="16"/>
        </w:rPr>
        <w:t>Any monies available to the department of education pursuant to section 42-5029.02, subsection A, paragraph 5, Arizona Revised Statutes, for the increased cost of basic state aid under section 15-971, Arizona Revised Statutes, due to added school days in excess of the expenditure authority amounts are allocated for the purposes of section 42-5029.02, subsection A, paragraph 5, Arizona Revised Statutes.</w:t>
      </w:r>
    </w:p>
    <w:p w14:paraId="43A669FD" w14:textId="77777777" w:rsidR="00054323" w:rsidRDefault="00EE578E" w:rsidP="00A8030C">
      <w:pPr>
        <w:pStyle w:val="P06-00"/>
        <w:rPr>
          <w:rStyle w:val="TemporaryLaw"/>
          <w:szCs w:val="16"/>
        </w:rPr>
      </w:pPr>
      <w:r w:rsidRPr="00054323">
        <w:rPr>
          <w:rStyle w:val="TemporaryLaw"/>
          <w:szCs w:val="16"/>
        </w:rPr>
        <w:t>The appropriated amount for onetime additional assistance includes $23,142,000 for a onetime district additional assistance supplement and $5,858,000 for a onetime charter additional assistance supplement.  The department of education shall distribute the amount for a onetime district additional assistance supplement to school districts on a proportional basis based on the district additional assistance funding that each district in this state receives in fiscal year 2025-2026 and increase the budget limits pursuant to section 15-947, Arizona Revised Statutes, accordingly.  A school district may budget the monies it receives from the onetime district additional assistance supplement in either the school district's maintenance and operation fund or unrestricted capital outlay fund.  The department of education shall distribute the amount for a onetime charter additional assistance supplement to charter schools on a proportional basis based on the charter additional assistance funding that each charter school in this state receives in fiscal year 2025-2026.</w:t>
      </w:r>
    </w:p>
    <w:p w14:paraId="5726EEFF" w14:textId="77777777" w:rsidR="00054323" w:rsidRDefault="00EE578E" w:rsidP="00A8030C">
      <w:pPr>
        <w:pStyle w:val="P06-00"/>
        <w:rPr>
          <w:rStyle w:val="TemporaryLaw"/>
          <w:szCs w:val="16"/>
        </w:rPr>
      </w:pPr>
      <w:r w:rsidRPr="00054323">
        <w:rPr>
          <w:rStyle w:val="TemporaryLaw"/>
          <w:szCs w:val="16"/>
        </w:rPr>
        <w:t xml:space="preserve">The department of education shall distribute the appropriated amount for the onetime FRPL group B weight supplement to school districts and charter schools on a pro rata basis using the weighted student count for FRPL pupils for the school district or charter school pursuant to section 15-943, paragraph 2, subdivision (b), Arizona Revised Statutes, and increase the budget limits pursuant to section 15-947, Arizona Revised Statutes, accordingly.  A school district may budget the monies it receives from the onetime FRPL group B weight supplement in either the school district’s maintenance and operation fund or unrestricted capital outlay fund. </w:t>
      </w:r>
    </w:p>
    <w:p w14:paraId="504F911A" w14:textId="77777777" w:rsidR="00054323" w:rsidRDefault="00EE578E" w:rsidP="00A8030C">
      <w:pPr>
        <w:pStyle w:val="P06-00"/>
        <w:rPr>
          <w:rStyle w:val="TemporaryLaw"/>
          <w:szCs w:val="16"/>
        </w:rPr>
      </w:pPr>
      <w:r w:rsidRPr="00054323">
        <w:rPr>
          <w:rStyle w:val="TemporaryLaw"/>
          <w:szCs w:val="16"/>
        </w:rPr>
        <w:t>The department of education shall allocate the appropriated amount for the state aid supplement to districts and charter schools on a pro rata basis using the weighted student count for the school district or charter school for the fiscal year pursuant to section 15-943, paragraph 2, subdivision (a), Arizona Revised Statutes, and increase the budget limits pursuant to section 15-947, Arizona Revised Statutes, accordingly.  The weighted student count for a school district that serves as the district of attendance for nonresident pupils shall be increased to include nonresident pupils who attend school in the district.</w:t>
      </w:r>
    </w:p>
    <w:p w14:paraId="67E79FDF" w14:textId="77777777" w:rsidR="00054323" w:rsidRDefault="00EE578E" w:rsidP="00A8030C">
      <w:pPr>
        <w:pStyle w:val="P06-00"/>
        <w:rPr>
          <w:rStyle w:val="TemporaryLaw"/>
          <w:szCs w:val="16"/>
          <w:u w:val="single"/>
        </w:rPr>
      </w:pPr>
      <w:r w:rsidRPr="00054323">
        <w:rPr>
          <w:rStyle w:val="TemporaryLaw"/>
          <w:szCs w:val="16"/>
          <w:u w:val="single"/>
        </w:rPr>
        <w:t>Other programs</w:t>
      </w:r>
    </w:p>
    <w:p w14:paraId="11894E65" w14:textId="77777777" w:rsidR="00054323" w:rsidRDefault="00EE578E" w:rsidP="00A8030C">
      <w:pPr>
        <w:pStyle w:val="P06-00"/>
        <w:rPr>
          <w:rStyle w:val="TemporaryLaw"/>
          <w:szCs w:val="16"/>
        </w:rPr>
      </w:pPr>
      <w:r w:rsidRPr="00054323">
        <w:rPr>
          <w:rStyle w:val="TemporaryLaw"/>
          <w:szCs w:val="16"/>
        </w:rPr>
        <w:t xml:space="preserve">Any monies available to the department of education for the classroom site fund pursuant to section 37-521, subsection B, paragraph 4, Arizona Revised Statutes, and section 42-5029.02, subsection A, paragraph 10, Arizona Revised Statutes, in excess of expenditure authority amounts </w:t>
      </w:r>
      <w:r w:rsidRPr="00054323">
        <w:rPr>
          <w:rStyle w:val="TemporaryLaw"/>
          <w:szCs w:val="16"/>
        </w:rPr>
        <w:lastRenderedPageBreak/>
        <w:t>are allocated for the purposes of section 37-521, subsection B, paragraph 4, Arizona Revised Statutes, and section 42</w:t>
      </w:r>
      <w:r w:rsidRPr="00054323">
        <w:rPr>
          <w:rStyle w:val="TemporaryLaw"/>
          <w:szCs w:val="16"/>
        </w:rPr>
        <w:noBreakHyphen/>
        <w:t>5029.02, subsection A, paragraph 10, Arizona Revised Statutes.</w:t>
      </w:r>
    </w:p>
    <w:p w14:paraId="6A586ACD" w14:textId="77777777" w:rsidR="00054323" w:rsidRDefault="00EE578E" w:rsidP="00A8030C">
      <w:pPr>
        <w:ind w:firstLine="720"/>
        <w:rPr>
          <w:rStyle w:val="TemporaryLaw"/>
          <w:szCs w:val="16"/>
        </w:rPr>
      </w:pPr>
      <w:r w:rsidRPr="00054323">
        <w:rPr>
          <w:rStyle w:val="TemporaryLaw"/>
          <w:szCs w:val="16"/>
        </w:rPr>
        <w:t>Any monies available to the department of education from the instructional improvement fund established by section 15-979, Arizona Revised Statutes, in excess of the expenditure authority amounts are allocated for the purposes of section 15-979, Arizona Revised Statutes.</w:t>
      </w:r>
    </w:p>
    <w:p w14:paraId="506DCE65" w14:textId="77777777" w:rsidR="00054323" w:rsidRDefault="00EE578E" w:rsidP="00A8030C">
      <w:pPr>
        <w:pStyle w:val="P06-00"/>
        <w:rPr>
          <w:rStyle w:val="TemporaryLaw"/>
          <w:szCs w:val="16"/>
        </w:rPr>
      </w:pPr>
      <w:r w:rsidRPr="00054323">
        <w:rPr>
          <w:rStyle w:val="TemporaryLaw"/>
          <w:szCs w:val="16"/>
        </w:rPr>
        <w:t>Before making any changes to the achievement testing program that will increase program costs, the department of education and the state board of education shall submit the estimated fiscal impact of those changes to the joint legislative budget committee for review.</w:t>
      </w:r>
    </w:p>
    <w:p w14:paraId="03DE2A25" w14:textId="77777777" w:rsidR="00054323" w:rsidRDefault="00EE578E" w:rsidP="00A8030C">
      <w:pPr>
        <w:pStyle w:val="P06-00"/>
        <w:rPr>
          <w:rStyle w:val="TemporaryLaw"/>
          <w:szCs w:val="16"/>
        </w:rPr>
      </w:pPr>
      <w:r w:rsidRPr="00054323">
        <w:rPr>
          <w:rStyle w:val="TemporaryLaw"/>
          <w:szCs w:val="16"/>
        </w:rPr>
        <w:t>Any monies available to the department of education for accountability purposes pursuant to section 42-5029.02, subsection A, paragraph 7, Arizona Revised Statutes, in excess of the expenditure authority amounts are allocated for the purposes of section 42-5029.02, subsection A, paragraph 7, Arizona Revised Statutes.</w:t>
      </w:r>
    </w:p>
    <w:p w14:paraId="0986F3C8" w14:textId="77777777" w:rsidR="00054323" w:rsidRDefault="00EE578E" w:rsidP="00A8030C">
      <w:pPr>
        <w:pStyle w:val="P06-00"/>
        <w:rPr>
          <w:rStyle w:val="TemporaryLaw"/>
          <w:szCs w:val="16"/>
        </w:rPr>
      </w:pPr>
      <w:r w:rsidRPr="00054323">
        <w:rPr>
          <w:rStyle w:val="TemporaryLaw"/>
          <w:szCs w:val="16"/>
        </w:rPr>
        <w:t>The department of education may use the appropriated amount for accountability and achievement testing in fiscal year 2025-2026 for costs of the English language proficiency assessments required by section 15</w:t>
      </w:r>
      <w:r w:rsidRPr="00054323">
        <w:rPr>
          <w:rStyle w:val="TemporaryLaw"/>
          <w:szCs w:val="16"/>
        </w:rPr>
        <w:noBreakHyphen/>
        <w:t>756.05, Arizona Revised Statutes.</w:t>
      </w:r>
    </w:p>
    <w:p w14:paraId="37EC373B" w14:textId="77777777" w:rsidR="00054323" w:rsidRDefault="00EE578E" w:rsidP="00A8030C">
      <w:pPr>
        <w:pStyle w:val="P06-00"/>
        <w:rPr>
          <w:rStyle w:val="TemporaryLaw"/>
          <w:szCs w:val="16"/>
        </w:rPr>
      </w:pPr>
      <w:r w:rsidRPr="00054323">
        <w:rPr>
          <w:rStyle w:val="TemporaryLaw"/>
          <w:szCs w:val="16"/>
        </w:rPr>
        <w:t>The appropriated amount for accountability and achievement testing includes a onetime increase of $400,000 for contracted third party vendor expenses associated with implementation of assessments in a virtual setting pursuant to section 15-808.01, Arizona Revised Statutes.</w:t>
      </w:r>
    </w:p>
    <w:p w14:paraId="01258189" w14:textId="77777777" w:rsidR="00054323" w:rsidRDefault="00EE578E" w:rsidP="00A8030C">
      <w:pPr>
        <w:pStyle w:val="P06-00"/>
        <w:rPr>
          <w:rStyle w:val="TemporaryLaw"/>
        </w:rPr>
      </w:pPr>
      <w:r w:rsidRPr="00054323">
        <w:rPr>
          <w:rStyle w:val="TemporaryLaw"/>
          <w:rFonts w:eastAsia="Letter Gothic-Drafting"/>
        </w:rPr>
        <w:t>The amount appropriated for the automated external defibrillator grants line item shall be distributed to public schools in this state that provide instruction to students in any of grades nine through twelve and that sponsor an athletic team or sports program to purchase or maintain automated external defibrillators.  In selecting grant recipients, the department of education shall prioritize schools in which fifty percent or more of the students are eligible for free or reduced-price lunches.  The appropriated amount for automated external defibrillator grants is exempt from the provisions of section 35-190, Arizona Revised Statutes, relating to lapsing of appropriations, until June 30, 2027.</w:t>
      </w:r>
    </w:p>
    <w:p w14:paraId="3AD377F9" w14:textId="77777777" w:rsidR="00054323" w:rsidRDefault="00EE578E" w:rsidP="00A8030C">
      <w:pPr>
        <w:pStyle w:val="P06-00"/>
        <w:rPr>
          <w:rStyle w:val="TemporaryLaw"/>
        </w:rPr>
      </w:pPr>
      <w:r w:rsidRPr="00054323">
        <w:rPr>
          <w:rStyle w:val="TemporaryLaw"/>
        </w:rPr>
        <w:t>Any unexpended or unencumbered monies in the community college adult education workforce development program fund established by section 15</w:t>
      </w:r>
      <w:r w:rsidRPr="00054323">
        <w:rPr>
          <w:rStyle w:val="TemporaryLaw"/>
        </w:rPr>
        <w:noBreakHyphen/>
        <w:t>217.03, Arizona Revised Statutes, are transferred on or before June 30, 2025 for deposit in the community college adult education workforce development program fund established by section 15-217.01, Arizona Revised Statutes, as added in the fifty</w:t>
      </w:r>
      <w:r w:rsidRPr="00054323">
        <w:rPr>
          <w:rStyle w:val="TemporaryLaw"/>
        </w:rPr>
        <w:noBreakHyphen/>
        <w:t>seventh legislature, first regular session.</w:t>
      </w:r>
    </w:p>
    <w:p w14:paraId="073E6D13" w14:textId="77777777" w:rsidR="00054323" w:rsidRDefault="00EE578E" w:rsidP="00A8030C">
      <w:pPr>
        <w:pStyle w:val="P06-00"/>
        <w:rPr>
          <w:rStyle w:val="TemporaryLaw"/>
          <w:rFonts w:eastAsiaTheme="majorEastAsia"/>
        </w:rPr>
      </w:pPr>
      <w:r w:rsidRPr="00054323">
        <w:rPr>
          <w:rStyle w:val="TemporaryLaw"/>
        </w:rPr>
        <w:t xml:space="preserve">The amount appropriated by Laws 2024, chapter 209, section 39 for a $4,000,000 onetime allocation to the continuing high school and workforce training program established by section 15-217.01, Arizona Revised Statutes, is exempt from the provisions of section 35-190, Arizona Revised </w:t>
      </w:r>
      <w:r w:rsidRPr="00054323">
        <w:rPr>
          <w:rStyle w:val="TemporaryLaw"/>
        </w:rPr>
        <w:lastRenderedPageBreak/>
        <w:t>Statutes, relating to lapsing of appropriations. The department of education shall spend any monies available pursuant to this section for the continuing high school and workforce training program.</w:t>
      </w:r>
    </w:p>
    <w:p w14:paraId="5A503187" w14:textId="77777777" w:rsidR="00054323" w:rsidRDefault="00EE578E" w:rsidP="00A8030C">
      <w:pPr>
        <w:pStyle w:val="P06-00"/>
        <w:rPr>
          <w:rStyle w:val="TemporaryLaw"/>
          <w:szCs w:val="16"/>
        </w:rPr>
      </w:pPr>
      <w:r w:rsidRPr="00054323">
        <w:rPr>
          <w:rStyle w:val="TemporaryLaw"/>
          <w:szCs w:val="16"/>
        </w:rPr>
        <w:t>Monies appropriated for CTED completion grants are intended to help fund program completion for students who complete at least fifty percent of a career technical education program before graduating from high school and who successfully complete the career technical education district program after graduating from high school.  The application procedures shall award grant funding only after an eligible student has successfully completed a career technical education district program.</w:t>
      </w:r>
    </w:p>
    <w:p w14:paraId="0BBBB354" w14:textId="77777777" w:rsidR="00054323" w:rsidRDefault="00EE578E" w:rsidP="00A8030C">
      <w:pPr>
        <w:pStyle w:val="P06-00"/>
        <w:rPr>
          <w:rStyle w:val="TemporaryLaw"/>
          <w:szCs w:val="16"/>
        </w:rPr>
      </w:pPr>
      <w:r w:rsidRPr="00054323">
        <w:rPr>
          <w:rStyle w:val="TemporaryLaw"/>
          <w:szCs w:val="16"/>
        </w:rPr>
        <w:t>If the appropriated amount for CTED completion grants is insufficient to fund all grant requests from career technical education districts, the department of education shall reduce grant amounts on a proportional basis in order to cap total statewide allocations at $1,000,000.</w:t>
      </w:r>
    </w:p>
    <w:p w14:paraId="090165FF" w14:textId="77777777" w:rsidR="00054323" w:rsidRDefault="00EE578E" w:rsidP="00A8030C">
      <w:pPr>
        <w:pStyle w:val="P06-00"/>
        <w:rPr>
          <w:rStyle w:val="TemporaryLaw"/>
          <w:szCs w:val="16"/>
        </w:rPr>
      </w:pPr>
      <w:r w:rsidRPr="00054323">
        <w:rPr>
          <w:rStyle w:val="TemporaryLaw"/>
          <w:szCs w:val="16"/>
        </w:rPr>
        <w:t>The appropriated amount for CTED completion grants is exempt from the provisions of section 35</w:t>
      </w:r>
      <w:r w:rsidRPr="00054323">
        <w:rPr>
          <w:rStyle w:val="TemporaryLaw"/>
          <w:szCs w:val="16"/>
        </w:rPr>
        <w:noBreakHyphen/>
        <w:t>190, Arizona Revised Statutes, relating to lapsing of appropriations, until June 30, 2027.</w:t>
      </w:r>
    </w:p>
    <w:p w14:paraId="7DE1B121" w14:textId="77777777" w:rsidR="00054323" w:rsidRDefault="00EE578E" w:rsidP="00A8030C">
      <w:pPr>
        <w:pStyle w:val="P06-00"/>
        <w:rPr>
          <w:rStyle w:val="TemporaryLaw"/>
          <w:szCs w:val="16"/>
        </w:rPr>
      </w:pPr>
      <w:r w:rsidRPr="00054323">
        <w:rPr>
          <w:rStyle w:val="TemporaryLaw"/>
          <w:szCs w:val="16"/>
        </w:rPr>
        <w:t>The department of education shall distribute the appropriated amount for CTED soft capital and equipment to career technical education districts with fewer than two thousand average daily membership pupils for soft capital and equipment expenses.  The appropriated amount shall be allocated on a pro rata basis based on the average daily membership of eligible career technical education districts.</w:t>
      </w:r>
    </w:p>
    <w:p w14:paraId="1E99F5A8" w14:textId="77777777" w:rsidR="00054323" w:rsidRDefault="00EE578E" w:rsidP="00A8030C">
      <w:pPr>
        <w:pStyle w:val="P06-00"/>
        <w:rPr>
          <w:rStyle w:val="TemporaryLaw"/>
          <w:szCs w:val="16"/>
        </w:rPr>
      </w:pPr>
      <w:r w:rsidRPr="00054323">
        <w:rPr>
          <w:rStyle w:val="TemporaryLaw"/>
          <w:szCs w:val="16"/>
        </w:rPr>
        <w:t>The department of education shall use the appropriated amount for English learner administration to provide English language acquisition services for the purposes of section 15</w:t>
      </w:r>
      <w:r w:rsidRPr="00054323">
        <w:rPr>
          <w:rStyle w:val="TemporaryLaw"/>
          <w:szCs w:val="16"/>
        </w:rPr>
        <w:noBreakHyphen/>
        <w:t>756.07, Arizona Revised Statutes, and for the costs of providing English language proficiency assessments, scoring and ancillary materials as prescribed by the department of education to school districts and charter schools for the purposes of title 15, chapter 7, article 3.1, Arizona Revised Statutes.  The department may use a portion of the appropriated amount to hire staff or contract with a third party to carry out the purposes of section 15</w:t>
      </w:r>
      <w:r w:rsidRPr="00054323">
        <w:rPr>
          <w:rStyle w:val="TemporaryLaw"/>
          <w:szCs w:val="16"/>
        </w:rPr>
        <w:noBreakHyphen/>
        <w:t>756.07, Arizona Revised Statutes.  Notwithstanding section 41</w:t>
      </w:r>
      <w:r w:rsidRPr="00054323">
        <w:rPr>
          <w:rStyle w:val="TemporaryLaw"/>
          <w:szCs w:val="16"/>
        </w:rPr>
        <w:noBreakHyphen/>
        <w:t xml:space="preserve">192, Arizona Revised Statutes, the superintendent of public instruction also may use a portion of the appropriated amount to contract with one or more private attorneys to provide legal services in connection with the case of </w:t>
      </w:r>
      <w:r w:rsidRPr="00054323">
        <w:rPr>
          <w:rStyle w:val="TemporaryLaw"/>
          <w:szCs w:val="16"/>
          <w:u w:val="single"/>
        </w:rPr>
        <w:t>Flores v. State of Arizona</w:t>
      </w:r>
      <w:r w:rsidRPr="00054323">
        <w:rPr>
          <w:rStyle w:val="TemporaryLaw"/>
          <w:szCs w:val="16"/>
        </w:rPr>
        <w:t>, No. CIV 92-596-TUC-RCC.</w:t>
      </w:r>
    </w:p>
    <w:p w14:paraId="166E812A" w14:textId="77777777" w:rsidR="00054323" w:rsidRDefault="00EE578E" w:rsidP="00A8030C">
      <w:pPr>
        <w:pStyle w:val="P06-00"/>
        <w:rPr>
          <w:rStyle w:val="TemporaryLaw"/>
          <w:szCs w:val="16"/>
        </w:rPr>
      </w:pPr>
      <w:r w:rsidRPr="00054323">
        <w:rPr>
          <w:rStyle w:val="TemporaryLaw"/>
          <w:szCs w:val="16"/>
        </w:rPr>
        <w:t>The department of education shall use the appropriated amount for geographic literacy to issue a grant to a statewide geographic alliance for strengthening geographic literacy in this state.</w:t>
      </w:r>
    </w:p>
    <w:p w14:paraId="34A0E303" w14:textId="77777777" w:rsidR="00054323" w:rsidRDefault="00EE578E" w:rsidP="00A8030C">
      <w:pPr>
        <w:pStyle w:val="P06-00"/>
        <w:rPr>
          <w:rStyle w:val="TemporaryLaw"/>
          <w:szCs w:val="16"/>
        </w:rPr>
      </w:pPr>
      <w:r w:rsidRPr="00054323">
        <w:rPr>
          <w:rStyle w:val="TemporaryLaw"/>
          <w:szCs w:val="16"/>
        </w:rPr>
        <w:t>The department of education shall use the appropriated amount for jobs for Arizona graduates to issue a grant to a nonprofit organization for a JOBS for Arizona graduates program.</w:t>
      </w:r>
    </w:p>
    <w:p w14:paraId="5D9585E2" w14:textId="77777777" w:rsidR="00054323" w:rsidRDefault="00EE578E" w:rsidP="00A8030C">
      <w:pPr>
        <w:pStyle w:val="P06-00"/>
        <w:rPr>
          <w:rStyle w:val="TemporaryLaw"/>
          <w:szCs w:val="16"/>
        </w:rPr>
      </w:pPr>
      <w:r w:rsidRPr="00054323">
        <w:rPr>
          <w:rStyle w:val="TemporaryLaw"/>
          <w:szCs w:val="16"/>
        </w:rPr>
        <w:t>The department of education shall allocate the appropriated amount for onetime school meal grants to school districts and charter schools that participate in the national school lunch program or school breakfast program established under the national school lunch and child nutrition acts (42 United States Code sections 1751 through 1793) for grants to reduce or eliminate copayments that would otherwise be charged to children eligible for reduced-price meals.  If the appropriated amount is insufficient to cover the grant awards for all eligible grantees, the department shall reduce each grant proportionately to cover all eligible grantees.</w:t>
      </w:r>
    </w:p>
    <w:p w14:paraId="062891DA" w14:textId="77777777" w:rsidR="00054323" w:rsidRDefault="00EE578E" w:rsidP="00A8030C">
      <w:pPr>
        <w:pStyle w:val="P06-00"/>
        <w:rPr>
          <w:rStyle w:val="TemporaryLaw"/>
          <w:rFonts w:eastAsiaTheme="majorEastAsia"/>
        </w:rPr>
      </w:pPr>
      <w:r w:rsidRPr="00054323">
        <w:rPr>
          <w:rStyle w:val="TemporaryLaw"/>
        </w:rPr>
        <w:t>The department of education shall allocate at least $500,000 of the amount appropriated for the rural Arizona school nurse access program line item for grants to increase the salaries of school nurses in rural school districts and charter schools.  The department may spend any remaining monies on grants to rural school districts and charter schools to hire new school nurses.</w:t>
      </w:r>
    </w:p>
    <w:p w14:paraId="2E293AE8" w14:textId="77777777" w:rsidR="00054323" w:rsidRDefault="00EE578E" w:rsidP="00A8030C">
      <w:pPr>
        <w:pStyle w:val="P06-00"/>
        <w:rPr>
          <w:rStyle w:val="TemporaryLaw"/>
          <w:szCs w:val="16"/>
        </w:rPr>
      </w:pPr>
      <w:r w:rsidRPr="00054323">
        <w:rPr>
          <w:rStyle w:val="TemporaryLaw"/>
          <w:szCs w:val="16"/>
        </w:rPr>
        <w:t>The amount appropriated for the school safety program in fiscal year 2022-2023 pursuant to Laws 2022, chapter 313, section 31, as amended by Laws 2024, chapter 209, section 1, included an increase of $50,000,000 for additional school safety grants.  In allocating the $50,000,000 increase, the department of education shall first distribute monies to schools on the school safety program waiting list to receive grants for the costs of placing school resource officers on school campuses.  The awarded grants may not supplant funding provided by local governments for school resource officers.  If the total cost of funding grants for school resource officers is less than $50,000,000, the department may allocate the remaining monies to grants to schools for the costs of placing school counselors and social workers on school campuses pursuant to section 15</w:t>
      </w:r>
      <w:r w:rsidRPr="00054323">
        <w:rPr>
          <w:rStyle w:val="TemporaryLaw"/>
          <w:szCs w:val="16"/>
        </w:rPr>
        <w:noBreakHyphen/>
        <w:t>154, Arizona Revised Statutes.</w:t>
      </w:r>
    </w:p>
    <w:p w14:paraId="019AC015" w14:textId="77777777" w:rsidR="00054323" w:rsidRDefault="00EE578E" w:rsidP="00A8030C">
      <w:pPr>
        <w:pStyle w:val="P06-00"/>
        <w:rPr>
          <w:rStyle w:val="TemporaryLaw"/>
          <w:rFonts w:eastAsiaTheme="majorEastAsia"/>
        </w:rPr>
      </w:pPr>
      <w:r w:rsidRPr="00054323">
        <w:rPr>
          <w:rStyle w:val="TemporaryLaw"/>
        </w:rPr>
        <w:t>The amount appropriated for the teacher retention study line item in fiscal year 2025-2026 shall be used by the department of education to conduct and complete a comprehensive study to determine the retention rate of teachers in school districts and charter schools in this state, including aggregate data on the number of certified and noncertified teachers, teaching assignments, retention and turnover rates, longevity, vacant teaching positions and state board of education-approved teacher preparation programs.  The department shall submit the results of the study to the governor, the president of the senate, the speaker of the house of representatives and the state board of education on or before December 31, 2025 and shall submit a copy to the secretary of state. The department shall develop and maintain a publicly accessible interactive dashboard on the department's website that contains the study results and recommendations.</w:t>
      </w:r>
    </w:p>
    <w:p w14:paraId="0DFE5ED4" w14:textId="77777777" w:rsidR="00054323" w:rsidRDefault="00EE578E" w:rsidP="00952955">
      <w:pPr>
        <w:pStyle w:val="P06-00"/>
        <w:keepNext/>
        <w:keepLines/>
        <w:rPr>
          <w:rStyle w:val="TemporaryLaw"/>
          <w:szCs w:val="16"/>
        </w:rPr>
      </w:pPr>
      <w:r w:rsidRPr="00054323">
        <w:rPr>
          <w:rStyle w:val="TemporaryLaw"/>
          <w:szCs w:val="16"/>
        </w:rPr>
        <w:t>Any monies available to the department of education for school safety pursuant to section 42-5029.02, subsection A, paragraph 6, Arizona Revised Statutes, in excess of the expenditure authority amounts are allocated for the purposes of section 42-5029.02, subsection A, paragraph 6, Arizona Revised Statutes.</w:t>
      </w:r>
    </w:p>
    <w:p w14:paraId="7DFA2C18" w14:textId="77777777" w:rsidR="00054323" w:rsidRDefault="00EE578E" w:rsidP="00A8030C">
      <w:pPr>
        <w:pStyle w:val="P06-00"/>
        <w:rPr>
          <w:rStyle w:val="TemporaryLaw"/>
          <w:szCs w:val="16"/>
        </w:rPr>
      </w:pPr>
      <w:r w:rsidRPr="00054323">
        <w:rPr>
          <w:rStyle w:val="TemporaryLaw"/>
          <w:szCs w:val="16"/>
        </w:rPr>
        <w:t>After review by the joint legislative budget committee, in fiscal year 2025-2026, the department of education may use a portion of its fiscal year 2025-2026 state general fund appropriations for basic state aid, additional state aid or the special education fund to fund a shortfall in funding for basic state aid, additional state aid or the special education fund, if any, that occurred in fiscal year 2024-2025.</w:t>
      </w:r>
    </w:p>
    <w:p w14:paraId="54E9C7EA" w14:textId="77777777" w:rsidR="00054323" w:rsidRDefault="00EE578E" w:rsidP="00A8030C">
      <w:pPr>
        <w:pStyle w:val="P06-00"/>
        <w:rPr>
          <w:rStyle w:val="TemporaryLaw"/>
          <w:szCs w:val="16"/>
        </w:rPr>
      </w:pPr>
      <w:r w:rsidRPr="00054323">
        <w:rPr>
          <w:rStyle w:val="TemporaryLaw"/>
          <w:szCs w:val="16"/>
        </w:rPr>
        <w:t>The department of education shall provide an updated report on its budget status every three months for the first half of each fiscal year and every month thereafter to the president of the senate, the speaker of the house of representatives, the chairpersons of the senate and house of representatives appropriations committees, the director of the joint legislative budget committee and the director of the governor's office of strategic planning and budgeting.  Each report shall include, at a minimum, the department's current funding surplus or shortfall projections for basic state aid and other major formula-based programs and is due thirty days after the end of the applicable reporting period.</w:t>
      </w:r>
    </w:p>
    <w:p w14:paraId="559B7987" w14:textId="77777777" w:rsidR="00054323" w:rsidRDefault="00EE578E" w:rsidP="00796BD5">
      <w:pPr>
        <w:pStyle w:val="P06-00"/>
        <w:rPr>
          <w:rStyle w:val="TemporaryLaw"/>
          <w:szCs w:val="16"/>
        </w:rPr>
      </w:pPr>
      <w:r w:rsidRPr="00054323">
        <w:rPr>
          <w:rStyle w:val="TemporaryLaw"/>
          <w:szCs w:val="16"/>
        </w:rPr>
        <w:t>Within fifteen days after each apportionment of state aid that occurs pursuant to section 15-973, subsection B, Arizona Revised Statutes, the department of education shall post on its website the amount of state aid apportioned to each recipient and the underlying data.</w:t>
      </w:r>
    </w:p>
    <w:p w14:paraId="2535F8EA"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EMERGENCY AND MILITARY AFFAIRS</w:t>
      </w:r>
    </w:p>
    <w:p w14:paraId="2C7BF687"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8A4B639" w14:textId="77777777" w:rsidR="00054323" w:rsidRDefault="00EE578E" w:rsidP="00A8030C">
      <w:pPr>
        <w:pStyle w:val="P10-10"/>
        <w:tabs>
          <w:tab w:val="right" w:pos="7020"/>
          <w:tab w:val="right" w:pos="8928"/>
        </w:tabs>
        <w:rPr>
          <w:rStyle w:val="TemporaryLaw"/>
          <w:szCs w:val="16"/>
          <w:highlight w:val="yellow"/>
        </w:rPr>
      </w:pPr>
      <w:r w:rsidRPr="00054323">
        <w:rPr>
          <w:rStyle w:val="TemporaryLaw"/>
          <w:szCs w:val="16"/>
        </w:rPr>
        <w:t>FTE positions</w:t>
      </w:r>
      <w:r w:rsidRPr="00054323">
        <w:rPr>
          <w:rStyle w:val="TemporaryLaw"/>
          <w:szCs w:val="16"/>
        </w:rPr>
        <w:tab/>
        <w:t>68.1</w:t>
      </w:r>
    </w:p>
    <w:p w14:paraId="20021D68" w14:textId="77777777" w:rsidR="00054323" w:rsidRDefault="00EE578E" w:rsidP="00A8030C">
      <w:pPr>
        <w:pStyle w:val="P10-10"/>
        <w:tabs>
          <w:tab w:val="right" w:pos="7020"/>
          <w:tab w:val="right" w:pos="8928"/>
        </w:tabs>
        <w:rPr>
          <w:rStyle w:val="TemporaryLaw"/>
          <w:szCs w:val="16"/>
        </w:rPr>
      </w:pPr>
      <w:r w:rsidRPr="00054323">
        <w:rPr>
          <w:rStyle w:val="TemporaryLaw"/>
          <w:szCs w:val="16"/>
        </w:rPr>
        <w:t>Administration</w:t>
      </w:r>
      <w:r w:rsidRPr="00054323">
        <w:rPr>
          <w:rStyle w:val="TemporaryLaw"/>
          <w:szCs w:val="16"/>
        </w:rPr>
        <w:tab/>
        <w:t>$  2,371,200</w:t>
      </w:r>
    </w:p>
    <w:p w14:paraId="0007C8D2" w14:textId="77777777" w:rsidR="00054323" w:rsidRDefault="00EE578E" w:rsidP="00A8030C">
      <w:pPr>
        <w:pStyle w:val="P10-10"/>
        <w:tabs>
          <w:tab w:val="right" w:pos="7020"/>
          <w:tab w:val="right" w:pos="8928"/>
        </w:tabs>
        <w:rPr>
          <w:rStyle w:val="TemporaryLaw"/>
          <w:szCs w:val="16"/>
        </w:rPr>
      </w:pPr>
      <w:r w:rsidRPr="00054323">
        <w:rPr>
          <w:rStyle w:val="TemporaryLaw"/>
          <w:szCs w:val="16"/>
        </w:rPr>
        <w:t>Emergency management</w:t>
      </w:r>
      <w:r w:rsidRPr="00054323">
        <w:rPr>
          <w:rStyle w:val="TemporaryLaw"/>
          <w:szCs w:val="16"/>
        </w:rPr>
        <w:tab/>
        <w:t>892,600</w:t>
      </w:r>
    </w:p>
    <w:p w14:paraId="0225BCDE" w14:textId="77777777" w:rsidR="00054323" w:rsidRDefault="00EE578E" w:rsidP="00A8030C">
      <w:pPr>
        <w:pStyle w:val="P10-10"/>
        <w:tabs>
          <w:tab w:val="right" w:pos="7020"/>
          <w:tab w:val="right" w:pos="8928"/>
        </w:tabs>
        <w:rPr>
          <w:rStyle w:val="TemporaryLaw"/>
          <w:szCs w:val="16"/>
        </w:rPr>
      </w:pPr>
      <w:r w:rsidRPr="00054323">
        <w:rPr>
          <w:rStyle w:val="TemporaryLaw"/>
          <w:szCs w:val="16"/>
        </w:rPr>
        <w:t>Emergency management matching funds</w:t>
      </w:r>
      <w:r w:rsidRPr="00054323">
        <w:rPr>
          <w:rStyle w:val="TemporaryLaw"/>
          <w:szCs w:val="16"/>
        </w:rPr>
        <w:tab/>
        <w:t>1,544,900</w:t>
      </w:r>
    </w:p>
    <w:p w14:paraId="1D630CE8" w14:textId="77777777" w:rsidR="00054323" w:rsidRDefault="00EE578E" w:rsidP="00A8030C">
      <w:pPr>
        <w:pStyle w:val="P10-10"/>
        <w:tabs>
          <w:tab w:val="right" w:pos="7020"/>
          <w:tab w:val="right" w:pos="8928"/>
        </w:tabs>
        <w:rPr>
          <w:rStyle w:val="TemporaryLaw"/>
          <w:szCs w:val="16"/>
        </w:rPr>
      </w:pPr>
      <w:r w:rsidRPr="00054323">
        <w:rPr>
          <w:rStyle w:val="TemporaryLaw"/>
          <w:szCs w:val="16"/>
        </w:rPr>
        <w:t>Military affairs</w:t>
      </w:r>
      <w:r w:rsidRPr="00054323">
        <w:rPr>
          <w:rStyle w:val="TemporaryLaw"/>
          <w:szCs w:val="16"/>
        </w:rPr>
        <w:tab/>
        <w:t>2,134,600</w:t>
      </w:r>
    </w:p>
    <w:p w14:paraId="2D568F4A" w14:textId="77777777" w:rsidR="00054323" w:rsidRDefault="00EE578E" w:rsidP="00A8030C">
      <w:pPr>
        <w:pStyle w:val="P10-10"/>
        <w:tabs>
          <w:tab w:val="right" w:pos="7020"/>
          <w:tab w:val="right" w:pos="8928"/>
        </w:tabs>
        <w:rPr>
          <w:rStyle w:val="TemporaryLaw"/>
          <w:szCs w:val="16"/>
        </w:rPr>
      </w:pPr>
      <w:r w:rsidRPr="00054323">
        <w:rPr>
          <w:rStyle w:val="TemporaryLaw"/>
          <w:szCs w:val="16"/>
        </w:rPr>
        <w:t>National guard matching funds</w:t>
      </w:r>
      <w:r w:rsidRPr="00054323">
        <w:rPr>
          <w:rStyle w:val="TemporaryLaw"/>
          <w:szCs w:val="16"/>
        </w:rPr>
        <w:tab/>
        <w:t>3,529,200</w:t>
      </w:r>
    </w:p>
    <w:p w14:paraId="2EBCA7A5" w14:textId="77777777" w:rsidR="00054323" w:rsidRDefault="00EE578E" w:rsidP="00A8030C">
      <w:pPr>
        <w:pStyle w:val="P10-10"/>
        <w:tabs>
          <w:tab w:val="right" w:pos="7020"/>
          <w:tab w:val="right" w:pos="8928"/>
        </w:tabs>
        <w:rPr>
          <w:rStyle w:val="TemporaryLaw"/>
          <w:szCs w:val="16"/>
        </w:rPr>
      </w:pPr>
      <w:r w:rsidRPr="00054323">
        <w:rPr>
          <w:rStyle w:val="TemporaryLaw"/>
          <w:szCs w:val="16"/>
        </w:rPr>
        <w:t>National guard tuition</w:t>
      </w:r>
    </w:p>
    <w:p w14:paraId="1A5E7AC0" w14:textId="77777777" w:rsidR="00054323" w:rsidRDefault="00EE578E" w:rsidP="00A8030C">
      <w:pPr>
        <w:pStyle w:val="P10-10"/>
        <w:tabs>
          <w:tab w:val="right" w:pos="7020"/>
          <w:tab w:val="right" w:pos="8928"/>
        </w:tabs>
        <w:rPr>
          <w:rStyle w:val="TemporaryLaw"/>
          <w:szCs w:val="16"/>
        </w:rPr>
      </w:pPr>
      <w:r w:rsidRPr="00054323">
        <w:rPr>
          <w:rStyle w:val="TemporaryLaw"/>
          <w:szCs w:val="16"/>
        </w:rPr>
        <w:t>   reimbursement</w:t>
      </w:r>
      <w:r w:rsidRPr="00054323">
        <w:rPr>
          <w:rStyle w:val="TemporaryLaw"/>
          <w:szCs w:val="16"/>
        </w:rPr>
        <w:tab/>
        <w:t>   1,000,000</w:t>
      </w:r>
    </w:p>
    <w:p w14:paraId="1CA3F300" w14:textId="77777777" w:rsidR="00054323" w:rsidRDefault="00EE578E" w:rsidP="00A8030C">
      <w:pPr>
        <w:pStyle w:val="P10-10"/>
        <w:tabs>
          <w:tab w:val="right" w:pos="7020"/>
          <w:tab w:val="right" w:pos="8928"/>
        </w:tabs>
        <w:rPr>
          <w:rStyle w:val="TemporaryLaw"/>
          <w:szCs w:val="16"/>
        </w:rPr>
      </w:pPr>
      <w:r w:rsidRPr="00054323">
        <w:rPr>
          <w:rStyle w:val="TemporaryLaw"/>
          <w:szCs w:val="16"/>
        </w:rPr>
        <w:t>Local law enforcement fentanyl</w:t>
      </w:r>
    </w:p>
    <w:p w14:paraId="29B33ADA" w14:textId="77777777" w:rsidR="00054323" w:rsidRDefault="00EE578E" w:rsidP="00A8030C">
      <w:pPr>
        <w:pStyle w:val="P10-10"/>
        <w:tabs>
          <w:tab w:val="right" w:pos="7020"/>
          <w:tab w:val="right" w:pos="8928"/>
        </w:tabs>
        <w:rPr>
          <w:rStyle w:val="TemporaryLaw"/>
          <w:szCs w:val="16"/>
        </w:rPr>
      </w:pPr>
      <w:bookmarkStart w:id="7" w:name="_Hlk200826869"/>
      <w:r w:rsidRPr="00054323">
        <w:rPr>
          <w:rStyle w:val="TemporaryLaw"/>
          <w:szCs w:val="16"/>
        </w:rPr>
        <w:t>   interdiction</w:t>
      </w:r>
      <w:r w:rsidRPr="00054323">
        <w:rPr>
          <w:rStyle w:val="TemporaryLaw"/>
          <w:szCs w:val="16"/>
        </w:rPr>
        <w:tab/>
        <w:t>3,000,000</w:t>
      </w:r>
    </w:p>
    <w:p w14:paraId="0D177D0A" w14:textId="77777777" w:rsidR="00054323" w:rsidRDefault="00EE578E" w:rsidP="00A8030C">
      <w:pPr>
        <w:pStyle w:val="P10-10"/>
        <w:tabs>
          <w:tab w:val="right" w:pos="7020"/>
          <w:tab w:val="right" w:pos="8928"/>
        </w:tabs>
        <w:rPr>
          <w:rStyle w:val="TemporaryLaw"/>
          <w:szCs w:val="16"/>
        </w:rPr>
      </w:pPr>
      <w:r w:rsidRPr="00054323">
        <w:rPr>
          <w:rStyle w:val="TemporaryLaw"/>
          <w:szCs w:val="16"/>
        </w:rPr>
        <w:t>Evacuation protocols awareness</w:t>
      </w:r>
    </w:p>
    <w:p w14:paraId="6B15C065" w14:textId="77777777" w:rsidR="00054323" w:rsidRDefault="00EE578E" w:rsidP="00A8030C">
      <w:pPr>
        <w:pStyle w:val="P10-10"/>
        <w:tabs>
          <w:tab w:val="right" w:pos="7020"/>
          <w:tab w:val="right" w:pos="8928"/>
        </w:tabs>
        <w:rPr>
          <w:rStyle w:val="TemporaryLaw"/>
          <w:szCs w:val="16"/>
        </w:rPr>
      </w:pPr>
      <w:r w:rsidRPr="00054323">
        <w:rPr>
          <w:rStyle w:val="TemporaryLaw"/>
          <w:szCs w:val="16"/>
        </w:rPr>
        <w:t>   campaign</w:t>
      </w:r>
      <w:r w:rsidRPr="00054323">
        <w:rPr>
          <w:rStyle w:val="TemporaryLaw"/>
          <w:szCs w:val="16"/>
        </w:rPr>
        <w:tab/>
        <w:t>300,000</w:t>
      </w:r>
    </w:p>
    <w:p w14:paraId="02C60E46" w14:textId="77777777" w:rsidR="00054323" w:rsidRDefault="00EE578E" w:rsidP="00796BD5">
      <w:pPr>
        <w:pStyle w:val="P10-10"/>
        <w:tabs>
          <w:tab w:val="right" w:pos="7020"/>
          <w:tab w:val="right" w:pos="8928"/>
        </w:tabs>
        <w:rPr>
          <w:rStyle w:val="TemporaryLaw"/>
          <w:szCs w:val="16"/>
        </w:rPr>
      </w:pPr>
      <w:r w:rsidRPr="00054323">
        <w:rPr>
          <w:rStyle w:val="TemporaryLaw"/>
          <w:szCs w:val="16"/>
        </w:rPr>
        <w:t>Additional grant support</w:t>
      </w:r>
    </w:p>
    <w:p w14:paraId="391200CC" w14:textId="77777777" w:rsidR="00054323" w:rsidRDefault="00EE578E" w:rsidP="00796BD5">
      <w:pPr>
        <w:pStyle w:val="P10-10"/>
        <w:tabs>
          <w:tab w:val="right" w:pos="7020"/>
          <w:tab w:val="right" w:pos="8928"/>
        </w:tabs>
        <w:rPr>
          <w:rStyle w:val="TemporaryLaw"/>
          <w:szCs w:val="16"/>
        </w:rPr>
      </w:pPr>
      <w:r w:rsidRPr="00054323">
        <w:rPr>
          <w:rStyle w:val="TemporaryLaw"/>
          <w:szCs w:val="16"/>
        </w:rPr>
        <w:t>   staff</w:t>
      </w:r>
      <w:r w:rsidRPr="00054323">
        <w:rPr>
          <w:rStyle w:val="TemporaryLaw"/>
          <w:szCs w:val="16"/>
        </w:rPr>
        <w:tab/>
      </w:r>
      <w:r w:rsidRPr="00054323">
        <w:rPr>
          <w:rStyle w:val="TemporaryLaw"/>
          <w:szCs w:val="16"/>
          <w:u w:val="single"/>
        </w:rPr>
        <w:t>     500,000</w:t>
      </w:r>
      <w:bookmarkEnd w:id="7"/>
      <w:r w:rsidRPr="00054323">
        <w:rPr>
          <w:szCs w:val="16"/>
        </w:rPr>
        <w:tab/>
      </w:r>
    </w:p>
    <w:p w14:paraId="025A4B36" w14:textId="77777777" w:rsidR="00054323" w:rsidRDefault="00EE578E" w:rsidP="00796BD5">
      <w:pPr>
        <w:pStyle w:val="P00-00"/>
        <w:tabs>
          <w:tab w:val="left" w:pos="0"/>
          <w:tab w:val="left" w:pos="1200"/>
        </w:tabs>
        <w:rPr>
          <w:rStyle w:val="TemporaryLaw"/>
          <w:szCs w:val="16"/>
        </w:rPr>
      </w:pPr>
      <w:r w:rsidRPr="00054323">
        <w:rPr>
          <w:rStyle w:val="TemporaryLaw"/>
          <w:szCs w:val="16"/>
        </w:rPr>
        <w:t>Total appropriation — department of</w:t>
      </w:r>
    </w:p>
    <w:p w14:paraId="7CB3FE07" w14:textId="77777777" w:rsidR="00054323" w:rsidRDefault="00EE578E" w:rsidP="00A8030C">
      <w:pPr>
        <w:tabs>
          <w:tab w:val="right" w:pos="7020"/>
          <w:tab w:val="right" w:pos="8928"/>
        </w:tabs>
        <w:ind w:left="1200"/>
        <w:rPr>
          <w:rStyle w:val="TemporaryLaw"/>
          <w:szCs w:val="16"/>
        </w:rPr>
      </w:pPr>
      <w:r w:rsidRPr="00054323">
        <w:rPr>
          <w:rStyle w:val="TemporaryLaw"/>
          <w:szCs w:val="16"/>
        </w:rPr>
        <w:t>emergency and military affairs</w:t>
      </w:r>
      <w:r w:rsidRPr="00054323">
        <w:rPr>
          <w:rStyle w:val="TemporaryLaw"/>
          <w:szCs w:val="16"/>
        </w:rPr>
        <w:tab/>
        <w:t>$ 15,272,500</w:t>
      </w:r>
    </w:p>
    <w:p w14:paraId="510FB023" w14:textId="77777777" w:rsidR="00054323" w:rsidRDefault="00EE578E" w:rsidP="00952955">
      <w:pPr>
        <w:pStyle w:val="BodyTextIndent"/>
        <w:keepNext/>
        <w:keepLines/>
        <w:tabs>
          <w:tab w:val="right" w:pos="7020"/>
        </w:tabs>
        <w:rPr>
          <w:rStyle w:val="TemporaryLaw"/>
          <w:szCs w:val="16"/>
        </w:rPr>
      </w:pPr>
      <w:r w:rsidRPr="00054323">
        <w:rPr>
          <w:rStyle w:val="TemporaryLaw"/>
          <w:szCs w:val="16"/>
        </w:rPr>
        <w:t>Fund sources:</w:t>
      </w:r>
    </w:p>
    <w:p w14:paraId="2D630048" w14:textId="77777777" w:rsidR="00054323" w:rsidRDefault="00EE578E" w:rsidP="00952955">
      <w:pPr>
        <w:pStyle w:val="P10-10"/>
        <w:keepNext/>
        <w:keepLines/>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$ 11,972,500</w:t>
      </w:r>
    </w:p>
    <w:p w14:paraId="2C633A15" w14:textId="77777777" w:rsidR="00054323" w:rsidRDefault="00EE578E" w:rsidP="00952955">
      <w:pPr>
        <w:pStyle w:val="P10-10"/>
        <w:keepNext/>
        <w:keepLines/>
        <w:tabs>
          <w:tab w:val="right" w:pos="7020"/>
          <w:tab w:val="right" w:pos="8928"/>
        </w:tabs>
        <w:rPr>
          <w:rStyle w:val="TemporaryLaw"/>
          <w:szCs w:val="16"/>
        </w:rPr>
      </w:pPr>
      <w:r w:rsidRPr="00054323">
        <w:rPr>
          <w:rStyle w:val="TemporaryLaw"/>
          <w:szCs w:val="16"/>
        </w:rPr>
        <w:t>Border security fund</w:t>
      </w:r>
      <w:r w:rsidRPr="00054323">
        <w:rPr>
          <w:rStyle w:val="TemporaryLaw"/>
          <w:szCs w:val="16"/>
        </w:rPr>
        <w:tab/>
        <w:t>3,000,000</w:t>
      </w:r>
    </w:p>
    <w:p w14:paraId="2D0DCD9C" w14:textId="77777777" w:rsidR="00054323" w:rsidRDefault="00EE578E" w:rsidP="00A8030C">
      <w:pPr>
        <w:pStyle w:val="P10-10"/>
        <w:tabs>
          <w:tab w:val="right" w:pos="7020"/>
          <w:tab w:val="right" w:pos="8928"/>
        </w:tabs>
        <w:rPr>
          <w:rStyle w:val="TemporaryLaw"/>
          <w:szCs w:val="16"/>
        </w:rPr>
      </w:pPr>
      <w:r w:rsidRPr="00054323">
        <w:rPr>
          <w:rStyle w:val="TemporaryLaw"/>
          <w:szCs w:val="16"/>
        </w:rPr>
        <w:t>Long-term water augmentation fund</w:t>
      </w:r>
      <w:r w:rsidRPr="00054323">
        <w:rPr>
          <w:rStyle w:val="TemporaryLaw"/>
          <w:szCs w:val="16"/>
        </w:rPr>
        <w:tab/>
        <w:t>300,000</w:t>
      </w:r>
    </w:p>
    <w:p w14:paraId="58FDD251" w14:textId="77777777" w:rsidR="00054323" w:rsidRDefault="00EE578E" w:rsidP="00A8030C">
      <w:pPr>
        <w:pStyle w:val="P06-00"/>
        <w:rPr>
          <w:rStyle w:val="TemporaryLaw"/>
          <w:szCs w:val="16"/>
        </w:rPr>
      </w:pPr>
      <w:r w:rsidRPr="00054323">
        <w:rPr>
          <w:rStyle w:val="TemporaryLaw"/>
          <w:szCs w:val="16"/>
        </w:rPr>
        <w:t>The $3,529,200 national guard matching funds appropriation is exempt from the provisions of section 35-190, Arizona Revised Statutes, relating to lapsing of appropriations, except that all fiscal year 2025-2026 monies remaining unexpended and unencumbered on December 31, 2026 revert to the state general fund.</w:t>
      </w:r>
    </w:p>
    <w:p w14:paraId="19DECF72" w14:textId="77777777" w:rsidR="00054323" w:rsidRDefault="00EE578E" w:rsidP="00A8030C">
      <w:pPr>
        <w:pStyle w:val="P06-00"/>
        <w:rPr>
          <w:rStyle w:val="TemporaryLaw"/>
          <w:szCs w:val="16"/>
        </w:rPr>
      </w:pPr>
      <w:r w:rsidRPr="00054323">
        <w:rPr>
          <w:rStyle w:val="TemporaryLaw"/>
          <w:szCs w:val="16"/>
        </w:rPr>
        <w:t>The appropriated amount for the national guard tuition reimbursement line item is exempt from the provisions of section 35-190, Arizona Revised Statutes, relating to lapsing of appropriations, until September 30, 2026.</w:t>
      </w:r>
    </w:p>
    <w:p w14:paraId="2484BCB0" w14:textId="77777777" w:rsidR="00054323" w:rsidRDefault="00EE578E" w:rsidP="00A8030C">
      <w:pPr>
        <w:pStyle w:val="P06-00"/>
        <w:rPr>
          <w:rStyle w:val="TemporaryLaw"/>
          <w:szCs w:val="16"/>
        </w:rPr>
      </w:pPr>
      <w:r w:rsidRPr="00054323">
        <w:rPr>
          <w:rStyle w:val="TemporaryLaw"/>
          <w:szCs w:val="16"/>
        </w:rPr>
        <w:t>The amount appropriated for the additional grant support staff line item is exempt from the provisions of section 35-190, Arizona Revised Statutes, relating to lapsing of appropriations, until June 30, 2027.</w:t>
      </w:r>
    </w:p>
    <w:p w14:paraId="34B9B075" w14:textId="77777777" w:rsidR="00054323" w:rsidRDefault="00EE578E" w:rsidP="00A8030C">
      <w:pPr>
        <w:pStyle w:val="P06-00"/>
        <w:rPr>
          <w:rStyle w:val="TemporaryLaw"/>
          <w:szCs w:val="16"/>
        </w:rPr>
      </w:pPr>
      <w:r w:rsidRPr="00054323">
        <w:rPr>
          <w:rStyle w:val="TemporaryLaw"/>
          <w:szCs w:val="16"/>
        </w:rPr>
        <w:t>The amount appropriated by Laws 2022, chapter 313, section 110, subsection A, paragraph 1, as amended by Laws 2023, chapter 121, section 1 and Laws 2024, chapter 209, section 3, allocated to Cochise county to construct a new county jail facility is exempt from the provisions of section 35-190, Arizona Revised Statutes, relating to lapsing of appropriations, until June 30, 2029.</w:t>
      </w:r>
    </w:p>
    <w:bookmarkEnd w:id="6"/>
    <w:p w14:paraId="159A81C8" w14:textId="77777777" w:rsidR="00054323" w:rsidRDefault="00EE578E" w:rsidP="00796BD5">
      <w:pPr>
        <w:pStyle w:val="P00-0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ENVIRONMENTAL QUALITY</w:t>
      </w:r>
    </w:p>
    <w:p w14:paraId="17B4B75C" w14:textId="77777777" w:rsidR="00054323" w:rsidRDefault="00EE578E" w:rsidP="00796BD5">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51ACE5E" w14:textId="77777777" w:rsidR="00054323" w:rsidRDefault="00EE578E" w:rsidP="00796BD5">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r>
      <w:r w:rsidRPr="00054323">
        <w:rPr>
          <w:rStyle w:val="TemporaryLaw"/>
          <w:rFonts w:eastAsiaTheme="majorEastAsia"/>
        </w:rPr>
        <w:t>360.7</w:t>
      </w:r>
    </w:p>
    <w:p w14:paraId="6662B582" w14:textId="77777777" w:rsidR="00054323" w:rsidRDefault="00EE578E" w:rsidP="00796BD5">
      <w:pPr>
        <w:pStyle w:val="P10-10"/>
        <w:tabs>
          <w:tab w:val="right" w:pos="7020"/>
          <w:tab w:val="right" w:pos="8928"/>
        </w:tabs>
        <w:rPr>
          <w:rStyle w:val="TemporaryLaw"/>
          <w:szCs w:val="16"/>
        </w:rPr>
      </w:pPr>
      <w:r w:rsidRPr="00054323">
        <w:rPr>
          <w:rStyle w:val="TemporaryLaw"/>
          <w:szCs w:val="16"/>
        </w:rPr>
        <w:t>Operating lump sum appropriation</w:t>
      </w:r>
      <w:r w:rsidRPr="00054323">
        <w:rPr>
          <w:rStyle w:val="TemporaryLaw"/>
          <w:szCs w:val="16"/>
        </w:rPr>
        <w:tab/>
        <w:t>$  </w:t>
      </w:r>
      <w:r w:rsidRPr="00054323">
        <w:rPr>
          <w:rStyle w:val="TemporaryLaw"/>
          <w:rFonts w:eastAsiaTheme="majorEastAsia"/>
        </w:rPr>
        <w:t>69,541,400</w:t>
      </w:r>
    </w:p>
    <w:p w14:paraId="13535BE8" w14:textId="77777777" w:rsidR="00054323" w:rsidRDefault="00EE578E" w:rsidP="00796BD5">
      <w:pPr>
        <w:tabs>
          <w:tab w:val="right" w:pos="7020"/>
          <w:tab w:val="right" w:pos="8928"/>
        </w:tabs>
        <w:ind w:left="1195"/>
        <w:rPr>
          <w:rStyle w:val="TemporaryLaw"/>
          <w:szCs w:val="16"/>
        </w:rPr>
      </w:pPr>
      <w:r w:rsidRPr="00054323">
        <w:rPr>
          <w:rStyle w:val="TemporaryLaw"/>
          <w:rFonts w:eastAsia="Letter Gothic-Drafting"/>
          <w:szCs w:val="16"/>
        </w:rPr>
        <w:t>Water quality fee fund deposit</w:t>
      </w:r>
      <w:r w:rsidRPr="00054323">
        <w:rPr>
          <w:rStyle w:val="TemporaryLaw"/>
          <w:szCs w:val="16"/>
        </w:rPr>
        <w:tab/>
      </w:r>
      <w:r w:rsidRPr="00054323">
        <w:rPr>
          <w:rStyle w:val="TemporaryLaw"/>
          <w:rFonts w:eastAsia="Letter Gothic-Drafting"/>
          <w:szCs w:val="16"/>
        </w:rPr>
        <w:t>9,000,000</w:t>
      </w:r>
    </w:p>
    <w:p w14:paraId="255433E3" w14:textId="77777777" w:rsidR="00054323" w:rsidRDefault="00EE578E" w:rsidP="00796BD5">
      <w:pPr>
        <w:tabs>
          <w:tab w:val="right" w:pos="7020"/>
          <w:tab w:val="right" w:pos="8928"/>
        </w:tabs>
        <w:ind w:left="1195"/>
        <w:rPr>
          <w:rStyle w:val="TemporaryLaw"/>
          <w:szCs w:val="16"/>
        </w:rPr>
      </w:pPr>
      <w:r w:rsidRPr="00054323">
        <w:rPr>
          <w:rStyle w:val="TemporaryLaw"/>
          <w:rFonts w:eastAsia="Letter Gothic-Drafting"/>
          <w:szCs w:val="16"/>
        </w:rPr>
        <w:t>WQARF deposit</w:t>
      </w:r>
      <w:r w:rsidRPr="00054323">
        <w:rPr>
          <w:rStyle w:val="TemporaryLaw"/>
          <w:szCs w:val="16"/>
        </w:rPr>
        <w:tab/>
      </w:r>
      <w:r w:rsidRPr="00054323">
        <w:rPr>
          <w:rStyle w:val="TemporaryLaw"/>
          <w:rFonts w:eastAsia="Letter Gothic-Drafting"/>
          <w:szCs w:val="16"/>
        </w:rPr>
        <w:t>15,000,000</w:t>
      </w:r>
    </w:p>
    <w:p w14:paraId="74FBBCD5" w14:textId="77777777" w:rsidR="00054323" w:rsidRDefault="00EE578E" w:rsidP="00796BD5">
      <w:pPr>
        <w:pStyle w:val="P10-10"/>
        <w:tabs>
          <w:tab w:val="right" w:pos="7020"/>
          <w:tab w:val="right" w:pos="8928"/>
        </w:tabs>
        <w:rPr>
          <w:rStyle w:val="TemporaryLaw"/>
          <w:szCs w:val="16"/>
        </w:rPr>
      </w:pPr>
      <w:r w:rsidRPr="00054323">
        <w:rPr>
          <w:rStyle w:val="TemporaryLaw"/>
          <w:szCs w:val="16"/>
        </w:rPr>
        <w:t>Safe drinking water program</w:t>
      </w:r>
      <w:r w:rsidRPr="00054323">
        <w:rPr>
          <w:rStyle w:val="TemporaryLaw"/>
          <w:szCs w:val="16"/>
        </w:rPr>
        <w:tab/>
        <w:t>2,001,600</w:t>
      </w:r>
    </w:p>
    <w:p w14:paraId="1DA956CA" w14:textId="77777777" w:rsidR="00054323" w:rsidRDefault="00EE578E" w:rsidP="00796BD5">
      <w:pPr>
        <w:tabs>
          <w:tab w:val="right" w:pos="7020"/>
          <w:tab w:val="right" w:pos="8928"/>
        </w:tabs>
        <w:ind w:left="1195"/>
        <w:rPr>
          <w:rStyle w:val="TemporaryLaw"/>
          <w:rFonts w:eastAsia="Letter Gothic-Drafting"/>
          <w:szCs w:val="16"/>
        </w:rPr>
      </w:pPr>
      <w:r w:rsidRPr="00054323">
        <w:rPr>
          <w:rStyle w:val="TemporaryLaw"/>
          <w:rFonts w:eastAsia="Letter Gothic-Drafting"/>
          <w:szCs w:val="16"/>
        </w:rPr>
        <w:t>Iron King mine Humboldt</w:t>
      </w:r>
    </w:p>
    <w:p w14:paraId="579B7316" w14:textId="77777777" w:rsidR="00054323" w:rsidRDefault="00EE578E" w:rsidP="00796BD5">
      <w:pPr>
        <w:tabs>
          <w:tab w:val="right" w:pos="7020"/>
          <w:tab w:val="right" w:pos="8928"/>
        </w:tabs>
        <w:ind w:left="1195"/>
        <w:rPr>
          <w:rStyle w:val="TemporaryLaw"/>
          <w:szCs w:val="16"/>
        </w:rPr>
      </w:pPr>
      <w:r w:rsidRPr="00054323">
        <w:rPr>
          <w:rStyle w:val="TemporaryLaw"/>
          <w:rFonts w:eastAsia="Letter Gothic-Drafting"/>
          <w:szCs w:val="16"/>
        </w:rPr>
        <w:t>   smelter cleanup</w:t>
      </w:r>
      <w:r w:rsidRPr="00054323">
        <w:rPr>
          <w:rStyle w:val="TemporaryLaw"/>
          <w:szCs w:val="16"/>
        </w:rPr>
        <w:tab/>
      </w:r>
      <w:r w:rsidRPr="00054323">
        <w:rPr>
          <w:rStyle w:val="TemporaryLaw"/>
          <w:rFonts w:eastAsia="Letter Gothic-Drafting"/>
          <w:szCs w:val="16"/>
        </w:rPr>
        <w:t>2,000,000</w:t>
      </w:r>
    </w:p>
    <w:p w14:paraId="31A46039" w14:textId="77777777" w:rsidR="00054323" w:rsidRDefault="00EE578E" w:rsidP="00796BD5">
      <w:pPr>
        <w:pStyle w:val="P10-10"/>
        <w:tabs>
          <w:tab w:val="right" w:pos="7020"/>
          <w:tab w:val="right" w:pos="8928"/>
        </w:tabs>
        <w:rPr>
          <w:rStyle w:val="TemporaryLaw"/>
          <w:szCs w:val="16"/>
        </w:rPr>
      </w:pPr>
      <w:r w:rsidRPr="00054323">
        <w:rPr>
          <w:rStyle w:val="TemporaryLaw"/>
          <w:szCs w:val="16"/>
        </w:rPr>
        <w:t>Emissions control contractor</w:t>
      </w:r>
    </w:p>
    <w:p w14:paraId="10057632" w14:textId="77777777" w:rsidR="00054323" w:rsidRDefault="00EE578E" w:rsidP="00796BD5">
      <w:pPr>
        <w:pStyle w:val="P10-10"/>
        <w:tabs>
          <w:tab w:val="right" w:pos="7020"/>
          <w:tab w:val="right" w:pos="8928"/>
        </w:tabs>
        <w:rPr>
          <w:rStyle w:val="TemporaryLaw"/>
          <w:szCs w:val="16"/>
        </w:rPr>
      </w:pPr>
      <w:r w:rsidRPr="00054323">
        <w:rPr>
          <w:rStyle w:val="TemporaryLaw"/>
          <w:szCs w:val="16"/>
        </w:rPr>
        <w:t>   payment</w:t>
      </w:r>
      <w:r w:rsidRPr="00054323">
        <w:rPr>
          <w:rStyle w:val="TemporaryLaw"/>
          <w:szCs w:val="16"/>
        </w:rPr>
        <w:tab/>
      </w:r>
      <w:r w:rsidRPr="00054323">
        <w:rPr>
          <w:rStyle w:val="TemporaryLaw"/>
          <w:szCs w:val="16"/>
          <w:u w:val="single"/>
        </w:rPr>
        <w:t>   28,894,500</w:t>
      </w:r>
    </w:p>
    <w:p w14:paraId="19664E74" w14:textId="77777777" w:rsidR="00054323" w:rsidRDefault="00EE578E" w:rsidP="00796BD5">
      <w:pPr>
        <w:pStyle w:val="P00-00"/>
        <w:tabs>
          <w:tab w:val="left" w:pos="0"/>
          <w:tab w:val="left" w:pos="1200"/>
        </w:tabs>
        <w:rPr>
          <w:rStyle w:val="TemporaryLaw"/>
          <w:szCs w:val="16"/>
        </w:rPr>
      </w:pPr>
      <w:r w:rsidRPr="00054323">
        <w:rPr>
          <w:rStyle w:val="TemporaryLaw"/>
          <w:szCs w:val="16"/>
        </w:rPr>
        <w:t>Total appropriation — department of</w:t>
      </w:r>
    </w:p>
    <w:p w14:paraId="176CBA53" w14:textId="77777777" w:rsidR="00054323" w:rsidRDefault="00EE578E" w:rsidP="00A8030C">
      <w:pPr>
        <w:pStyle w:val="P10-10"/>
        <w:tabs>
          <w:tab w:val="right" w:pos="7020"/>
          <w:tab w:val="right" w:pos="8928"/>
        </w:tabs>
        <w:rPr>
          <w:rStyle w:val="TemporaryLaw"/>
          <w:szCs w:val="16"/>
        </w:rPr>
      </w:pPr>
      <w:r w:rsidRPr="00054323">
        <w:rPr>
          <w:rStyle w:val="TemporaryLaw"/>
          <w:szCs w:val="16"/>
        </w:rPr>
        <w:t>environmental quality</w:t>
      </w:r>
      <w:r w:rsidRPr="00054323">
        <w:rPr>
          <w:rStyle w:val="TemporaryLaw"/>
          <w:szCs w:val="16"/>
        </w:rPr>
        <w:tab/>
        <w:t>$ </w:t>
      </w:r>
      <w:r w:rsidRPr="00054323">
        <w:rPr>
          <w:rStyle w:val="TemporaryLaw"/>
          <w:rFonts w:eastAsiaTheme="majorEastAsia"/>
        </w:rPr>
        <w:t>126,437,500</w:t>
      </w:r>
    </w:p>
    <w:p w14:paraId="1D6DDB92"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336D3291" w14:textId="77777777" w:rsidR="00054323" w:rsidRDefault="00EE578E" w:rsidP="00A8030C">
      <w:pPr>
        <w:pStyle w:val="P10-10"/>
        <w:tabs>
          <w:tab w:val="right" w:pos="7020"/>
          <w:tab w:val="right" w:pos="8928"/>
        </w:tabs>
        <w:rPr>
          <w:rStyle w:val="TemporaryLaw"/>
          <w:szCs w:val="16"/>
        </w:rPr>
      </w:pPr>
      <w:r w:rsidRPr="00054323">
        <w:rPr>
          <w:rStyle w:val="TemporaryLaw"/>
          <w:szCs w:val="16"/>
        </w:rPr>
        <w:t>Air quality fund</w:t>
      </w:r>
      <w:r w:rsidRPr="00054323">
        <w:rPr>
          <w:rStyle w:val="TemporaryLaw"/>
          <w:szCs w:val="16"/>
        </w:rPr>
        <w:tab/>
        <w:t>$   7,477,300</w:t>
      </w:r>
    </w:p>
    <w:p w14:paraId="63015A23" w14:textId="77777777" w:rsidR="00054323" w:rsidRDefault="00EE578E" w:rsidP="00A8030C">
      <w:pPr>
        <w:pStyle w:val="P10-10"/>
        <w:tabs>
          <w:tab w:val="right" w:pos="7020"/>
          <w:tab w:val="right" w:pos="8928"/>
        </w:tabs>
        <w:rPr>
          <w:rStyle w:val="TemporaryLaw"/>
          <w:szCs w:val="16"/>
        </w:rPr>
      </w:pPr>
      <w:r w:rsidRPr="00054323">
        <w:rPr>
          <w:rStyle w:val="TemporaryLaw"/>
          <w:szCs w:val="16"/>
        </w:rPr>
        <w:t>Emergency response fund</w:t>
      </w:r>
      <w:r w:rsidRPr="00054323">
        <w:rPr>
          <w:rStyle w:val="TemporaryLaw"/>
          <w:szCs w:val="16"/>
        </w:rPr>
        <w:tab/>
        <w:t>132,800</w:t>
      </w:r>
    </w:p>
    <w:p w14:paraId="01D7BA7C" w14:textId="77777777" w:rsidR="00054323" w:rsidRDefault="00EE578E" w:rsidP="00A8030C">
      <w:pPr>
        <w:pStyle w:val="P10-10"/>
        <w:tabs>
          <w:tab w:val="right" w:pos="7020"/>
          <w:tab w:val="right" w:pos="8928"/>
        </w:tabs>
        <w:rPr>
          <w:rStyle w:val="TemporaryLaw"/>
          <w:szCs w:val="16"/>
        </w:rPr>
      </w:pPr>
      <w:r w:rsidRPr="00054323">
        <w:rPr>
          <w:rStyle w:val="TemporaryLaw"/>
          <w:szCs w:val="16"/>
        </w:rPr>
        <w:t>Emissions inspection fund</w:t>
      </w:r>
      <w:r w:rsidRPr="00054323">
        <w:rPr>
          <w:rStyle w:val="TemporaryLaw"/>
          <w:szCs w:val="16"/>
        </w:rPr>
        <w:tab/>
        <w:t>33,012,700</w:t>
      </w:r>
    </w:p>
    <w:p w14:paraId="18DB0198" w14:textId="77777777" w:rsidR="00054323" w:rsidRDefault="00EE578E" w:rsidP="00A8030C">
      <w:pPr>
        <w:pStyle w:val="P10-10"/>
        <w:tabs>
          <w:tab w:val="right" w:pos="7020"/>
          <w:tab w:val="right" w:pos="8928"/>
        </w:tabs>
        <w:rPr>
          <w:rStyle w:val="TemporaryLaw"/>
          <w:szCs w:val="16"/>
        </w:rPr>
      </w:pPr>
      <w:r w:rsidRPr="00054323">
        <w:rPr>
          <w:rStyle w:val="TemporaryLaw"/>
          <w:szCs w:val="16"/>
        </w:rPr>
        <w:t>Hazardous waste management fund</w:t>
      </w:r>
      <w:r w:rsidRPr="00054323">
        <w:rPr>
          <w:rStyle w:val="TemporaryLaw"/>
          <w:szCs w:val="16"/>
        </w:rPr>
        <w:tab/>
        <w:t>2,677,600</w:t>
      </w:r>
    </w:p>
    <w:p w14:paraId="31C2CC34" w14:textId="77777777" w:rsidR="00054323" w:rsidRDefault="00EE578E" w:rsidP="00A8030C">
      <w:pPr>
        <w:pStyle w:val="P10-10"/>
        <w:tabs>
          <w:tab w:val="right" w:pos="7020"/>
          <w:tab w:val="right" w:pos="8928"/>
        </w:tabs>
        <w:rPr>
          <w:rStyle w:val="TemporaryLaw"/>
          <w:szCs w:val="16"/>
        </w:rPr>
      </w:pPr>
      <w:r w:rsidRPr="00054323">
        <w:rPr>
          <w:rStyle w:val="TemporaryLaw"/>
          <w:szCs w:val="16"/>
        </w:rPr>
        <w:t>Indirect cost fund</w:t>
      </w:r>
      <w:r w:rsidRPr="00054323">
        <w:rPr>
          <w:rStyle w:val="TemporaryLaw"/>
          <w:szCs w:val="16"/>
        </w:rPr>
        <w:tab/>
        <w:t>18,788,100</w:t>
      </w:r>
    </w:p>
    <w:p w14:paraId="15ABD8D8" w14:textId="77777777" w:rsidR="00054323" w:rsidRDefault="00EE578E" w:rsidP="00A8030C">
      <w:pPr>
        <w:tabs>
          <w:tab w:val="right" w:pos="7020"/>
          <w:tab w:val="right" w:pos="8928"/>
        </w:tabs>
        <w:ind w:left="1195"/>
        <w:rPr>
          <w:rStyle w:val="TemporaryLaw"/>
          <w:szCs w:val="16"/>
        </w:rPr>
      </w:pPr>
      <w:r w:rsidRPr="00054323">
        <w:rPr>
          <w:rStyle w:val="TemporaryLaw"/>
          <w:rFonts w:eastAsia="Letter Gothic-Drafting"/>
          <w:szCs w:val="16"/>
        </w:rPr>
        <w:t>Long-term water augmentation fund</w:t>
      </w:r>
      <w:r w:rsidRPr="00054323">
        <w:rPr>
          <w:rStyle w:val="TemporaryLaw"/>
          <w:szCs w:val="16"/>
        </w:rPr>
        <w:tab/>
      </w:r>
      <w:r w:rsidRPr="00054323">
        <w:rPr>
          <w:rStyle w:val="TemporaryLaw"/>
          <w:rFonts w:eastAsia="Letter Gothic-Drafting"/>
          <w:szCs w:val="16"/>
        </w:rPr>
        <w:t>26,000,000</w:t>
      </w:r>
    </w:p>
    <w:p w14:paraId="38E79324" w14:textId="77777777" w:rsidR="00054323" w:rsidRDefault="00EE578E" w:rsidP="00A8030C">
      <w:pPr>
        <w:pStyle w:val="P10-10"/>
        <w:tabs>
          <w:tab w:val="right" w:pos="7020"/>
          <w:tab w:val="right" w:pos="8928"/>
        </w:tabs>
        <w:rPr>
          <w:rStyle w:val="TemporaryLaw"/>
          <w:szCs w:val="16"/>
        </w:rPr>
      </w:pPr>
      <w:r w:rsidRPr="00054323">
        <w:rPr>
          <w:rStyle w:val="TemporaryLaw"/>
          <w:szCs w:val="16"/>
        </w:rPr>
        <w:t>Permit administration fund</w:t>
      </w:r>
      <w:r w:rsidRPr="00054323">
        <w:rPr>
          <w:rStyle w:val="TemporaryLaw"/>
          <w:szCs w:val="16"/>
        </w:rPr>
        <w:tab/>
        <w:t>7,333,900</w:t>
      </w:r>
    </w:p>
    <w:p w14:paraId="79AB6B0A" w14:textId="77777777" w:rsidR="00054323" w:rsidRDefault="00EE578E" w:rsidP="00952955">
      <w:pPr>
        <w:pStyle w:val="P10-10"/>
        <w:keepNext/>
        <w:keepLines/>
        <w:tabs>
          <w:tab w:val="right" w:pos="7020"/>
          <w:tab w:val="right" w:pos="8928"/>
        </w:tabs>
        <w:rPr>
          <w:rStyle w:val="TemporaryLaw"/>
          <w:szCs w:val="16"/>
        </w:rPr>
      </w:pPr>
      <w:r w:rsidRPr="00054323">
        <w:rPr>
          <w:rStyle w:val="TemporaryLaw"/>
          <w:szCs w:val="16"/>
        </w:rPr>
        <w:t>Recycling fund</w:t>
      </w:r>
      <w:r w:rsidRPr="00054323">
        <w:rPr>
          <w:rStyle w:val="TemporaryLaw"/>
          <w:szCs w:val="16"/>
        </w:rPr>
        <w:tab/>
        <w:t>3,491,400</w:t>
      </w:r>
    </w:p>
    <w:p w14:paraId="7E2968C8" w14:textId="77777777" w:rsidR="00054323" w:rsidRDefault="00EE578E" w:rsidP="00952955">
      <w:pPr>
        <w:pStyle w:val="P10-10"/>
        <w:keepNext/>
        <w:keepLines/>
        <w:tabs>
          <w:tab w:val="right" w:pos="7020"/>
          <w:tab w:val="right" w:pos="8928"/>
        </w:tabs>
        <w:rPr>
          <w:rStyle w:val="TemporaryLaw"/>
          <w:szCs w:val="16"/>
        </w:rPr>
      </w:pPr>
      <w:r w:rsidRPr="00054323">
        <w:rPr>
          <w:rStyle w:val="TemporaryLaw"/>
          <w:szCs w:val="16"/>
        </w:rPr>
        <w:t>Safe drinking water program</w:t>
      </w:r>
    </w:p>
    <w:p w14:paraId="13D8DE9B" w14:textId="77777777" w:rsidR="00054323" w:rsidRDefault="00EE578E" w:rsidP="00952955">
      <w:pPr>
        <w:pStyle w:val="P10-10"/>
        <w:keepNext/>
        <w:keepLines/>
        <w:tabs>
          <w:tab w:val="right" w:pos="7020"/>
          <w:tab w:val="right" w:pos="8928"/>
        </w:tabs>
        <w:rPr>
          <w:rStyle w:val="TemporaryLaw"/>
          <w:szCs w:val="16"/>
        </w:rPr>
      </w:pPr>
      <w:r w:rsidRPr="00054323">
        <w:rPr>
          <w:rStyle w:val="TemporaryLaw"/>
          <w:szCs w:val="16"/>
        </w:rPr>
        <w:t>   fund</w:t>
      </w:r>
      <w:r w:rsidRPr="00054323">
        <w:rPr>
          <w:rStyle w:val="TemporaryLaw"/>
          <w:szCs w:val="16"/>
        </w:rPr>
        <w:tab/>
        <w:t>2,001,600</w:t>
      </w:r>
    </w:p>
    <w:p w14:paraId="1EC08122" w14:textId="77777777" w:rsidR="00054323" w:rsidRDefault="00EE578E" w:rsidP="00952955">
      <w:pPr>
        <w:pStyle w:val="P10-10"/>
        <w:keepNext/>
        <w:keepLines/>
        <w:tabs>
          <w:tab w:val="right" w:pos="7020"/>
          <w:tab w:val="right" w:pos="8928"/>
        </w:tabs>
        <w:rPr>
          <w:rStyle w:val="TemporaryLaw"/>
          <w:szCs w:val="16"/>
        </w:rPr>
      </w:pPr>
      <w:r w:rsidRPr="00054323">
        <w:rPr>
          <w:rStyle w:val="TemporaryLaw"/>
          <w:szCs w:val="16"/>
        </w:rPr>
        <w:t>Solid waste fee fund</w:t>
      </w:r>
      <w:r w:rsidRPr="00054323">
        <w:rPr>
          <w:rStyle w:val="TemporaryLaw"/>
          <w:szCs w:val="16"/>
        </w:rPr>
        <w:tab/>
        <w:t>3,892,700</w:t>
      </w:r>
    </w:p>
    <w:p w14:paraId="1CED5EBB" w14:textId="77777777" w:rsidR="00054323" w:rsidRDefault="00EE578E" w:rsidP="00A8030C">
      <w:pPr>
        <w:pStyle w:val="P10-10"/>
        <w:tabs>
          <w:tab w:val="right" w:pos="7020"/>
          <w:tab w:val="right" w:pos="8928"/>
        </w:tabs>
        <w:rPr>
          <w:rStyle w:val="TemporaryLaw"/>
          <w:szCs w:val="16"/>
        </w:rPr>
      </w:pPr>
      <w:r w:rsidRPr="00054323">
        <w:rPr>
          <w:rStyle w:val="TemporaryLaw"/>
          <w:szCs w:val="16"/>
        </w:rPr>
        <w:t>Water quality fee fund</w:t>
      </w:r>
      <w:r w:rsidRPr="00054323">
        <w:rPr>
          <w:rStyle w:val="TemporaryLaw"/>
          <w:szCs w:val="16"/>
        </w:rPr>
        <w:tab/>
      </w:r>
      <w:r w:rsidRPr="00054323">
        <w:rPr>
          <w:rStyle w:val="TemporaryLaw"/>
          <w:rFonts w:eastAsiaTheme="majorEastAsia"/>
        </w:rPr>
        <w:t>21,629,400</w:t>
      </w:r>
    </w:p>
    <w:p w14:paraId="1BB24A5A" w14:textId="77777777" w:rsidR="00054323" w:rsidRDefault="00EE578E" w:rsidP="00A8030C">
      <w:pPr>
        <w:pStyle w:val="P06-00"/>
        <w:rPr>
          <w:rStyle w:val="TemporaryLaw"/>
          <w:szCs w:val="16"/>
        </w:rPr>
      </w:pPr>
      <w:r w:rsidRPr="00054323">
        <w:rPr>
          <w:rStyle w:val="TemporaryLaw"/>
          <w:szCs w:val="16"/>
        </w:rPr>
        <w:t>The department of environmental quality shall report annually on the progress of WQARF activities, including emergency response, priority site remediation, cost recovery activity, revenue and expenditure activity and other WQARF-funded program activity.  The department shall submit the fiscal year 2025-2026 report to the joint legislative budget committee on or before September 1, 2025.  This report shall also include a budget for the WQARF program that is developed in consultation with the WQARF advisory board.  This budget shall specify the monies budgeted for each listed site during fiscal year 2025-2026.  In addition, the department and the WQARF advisory board shall prepare and submit to the joint legislative budget committee, on or before October 1, 2025, a report in a table format summarizing the current progress on remediation of each listed site on the WQARF registry.  The table shall include the stage of remediation for each site at the end of fiscal year 2024-2025, indicate whether the current stage of remediation is anticipated to be completed in fiscal year 2025</w:t>
      </w:r>
      <w:r w:rsidRPr="00054323">
        <w:rPr>
          <w:rStyle w:val="TemporaryLaw"/>
          <w:szCs w:val="16"/>
        </w:rPr>
        <w:noBreakHyphen/>
        <w:t>2026 and indicate the anticipated stage of remediation at each listed site at the end of fiscal year 2025-2026, assuming fiscal year 2025-2026 funding levels.  The department and the WQARF advisory board may include other relevant information about the listed sites in the table.</w:t>
      </w:r>
    </w:p>
    <w:p w14:paraId="6FE14AC9" w14:textId="77777777" w:rsidR="00054323" w:rsidRDefault="00EE578E" w:rsidP="00A8030C">
      <w:pPr>
        <w:pStyle w:val="P06-00"/>
        <w:rPr>
          <w:rStyle w:val="TemporaryLaw"/>
          <w:szCs w:val="16"/>
        </w:rPr>
      </w:pPr>
      <w:r w:rsidRPr="00054323">
        <w:rPr>
          <w:rStyle w:val="TemporaryLaw"/>
          <w:szCs w:val="16"/>
        </w:rPr>
        <w:t>The amount appropriated for a zero-emission heavy-duty eight ton pilot program in fiscal year 2024-2025 pursuant to Laws 2024, chapter 209, section 130 is exempt from the provisions of section 35-190, Arizona Revised Statutes, relating to lapsing of appropriations, until June 30, 2026.</w:t>
      </w:r>
    </w:p>
    <w:p w14:paraId="421DF69C" w14:textId="77777777" w:rsidR="00054323" w:rsidRDefault="00EE578E" w:rsidP="00A8030C">
      <w:pPr>
        <w:pStyle w:val="P06-00"/>
        <w:rPr>
          <w:rStyle w:val="TemporaryLaw"/>
          <w:szCs w:val="16"/>
        </w:rPr>
      </w:pPr>
      <w:r w:rsidRPr="00054323">
        <w:rPr>
          <w:rStyle w:val="TemporaryLaw"/>
          <w:szCs w:val="16"/>
        </w:rPr>
        <w:t>All permit administration fund monies received by the department of environmental quality in excess of $7,333,900 in fiscal year 2025-2026 are appropriated to the department.  Before spending permit administration fund monies in excess of $7,333,900 in fiscal year 2025-2026, the department shall report the intended use of the monies to the joint legislative budget committee.</w:t>
      </w:r>
    </w:p>
    <w:p w14:paraId="68ED1810" w14:textId="77777777" w:rsidR="00054323" w:rsidRDefault="00EE578E" w:rsidP="00A8030C">
      <w:pPr>
        <w:pStyle w:val="P06-00"/>
        <w:rPr>
          <w:rStyle w:val="TemporaryLaw"/>
          <w:szCs w:val="16"/>
        </w:rPr>
      </w:pPr>
      <w:r w:rsidRPr="00054323">
        <w:rPr>
          <w:rStyle w:val="TemporaryLaw"/>
          <w:szCs w:val="16"/>
        </w:rPr>
        <w:t>All monies in the department of environmental quality indirect cost fund established by section 49</w:t>
      </w:r>
      <w:r w:rsidRPr="00054323">
        <w:rPr>
          <w:rStyle w:val="TemporaryLaw"/>
          <w:szCs w:val="16"/>
        </w:rPr>
        <w:noBreakHyphen/>
        <w:t>115, Arizona Revised Statutes, including the beginning balance, that are in excess of $18,788,100 in fiscal year 2025-2026 are appropriated to the department.  Before spending indirect cost fund monies in excess of $18,788,100 in fiscal year 2025-2026, the department shall report the intended use of the monies to the joint legislative budget committee.</w:t>
      </w:r>
    </w:p>
    <w:p w14:paraId="0B7E8A17" w14:textId="77777777" w:rsidR="00054323" w:rsidRDefault="00EE578E" w:rsidP="00C9655D">
      <w:pPr>
        <w:pStyle w:val="P06-00"/>
        <w:keepNext/>
        <w:keepLines/>
        <w:rPr>
          <w:rStyle w:val="TemporaryLaw"/>
          <w:rFonts w:eastAsiaTheme="majorEastAsia"/>
        </w:rPr>
      </w:pPr>
      <w:r w:rsidRPr="00054323">
        <w:rPr>
          <w:rStyle w:val="TemporaryLaw"/>
        </w:rPr>
        <w:t>The operating lump sum appropriation includes $776,600 from the water quality fee fund established by section 49-210, Arizona Revised Statutes, to add two FTE positions to process an increase in permit applications resulting from revised aquifer water quality standards.  The department of environmental quality may only spend these monies if matching amounts of aquifer protection permit program fees collected pursuant to section 49-241.02, Arizona Revised Statutes, are deposited in the water quality fee fund established by section 49-210, Arizona Revised Statutes, by the end of fiscal year 2025</w:t>
      </w:r>
      <w:r w:rsidRPr="00054323">
        <w:rPr>
          <w:rStyle w:val="TemporaryLaw"/>
        </w:rPr>
        <w:noBreakHyphen/>
        <w:t>2026.</w:t>
      </w:r>
    </w:p>
    <w:p w14:paraId="3C297A8B"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GOVERNOR'S OFFICE OF EQUAL OPPORTUNITY</w:t>
      </w:r>
    </w:p>
    <w:p w14:paraId="59CF3DC3"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3398193"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5.0</w:t>
      </w:r>
    </w:p>
    <w:p w14:paraId="20B614BF"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311,700</w:t>
      </w:r>
    </w:p>
    <w:p w14:paraId="27C7F7E7"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282CCAAD" w14:textId="77777777" w:rsidR="00054323" w:rsidRDefault="00EE578E" w:rsidP="00A8030C">
      <w:pPr>
        <w:tabs>
          <w:tab w:val="right" w:pos="7020"/>
          <w:tab w:val="right" w:pos="8928"/>
        </w:tabs>
        <w:ind w:left="1200"/>
        <w:rPr>
          <w:rStyle w:val="TemporaryLaw"/>
          <w:szCs w:val="16"/>
        </w:rPr>
      </w:pPr>
      <w:r w:rsidRPr="00054323">
        <w:rPr>
          <w:rStyle w:val="TemporaryLaw"/>
          <w:szCs w:val="16"/>
        </w:rPr>
        <w:t>Personnel division fund</w:t>
      </w:r>
      <w:r w:rsidRPr="00054323">
        <w:rPr>
          <w:rStyle w:val="TemporaryLaw"/>
          <w:szCs w:val="16"/>
        </w:rPr>
        <w:tab/>
        <w:t>$     311,700</w:t>
      </w:r>
    </w:p>
    <w:p w14:paraId="07AF2A80"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EQUALIZATION</w:t>
      </w:r>
    </w:p>
    <w:p w14:paraId="5F611A64"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14C1550"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7.0</w:t>
      </w:r>
    </w:p>
    <w:p w14:paraId="06E47EEA"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724,400</w:t>
      </w:r>
    </w:p>
    <w:p w14:paraId="2F26C6E9"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6F3A32DC"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724,400</w:t>
      </w:r>
    </w:p>
    <w:p w14:paraId="6375A24E"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EXECUTIVE CLEMENCY</w:t>
      </w:r>
    </w:p>
    <w:p w14:paraId="6A3B4CCC"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0331F0F"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15.5</w:t>
      </w:r>
    </w:p>
    <w:p w14:paraId="06D43797"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1,489,000</w:t>
      </w:r>
    </w:p>
    <w:p w14:paraId="47340677"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4DDD488E"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1,489,000</w:t>
      </w:r>
    </w:p>
    <w:p w14:paraId="4100E440" w14:textId="77777777" w:rsidR="00054323" w:rsidRDefault="00EE578E" w:rsidP="00A8030C">
      <w:pPr>
        <w:pStyle w:val="P06-00"/>
        <w:rPr>
          <w:rStyle w:val="TemporaryLaw"/>
          <w:szCs w:val="16"/>
        </w:rPr>
      </w:pPr>
      <w:r w:rsidRPr="00054323">
        <w:rPr>
          <w:rStyle w:val="TemporaryLaw"/>
          <w:szCs w:val="16"/>
        </w:rPr>
        <w:t>On or before November 1, 2025, the board of executive clemency shall report to the directors of the joint legislative budget committee and the governor's office of strategic planning and budgeting the total number and types of cases the board reviewed in fiscal year 2024-2025.</w:t>
      </w:r>
    </w:p>
    <w:p w14:paraId="16E73F4E"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EXPOSITION AND STATE FAIR BOARD</w:t>
      </w:r>
    </w:p>
    <w:p w14:paraId="47772F1D"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2A43B795"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184.0</w:t>
      </w:r>
    </w:p>
    <w:p w14:paraId="62666C5F"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$ 19,927,300</w:t>
      </w:r>
    </w:p>
    <w:p w14:paraId="717DFFC7"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328F6E69" w14:textId="77777777" w:rsidR="00054323" w:rsidRDefault="00EE578E" w:rsidP="00A8030C">
      <w:pPr>
        <w:tabs>
          <w:tab w:val="left" w:pos="0"/>
          <w:tab w:val="left" w:pos="1200"/>
        </w:tabs>
        <w:ind w:left="1200"/>
        <w:rPr>
          <w:rStyle w:val="TemporaryLaw"/>
          <w:szCs w:val="16"/>
        </w:rPr>
      </w:pPr>
      <w:r w:rsidRPr="00054323">
        <w:rPr>
          <w:rStyle w:val="TemporaryLaw"/>
          <w:szCs w:val="16"/>
        </w:rPr>
        <w:t>Arizona exposition and state</w:t>
      </w:r>
    </w:p>
    <w:p w14:paraId="5AA8BE2D" w14:textId="77777777" w:rsidR="00054323" w:rsidRDefault="00EE578E" w:rsidP="00A8030C">
      <w:pPr>
        <w:tabs>
          <w:tab w:val="right" w:pos="7020"/>
          <w:tab w:val="right" w:pos="8928"/>
        </w:tabs>
        <w:ind w:left="1200"/>
        <w:rPr>
          <w:rStyle w:val="TemporaryLaw"/>
          <w:szCs w:val="16"/>
        </w:rPr>
      </w:pPr>
      <w:r w:rsidRPr="00054323">
        <w:rPr>
          <w:rStyle w:val="TemporaryLaw"/>
          <w:szCs w:val="16"/>
        </w:rPr>
        <w:t>  fair fund</w:t>
      </w:r>
      <w:r w:rsidRPr="00054323">
        <w:rPr>
          <w:rStyle w:val="TemporaryLaw"/>
          <w:szCs w:val="16"/>
        </w:rPr>
        <w:tab/>
        <w:t>$ 19,927,300</w:t>
      </w:r>
    </w:p>
    <w:p w14:paraId="6003B7E8" w14:textId="77777777" w:rsidR="00054323" w:rsidRDefault="00EE578E" w:rsidP="00A8030C">
      <w:pPr>
        <w:pStyle w:val="P06-00"/>
        <w:rPr>
          <w:rStyle w:val="TemporaryLaw"/>
          <w:szCs w:val="16"/>
        </w:rPr>
      </w:pPr>
      <w:r w:rsidRPr="00054323">
        <w:rPr>
          <w:rStyle w:val="TemporaryLaw"/>
          <w:szCs w:val="16"/>
        </w:rPr>
        <w:t>Of the monies appropriated in the Arizona exposition and state fair board lump sum appropriation, $2,000,000 shall be spent for enhanced state fair operations.  Pursuant to section 41</w:t>
      </w:r>
      <w:r w:rsidRPr="00054323">
        <w:rPr>
          <w:rStyle w:val="TemporaryLaw"/>
          <w:szCs w:val="16"/>
        </w:rPr>
        <w:noBreakHyphen/>
        <w:t>1252, Arizona Revised Statutes, before spending monies appropriated in the lump sum appropriation on capital projects, the board shall submit a report for review by the joint committee on capital review on the scope, purpose and estimated cost of the capital improvements.</w:t>
      </w:r>
    </w:p>
    <w:p w14:paraId="3ADF7D82" w14:textId="77777777" w:rsidR="00054323" w:rsidRDefault="00EE578E" w:rsidP="00A8030C">
      <w:pPr>
        <w:ind w:firstLine="720"/>
        <w:rPr>
          <w:szCs w:val="16"/>
        </w:rPr>
      </w:pPr>
      <w:r w:rsidRPr="00054323">
        <w:rPr>
          <w:rStyle w:val="TemporaryLaw"/>
          <w:rFonts w:eastAsia="Letter Gothic-Drafting"/>
          <w:szCs w:val="16"/>
        </w:rPr>
        <w:t>Notwithstanding section 35-190, Arizona Revised Statutes, the $3,771,400 appropriated to the Arizona exposition and state fair board by Laws 2024, chapter 209, section 45 in fiscal year 2024-2025 for enhanced state fair operations is exempt from the provisions of section 35-190, Arizona Revised Statutes, relating to lapsing of appropriations, until June 30, 2026.</w:t>
      </w:r>
    </w:p>
    <w:p w14:paraId="3ADE6A00" w14:textId="77777777" w:rsidR="00054323" w:rsidRDefault="00EE578E" w:rsidP="00A8030C">
      <w:pPr>
        <w:tabs>
          <w:tab w:val="right" w:pos="7020"/>
          <w:tab w:val="right" w:pos="8928"/>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DEPARTMENT OF FORESTRY AND FIRE MANAGEMENT</w:t>
      </w:r>
    </w:p>
    <w:p w14:paraId="5816CE1D" w14:textId="77777777" w:rsidR="00054323" w:rsidRDefault="00EE578E" w:rsidP="00A8030C">
      <w:pPr>
        <w:tabs>
          <w:tab w:val="right" w:pos="7020"/>
          <w:tab w:val="right" w:pos="8928"/>
        </w:tabs>
        <w:ind w:left="1195"/>
        <w:rPr>
          <w:rStyle w:val="TemporaryLaw"/>
          <w:szCs w:val="16"/>
          <w:u w:val="single"/>
        </w:rPr>
      </w:pPr>
      <w:r w:rsidRPr="00054323">
        <w:rPr>
          <w:rStyle w:val="TemporaryLaw"/>
          <w:szCs w:val="16"/>
        </w:rPr>
        <w:tab/>
      </w:r>
      <w:r w:rsidRPr="00054323">
        <w:rPr>
          <w:rStyle w:val="TemporaryLaw"/>
          <w:szCs w:val="16"/>
          <w:u w:val="single"/>
        </w:rPr>
        <w:t>2025-26</w:t>
      </w:r>
    </w:p>
    <w:p w14:paraId="33DD58CF"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235.5</w:t>
      </w:r>
    </w:p>
    <w:p w14:paraId="456208C2"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5,938,500</w:t>
      </w:r>
    </w:p>
    <w:p w14:paraId="020E5231" w14:textId="77777777" w:rsidR="00054323" w:rsidRDefault="00EE578E" w:rsidP="00A8030C">
      <w:pPr>
        <w:tabs>
          <w:tab w:val="right" w:pos="7020"/>
          <w:tab w:val="right" w:pos="8928"/>
        </w:tabs>
        <w:ind w:left="1195"/>
        <w:rPr>
          <w:rStyle w:val="TemporaryLaw"/>
          <w:szCs w:val="16"/>
        </w:rPr>
      </w:pPr>
      <w:r w:rsidRPr="00054323">
        <w:rPr>
          <w:rStyle w:val="TemporaryLaw"/>
          <w:szCs w:val="16"/>
        </w:rPr>
        <w:t>Environmental county grants</w:t>
      </w:r>
      <w:r w:rsidRPr="00054323">
        <w:rPr>
          <w:rStyle w:val="TemporaryLaw"/>
          <w:szCs w:val="16"/>
        </w:rPr>
        <w:tab/>
        <w:t>250,000</w:t>
      </w:r>
    </w:p>
    <w:p w14:paraId="47CCE1D9" w14:textId="77777777" w:rsidR="00054323" w:rsidRDefault="00EE578E" w:rsidP="00A8030C">
      <w:pPr>
        <w:tabs>
          <w:tab w:val="right" w:pos="7020"/>
          <w:tab w:val="right" w:pos="8928"/>
        </w:tabs>
        <w:ind w:left="1195"/>
        <w:rPr>
          <w:rStyle w:val="TemporaryLaw"/>
          <w:szCs w:val="16"/>
        </w:rPr>
      </w:pPr>
      <w:r w:rsidRPr="00054323">
        <w:rPr>
          <w:rStyle w:val="TemporaryLaw"/>
          <w:szCs w:val="16"/>
        </w:rPr>
        <w:t>Inmate firefighting crews</w:t>
      </w:r>
      <w:r w:rsidRPr="00054323">
        <w:rPr>
          <w:rStyle w:val="TemporaryLaw"/>
          <w:szCs w:val="16"/>
        </w:rPr>
        <w:tab/>
        <w:t>876,600</w:t>
      </w:r>
    </w:p>
    <w:p w14:paraId="37CEA450" w14:textId="77777777" w:rsidR="00054323" w:rsidRDefault="00EE578E" w:rsidP="00A8030C">
      <w:pPr>
        <w:tabs>
          <w:tab w:val="right" w:pos="7020"/>
          <w:tab w:val="right" w:pos="8928"/>
        </w:tabs>
        <w:ind w:left="1195"/>
        <w:rPr>
          <w:rStyle w:val="TemporaryLaw"/>
          <w:szCs w:val="16"/>
        </w:rPr>
      </w:pPr>
      <w:r w:rsidRPr="00054323">
        <w:rPr>
          <w:rStyle w:val="TemporaryLaw"/>
          <w:szCs w:val="16"/>
        </w:rPr>
        <w:t>Postrelease firefighting crews</w:t>
      </w:r>
      <w:r w:rsidRPr="00054323">
        <w:rPr>
          <w:rStyle w:val="TemporaryLaw"/>
          <w:szCs w:val="16"/>
        </w:rPr>
        <w:tab/>
        <w:t>1,292,700</w:t>
      </w:r>
    </w:p>
    <w:p w14:paraId="5D240A6B" w14:textId="77777777" w:rsidR="00054323" w:rsidRDefault="00EE578E" w:rsidP="00A8030C">
      <w:pPr>
        <w:tabs>
          <w:tab w:val="right" w:pos="7020"/>
          <w:tab w:val="right" w:pos="8928"/>
        </w:tabs>
        <w:ind w:left="1195"/>
        <w:rPr>
          <w:rStyle w:val="TemporaryLaw"/>
          <w:szCs w:val="16"/>
        </w:rPr>
      </w:pPr>
      <w:r w:rsidRPr="00054323">
        <w:rPr>
          <w:rStyle w:val="TemporaryLaw"/>
          <w:szCs w:val="16"/>
        </w:rPr>
        <w:t>Fire suppression</w:t>
      </w:r>
      <w:r w:rsidRPr="00054323">
        <w:rPr>
          <w:rStyle w:val="TemporaryLaw"/>
          <w:szCs w:val="16"/>
        </w:rPr>
        <w:tab/>
        <w:t>200,000</w:t>
      </w:r>
    </w:p>
    <w:p w14:paraId="7466A32E" w14:textId="77777777" w:rsidR="00054323" w:rsidRDefault="00EE578E" w:rsidP="00A8030C">
      <w:pPr>
        <w:tabs>
          <w:tab w:val="right" w:pos="7020"/>
          <w:tab w:val="right" w:pos="8928"/>
        </w:tabs>
        <w:ind w:left="1195"/>
        <w:rPr>
          <w:rStyle w:val="TemporaryLaw"/>
          <w:szCs w:val="16"/>
        </w:rPr>
      </w:pPr>
      <w:r w:rsidRPr="00054323">
        <w:rPr>
          <w:rStyle w:val="TemporaryLaw"/>
          <w:szCs w:val="16"/>
        </w:rPr>
        <w:t>Northern Arizona wildland fire</w:t>
      </w:r>
    </w:p>
    <w:p w14:paraId="28EA62E6" w14:textId="77777777" w:rsidR="00054323" w:rsidRDefault="00EE578E" w:rsidP="00A8030C">
      <w:pPr>
        <w:tabs>
          <w:tab w:val="right" w:pos="7020"/>
          <w:tab w:val="right" w:pos="8928"/>
        </w:tabs>
        <w:ind w:left="1195"/>
        <w:rPr>
          <w:rStyle w:val="TemporaryLaw"/>
          <w:szCs w:val="16"/>
        </w:rPr>
      </w:pPr>
      <w:r w:rsidRPr="00054323">
        <w:rPr>
          <w:rStyle w:val="TemporaryLaw"/>
          <w:szCs w:val="16"/>
        </w:rPr>
        <w:t>   training facility</w:t>
      </w:r>
      <w:r w:rsidRPr="00054323">
        <w:rPr>
          <w:rStyle w:val="TemporaryLaw"/>
          <w:szCs w:val="16"/>
        </w:rPr>
        <w:tab/>
        <w:t>4,000,000</w:t>
      </w:r>
    </w:p>
    <w:p w14:paraId="49A4F402"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fire marshal</w:t>
      </w:r>
      <w:r w:rsidRPr="00054323">
        <w:rPr>
          <w:rStyle w:val="TemporaryLaw"/>
          <w:szCs w:val="16"/>
        </w:rPr>
        <w:tab/>
        <w:t>1,805,300</w:t>
      </w:r>
    </w:p>
    <w:p w14:paraId="0C3A2B90"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fire school</w:t>
      </w:r>
      <w:r w:rsidRPr="00054323">
        <w:rPr>
          <w:rStyle w:val="TemporaryLaw"/>
          <w:szCs w:val="16"/>
        </w:rPr>
        <w:tab/>
        <w:t>289,600</w:t>
      </w:r>
    </w:p>
    <w:p w14:paraId="2E1ABEFA" w14:textId="77777777" w:rsidR="00054323" w:rsidRDefault="00EE578E" w:rsidP="00A8030C">
      <w:pPr>
        <w:tabs>
          <w:tab w:val="right" w:pos="7020"/>
          <w:tab w:val="right" w:pos="8928"/>
        </w:tabs>
        <w:ind w:left="1195"/>
        <w:rPr>
          <w:rStyle w:val="TemporaryLaw"/>
          <w:szCs w:val="16"/>
        </w:rPr>
      </w:pPr>
      <w:r w:rsidRPr="00054323">
        <w:rPr>
          <w:rStyle w:val="TemporaryLaw"/>
          <w:szCs w:val="16"/>
        </w:rPr>
        <w:t>Hazardous vegetation removal</w:t>
      </w:r>
      <w:r w:rsidRPr="00054323">
        <w:rPr>
          <w:rStyle w:val="TemporaryLaw"/>
          <w:szCs w:val="16"/>
        </w:rPr>
        <w:tab/>
        <w:t>   3,039,300</w:t>
      </w:r>
    </w:p>
    <w:p w14:paraId="27394714" w14:textId="77777777" w:rsidR="00054323" w:rsidRDefault="00EE578E" w:rsidP="00A8030C">
      <w:pPr>
        <w:tabs>
          <w:tab w:val="right" w:pos="7020"/>
          <w:tab w:val="right" w:pos="8928"/>
        </w:tabs>
        <w:ind w:left="1195"/>
        <w:rPr>
          <w:rStyle w:val="TemporaryLaw"/>
          <w:szCs w:val="16"/>
        </w:rPr>
      </w:pPr>
      <w:r w:rsidRPr="00054323">
        <w:rPr>
          <w:rStyle w:val="TemporaryLaw"/>
          <w:szCs w:val="16"/>
        </w:rPr>
        <w:t>US forest service land thinning</w:t>
      </w:r>
      <w:r w:rsidRPr="00054323">
        <w:rPr>
          <w:rStyle w:val="TemporaryLaw"/>
          <w:szCs w:val="16"/>
        </w:rPr>
        <w:tab/>
        <w:t>1,669,300</w:t>
      </w:r>
    </w:p>
    <w:p w14:paraId="54813E9D"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Wildfire mitigation  </w:t>
      </w:r>
      <w:r w:rsidRPr="00054323">
        <w:rPr>
          <w:rStyle w:val="TemporaryLaw"/>
          <w:szCs w:val="16"/>
        </w:rPr>
        <w:tab/>
      </w:r>
      <w:r w:rsidRPr="00054323">
        <w:rPr>
          <w:rStyle w:val="TemporaryLaw"/>
          <w:szCs w:val="16"/>
          <w:u w:val="single"/>
        </w:rPr>
        <w:t>  27,110,300</w:t>
      </w:r>
    </w:p>
    <w:p w14:paraId="66A5315C" w14:textId="77777777" w:rsidR="00054323" w:rsidRDefault="00EE578E" w:rsidP="00A8030C">
      <w:pPr>
        <w:pStyle w:val="P00-00"/>
        <w:tabs>
          <w:tab w:val="left" w:pos="0"/>
          <w:tab w:val="left" w:pos="1200"/>
        </w:tabs>
        <w:rPr>
          <w:rStyle w:val="TemporaryLaw"/>
          <w:szCs w:val="16"/>
        </w:rPr>
      </w:pPr>
      <w:r w:rsidRPr="00054323">
        <w:rPr>
          <w:rStyle w:val="TemporaryLaw"/>
          <w:szCs w:val="16"/>
        </w:rPr>
        <w:t>Total appropriation — Arizona department</w:t>
      </w:r>
    </w:p>
    <w:p w14:paraId="07B35F87" w14:textId="77777777" w:rsidR="00054323" w:rsidRDefault="00EE578E" w:rsidP="00A8030C">
      <w:pPr>
        <w:pStyle w:val="P10-10"/>
        <w:tabs>
          <w:tab w:val="right" w:pos="7020"/>
          <w:tab w:val="right" w:pos="8928"/>
        </w:tabs>
        <w:rPr>
          <w:rStyle w:val="TemporaryLaw"/>
          <w:szCs w:val="16"/>
        </w:rPr>
      </w:pPr>
      <w:r w:rsidRPr="00054323">
        <w:rPr>
          <w:rStyle w:val="TemporaryLaw"/>
          <w:szCs w:val="16"/>
        </w:rPr>
        <w:t>of forestry and fire management</w:t>
      </w:r>
      <w:r w:rsidRPr="00054323">
        <w:rPr>
          <w:rStyle w:val="TemporaryLaw"/>
          <w:szCs w:val="16"/>
        </w:rPr>
        <w:tab/>
        <w:t>$  46,471,600</w:t>
      </w:r>
    </w:p>
    <w:p w14:paraId="33978AA9"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7BCFFED8"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42,471,600</w:t>
      </w:r>
    </w:p>
    <w:p w14:paraId="7D4D6D85" w14:textId="77777777" w:rsidR="00054323" w:rsidRDefault="00EE578E" w:rsidP="00A8030C">
      <w:pPr>
        <w:tabs>
          <w:tab w:val="right" w:pos="7020"/>
          <w:tab w:val="right" w:pos="8928"/>
        </w:tabs>
        <w:ind w:left="1195"/>
        <w:rPr>
          <w:rStyle w:val="TemporaryLaw"/>
          <w:szCs w:val="16"/>
        </w:rPr>
      </w:pPr>
      <w:r w:rsidRPr="00054323">
        <w:rPr>
          <w:rStyle w:val="TemporaryLaw"/>
          <w:szCs w:val="16"/>
        </w:rPr>
        <w:t>Long</w:t>
      </w:r>
      <w:r w:rsidRPr="00054323">
        <w:rPr>
          <w:rStyle w:val="TemporaryLaw"/>
          <w:szCs w:val="16"/>
        </w:rPr>
        <w:noBreakHyphen/>
        <w:t>term water augmentation fund</w:t>
      </w:r>
      <w:r w:rsidRPr="00054323">
        <w:rPr>
          <w:rStyle w:val="TemporaryLaw"/>
          <w:szCs w:val="16"/>
        </w:rPr>
        <w:tab/>
        <w:t>4,000,000</w:t>
      </w:r>
    </w:p>
    <w:p w14:paraId="3918FAC5" w14:textId="77777777" w:rsidR="00054323" w:rsidRDefault="00EE578E" w:rsidP="00A8030C">
      <w:pPr>
        <w:pStyle w:val="P06-00"/>
        <w:rPr>
          <w:rStyle w:val="TemporaryLaw"/>
          <w:szCs w:val="16"/>
        </w:rPr>
      </w:pPr>
      <w:r w:rsidRPr="00054323">
        <w:rPr>
          <w:rStyle w:val="TemporaryLaw"/>
          <w:szCs w:val="16"/>
        </w:rPr>
        <w:t>The appropriation for the hazardous vegetation removal line item is exempt from the provisions of section 35-190, Arizona Revised Statutes, relating to lapsing of appropriations, until June 30, 2027.</w:t>
      </w:r>
    </w:p>
    <w:p w14:paraId="0CAFACA4" w14:textId="77777777" w:rsidR="00054323" w:rsidRDefault="00EE578E" w:rsidP="00A8030C">
      <w:pPr>
        <w:pStyle w:val="P06-00"/>
        <w:rPr>
          <w:rStyle w:val="TemporaryLaw"/>
          <w:szCs w:val="16"/>
        </w:rPr>
      </w:pPr>
      <w:r w:rsidRPr="00054323">
        <w:rPr>
          <w:rStyle w:val="TemporaryLaw"/>
          <w:szCs w:val="16"/>
        </w:rPr>
        <w:t>The appropriation for the wildfire mitigation line item is exempt from the provisions of section 35-190, Arizona Revised Statutes, relating to lapsing of appropriations, until June 30, 2028.</w:t>
      </w:r>
    </w:p>
    <w:p w14:paraId="7C7DDCB6" w14:textId="77777777" w:rsidR="00054323" w:rsidRDefault="00EE578E" w:rsidP="00A8030C">
      <w:pPr>
        <w:ind w:firstLine="720"/>
        <w:rPr>
          <w:rStyle w:val="TemporaryLaw"/>
          <w:szCs w:val="16"/>
        </w:rPr>
      </w:pPr>
      <w:r w:rsidRPr="00054323">
        <w:rPr>
          <w:rStyle w:val="TemporaryLaw"/>
          <w:rFonts w:eastAsia="Letter Gothic-Drafting"/>
          <w:szCs w:val="16"/>
        </w:rPr>
        <w:t>Notwithstanding section 35-190, Arizona Revised Statutes, the $65,000,000 appropriated to the Arizona department of forestry and fire management by Laws 2022, chapter 313, section 38 in fiscal year 2022-2023 for wildfire emergency response is exempt from the provisions of section 35-190, Arizona Revised Statutes, relating to lapsing of appropriations, until June 30, 2028.</w:t>
      </w:r>
    </w:p>
    <w:p w14:paraId="403432C8"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GAME AND FISH DEPARTMENT</w:t>
      </w:r>
    </w:p>
    <w:p w14:paraId="150D0252"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8EAD78E"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273.5</w:t>
      </w:r>
    </w:p>
    <w:p w14:paraId="126A090E"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44,694,200</w:t>
      </w:r>
    </w:p>
    <w:p w14:paraId="1996319F"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Livestock </w:t>
      </w:r>
      <w:r w:rsidRPr="00054323">
        <w:rPr>
          <w:rStyle w:val="TemporaryLaw"/>
          <w:rFonts w:eastAsiaTheme="majorEastAsia"/>
        </w:rPr>
        <w:t>loss</w:t>
      </w:r>
      <w:r w:rsidRPr="00054323">
        <w:rPr>
          <w:rStyle w:val="AmendCode"/>
          <w:rFonts w:eastAsiaTheme="majorEastAsia"/>
          <w:szCs w:val="16"/>
        </w:rPr>
        <w:t xml:space="preserve"> </w:t>
      </w:r>
      <w:r w:rsidRPr="00054323">
        <w:rPr>
          <w:rStyle w:val="TemporaryLaw"/>
          <w:szCs w:val="16"/>
        </w:rPr>
        <w:t xml:space="preserve">compensation </w:t>
      </w:r>
      <w:r w:rsidRPr="00054323">
        <w:rPr>
          <w:rStyle w:val="TemporaryLaw"/>
          <w:szCs w:val="16"/>
        </w:rPr>
        <w:tab/>
      </w:r>
      <w:r w:rsidRPr="00054323">
        <w:rPr>
          <w:rStyle w:val="TemporaryLaw"/>
          <w:rFonts w:eastAsiaTheme="majorEastAsia"/>
        </w:rPr>
        <w:t>250,000</w:t>
      </w:r>
    </w:p>
    <w:p w14:paraId="6D10E7B9" w14:textId="77777777" w:rsidR="00054323" w:rsidRDefault="00EE578E" w:rsidP="00C9655D">
      <w:pPr>
        <w:keepNext/>
        <w:keepLines/>
        <w:tabs>
          <w:tab w:val="right" w:pos="7020"/>
          <w:tab w:val="right" w:pos="8928"/>
        </w:tabs>
        <w:ind w:left="1195"/>
        <w:rPr>
          <w:rStyle w:val="TemporaryLaw"/>
          <w:szCs w:val="16"/>
        </w:rPr>
      </w:pPr>
      <w:r w:rsidRPr="00054323">
        <w:rPr>
          <w:rStyle w:val="TemporaryLaw"/>
          <w:szCs w:val="16"/>
        </w:rPr>
        <w:t>Pittman-Robertson/Dingell-Johnson</w:t>
      </w:r>
    </w:p>
    <w:p w14:paraId="79E36540" w14:textId="77777777" w:rsidR="00054323" w:rsidRDefault="00EE578E" w:rsidP="00C9655D">
      <w:pPr>
        <w:keepNext/>
        <w:keepLines/>
        <w:tabs>
          <w:tab w:val="right" w:pos="7020"/>
          <w:tab w:val="right" w:pos="8928"/>
        </w:tabs>
        <w:ind w:left="1195"/>
        <w:rPr>
          <w:rStyle w:val="TemporaryLaw"/>
          <w:szCs w:val="16"/>
        </w:rPr>
      </w:pPr>
      <w:r w:rsidRPr="00054323">
        <w:rPr>
          <w:rStyle w:val="TemporaryLaw"/>
          <w:szCs w:val="16"/>
        </w:rPr>
        <w:t>   act</w:t>
      </w:r>
      <w:r w:rsidRPr="00054323">
        <w:rPr>
          <w:rStyle w:val="TemporaryLaw"/>
          <w:szCs w:val="16"/>
        </w:rPr>
        <w:tab/>
      </w:r>
      <w:r w:rsidRPr="00054323">
        <w:rPr>
          <w:rStyle w:val="TemporaryLaw"/>
          <w:szCs w:val="16"/>
          <w:u w:val="single"/>
        </w:rPr>
        <w:t>  3,058,000</w:t>
      </w:r>
    </w:p>
    <w:p w14:paraId="3CA1BE45" w14:textId="77777777" w:rsidR="00054323" w:rsidRDefault="00EE578E" w:rsidP="00C9655D">
      <w:pPr>
        <w:pStyle w:val="P00-00"/>
        <w:keepNext/>
        <w:keepLines/>
        <w:tabs>
          <w:tab w:val="left" w:pos="1200"/>
        </w:tabs>
        <w:rPr>
          <w:rStyle w:val="TemporaryLaw"/>
          <w:szCs w:val="16"/>
        </w:rPr>
      </w:pPr>
      <w:r w:rsidRPr="00054323">
        <w:rPr>
          <w:rStyle w:val="TemporaryLaw"/>
          <w:szCs w:val="16"/>
        </w:rPr>
        <w:t>Total appropriation — Arizona game and fish</w:t>
      </w:r>
    </w:p>
    <w:p w14:paraId="2A2B5204" w14:textId="77777777" w:rsidR="00054323" w:rsidRDefault="00EE578E" w:rsidP="00A8030C">
      <w:pPr>
        <w:tabs>
          <w:tab w:val="right" w:pos="7020"/>
          <w:tab w:val="right" w:pos="8928"/>
        </w:tabs>
        <w:ind w:left="1195"/>
        <w:rPr>
          <w:rStyle w:val="TemporaryLaw"/>
          <w:szCs w:val="16"/>
        </w:rPr>
      </w:pPr>
      <w:r w:rsidRPr="00054323">
        <w:rPr>
          <w:rStyle w:val="TemporaryLaw"/>
          <w:szCs w:val="16"/>
        </w:rPr>
        <w:t>department</w:t>
      </w:r>
      <w:r w:rsidRPr="00054323">
        <w:rPr>
          <w:rStyle w:val="TemporaryLaw"/>
          <w:szCs w:val="16"/>
        </w:rPr>
        <w:tab/>
        <w:t>$  </w:t>
      </w:r>
      <w:r w:rsidRPr="00054323">
        <w:rPr>
          <w:rStyle w:val="TemporaryLaw"/>
          <w:rFonts w:eastAsiaTheme="majorEastAsia"/>
        </w:rPr>
        <w:t>48,002,200</w:t>
      </w:r>
    </w:p>
    <w:p w14:paraId="3005412D"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69981561" w14:textId="77777777" w:rsidR="00054323" w:rsidRDefault="00EE578E" w:rsidP="00A8030C">
      <w:pPr>
        <w:tabs>
          <w:tab w:val="right" w:pos="7020"/>
          <w:tab w:val="right" w:pos="8928"/>
        </w:tabs>
        <w:ind w:left="1195"/>
        <w:rPr>
          <w:rStyle w:val="TemporaryLaw"/>
          <w:szCs w:val="16"/>
        </w:rPr>
      </w:pPr>
      <w:r w:rsidRPr="00054323">
        <w:rPr>
          <w:rStyle w:val="TemporaryLaw"/>
          <w:szCs w:val="16"/>
        </w:rPr>
        <w:t>Capital improvement fund</w:t>
      </w:r>
      <w:r w:rsidRPr="00054323">
        <w:rPr>
          <w:rStyle w:val="TemporaryLaw"/>
          <w:szCs w:val="16"/>
        </w:rPr>
        <w:tab/>
        <w:t>$   1,001,200</w:t>
      </w:r>
    </w:p>
    <w:p w14:paraId="64E26848" w14:textId="77777777" w:rsidR="00054323" w:rsidRDefault="00EE578E" w:rsidP="00A8030C">
      <w:pPr>
        <w:tabs>
          <w:tab w:val="right" w:pos="7020"/>
          <w:tab w:val="right" w:pos="8928"/>
        </w:tabs>
        <w:ind w:left="1195"/>
        <w:rPr>
          <w:rStyle w:val="TemporaryLaw"/>
          <w:szCs w:val="16"/>
        </w:rPr>
      </w:pPr>
      <w:r w:rsidRPr="00054323">
        <w:rPr>
          <w:rStyle w:val="TemporaryLaw"/>
          <w:szCs w:val="16"/>
        </w:rPr>
        <w:t>Game and fish fund</w:t>
      </w:r>
      <w:r w:rsidRPr="00054323">
        <w:rPr>
          <w:rStyle w:val="TemporaryLaw"/>
          <w:szCs w:val="16"/>
        </w:rPr>
        <w:tab/>
        <w:t>41,279,800</w:t>
      </w:r>
    </w:p>
    <w:p w14:paraId="6D04DF16" w14:textId="77777777" w:rsidR="00054323" w:rsidRDefault="00EE578E" w:rsidP="00A8030C">
      <w:pPr>
        <w:tabs>
          <w:tab w:val="right" w:pos="7020"/>
          <w:tab w:val="right" w:pos="8928"/>
        </w:tabs>
        <w:ind w:left="1195"/>
        <w:rPr>
          <w:rStyle w:val="TemporaryLaw"/>
          <w:szCs w:val="16"/>
        </w:rPr>
      </w:pPr>
      <w:r w:rsidRPr="00054323">
        <w:rPr>
          <w:rStyle w:val="TemporaryLaw"/>
          <w:szCs w:val="16"/>
        </w:rPr>
        <w:t>Wildlife endowment fund</w:t>
      </w:r>
      <w:r w:rsidRPr="00054323">
        <w:rPr>
          <w:rStyle w:val="TemporaryLaw"/>
          <w:szCs w:val="16"/>
        </w:rPr>
        <w:tab/>
        <w:t>16,200</w:t>
      </w:r>
    </w:p>
    <w:p w14:paraId="6B53FEA3" w14:textId="77777777" w:rsidR="00054323" w:rsidRDefault="00EE578E" w:rsidP="00A8030C">
      <w:pPr>
        <w:tabs>
          <w:tab w:val="right" w:pos="7020"/>
          <w:tab w:val="right" w:pos="8928"/>
        </w:tabs>
        <w:ind w:left="1200"/>
        <w:rPr>
          <w:rStyle w:val="TemporaryLaw"/>
          <w:szCs w:val="16"/>
        </w:rPr>
      </w:pPr>
      <w:r w:rsidRPr="00054323">
        <w:rPr>
          <w:rStyle w:val="TemporaryLaw"/>
          <w:szCs w:val="16"/>
        </w:rPr>
        <w:t>Watercraft licensing fund</w:t>
      </w:r>
      <w:r w:rsidRPr="00054323">
        <w:rPr>
          <w:rStyle w:val="TemporaryLaw"/>
          <w:szCs w:val="16"/>
        </w:rPr>
        <w:tab/>
        <w:t>5,063,300</w:t>
      </w:r>
    </w:p>
    <w:p w14:paraId="4FDA5BE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Game, nongame, fish and</w:t>
      </w:r>
    </w:p>
    <w:p w14:paraId="78BD8780" w14:textId="77777777" w:rsidR="00054323" w:rsidRDefault="00EE578E" w:rsidP="00A8030C">
      <w:pPr>
        <w:tabs>
          <w:tab w:val="right" w:pos="7020"/>
          <w:tab w:val="right" w:pos="8928"/>
        </w:tabs>
        <w:ind w:left="1200"/>
        <w:rPr>
          <w:rStyle w:val="TemporaryLaw"/>
          <w:szCs w:val="16"/>
        </w:rPr>
      </w:pPr>
      <w:r w:rsidRPr="00054323">
        <w:rPr>
          <w:rStyle w:val="TemporaryLaw"/>
          <w:szCs w:val="16"/>
        </w:rPr>
        <w:t>   endangered species fund</w:t>
      </w:r>
      <w:r w:rsidRPr="00054323">
        <w:rPr>
          <w:rStyle w:val="TemporaryLaw"/>
          <w:szCs w:val="16"/>
        </w:rPr>
        <w:tab/>
      </w:r>
      <w:r w:rsidRPr="00054323">
        <w:rPr>
          <w:rStyle w:val="TemporaryLaw"/>
          <w:rFonts w:eastAsiaTheme="majorEastAsia"/>
        </w:rPr>
        <w:t>641,700</w:t>
      </w:r>
    </w:p>
    <w:p w14:paraId="2CDEFA51" w14:textId="77777777" w:rsidR="00054323" w:rsidRDefault="00EE578E" w:rsidP="00A8030C">
      <w:pPr>
        <w:keepNext/>
        <w:keepLines/>
        <w:tabs>
          <w:tab w:val="left" w:pos="0"/>
          <w:tab w:val="left" w:pos="7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GAMING</w:t>
      </w:r>
    </w:p>
    <w:p w14:paraId="072F62F5"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0E68E24"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155.8</w:t>
      </w:r>
    </w:p>
    <w:p w14:paraId="11E343F0"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13,740,100</w:t>
      </w:r>
    </w:p>
    <w:p w14:paraId="05FC682D"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breeders' award</w:t>
      </w:r>
      <w:r w:rsidRPr="00054323">
        <w:rPr>
          <w:rStyle w:val="TemporaryLaw"/>
          <w:szCs w:val="16"/>
        </w:rPr>
        <w:tab/>
        <w:t>250,000</w:t>
      </w:r>
    </w:p>
    <w:p w14:paraId="76AAB453" w14:textId="77777777" w:rsidR="00054323" w:rsidRDefault="00EE578E" w:rsidP="00A8030C">
      <w:pPr>
        <w:tabs>
          <w:tab w:val="right" w:pos="7020"/>
          <w:tab w:val="right" w:pos="8928"/>
        </w:tabs>
        <w:ind w:left="1200"/>
        <w:rPr>
          <w:rStyle w:val="TemporaryLaw"/>
          <w:szCs w:val="16"/>
        </w:rPr>
      </w:pPr>
      <w:r w:rsidRPr="00054323">
        <w:rPr>
          <w:rStyle w:val="TemporaryLaw"/>
          <w:szCs w:val="16"/>
        </w:rPr>
        <w:t>Casino operations certification</w:t>
      </w:r>
      <w:r w:rsidRPr="00054323">
        <w:rPr>
          <w:rStyle w:val="TemporaryLaw"/>
          <w:szCs w:val="16"/>
        </w:rPr>
        <w:tab/>
        <w:t>2,330,300</w:t>
      </w:r>
    </w:p>
    <w:p w14:paraId="35B8DD47" w14:textId="77777777" w:rsidR="00054323" w:rsidRDefault="00EE578E" w:rsidP="00A8030C">
      <w:pPr>
        <w:tabs>
          <w:tab w:val="right" w:pos="7020"/>
          <w:tab w:val="right" w:pos="8928"/>
        </w:tabs>
        <w:ind w:left="1195"/>
        <w:rPr>
          <w:rStyle w:val="TemporaryLaw"/>
          <w:szCs w:val="16"/>
        </w:rPr>
      </w:pPr>
      <w:r w:rsidRPr="00054323">
        <w:rPr>
          <w:rStyle w:val="TemporaryLaw"/>
          <w:szCs w:val="16"/>
        </w:rPr>
        <w:t>County fairs livestock and</w:t>
      </w:r>
    </w:p>
    <w:p w14:paraId="78738A16" w14:textId="77777777" w:rsidR="00054323" w:rsidRDefault="00EE578E" w:rsidP="00A8030C">
      <w:pPr>
        <w:tabs>
          <w:tab w:val="right" w:pos="7020"/>
          <w:tab w:val="right" w:pos="8928"/>
        </w:tabs>
        <w:ind w:left="1195"/>
        <w:rPr>
          <w:rStyle w:val="TemporaryLaw"/>
          <w:szCs w:val="16"/>
        </w:rPr>
      </w:pPr>
      <w:r w:rsidRPr="00054323">
        <w:rPr>
          <w:rStyle w:val="TemporaryLaw"/>
          <w:szCs w:val="16"/>
        </w:rPr>
        <w:t>   agriculture promotion</w:t>
      </w:r>
      <w:r w:rsidRPr="00054323">
        <w:rPr>
          <w:rStyle w:val="TemporaryLaw"/>
          <w:szCs w:val="16"/>
        </w:rPr>
        <w:tab/>
        <w:t>6,029,500</w:t>
      </w:r>
    </w:p>
    <w:p w14:paraId="2E2C8528" w14:textId="77777777" w:rsidR="00054323" w:rsidRDefault="00EE578E" w:rsidP="00A8030C">
      <w:pPr>
        <w:tabs>
          <w:tab w:val="right" w:pos="7020"/>
          <w:tab w:val="right" w:pos="8928"/>
        </w:tabs>
        <w:ind w:left="1195"/>
        <w:rPr>
          <w:rStyle w:val="TemporaryLaw"/>
          <w:szCs w:val="16"/>
        </w:rPr>
      </w:pPr>
      <w:r w:rsidRPr="00054323">
        <w:rPr>
          <w:rStyle w:val="TemporaryLaw"/>
          <w:szCs w:val="16"/>
        </w:rPr>
        <w:t>Division of racing</w:t>
      </w:r>
      <w:r w:rsidRPr="00054323">
        <w:rPr>
          <w:rStyle w:val="TemporaryLaw"/>
          <w:szCs w:val="16"/>
        </w:rPr>
        <w:tab/>
        <w:t>2,743,300</w:t>
      </w:r>
    </w:p>
    <w:p w14:paraId="12CAC57F" w14:textId="77777777" w:rsidR="00054323" w:rsidRDefault="00EE578E" w:rsidP="00A8030C">
      <w:pPr>
        <w:tabs>
          <w:tab w:val="right" w:pos="7020"/>
          <w:tab w:val="right" w:pos="8928"/>
        </w:tabs>
        <w:ind w:left="1195"/>
        <w:rPr>
          <w:rStyle w:val="TemporaryLaw"/>
          <w:szCs w:val="16"/>
        </w:rPr>
      </w:pPr>
      <w:r w:rsidRPr="00054323">
        <w:rPr>
          <w:rStyle w:val="TemporaryLaw"/>
          <w:szCs w:val="16"/>
        </w:rPr>
        <w:t>Contract veterinarian</w:t>
      </w:r>
      <w:r w:rsidRPr="00054323">
        <w:rPr>
          <w:rStyle w:val="TemporaryLaw"/>
          <w:szCs w:val="16"/>
        </w:rPr>
        <w:tab/>
        <w:t>175,000</w:t>
      </w:r>
    </w:p>
    <w:p w14:paraId="19CB4374"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Horseracing integrity and safety </w:t>
      </w:r>
    </w:p>
    <w:p w14:paraId="3B97AB8D" w14:textId="77777777" w:rsidR="00054323" w:rsidRDefault="00EE578E" w:rsidP="00A8030C">
      <w:pPr>
        <w:tabs>
          <w:tab w:val="right" w:pos="7020"/>
          <w:tab w:val="right" w:pos="8928"/>
        </w:tabs>
        <w:ind w:left="1195"/>
        <w:rPr>
          <w:rStyle w:val="TemporaryLaw"/>
          <w:szCs w:val="16"/>
        </w:rPr>
      </w:pPr>
      <w:r w:rsidRPr="00054323">
        <w:rPr>
          <w:rStyle w:val="TemporaryLaw"/>
          <w:szCs w:val="16"/>
        </w:rPr>
        <w:t>   act assessment</w:t>
      </w:r>
      <w:r w:rsidRPr="00054323">
        <w:rPr>
          <w:rStyle w:val="TemporaryLaw"/>
          <w:szCs w:val="16"/>
        </w:rPr>
        <w:tab/>
        <w:t>1,355,100</w:t>
      </w:r>
    </w:p>
    <w:p w14:paraId="5A8D6304"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Racetrack capital projects and </w:t>
      </w:r>
    </w:p>
    <w:p w14:paraId="49B2E80D" w14:textId="77777777" w:rsidR="00054323" w:rsidRDefault="00EE578E" w:rsidP="00A8030C">
      <w:pPr>
        <w:tabs>
          <w:tab w:val="right" w:pos="7020"/>
          <w:tab w:val="right" w:pos="8928"/>
        </w:tabs>
        <w:ind w:left="1195"/>
        <w:rPr>
          <w:rStyle w:val="TemporaryLaw"/>
          <w:szCs w:val="16"/>
        </w:rPr>
      </w:pPr>
      <w:r w:rsidRPr="00054323">
        <w:rPr>
          <w:rStyle w:val="TemporaryLaw"/>
          <w:szCs w:val="16"/>
        </w:rPr>
        <w:t>   maintenance and operation funding</w:t>
      </w:r>
      <w:r w:rsidRPr="00054323">
        <w:rPr>
          <w:rStyle w:val="TemporaryLaw"/>
          <w:szCs w:val="16"/>
        </w:rPr>
        <w:tab/>
        <w:t>1,000,000</w:t>
      </w:r>
    </w:p>
    <w:p w14:paraId="2CCFA6E2" w14:textId="77777777" w:rsidR="00054323" w:rsidRDefault="00EE578E" w:rsidP="00A8030C">
      <w:pPr>
        <w:tabs>
          <w:tab w:val="right" w:pos="7020"/>
          <w:tab w:val="right" w:pos="8928"/>
        </w:tabs>
        <w:ind w:left="1195"/>
        <w:rPr>
          <w:rStyle w:val="TemporaryLaw"/>
          <w:szCs w:val="16"/>
        </w:rPr>
      </w:pPr>
      <w:r w:rsidRPr="00054323">
        <w:rPr>
          <w:rStyle w:val="TemporaryLaw"/>
        </w:rPr>
        <w:t>Racing purse enhancement</w:t>
      </w:r>
      <w:r w:rsidRPr="00054323">
        <w:rPr>
          <w:rStyle w:val="TemporaryLaw"/>
        </w:rPr>
        <w:tab/>
        <w:t>1,000,000</w:t>
      </w:r>
    </w:p>
    <w:p w14:paraId="3D8C6705" w14:textId="77777777" w:rsidR="00054323" w:rsidRDefault="00EE578E" w:rsidP="00A8030C">
      <w:pPr>
        <w:tabs>
          <w:tab w:val="right" w:pos="7020"/>
          <w:tab w:val="right" w:pos="8928"/>
        </w:tabs>
        <w:ind w:left="1195"/>
        <w:rPr>
          <w:rStyle w:val="TemporaryLaw"/>
          <w:szCs w:val="16"/>
        </w:rPr>
      </w:pPr>
      <w:r w:rsidRPr="00054323">
        <w:rPr>
          <w:rStyle w:val="TemporaryLaw"/>
          <w:szCs w:val="16"/>
        </w:rPr>
        <w:t>Racing regulation fund deposit</w:t>
      </w:r>
      <w:r w:rsidRPr="00054323">
        <w:rPr>
          <w:rStyle w:val="TemporaryLaw"/>
          <w:szCs w:val="16"/>
        </w:rPr>
        <w:tab/>
        <w:t>1,900,000</w:t>
      </w:r>
    </w:p>
    <w:p w14:paraId="4950A47A" w14:textId="77777777" w:rsidR="00054323" w:rsidRDefault="00EE578E" w:rsidP="00A8030C">
      <w:pPr>
        <w:tabs>
          <w:tab w:val="right" w:pos="7020"/>
          <w:tab w:val="right" w:pos="8928"/>
        </w:tabs>
        <w:ind w:left="1195"/>
        <w:rPr>
          <w:rStyle w:val="TemporaryLaw"/>
          <w:szCs w:val="16"/>
        </w:rPr>
      </w:pPr>
      <w:r w:rsidRPr="00054323">
        <w:rPr>
          <w:rStyle w:val="TemporaryLaw"/>
          <w:szCs w:val="16"/>
        </w:rPr>
        <w:t>Problem gambling</w:t>
      </w:r>
      <w:r w:rsidRPr="00054323">
        <w:rPr>
          <w:rStyle w:val="TemporaryLaw"/>
          <w:szCs w:val="16"/>
        </w:rPr>
        <w:tab/>
      </w:r>
      <w:r w:rsidRPr="00054323">
        <w:rPr>
          <w:rStyle w:val="TemporaryLaw"/>
          <w:szCs w:val="16"/>
          <w:u w:val="single"/>
        </w:rPr>
        <w:t>    3,320,000</w:t>
      </w:r>
    </w:p>
    <w:p w14:paraId="0AD00930"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 department of gaming</w:t>
      </w:r>
      <w:r w:rsidRPr="00054323">
        <w:rPr>
          <w:rStyle w:val="TemporaryLaw"/>
          <w:szCs w:val="16"/>
        </w:rPr>
        <w:tab/>
        <w:t>$  33,843,300</w:t>
      </w:r>
    </w:p>
    <w:p w14:paraId="3351643F"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3C69B4BB"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10,104,500</w:t>
      </w:r>
    </w:p>
    <w:p w14:paraId="4C033700" w14:textId="77777777" w:rsidR="00054323" w:rsidRDefault="00EE578E" w:rsidP="00A8030C">
      <w:pPr>
        <w:tabs>
          <w:tab w:val="right" w:pos="7020"/>
          <w:tab w:val="right" w:pos="8928"/>
        </w:tabs>
        <w:ind w:left="1200"/>
        <w:rPr>
          <w:rStyle w:val="TemporaryLaw"/>
          <w:szCs w:val="16"/>
        </w:rPr>
      </w:pPr>
      <w:r w:rsidRPr="00054323">
        <w:rPr>
          <w:rStyle w:val="TemporaryLaw"/>
          <w:szCs w:val="16"/>
        </w:rPr>
        <w:t>Fantasy sports contest fund</w:t>
      </w:r>
      <w:r w:rsidRPr="00054323">
        <w:rPr>
          <w:rStyle w:val="TemporaryLaw"/>
          <w:szCs w:val="16"/>
        </w:rPr>
        <w:tab/>
        <w:t>150,100</w:t>
      </w:r>
    </w:p>
    <w:p w14:paraId="716AE887" w14:textId="77777777" w:rsidR="00054323" w:rsidRDefault="00EE578E" w:rsidP="00A8030C">
      <w:pPr>
        <w:tabs>
          <w:tab w:val="right" w:pos="7020"/>
          <w:tab w:val="right" w:pos="8928"/>
        </w:tabs>
        <w:ind w:left="1200"/>
        <w:rPr>
          <w:rStyle w:val="TemporaryLaw"/>
          <w:szCs w:val="16"/>
        </w:rPr>
      </w:pPr>
      <w:r w:rsidRPr="00054323">
        <w:rPr>
          <w:rStyle w:val="TemporaryLaw"/>
          <w:szCs w:val="16"/>
        </w:rPr>
        <w:t>Tribal-state compact fund</w:t>
      </w:r>
      <w:r w:rsidRPr="00054323">
        <w:rPr>
          <w:rStyle w:val="TemporaryLaw"/>
          <w:szCs w:val="16"/>
        </w:rPr>
        <w:tab/>
        <w:t>2,330,300</w:t>
      </w:r>
    </w:p>
    <w:p w14:paraId="776D9645"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benefits fund</w:t>
      </w:r>
      <w:r w:rsidRPr="00054323">
        <w:rPr>
          <w:rStyle w:val="TemporaryLaw"/>
          <w:szCs w:val="16"/>
        </w:rPr>
        <w:tab/>
        <w:t>16,610,000</w:t>
      </w:r>
    </w:p>
    <w:p w14:paraId="7CAF92FD"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lottery fund</w:t>
      </w:r>
      <w:r w:rsidRPr="00054323">
        <w:rPr>
          <w:rStyle w:val="TemporaryLaw"/>
          <w:szCs w:val="16"/>
        </w:rPr>
        <w:tab/>
        <w:t>300,000</w:t>
      </w:r>
    </w:p>
    <w:p w14:paraId="7F685D69" w14:textId="77777777" w:rsidR="00054323" w:rsidRDefault="00EE578E" w:rsidP="00A8030C">
      <w:pPr>
        <w:tabs>
          <w:tab w:val="right" w:pos="7020"/>
          <w:tab w:val="right" w:pos="8928"/>
        </w:tabs>
        <w:ind w:left="1195"/>
        <w:rPr>
          <w:rStyle w:val="TemporaryLaw"/>
          <w:szCs w:val="16"/>
        </w:rPr>
      </w:pPr>
      <w:r w:rsidRPr="00054323">
        <w:rPr>
          <w:rStyle w:val="TemporaryLaw"/>
          <w:szCs w:val="16"/>
        </w:rPr>
        <w:t>Racing regulation fund</w:t>
      </w:r>
      <w:r w:rsidRPr="00054323">
        <w:rPr>
          <w:rStyle w:val="TemporaryLaw"/>
          <w:szCs w:val="16"/>
        </w:rPr>
        <w:tab/>
        <w:t>3,948,400</w:t>
      </w:r>
    </w:p>
    <w:p w14:paraId="32AA6675" w14:textId="77777777" w:rsidR="00054323" w:rsidRDefault="00EE578E" w:rsidP="00A8030C">
      <w:pPr>
        <w:tabs>
          <w:tab w:val="right" w:pos="7020"/>
          <w:tab w:val="right" w:pos="8928"/>
        </w:tabs>
        <w:ind w:left="1195"/>
        <w:rPr>
          <w:rStyle w:val="TemporaryLaw"/>
          <w:szCs w:val="16"/>
        </w:rPr>
      </w:pPr>
      <w:r w:rsidRPr="00054323">
        <w:rPr>
          <w:rStyle w:val="TemporaryLaw"/>
          <w:szCs w:val="16"/>
        </w:rPr>
        <w:t>Racing regulation fund — unarmed</w:t>
      </w:r>
    </w:p>
    <w:p w14:paraId="250FE56E" w14:textId="77777777" w:rsidR="00054323" w:rsidRDefault="00EE578E" w:rsidP="00A8030C">
      <w:pPr>
        <w:tabs>
          <w:tab w:val="right" w:pos="7020"/>
          <w:tab w:val="right" w:pos="8928"/>
        </w:tabs>
        <w:ind w:left="1195"/>
        <w:rPr>
          <w:rStyle w:val="TemporaryLaw"/>
          <w:szCs w:val="16"/>
        </w:rPr>
      </w:pPr>
      <w:r w:rsidRPr="00054323">
        <w:rPr>
          <w:rStyle w:val="TemporaryLaw"/>
          <w:szCs w:val="16"/>
        </w:rPr>
        <w:t>   combat subaccount</w:t>
      </w:r>
      <w:r w:rsidRPr="00054323">
        <w:rPr>
          <w:rStyle w:val="TemporaryLaw"/>
          <w:szCs w:val="16"/>
        </w:rPr>
        <w:tab/>
        <w:t>400,000</w:t>
      </w:r>
    </w:p>
    <w:p w14:paraId="7CAD3E4B" w14:textId="77777777" w:rsidR="00054323" w:rsidRDefault="00EE578E" w:rsidP="00A8030C">
      <w:pPr>
        <w:pStyle w:val="P06-00"/>
        <w:rPr>
          <w:rStyle w:val="TemporaryLaw"/>
          <w:szCs w:val="16"/>
        </w:rPr>
      </w:pPr>
      <w:r w:rsidRPr="00054323">
        <w:rPr>
          <w:rStyle w:val="TemporaryLaw"/>
          <w:szCs w:val="16"/>
        </w:rPr>
        <w:t>The amount appropriated to the county fairs livestock and agriculture promotion line item is for deposit in the county fairs livestock and agriculture promotion fund established by section 5-113, Arizona Revised Statutes, and to be administered by the office of the governor.</w:t>
      </w:r>
    </w:p>
    <w:p w14:paraId="16EE79BD" w14:textId="77777777" w:rsidR="00054323" w:rsidRDefault="00EE578E" w:rsidP="001E0748">
      <w:pPr>
        <w:pStyle w:val="P06-00"/>
        <w:keepNext/>
        <w:keepLines/>
        <w:rPr>
          <w:rStyle w:val="TemporaryLaw"/>
          <w:szCs w:val="16"/>
        </w:rPr>
      </w:pPr>
      <w:r w:rsidRPr="00054323">
        <w:rPr>
          <w:rStyle w:val="TemporaryLaw"/>
          <w:szCs w:val="16"/>
        </w:rPr>
        <w:t>On or before August 1, 2025, the department of gaming shall report to the directors of the joint legislative budget committee and the governor's office of strategic planning and budgeting on the expected amount and purpose of expenditures from the event wagering fund established by section 5-1318, Arizona Revised Statutes, for fiscal year 2025-2026.  The report shall include the projected line item detail and the number of filled full-time equivalent positions.</w:t>
      </w:r>
    </w:p>
    <w:p w14:paraId="6635ED7B" w14:textId="77777777" w:rsidR="00054323" w:rsidRDefault="00EE578E" w:rsidP="00A8030C">
      <w:pPr>
        <w:pStyle w:val="P06-00"/>
        <w:keepNext/>
        <w:keepLines/>
        <w:rPr>
          <w:rStyle w:val="TemporaryLaw"/>
          <w:szCs w:val="16"/>
        </w:rPr>
      </w:pPr>
      <w:r w:rsidRPr="00054323">
        <w:rPr>
          <w:rStyle w:val="TemporaryLaw"/>
          <w:szCs w:val="16"/>
        </w:rPr>
        <w:t>On or before the final day of each quarter of fiscal year 2025-2026, the department of gaming shall report to the members of the joint legislative budget committee on the number of equine deaths and injuries that occurred as a result of a horse race and the commercial live racing facility where each incident occurred. The report shall include the number of prerace inspections performed by a veterinarian employed by or contracted with this state.</w:t>
      </w:r>
    </w:p>
    <w:p w14:paraId="01805530" w14:textId="77777777" w:rsidR="00054323" w:rsidRDefault="00EE578E" w:rsidP="00A8030C">
      <w:pPr>
        <w:pStyle w:val="P06-00"/>
        <w:rPr>
          <w:rStyle w:val="TemporaryLaw"/>
          <w:szCs w:val="16"/>
        </w:rPr>
      </w:pPr>
      <w:r w:rsidRPr="00054323">
        <w:rPr>
          <w:rStyle w:val="TemporaryLaw"/>
          <w:szCs w:val="16"/>
        </w:rPr>
        <w:t>The amount appropriated for the horseracing integrity and safety act assessment line item shall be used by the department of gaming during fiscal year 2025-2026 to pay the calendar year 2025 assessment levied by the horseracing integrity and safety authority.</w:t>
      </w:r>
    </w:p>
    <w:p w14:paraId="3AB1AB9B" w14:textId="77777777" w:rsidR="00054323" w:rsidRDefault="00EE578E" w:rsidP="00A8030C">
      <w:pPr>
        <w:pStyle w:val="P06-00"/>
        <w:rPr>
          <w:rStyle w:val="TemporaryLaw"/>
          <w:szCs w:val="16"/>
        </w:rPr>
      </w:pPr>
      <w:r w:rsidRPr="00054323">
        <w:rPr>
          <w:rStyle w:val="TemporaryLaw"/>
          <w:szCs w:val="16"/>
        </w:rPr>
        <w:t>The amount appropriated for the racetrack capital projects and maintenance and operation funding line item shall be distributed to commercial live racing permittees for capital projects and track maintenance and operations, including costs associated with the compliance costs associated with the horseracing integrity and safety act of 2020 (P.L. 116-260; 134 Stat. 3252; 15 United States Code sections 3051 through 3060).  From the amount appropriated in the racetrack capital projects and maintenance and operations funding line item, the department of gaming shall allocate $1,000,000 to a commercial live racing permittee located in Maricopa county.</w:t>
      </w:r>
    </w:p>
    <w:p w14:paraId="28D12FC5" w14:textId="77777777" w:rsidR="00054323" w:rsidRDefault="00EE578E" w:rsidP="00A8030C">
      <w:pPr>
        <w:pStyle w:val="P06-00"/>
        <w:rPr>
          <w:rStyle w:val="TemporaryLaw"/>
          <w:szCs w:val="16"/>
        </w:rPr>
      </w:pPr>
      <w:r w:rsidRPr="00054323">
        <w:rPr>
          <w:rStyle w:val="TemporaryLaw"/>
        </w:rPr>
        <w:t>The amount appropriated for the racing purse enhancement line item shall be distributed to a recognized nonprofit horsemen’s organization that has represented horsemen participating in racing meetings since 1988 and shall be used to promote racing and enhance the general purse structure for eligible horse races held in this state.</w:t>
      </w:r>
    </w:p>
    <w:p w14:paraId="50BF8F20" w14:textId="77777777" w:rsidR="00054323" w:rsidRDefault="00EE578E" w:rsidP="00A8030C">
      <w:pPr>
        <w:pStyle w:val="P06-00"/>
        <w:rPr>
          <w:rStyle w:val="TemporaryLaw"/>
          <w:szCs w:val="16"/>
        </w:rPr>
      </w:pPr>
      <w:r w:rsidRPr="00054323">
        <w:rPr>
          <w:rStyle w:val="TemporaryLaw"/>
          <w:szCs w:val="16"/>
        </w:rPr>
        <w:t>On or before December 31, 2025, the department of gaming shall submit a report to the joint legislative budget committee detailing the division of racing's workload, regulatory and budgetary changes since fiscal year 2016-2017. The report shall detail the changes in the number of regulated tracks and the changes in the number of live races, and to the extent the number of regulated tracks and live races has declined, how the department has adjusted its staffing in response. In addition, the report shall detail the department's budgetary changes since fiscal year 2016-2017, including the impact of the horseracing integrity and safety act of 2020.</w:t>
      </w:r>
    </w:p>
    <w:p w14:paraId="13505B49" w14:textId="77777777" w:rsidR="00054323" w:rsidRDefault="00EE578E" w:rsidP="001E0748">
      <w:pPr>
        <w:pStyle w:val="P06-00"/>
        <w:keepNext/>
        <w:keepLines/>
        <w:ind w:firstLine="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xml:space="preserve">  OFFICE OF THE GOVERNOR </w:t>
      </w:r>
    </w:p>
    <w:p w14:paraId="5724F39A" w14:textId="77777777" w:rsidR="00054323" w:rsidRDefault="00EE578E" w:rsidP="001E0748">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D2BD08D" w14:textId="77777777" w:rsidR="00054323" w:rsidRDefault="00EE578E" w:rsidP="001E0748">
      <w:pPr>
        <w:keepNext/>
        <w:keepLines/>
        <w:tabs>
          <w:tab w:val="right" w:pos="711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w:t>
      </w:r>
      <w:r w:rsidRPr="00054323">
        <w:rPr>
          <w:rStyle w:val="TemporaryLaw"/>
          <w:rFonts w:eastAsiaTheme="majorEastAsia"/>
        </w:rPr>
        <w:t>8,246,800*</w:t>
      </w:r>
    </w:p>
    <w:p w14:paraId="24CA5204" w14:textId="77777777" w:rsidR="00054323" w:rsidRDefault="00EE578E" w:rsidP="00A8030C">
      <w:pPr>
        <w:tabs>
          <w:tab w:val="right" w:pos="7110"/>
          <w:tab w:val="right" w:pos="8928"/>
        </w:tabs>
        <w:ind w:left="1200"/>
        <w:rPr>
          <w:rStyle w:val="TemporaryLaw"/>
          <w:szCs w:val="16"/>
        </w:rPr>
      </w:pPr>
      <w:r w:rsidRPr="00054323">
        <w:rPr>
          <w:rStyle w:val="TemporaryLaw"/>
          <w:szCs w:val="16"/>
        </w:rPr>
        <w:t>Foster youth education success</w:t>
      </w:r>
    </w:p>
    <w:p w14:paraId="5BB0CC17" w14:textId="77777777" w:rsidR="00054323" w:rsidRDefault="00EE578E" w:rsidP="00A8030C">
      <w:pPr>
        <w:tabs>
          <w:tab w:val="right" w:pos="7020"/>
          <w:tab w:val="right" w:pos="8928"/>
        </w:tabs>
        <w:ind w:left="1200"/>
        <w:rPr>
          <w:rStyle w:val="TemporaryLaw"/>
          <w:szCs w:val="16"/>
        </w:rPr>
      </w:pPr>
      <w:r w:rsidRPr="00054323">
        <w:rPr>
          <w:rStyle w:val="TemporaryLaw"/>
          <w:szCs w:val="16"/>
        </w:rPr>
        <w:t>   fund deposit</w:t>
      </w:r>
      <w:r w:rsidRPr="00054323">
        <w:rPr>
          <w:rStyle w:val="TemporaryLaw"/>
          <w:szCs w:val="16"/>
        </w:rPr>
        <w:tab/>
      </w:r>
      <w:r w:rsidRPr="00054323">
        <w:rPr>
          <w:rStyle w:val="TemporaryLaw"/>
          <w:szCs w:val="16"/>
          <w:u w:val="single"/>
        </w:rPr>
        <w:t>   1,500,000</w:t>
      </w:r>
    </w:p>
    <w:p w14:paraId="17FE31E6"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 office of the governor</w:t>
      </w:r>
      <w:r w:rsidRPr="00054323">
        <w:rPr>
          <w:rStyle w:val="TemporaryLaw"/>
          <w:szCs w:val="16"/>
        </w:rPr>
        <w:tab/>
        <w:t>$  </w:t>
      </w:r>
      <w:r w:rsidRPr="00054323">
        <w:rPr>
          <w:rStyle w:val="TemporaryLaw"/>
          <w:rFonts w:eastAsiaTheme="majorEastAsia"/>
        </w:rPr>
        <w:t>9,746,800</w:t>
      </w:r>
    </w:p>
    <w:p w14:paraId="0F9B4B4F"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741FB102"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9,746,800</w:t>
      </w:r>
    </w:p>
    <w:p w14:paraId="07E507C5" w14:textId="77777777" w:rsidR="00054323" w:rsidRDefault="00EE578E" w:rsidP="00A8030C">
      <w:pPr>
        <w:pStyle w:val="P06-00"/>
        <w:rPr>
          <w:rStyle w:val="TemporaryLaw"/>
          <w:szCs w:val="16"/>
        </w:rPr>
      </w:pPr>
      <w:r w:rsidRPr="00054323">
        <w:rPr>
          <w:rStyle w:val="TemporaryLaw"/>
          <w:szCs w:val="16"/>
        </w:rPr>
        <w:t>Included in the operating lump sum appropriation of $</w:t>
      </w:r>
      <w:r w:rsidRPr="00054323">
        <w:rPr>
          <w:rStyle w:val="TemporaryLaw"/>
          <w:rFonts w:eastAsiaTheme="majorEastAsia"/>
        </w:rPr>
        <w:t>8,246,800</w:t>
      </w:r>
      <w:r w:rsidRPr="00054323">
        <w:rPr>
          <w:rStyle w:val="TemporaryLaw"/>
          <w:szCs w:val="16"/>
        </w:rPr>
        <w:t xml:space="preserve"> for fiscal year 2025-2026 is $10,000 for the purchase of mementos and items for visiting officials.</w:t>
      </w:r>
    </w:p>
    <w:p w14:paraId="3EA239A3"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GOVERNOR'S OFFICE OF STRATEGIC PLANNING AND BUDGETING</w:t>
      </w:r>
    </w:p>
    <w:p w14:paraId="764191A8"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F58AD85"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22.0</w:t>
      </w:r>
    </w:p>
    <w:p w14:paraId="638143B8" w14:textId="77777777" w:rsidR="00054323" w:rsidRDefault="00EE578E" w:rsidP="00A8030C">
      <w:pPr>
        <w:tabs>
          <w:tab w:val="right" w:pos="7110"/>
          <w:tab w:val="right" w:pos="8928"/>
        </w:tabs>
        <w:ind w:left="1200"/>
        <w:rPr>
          <w:rStyle w:val="TemporaryLaw"/>
          <w:szCs w:val="16"/>
        </w:rPr>
      </w:pPr>
      <w:r w:rsidRPr="00054323">
        <w:rPr>
          <w:rStyle w:val="TemporaryLaw"/>
          <w:szCs w:val="16"/>
        </w:rPr>
        <w:t>Lump sum appropriation</w:t>
      </w:r>
      <w:r w:rsidRPr="00054323">
        <w:rPr>
          <w:rStyle w:val="TemporaryLaw"/>
          <w:szCs w:val="16"/>
        </w:rPr>
        <w:tab/>
        <w:t>$  2,852,500*</w:t>
      </w:r>
    </w:p>
    <w:p w14:paraId="09BB09BC"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7AE18E7F"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2,852,500</w:t>
      </w:r>
    </w:p>
    <w:p w14:paraId="26772869"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HEALTH SERVICES</w:t>
      </w:r>
    </w:p>
    <w:p w14:paraId="348D17F5"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9AA592B"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1,171.0</w:t>
      </w:r>
    </w:p>
    <w:p w14:paraId="74E4C4EB"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$ 65,352,600</w:t>
      </w:r>
    </w:p>
    <w:p w14:paraId="0911FB89" w14:textId="77777777" w:rsidR="00054323" w:rsidRDefault="00EE578E" w:rsidP="00A8030C">
      <w:pPr>
        <w:pStyle w:val="BodyTextIndent"/>
        <w:tabs>
          <w:tab w:val="right" w:pos="7020"/>
        </w:tabs>
        <w:rPr>
          <w:rStyle w:val="TemporaryLaw"/>
          <w:szCs w:val="16"/>
          <w:u w:val="single"/>
        </w:rPr>
      </w:pPr>
      <w:r w:rsidRPr="00054323">
        <w:rPr>
          <w:rStyle w:val="TemporaryLaw"/>
          <w:szCs w:val="16"/>
          <w:u w:val="single"/>
        </w:rPr>
        <w:t>Public health/family health</w:t>
      </w:r>
    </w:p>
    <w:p w14:paraId="0D7D79E7" w14:textId="77777777" w:rsidR="00054323" w:rsidRDefault="00EE578E" w:rsidP="00A8030C">
      <w:pPr>
        <w:tabs>
          <w:tab w:val="right" w:pos="7020"/>
          <w:tab w:val="right" w:pos="8928"/>
        </w:tabs>
        <w:ind w:left="1200"/>
        <w:rPr>
          <w:rStyle w:val="TemporaryLaw"/>
          <w:szCs w:val="16"/>
        </w:rPr>
      </w:pPr>
      <w:r w:rsidRPr="00054323">
        <w:rPr>
          <w:rStyle w:val="TemporaryLaw"/>
          <w:szCs w:val="16"/>
        </w:rPr>
        <w:t>Adult cystic fibrosis care</w:t>
      </w:r>
      <w:r w:rsidRPr="00054323">
        <w:rPr>
          <w:rStyle w:val="TemporaryLaw"/>
          <w:szCs w:val="16"/>
        </w:rPr>
        <w:tab/>
        <w:t>105,200</w:t>
      </w:r>
    </w:p>
    <w:p w14:paraId="0084D561" w14:textId="77777777" w:rsidR="00054323" w:rsidRDefault="00EE578E" w:rsidP="00A8030C">
      <w:pPr>
        <w:tabs>
          <w:tab w:val="right" w:pos="7020"/>
          <w:tab w:val="right" w:pos="8928"/>
        </w:tabs>
        <w:ind w:left="1200"/>
        <w:rPr>
          <w:rStyle w:val="TemporaryLaw"/>
          <w:szCs w:val="16"/>
        </w:rPr>
      </w:pPr>
      <w:r w:rsidRPr="00054323">
        <w:rPr>
          <w:rStyle w:val="TemporaryLaw"/>
          <w:szCs w:val="16"/>
        </w:rPr>
        <w:t>Advisory committee on maternal mental</w:t>
      </w:r>
    </w:p>
    <w:p w14:paraId="623C75C4" w14:textId="77777777" w:rsidR="00054323" w:rsidRDefault="00EE578E" w:rsidP="00A8030C">
      <w:pPr>
        <w:tabs>
          <w:tab w:val="right" w:pos="7020"/>
          <w:tab w:val="right" w:pos="8928"/>
        </w:tabs>
        <w:ind w:left="1200"/>
        <w:rPr>
          <w:rStyle w:val="TemporaryLaw"/>
          <w:szCs w:val="16"/>
        </w:rPr>
      </w:pPr>
      <w:r w:rsidRPr="00054323">
        <w:rPr>
          <w:rStyle w:val="TemporaryLaw"/>
          <w:szCs w:val="16"/>
        </w:rPr>
        <w:t>   health technical assistance</w:t>
      </w:r>
      <w:r w:rsidRPr="00054323">
        <w:rPr>
          <w:rStyle w:val="TemporaryLaw"/>
          <w:szCs w:val="16"/>
        </w:rPr>
        <w:tab/>
        <w:t>100,000</w:t>
      </w:r>
    </w:p>
    <w:p w14:paraId="4F280672" w14:textId="77777777" w:rsidR="00054323" w:rsidRDefault="00EE578E" w:rsidP="00A8030C">
      <w:pPr>
        <w:tabs>
          <w:tab w:val="right" w:pos="7020"/>
          <w:tab w:val="right" w:pos="8928"/>
        </w:tabs>
        <w:ind w:left="1195"/>
        <w:rPr>
          <w:rStyle w:val="TemporaryLaw"/>
          <w:szCs w:val="16"/>
        </w:rPr>
      </w:pPr>
      <w:r w:rsidRPr="00054323">
        <w:rPr>
          <w:rStyle w:val="TemporaryLaw"/>
          <w:szCs w:val="16"/>
        </w:rPr>
        <w:t>AIDS reporting and surveillance</w:t>
      </w:r>
      <w:r w:rsidRPr="00054323">
        <w:rPr>
          <w:rStyle w:val="TemporaryLaw"/>
          <w:szCs w:val="16"/>
        </w:rPr>
        <w:tab/>
        <w:t>1,000,000</w:t>
      </w:r>
    </w:p>
    <w:p w14:paraId="126522A2" w14:textId="77777777" w:rsidR="00054323" w:rsidRDefault="00EE578E" w:rsidP="00A8030C">
      <w:pPr>
        <w:tabs>
          <w:tab w:val="right" w:pos="7020"/>
          <w:tab w:val="right" w:pos="8928"/>
        </w:tabs>
        <w:ind w:left="1195"/>
        <w:rPr>
          <w:rStyle w:val="TemporaryLaw"/>
          <w:szCs w:val="16"/>
        </w:rPr>
      </w:pPr>
      <w:r w:rsidRPr="00054323">
        <w:rPr>
          <w:rStyle w:val="TemporaryLaw"/>
          <w:szCs w:val="16"/>
        </w:rPr>
        <w:t>Alzheimer's disease research</w:t>
      </w:r>
      <w:r w:rsidRPr="00054323">
        <w:rPr>
          <w:rStyle w:val="TemporaryLaw"/>
          <w:szCs w:val="16"/>
        </w:rPr>
        <w:tab/>
        <w:t>4,125,000</w:t>
      </w:r>
    </w:p>
    <w:p w14:paraId="717E85A5"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nurse education investment</w:t>
      </w:r>
    </w:p>
    <w:p w14:paraId="50C7DDBD" w14:textId="77777777" w:rsidR="00054323" w:rsidRDefault="00EE578E" w:rsidP="00A8030C">
      <w:pPr>
        <w:tabs>
          <w:tab w:val="right" w:pos="7020"/>
          <w:tab w:val="right" w:pos="8928"/>
        </w:tabs>
        <w:ind w:left="1195"/>
        <w:rPr>
          <w:rStyle w:val="TemporaryLaw"/>
          <w:szCs w:val="16"/>
        </w:rPr>
      </w:pPr>
      <w:r w:rsidRPr="00054323">
        <w:rPr>
          <w:rStyle w:val="TemporaryLaw"/>
          <w:szCs w:val="16"/>
        </w:rPr>
        <w:t>   pilot program</w:t>
      </w:r>
      <w:r w:rsidRPr="00054323">
        <w:rPr>
          <w:rStyle w:val="TemporaryLaw"/>
          <w:szCs w:val="16"/>
        </w:rPr>
        <w:tab/>
        <w:t>1,500,000</w:t>
      </w:r>
    </w:p>
    <w:p w14:paraId="765602C7"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Behavioral health care provider  </w:t>
      </w:r>
      <w:r w:rsidRPr="00054323">
        <w:rPr>
          <w:rStyle w:val="TemporaryLaw"/>
          <w:szCs w:val="16"/>
        </w:rPr>
        <w:tab/>
      </w:r>
    </w:p>
    <w:p w14:paraId="3A6326C0"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  loan repayment program</w:t>
      </w:r>
      <w:r w:rsidRPr="00054323">
        <w:rPr>
          <w:rStyle w:val="TemporaryLaw"/>
          <w:szCs w:val="16"/>
        </w:rPr>
        <w:tab/>
        <w:t>1,000,000</w:t>
      </w:r>
    </w:p>
    <w:p w14:paraId="0C1C2786" w14:textId="77777777" w:rsidR="00054323" w:rsidRDefault="00EE578E" w:rsidP="00A8030C">
      <w:pPr>
        <w:tabs>
          <w:tab w:val="right" w:pos="7020"/>
          <w:tab w:val="right" w:pos="8928"/>
        </w:tabs>
        <w:ind w:left="1195"/>
        <w:rPr>
          <w:rStyle w:val="TemporaryLaw"/>
          <w:szCs w:val="16"/>
        </w:rPr>
      </w:pPr>
      <w:r w:rsidRPr="00054323">
        <w:rPr>
          <w:rStyle w:val="TemporaryLaw"/>
          <w:szCs w:val="16"/>
        </w:rPr>
        <w:t>Biomedical research support</w:t>
      </w:r>
      <w:r w:rsidRPr="00054323">
        <w:rPr>
          <w:rStyle w:val="TemporaryLaw"/>
          <w:szCs w:val="16"/>
        </w:rPr>
        <w:tab/>
        <w:t>2,000,000</w:t>
      </w:r>
    </w:p>
    <w:p w14:paraId="359A0DD6" w14:textId="77777777" w:rsidR="00054323" w:rsidRDefault="00EE578E" w:rsidP="00A8030C">
      <w:pPr>
        <w:tabs>
          <w:tab w:val="right" w:pos="7020"/>
          <w:tab w:val="right" w:pos="8928"/>
        </w:tabs>
        <w:ind w:left="1195"/>
        <w:rPr>
          <w:rStyle w:val="TemporaryLaw"/>
          <w:szCs w:val="16"/>
        </w:rPr>
      </w:pPr>
      <w:r w:rsidRPr="00054323">
        <w:rPr>
          <w:rStyle w:val="TemporaryLaw"/>
          <w:szCs w:val="16"/>
        </w:rPr>
        <w:t>Breast and cervical cancer and</w:t>
      </w:r>
    </w:p>
    <w:p w14:paraId="28AA67E6" w14:textId="77777777" w:rsidR="00054323" w:rsidRDefault="00EE578E" w:rsidP="00A8030C">
      <w:pPr>
        <w:tabs>
          <w:tab w:val="right" w:pos="7020"/>
          <w:tab w:val="right" w:pos="8928"/>
        </w:tabs>
        <w:ind w:left="1195"/>
        <w:rPr>
          <w:rStyle w:val="TemporaryLaw"/>
          <w:szCs w:val="16"/>
        </w:rPr>
      </w:pPr>
      <w:r w:rsidRPr="00054323">
        <w:rPr>
          <w:rStyle w:val="TemporaryLaw"/>
          <w:szCs w:val="16"/>
        </w:rPr>
        <w:t>   bone density screening</w:t>
      </w:r>
      <w:r w:rsidRPr="00054323">
        <w:rPr>
          <w:rStyle w:val="TemporaryLaw"/>
          <w:szCs w:val="16"/>
        </w:rPr>
        <w:tab/>
        <w:t>1,369,400</w:t>
      </w:r>
    </w:p>
    <w:p w14:paraId="146D9448" w14:textId="77777777" w:rsidR="00054323" w:rsidRDefault="00EE578E" w:rsidP="00A8030C">
      <w:pPr>
        <w:tabs>
          <w:tab w:val="right" w:pos="7020"/>
          <w:tab w:val="right" w:pos="8928"/>
        </w:tabs>
        <w:ind w:left="1195"/>
        <w:rPr>
          <w:rStyle w:val="TemporaryLaw"/>
          <w:rFonts w:eastAsiaTheme="majorEastAsia"/>
        </w:rPr>
      </w:pPr>
      <w:r w:rsidRPr="00054323">
        <w:rPr>
          <w:rStyle w:val="TemporaryLaw"/>
        </w:rPr>
        <w:t>Clinical health care training program</w:t>
      </w:r>
      <w:r w:rsidRPr="00054323">
        <w:rPr>
          <w:rStyle w:val="TemporaryLaw"/>
        </w:rPr>
        <w:tab/>
        <w:t>100,000</w:t>
      </w:r>
    </w:p>
    <w:p w14:paraId="4E969259" w14:textId="77777777" w:rsidR="00054323" w:rsidRDefault="00EE578E" w:rsidP="00A8030C">
      <w:pPr>
        <w:tabs>
          <w:tab w:val="right" w:pos="7020"/>
          <w:tab w:val="right" w:pos="8928"/>
        </w:tabs>
        <w:ind w:left="1195"/>
        <w:rPr>
          <w:rStyle w:val="TemporaryLaw"/>
          <w:szCs w:val="16"/>
        </w:rPr>
      </w:pPr>
      <w:r w:rsidRPr="00054323">
        <w:rPr>
          <w:rStyle w:val="TemporaryLaw"/>
          <w:szCs w:val="16"/>
        </w:rPr>
        <w:t>County tuberculosis provider</w:t>
      </w:r>
    </w:p>
    <w:p w14:paraId="21664AEB" w14:textId="77777777" w:rsidR="00054323" w:rsidRDefault="00EE578E" w:rsidP="00A8030C">
      <w:pPr>
        <w:tabs>
          <w:tab w:val="right" w:pos="7020"/>
          <w:tab w:val="right" w:pos="8928"/>
        </w:tabs>
        <w:ind w:left="1200"/>
        <w:rPr>
          <w:rStyle w:val="TemporaryLaw"/>
          <w:szCs w:val="16"/>
        </w:rPr>
      </w:pPr>
      <w:r w:rsidRPr="00054323">
        <w:rPr>
          <w:rStyle w:val="TemporaryLaw"/>
          <w:szCs w:val="16"/>
        </w:rPr>
        <w:t>   care and control</w:t>
      </w:r>
      <w:r w:rsidRPr="00054323">
        <w:rPr>
          <w:rStyle w:val="TemporaryLaw"/>
          <w:szCs w:val="16"/>
        </w:rPr>
        <w:tab/>
        <w:t>590,700</w:t>
      </w:r>
    </w:p>
    <w:p w14:paraId="1014D20A" w14:textId="77777777" w:rsidR="00054323" w:rsidRDefault="00EE578E" w:rsidP="00A8030C">
      <w:pPr>
        <w:tabs>
          <w:tab w:val="right" w:pos="7020"/>
          <w:tab w:val="right" w:pos="8928"/>
        </w:tabs>
        <w:ind w:left="1195"/>
        <w:rPr>
          <w:rStyle w:val="TemporaryLaw"/>
          <w:szCs w:val="16"/>
        </w:rPr>
      </w:pPr>
      <w:r w:rsidRPr="00054323">
        <w:rPr>
          <w:rStyle w:val="TemporaryLaw"/>
          <w:rFonts w:eastAsia="Letter Gothic-Drafting"/>
          <w:szCs w:val="16"/>
        </w:rPr>
        <w:t>Dementia awareness campaign</w:t>
      </w:r>
      <w:r w:rsidRPr="00054323">
        <w:rPr>
          <w:rStyle w:val="TemporaryLaw"/>
          <w:szCs w:val="16"/>
        </w:rPr>
        <w:tab/>
      </w:r>
      <w:r w:rsidRPr="00054323">
        <w:rPr>
          <w:rStyle w:val="TemporaryLaw"/>
          <w:rFonts w:eastAsia="Letter Gothic-Drafting"/>
          <w:szCs w:val="16"/>
        </w:rPr>
        <w:t>750,000</w:t>
      </w:r>
    </w:p>
    <w:p w14:paraId="374E36EF" w14:textId="77777777" w:rsidR="00054323" w:rsidRDefault="00EE578E" w:rsidP="00A8030C">
      <w:pPr>
        <w:tabs>
          <w:tab w:val="right" w:pos="7020"/>
          <w:tab w:val="right" w:pos="8928"/>
        </w:tabs>
        <w:ind w:left="1195"/>
        <w:rPr>
          <w:rStyle w:val="TemporaryLaw"/>
          <w:szCs w:val="16"/>
        </w:rPr>
      </w:pPr>
      <w:r w:rsidRPr="00054323">
        <w:rPr>
          <w:rStyle w:val="TemporaryLaw"/>
          <w:szCs w:val="16"/>
        </w:rPr>
        <w:t>Folic acid program</w:t>
      </w:r>
      <w:r w:rsidRPr="00054323">
        <w:rPr>
          <w:rStyle w:val="TemporaryLaw"/>
          <w:szCs w:val="16"/>
        </w:rPr>
        <w:tab/>
        <w:t>400,000</w:t>
      </w:r>
    </w:p>
    <w:p w14:paraId="25B31D55" w14:textId="77777777" w:rsidR="00054323" w:rsidRDefault="00EE578E" w:rsidP="00A8030C">
      <w:pPr>
        <w:tabs>
          <w:tab w:val="right" w:pos="7020"/>
          <w:tab w:val="right" w:pos="8928"/>
        </w:tabs>
        <w:ind w:left="1195"/>
        <w:rPr>
          <w:rStyle w:val="TemporaryLaw"/>
          <w:szCs w:val="16"/>
        </w:rPr>
      </w:pPr>
      <w:r w:rsidRPr="00054323">
        <w:rPr>
          <w:rStyle w:val="TemporaryLaw"/>
          <w:szCs w:val="16"/>
        </w:rPr>
        <w:t>Funeral services regulation</w:t>
      </w:r>
      <w:r w:rsidRPr="00054323">
        <w:rPr>
          <w:rStyle w:val="TemporaryLaw"/>
          <w:szCs w:val="16"/>
        </w:rPr>
        <w:tab/>
        <w:t>459,400</w:t>
      </w:r>
    </w:p>
    <w:p w14:paraId="3791F53A" w14:textId="77777777" w:rsidR="00054323" w:rsidRDefault="00EE578E" w:rsidP="00A8030C">
      <w:pPr>
        <w:tabs>
          <w:tab w:val="right" w:pos="7020"/>
          <w:tab w:val="right" w:pos="8928"/>
        </w:tabs>
        <w:ind w:left="1195"/>
        <w:rPr>
          <w:rStyle w:val="TemporaryLaw"/>
          <w:rFonts w:eastAsia="Letter Gothic-Drafting"/>
          <w:szCs w:val="16"/>
        </w:rPr>
      </w:pPr>
      <w:r w:rsidRPr="00054323">
        <w:rPr>
          <w:rStyle w:val="TemporaryLaw"/>
          <w:rFonts w:eastAsia="Letter Gothic-Drafting"/>
          <w:szCs w:val="16"/>
        </w:rPr>
        <w:t>Health care directives registry</w:t>
      </w:r>
      <w:r w:rsidRPr="00054323">
        <w:rPr>
          <w:rStyle w:val="TemporaryLaw"/>
          <w:szCs w:val="16"/>
        </w:rPr>
        <w:tab/>
      </w:r>
      <w:r w:rsidRPr="00054323">
        <w:rPr>
          <w:rStyle w:val="TemporaryLaw"/>
          <w:rFonts w:eastAsia="Letter Gothic-Drafting"/>
          <w:szCs w:val="16"/>
        </w:rPr>
        <w:t>2,000,000</w:t>
      </w:r>
    </w:p>
    <w:p w14:paraId="4F6164B3" w14:textId="77777777" w:rsidR="00054323" w:rsidRDefault="00EE578E" w:rsidP="00A8030C">
      <w:pPr>
        <w:tabs>
          <w:tab w:val="right" w:pos="7020"/>
          <w:tab w:val="right" w:pos="8928"/>
        </w:tabs>
        <w:ind w:left="1195"/>
        <w:rPr>
          <w:rStyle w:val="TemporaryLaw"/>
          <w:szCs w:val="16"/>
        </w:rPr>
      </w:pPr>
      <w:r w:rsidRPr="00054323">
        <w:rPr>
          <w:rStyle w:val="TemporaryLaw"/>
          <w:szCs w:val="16"/>
        </w:rPr>
        <w:t>High-risk perinatal services</w:t>
      </w:r>
      <w:r w:rsidRPr="00054323">
        <w:rPr>
          <w:rStyle w:val="TemporaryLaw"/>
          <w:szCs w:val="16"/>
        </w:rPr>
        <w:tab/>
        <w:t>2,343,400</w:t>
      </w:r>
    </w:p>
    <w:p w14:paraId="34877E02" w14:textId="77777777" w:rsidR="00054323" w:rsidRDefault="00EE578E" w:rsidP="001E0748">
      <w:pPr>
        <w:keepNext/>
        <w:keepLines/>
        <w:widowControl/>
        <w:tabs>
          <w:tab w:val="right" w:pos="7020"/>
          <w:tab w:val="right" w:pos="8928"/>
        </w:tabs>
        <w:ind w:left="1195"/>
        <w:rPr>
          <w:rStyle w:val="TemporaryLaw"/>
          <w:szCs w:val="16"/>
        </w:rPr>
      </w:pPr>
      <w:r w:rsidRPr="00054323">
        <w:rPr>
          <w:rStyle w:val="TemporaryLaw"/>
          <w:szCs w:val="16"/>
        </w:rPr>
        <w:t>Ibogaine clinical research grants</w:t>
      </w:r>
      <w:r w:rsidRPr="00054323">
        <w:rPr>
          <w:rStyle w:val="TemporaryLaw"/>
          <w:szCs w:val="16"/>
        </w:rPr>
        <w:tab/>
        <w:t>5,000,000*</w:t>
      </w:r>
    </w:p>
    <w:p w14:paraId="29C4960F" w14:textId="77777777" w:rsidR="00054323" w:rsidRDefault="00EE578E" w:rsidP="001E0748">
      <w:pPr>
        <w:keepNext/>
        <w:keepLines/>
        <w:widowControl/>
        <w:tabs>
          <w:tab w:val="right" w:pos="7020"/>
          <w:tab w:val="right" w:pos="8928"/>
        </w:tabs>
        <w:ind w:left="1195"/>
        <w:rPr>
          <w:rStyle w:val="TemporaryLaw"/>
        </w:rPr>
      </w:pPr>
      <w:r w:rsidRPr="00054323">
        <w:rPr>
          <w:rStyle w:val="TemporaryLaw"/>
        </w:rPr>
        <w:t>International medical school</w:t>
      </w:r>
    </w:p>
    <w:p w14:paraId="01C9ECF1" w14:textId="77777777" w:rsidR="00054323" w:rsidRDefault="00EE578E" w:rsidP="001E0748">
      <w:pPr>
        <w:keepNext/>
        <w:keepLines/>
        <w:widowControl/>
        <w:tabs>
          <w:tab w:val="right" w:pos="7020"/>
          <w:tab w:val="right" w:pos="8928"/>
        </w:tabs>
        <w:ind w:left="1195"/>
        <w:rPr>
          <w:rStyle w:val="TemporaryLaw"/>
          <w:rFonts w:eastAsiaTheme="majorEastAsia"/>
        </w:rPr>
      </w:pPr>
      <w:r w:rsidRPr="00054323">
        <w:rPr>
          <w:rStyle w:val="TemporaryLaw"/>
        </w:rPr>
        <w:t>   collaboration</w:t>
      </w:r>
      <w:r w:rsidRPr="00054323">
        <w:rPr>
          <w:rStyle w:val="TemporaryLaw"/>
        </w:rPr>
        <w:tab/>
        <w:t>125,000</w:t>
      </w:r>
    </w:p>
    <w:p w14:paraId="4BB27EE7" w14:textId="77777777" w:rsidR="00054323" w:rsidRDefault="00EE578E" w:rsidP="001E0748">
      <w:pPr>
        <w:keepNext/>
        <w:keepLines/>
        <w:widowControl/>
        <w:tabs>
          <w:tab w:val="right" w:pos="7020"/>
          <w:tab w:val="right" w:pos="8928"/>
        </w:tabs>
        <w:ind w:left="1195"/>
        <w:rPr>
          <w:rStyle w:val="TemporaryLaw"/>
          <w:szCs w:val="16"/>
        </w:rPr>
      </w:pPr>
      <w:r w:rsidRPr="00054323">
        <w:rPr>
          <w:rStyle w:val="TemporaryLaw"/>
          <w:szCs w:val="16"/>
        </w:rPr>
        <w:t xml:space="preserve">Newborn screening program </w:t>
      </w:r>
      <w:r w:rsidRPr="00054323">
        <w:rPr>
          <w:rStyle w:val="TemporaryLaw"/>
          <w:szCs w:val="16"/>
        </w:rPr>
        <w:tab/>
        <w:t>15,188,900</w:t>
      </w:r>
    </w:p>
    <w:p w14:paraId="417ED327" w14:textId="77777777" w:rsidR="00054323" w:rsidRDefault="00EE578E" w:rsidP="00A8030C">
      <w:pPr>
        <w:tabs>
          <w:tab w:val="right" w:pos="7020"/>
          <w:tab w:val="right" w:pos="8928"/>
        </w:tabs>
        <w:ind w:left="1195"/>
        <w:rPr>
          <w:rStyle w:val="TemporaryLaw"/>
          <w:szCs w:val="16"/>
        </w:rPr>
      </w:pPr>
      <w:r w:rsidRPr="00054323">
        <w:rPr>
          <w:rStyle w:val="TemporaryLaw"/>
          <w:szCs w:val="16"/>
        </w:rPr>
        <w:t>Nonrenal disease management</w:t>
      </w:r>
      <w:r w:rsidRPr="00054323">
        <w:rPr>
          <w:rStyle w:val="TemporaryLaw"/>
          <w:szCs w:val="16"/>
        </w:rPr>
        <w:tab/>
        <w:t>198,000</w:t>
      </w:r>
    </w:p>
    <w:p w14:paraId="34E5F925" w14:textId="77777777" w:rsidR="00054323" w:rsidRDefault="00EE578E" w:rsidP="00A8030C">
      <w:pPr>
        <w:tabs>
          <w:tab w:val="right" w:pos="7020"/>
          <w:tab w:val="right" w:pos="8928"/>
        </w:tabs>
        <w:ind w:left="1195"/>
        <w:rPr>
          <w:rStyle w:val="TemporaryLaw"/>
          <w:szCs w:val="16"/>
        </w:rPr>
      </w:pPr>
      <w:r w:rsidRPr="00054323">
        <w:rPr>
          <w:rStyle w:val="TemporaryLaw"/>
          <w:szCs w:val="16"/>
        </w:rPr>
        <w:t>Nursing care special projects</w:t>
      </w:r>
      <w:r w:rsidRPr="00054323">
        <w:rPr>
          <w:rStyle w:val="TemporaryLaw"/>
          <w:szCs w:val="16"/>
        </w:rPr>
        <w:tab/>
        <w:t>200,000</w:t>
      </w:r>
    </w:p>
    <w:p w14:paraId="453521CD" w14:textId="77777777" w:rsidR="00054323" w:rsidRDefault="00EE578E" w:rsidP="00A8030C">
      <w:pPr>
        <w:tabs>
          <w:tab w:val="right" w:pos="7020"/>
          <w:tab w:val="right" w:pos="8928"/>
        </w:tabs>
        <w:ind w:left="1195"/>
        <w:rPr>
          <w:rStyle w:val="TemporaryLaw"/>
          <w:szCs w:val="16"/>
        </w:rPr>
      </w:pPr>
      <w:r w:rsidRPr="00054323">
        <w:rPr>
          <w:rStyle w:val="TemporaryLaw"/>
          <w:szCs w:val="16"/>
        </w:rPr>
        <w:t>Poison control centers funding</w:t>
      </w:r>
      <w:r w:rsidRPr="00054323">
        <w:rPr>
          <w:rStyle w:val="TemporaryLaw"/>
          <w:szCs w:val="16"/>
        </w:rPr>
        <w:tab/>
        <w:t>990,000</w:t>
      </w:r>
    </w:p>
    <w:p w14:paraId="20ACC1BD" w14:textId="77777777" w:rsidR="00054323" w:rsidRDefault="00EE578E" w:rsidP="00A8030C">
      <w:pPr>
        <w:tabs>
          <w:tab w:val="right" w:pos="7020"/>
          <w:tab w:val="right" w:pos="8928"/>
        </w:tabs>
        <w:ind w:left="1195"/>
        <w:rPr>
          <w:rStyle w:val="TemporaryLaw"/>
          <w:szCs w:val="16"/>
        </w:rPr>
      </w:pPr>
      <w:r w:rsidRPr="00054323">
        <w:rPr>
          <w:rStyle w:val="TemporaryLaw"/>
          <w:szCs w:val="16"/>
        </w:rPr>
        <w:t>Renal dental care and nutrition</w:t>
      </w:r>
    </w:p>
    <w:p w14:paraId="40EC882A" w14:textId="77777777" w:rsidR="00054323" w:rsidRDefault="00EE578E" w:rsidP="00A8030C">
      <w:pPr>
        <w:tabs>
          <w:tab w:val="right" w:pos="7020"/>
          <w:tab w:val="right" w:pos="8928"/>
        </w:tabs>
        <w:ind w:left="1195"/>
        <w:rPr>
          <w:rStyle w:val="TemporaryLaw"/>
          <w:szCs w:val="16"/>
        </w:rPr>
      </w:pPr>
      <w:r w:rsidRPr="00054323">
        <w:rPr>
          <w:rStyle w:val="TemporaryLaw"/>
          <w:szCs w:val="16"/>
        </w:rPr>
        <w:t>   supplements</w:t>
      </w:r>
      <w:r w:rsidRPr="00054323">
        <w:rPr>
          <w:rStyle w:val="TemporaryLaw"/>
          <w:szCs w:val="16"/>
        </w:rPr>
        <w:tab/>
        <w:t>300,000</w:t>
      </w:r>
    </w:p>
    <w:p w14:paraId="58856211" w14:textId="77777777" w:rsidR="00054323" w:rsidRDefault="00EE578E" w:rsidP="00A8030C">
      <w:pPr>
        <w:tabs>
          <w:tab w:val="right" w:pos="7020"/>
          <w:tab w:val="right" w:pos="8928"/>
        </w:tabs>
        <w:ind w:left="1195"/>
        <w:rPr>
          <w:rStyle w:val="TemporaryLaw"/>
          <w:szCs w:val="16"/>
        </w:rPr>
      </w:pPr>
      <w:r w:rsidRPr="00054323">
        <w:rPr>
          <w:rStyle w:val="TemporaryLaw"/>
          <w:szCs w:val="16"/>
        </w:rPr>
        <w:t>Renal transplant drugs</w:t>
      </w:r>
      <w:r w:rsidRPr="00054323">
        <w:rPr>
          <w:rStyle w:val="TemporaryLaw"/>
          <w:szCs w:val="16"/>
        </w:rPr>
        <w:tab/>
        <w:t>183,000</w:t>
      </w:r>
    </w:p>
    <w:p w14:paraId="51EB9EF8" w14:textId="77777777" w:rsidR="00054323" w:rsidRDefault="00EE578E" w:rsidP="00580170">
      <w:pPr>
        <w:pStyle w:val="BodyTextIndent"/>
        <w:tabs>
          <w:tab w:val="right" w:pos="7020"/>
        </w:tabs>
        <w:rPr>
          <w:rStyle w:val="TemporaryLaw"/>
          <w:szCs w:val="16"/>
          <w:u w:val="single"/>
        </w:rPr>
      </w:pPr>
      <w:r w:rsidRPr="00054323">
        <w:rPr>
          <w:rStyle w:val="TemporaryLaw"/>
          <w:szCs w:val="16"/>
          <w:u w:val="single"/>
        </w:rPr>
        <w:t>Arizona state hospital</w:t>
      </w:r>
    </w:p>
    <w:p w14:paraId="0FD1CEBE" w14:textId="77777777" w:rsidR="00054323" w:rsidRDefault="00EE578E" w:rsidP="00580170">
      <w:pPr>
        <w:widowControl/>
        <w:tabs>
          <w:tab w:val="right" w:pos="7020"/>
          <w:tab w:val="right" w:pos="8928"/>
        </w:tabs>
        <w:ind w:left="1200"/>
        <w:rPr>
          <w:rStyle w:val="TemporaryLaw"/>
          <w:szCs w:val="16"/>
        </w:rPr>
      </w:pPr>
      <w:r w:rsidRPr="00054323">
        <w:rPr>
          <w:rStyle w:val="TemporaryLaw"/>
          <w:szCs w:val="16"/>
        </w:rPr>
        <w:t xml:space="preserve">Arizona state hospital — </w:t>
      </w:r>
    </w:p>
    <w:p w14:paraId="187379EA" w14:textId="77777777" w:rsidR="00054323" w:rsidRDefault="00EE578E" w:rsidP="00580170">
      <w:pPr>
        <w:widowControl/>
        <w:tabs>
          <w:tab w:val="left" w:pos="3833"/>
          <w:tab w:val="right" w:pos="7020"/>
          <w:tab w:val="right" w:pos="8928"/>
        </w:tabs>
        <w:ind w:left="1200"/>
        <w:rPr>
          <w:rStyle w:val="TemporaryLaw"/>
          <w:szCs w:val="16"/>
        </w:rPr>
      </w:pPr>
      <w:r w:rsidRPr="00054323">
        <w:rPr>
          <w:rStyle w:val="TemporaryLaw"/>
          <w:szCs w:val="16"/>
        </w:rPr>
        <w:t>   operating</w:t>
      </w:r>
      <w:r w:rsidRPr="00054323">
        <w:rPr>
          <w:rStyle w:val="TemporaryLaw"/>
          <w:szCs w:val="16"/>
        </w:rPr>
        <w:tab/>
      </w:r>
      <w:r w:rsidRPr="00054323">
        <w:rPr>
          <w:rStyle w:val="TemporaryLaw"/>
          <w:szCs w:val="16"/>
        </w:rPr>
        <w:tab/>
        <w:t>81,064,100</w:t>
      </w:r>
    </w:p>
    <w:p w14:paraId="5102E881"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 xml:space="preserve">Arizona state hospital — </w:t>
      </w:r>
    </w:p>
    <w:p w14:paraId="17D1CB52"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   restoration to competency</w:t>
      </w:r>
      <w:r w:rsidRPr="00054323">
        <w:rPr>
          <w:rStyle w:val="TemporaryLaw"/>
          <w:szCs w:val="16"/>
        </w:rPr>
        <w:tab/>
        <w:t>900,000</w:t>
      </w:r>
    </w:p>
    <w:p w14:paraId="35EE3BC1"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 xml:space="preserve">Arizona state hospital — </w:t>
      </w:r>
    </w:p>
    <w:p w14:paraId="68742620"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   sexually violent persons</w:t>
      </w:r>
      <w:r w:rsidRPr="00054323">
        <w:rPr>
          <w:rStyle w:val="TemporaryLaw"/>
          <w:szCs w:val="16"/>
        </w:rPr>
        <w:tab/>
      </w:r>
      <w:r w:rsidRPr="00054323">
        <w:rPr>
          <w:rStyle w:val="TemporaryLaw"/>
          <w:szCs w:val="16"/>
          <w:u w:val="single"/>
        </w:rPr>
        <w:t>  12,851,200</w:t>
      </w:r>
    </w:p>
    <w:p w14:paraId="2EA6D27D" w14:textId="77777777" w:rsidR="00054323" w:rsidRDefault="00EE578E" w:rsidP="00580170">
      <w:pPr>
        <w:widowControl/>
        <w:tabs>
          <w:tab w:val="right" w:pos="7020"/>
          <w:tab w:val="right" w:pos="8928"/>
        </w:tabs>
        <w:ind w:left="1200" w:hanging="1200"/>
        <w:rPr>
          <w:rStyle w:val="TemporaryLaw"/>
          <w:szCs w:val="16"/>
        </w:rPr>
      </w:pPr>
      <w:r w:rsidRPr="00054323">
        <w:rPr>
          <w:rStyle w:val="TemporaryLaw"/>
          <w:szCs w:val="16"/>
        </w:rPr>
        <w:t>Total appropriation — department of</w:t>
      </w:r>
      <w:r w:rsidRPr="00054323">
        <w:rPr>
          <w:rStyle w:val="TemporaryLaw"/>
          <w:szCs w:val="16"/>
        </w:rPr>
        <w:tab/>
      </w:r>
    </w:p>
    <w:p w14:paraId="192EDFEA" w14:textId="77777777" w:rsidR="00054323" w:rsidRDefault="00EE578E" w:rsidP="00A8030C">
      <w:pPr>
        <w:tabs>
          <w:tab w:val="right" w:pos="7020"/>
          <w:tab w:val="right" w:pos="8928"/>
        </w:tabs>
        <w:ind w:left="1200"/>
        <w:rPr>
          <w:rStyle w:val="TemporaryLaw"/>
          <w:szCs w:val="16"/>
        </w:rPr>
      </w:pPr>
      <w:r w:rsidRPr="00054323">
        <w:rPr>
          <w:rStyle w:val="TemporaryLaw"/>
          <w:szCs w:val="16"/>
        </w:rPr>
        <w:t>health services</w:t>
      </w:r>
      <w:r w:rsidRPr="00054323">
        <w:rPr>
          <w:rStyle w:val="TemporaryLaw"/>
          <w:szCs w:val="16"/>
        </w:rPr>
        <w:tab/>
        <w:t>$</w:t>
      </w:r>
      <w:r w:rsidRPr="00054323">
        <w:rPr>
          <w:rStyle w:val="TemporaryLaw"/>
          <w:rFonts w:eastAsiaTheme="majorEastAsia"/>
        </w:rPr>
        <w:t>200,195,900</w:t>
      </w:r>
    </w:p>
    <w:p w14:paraId="54FEA656"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r w:rsidRPr="00054323">
        <w:rPr>
          <w:rStyle w:val="TemporaryLaw"/>
          <w:szCs w:val="16"/>
        </w:rPr>
        <w:tab/>
      </w:r>
    </w:p>
    <w:p w14:paraId="5F0992DD"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w:t>
      </w:r>
      <w:r w:rsidRPr="00054323">
        <w:rPr>
          <w:rStyle w:val="TemporaryLaw"/>
          <w:rFonts w:eastAsiaTheme="majorEastAsia"/>
        </w:rPr>
        <w:t>126,631,700</w:t>
      </w:r>
    </w:p>
    <w:p w14:paraId="6E12B291"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state hospital fund</w:t>
      </w:r>
      <w:r w:rsidRPr="00054323">
        <w:rPr>
          <w:rStyle w:val="TemporaryLaw"/>
          <w:szCs w:val="16"/>
        </w:rPr>
        <w:tab/>
        <w:t>3,395,700</w:t>
      </w:r>
    </w:p>
    <w:p w14:paraId="23833FE3"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state hospital land fund</w:t>
      </w:r>
      <w:r w:rsidRPr="00054323">
        <w:rPr>
          <w:rStyle w:val="TemporaryLaw"/>
          <w:szCs w:val="16"/>
        </w:rPr>
        <w:tab/>
        <w:t>1,596,600</w:t>
      </w:r>
    </w:p>
    <w:p w14:paraId="372A0FF3" w14:textId="77777777" w:rsidR="00054323" w:rsidRDefault="00EE578E" w:rsidP="00A8030C">
      <w:pPr>
        <w:tabs>
          <w:tab w:val="right" w:pos="7020"/>
          <w:tab w:val="right" w:pos="8928"/>
        </w:tabs>
        <w:ind w:left="1195"/>
        <w:rPr>
          <w:rStyle w:val="TemporaryLaw"/>
          <w:szCs w:val="16"/>
        </w:rPr>
      </w:pPr>
      <w:r w:rsidRPr="00054323">
        <w:rPr>
          <w:rStyle w:val="TemporaryLaw"/>
          <w:szCs w:val="16"/>
        </w:rPr>
        <w:t>Child fatality review fund</w:t>
      </w:r>
      <w:r w:rsidRPr="00054323">
        <w:rPr>
          <w:rStyle w:val="TemporaryLaw"/>
          <w:szCs w:val="16"/>
        </w:rPr>
        <w:tab/>
        <w:t>196,500</w:t>
      </w:r>
    </w:p>
    <w:p w14:paraId="5A83C76E" w14:textId="77777777" w:rsidR="00054323" w:rsidRDefault="00EE578E" w:rsidP="00A8030C">
      <w:pPr>
        <w:tabs>
          <w:tab w:val="right" w:pos="7020"/>
          <w:tab w:val="right" w:pos="8928"/>
        </w:tabs>
        <w:ind w:left="1195"/>
        <w:rPr>
          <w:rStyle w:val="TemporaryLaw"/>
          <w:szCs w:val="16"/>
        </w:rPr>
      </w:pPr>
      <w:r w:rsidRPr="00054323">
        <w:rPr>
          <w:rStyle w:val="TemporaryLaw"/>
          <w:szCs w:val="16"/>
        </w:rPr>
        <w:t>Disease control research fund</w:t>
      </w:r>
      <w:r w:rsidRPr="00054323">
        <w:rPr>
          <w:rStyle w:val="TemporaryLaw"/>
          <w:szCs w:val="16"/>
        </w:rPr>
        <w:tab/>
        <w:t>1,000,000</w:t>
      </w:r>
    </w:p>
    <w:p w14:paraId="26FE45AD" w14:textId="77777777" w:rsidR="00054323" w:rsidRDefault="00EE578E" w:rsidP="00A8030C">
      <w:pPr>
        <w:tabs>
          <w:tab w:val="right" w:pos="7020"/>
          <w:tab w:val="right" w:pos="8928"/>
        </w:tabs>
        <w:ind w:left="1200"/>
        <w:rPr>
          <w:rStyle w:val="TemporaryLaw"/>
          <w:szCs w:val="16"/>
        </w:rPr>
      </w:pPr>
      <w:r w:rsidRPr="00054323">
        <w:rPr>
          <w:rStyle w:val="TemporaryLaw"/>
          <w:szCs w:val="16"/>
        </w:rPr>
        <w:t>DHS indirect cost fund</w:t>
      </w:r>
      <w:r w:rsidRPr="00054323">
        <w:rPr>
          <w:rStyle w:val="TemporaryLaw"/>
          <w:szCs w:val="16"/>
        </w:rPr>
        <w:tab/>
        <w:t>13,318,300</w:t>
      </w:r>
    </w:p>
    <w:p w14:paraId="0975E0CA" w14:textId="77777777" w:rsidR="00054323" w:rsidRDefault="00EE578E" w:rsidP="00A8030C">
      <w:pPr>
        <w:tabs>
          <w:tab w:val="right" w:pos="7020"/>
          <w:tab w:val="right" w:pos="8928"/>
        </w:tabs>
        <w:ind w:left="1200"/>
        <w:rPr>
          <w:rStyle w:val="TemporaryLaw"/>
          <w:szCs w:val="16"/>
        </w:rPr>
      </w:pPr>
      <w:r w:rsidRPr="00054323">
        <w:rPr>
          <w:rStyle w:val="TemporaryLaw"/>
          <w:szCs w:val="16"/>
        </w:rPr>
        <w:t>Emergency medical services</w:t>
      </w:r>
    </w:p>
    <w:p w14:paraId="6D111267" w14:textId="77777777" w:rsidR="00054323" w:rsidRDefault="00EE578E" w:rsidP="00A8030C">
      <w:pPr>
        <w:tabs>
          <w:tab w:val="right" w:pos="7020"/>
          <w:tab w:val="right" w:pos="8928"/>
        </w:tabs>
        <w:ind w:left="1200"/>
        <w:rPr>
          <w:rStyle w:val="TemporaryLaw"/>
          <w:szCs w:val="16"/>
        </w:rPr>
      </w:pPr>
      <w:r w:rsidRPr="00054323">
        <w:rPr>
          <w:rStyle w:val="TemporaryLaw"/>
          <w:szCs w:val="16"/>
        </w:rPr>
        <w:t>   operating fund</w:t>
      </w:r>
      <w:r w:rsidRPr="00054323">
        <w:rPr>
          <w:rStyle w:val="TemporaryLaw"/>
          <w:szCs w:val="16"/>
        </w:rPr>
        <w:tab/>
        <w:t>4,260,700</w:t>
      </w:r>
    </w:p>
    <w:p w14:paraId="575F1D9C" w14:textId="77777777" w:rsidR="00054323" w:rsidRDefault="00EE578E" w:rsidP="00A8030C">
      <w:pPr>
        <w:tabs>
          <w:tab w:val="right" w:pos="7020"/>
          <w:tab w:val="right" w:pos="8928"/>
        </w:tabs>
        <w:ind w:left="1195"/>
        <w:rPr>
          <w:rStyle w:val="TemporaryLaw"/>
          <w:szCs w:val="16"/>
        </w:rPr>
      </w:pPr>
      <w:r w:rsidRPr="00054323">
        <w:rPr>
          <w:rStyle w:val="TemporaryLaw"/>
          <w:szCs w:val="16"/>
        </w:rPr>
        <w:t>Environmental laboratory licensure</w:t>
      </w:r>
    </w:p>
    <w:p w14:paraId="514938BB" w14:textId="77777777" w:rsidR="00054323" w:rsidRDefault="00EE578E" w:rsidP="00A8030C">
      <w:pPr>
        <w:tabs>
          <w:tab w:val="right" w:pos="7020"/>
          <w:tab w:val="right" w:pos="8928"/>
        </w:tabs>
        <w:ind w:left="1195"/>
        <w:rPr>
          <w:rStyle w:val="TemporaryLaw"/>
          <w:szCs w:val="16"/>
        </w:rPr>
      </w:pPr>
      <w:r w:rsidRPr="00054323">
        <w:rPr>
          <w:rStyle w:val="TemporaryLaw"/>
          <w:szCs w:val="16"/>
        </w:rPr>
        <w:t>   revolving fund</w:t>
      </w:r>
      <w:r w:rsidRPr="00054323">
        <w:rPr>
          <w:rStyle w:val="TemporaryLaw"/>
          <w:szCs w:val="16"/>
        </w:rPr>
        <w:tab/>
        <w:t>1,008,400</w:t>
      </w:r>
    </w:p>
    <w:p w14:paraId="321242B1" w14:textId="77777777" w:rsidR="00054323" w:rsidRDefault="00EE578E" w:rsidP="00A8030C">
      <w:pPr>
        <w:tabs>
          <w:tab w:val="right" w:pos="7020"/>
          <w:tab w:val="right" w:pos="8928"/>
        </w:tabs>
        <w:ind w:left="1195"/>
        <w:rPr>
          <w:rStyle w:val="TemporaryLaw"/>
          <w:szCs w:val="16"/>
        </w:rPr>
      </w:pPr>
      <w:r w:rsidRPr="00054323">
        <w:rPr>
          <w:rStyle w:val="TemporaryLaw"/>
          <w:szCs w:val="16"/>
        </w:rPr>
        <w:t>Federal child care and development</w:t>
      </w:r>
    </w:p>
    <w:p w14:paraId="560C9E27" w14:textId="77777777" w:rsidR="00054323" w:rsidRDefault="00EE578E" w:rsidP="00A8030C">
      <w:pPr>
        <w:tabs>
          <w:tab w:val="right" w:pos="7020"/>
          <w:tab w:val="right" w:pos="8928"/>
        </w:tabs>
        <w:ind w:left="1200"/>
        <w:rPr>
          <w:rStyle w:val="TemporaryLaw"/>
          <w:szCs w:val="16"/>
        </w:rPr>
      </w:pPr>
      <w:r w:rsidRPr="00054323">
        <w:rPr>
          <w:rStyle w:val="TemporaryLaw"/>
          <w:szCs w:val="16"/>
        </w:rPr>
        <w:t>   fund block grant</w:t>
      </w:r>
      <w:r w:rsidRPr="00054323">
        <w:rPr>
          <w:rStyle w:val="TemporaryLaw"/>
          <w:szCs w:val="16"/>
        </w:rPr>
        <w:tab/>
        <w:t>1,011,300</w:t>
      </w:r>
    </w:p>
    <w:p w14:paraId="7AD32652" w14:textId="77777777" w:rsidR="00054323" w:rsidRDefault="00EE578E" w:rsidP="00A8030C">
      <w:pPr>
        <w:tabs>
          <w:tab w:val="right" w:pos="7020"/>
          <w:tab w:val="right" w:pos="8928"/>
        </w:tabs>
        <w:ind w:left="1195"/>
        <w:rPr>
          <w:rStyle w:val="TemporaryLaw"/>
          <w:szCs w:val="16"/>
        </w:rPr>
      </w:pPr>
      <w:r w:rsidRPr="00054323">
        <w:rPr>
          <w:rStyle w:val="TemporaryLaw"/>
          <w:szCs w:val="16"/>
        </w:rPr>
        <w:t>Health services licensing fund</w:t>
      </w:r>
      <w:r w:rsidRPr="00054323">
        <w:rPr>
          <w:rStyle w:val="TemporaryLaw"/>
          <w:szCs w:val="16"/>
        </w:rPr>
        <w:tab/>
        <w:t>23,336,400</w:t>
      </w:r>
    </w:p>
    <w:p w14:paraId="6287CC27" w14:textId="77777777" w:rsidR="00054323" w:rsidRDefault="00EE578E" w:rsidP="00A8030C">
      <w:pPr>
        <w:tabs>
          <w:tab w:val="right" w:pos="7020"/>
          <w:tab w:val="right" w:pos="8928"/>
        </w:tabs>
        <w:ind w:left="1195"/>
        <w:rPr>
          <w:rStyle w:val="TemporaryLaw"/>
          <w:szCs w:val="16"/>
        </w:rPr>
      </w:pPr>
      <w:r w:rsidRPr="00054323">
        <w:rPr>
          <w:rStyle w:val="TemporaryLaw"/>
          <w:szCs w:val="16"/>
        </w:rPr>
        <w:t>Health services lottery monies fund</w:t>
      </w:r>
      <w:r w:rsidRPr="00054323">
        <w:rPr>
          <w:rStyle w:val="TemporaryLaw"/>
          <w:szCs w:val="16"/>
        </w:rPr>
        <w:tab/>
        <w:t>2,000,000</w:t>
      </w:r>
    </w:p>
    <w:p w14:paraId="0B1A01E9" w14:textId="77777777" w:rsidR="00054323" w:rsidRDefault="00EE578E" w:rsidP="00A8030C">
      <w:pPr>
        <w:tabs>
          <w:tab w:val="right" w:pos="7020"/>
          <w:tab w:val="right" w:pos="8928"/>
        </w:tabs>
        <w:ind w:left="1200"/>
        <w:rPr>
          <w:rStyle w:val="TemporaryLaw"/>
          <w:szCs w:val="16"/>
        </w:rPr>
      </w:pPr>
      <w:r w:rsidRPr="00054323">
        <w:rPr>
          <w:rStyle w:val="TemporaryLaw"/>
          <w:szCs w:val="16"/>
        </w:rPr>
        <w:t>Newborn screening program fund</w:t>
      </w:r>
      <w:r w:rsidRPr="00054323">
        <w:rPr>
          <w:rStyle w:val="TemporaryLaw"/>
          <w:szCs w:val="16"/>
        </w:rPr>
        <w:tab/>
        <w:t>15,608,300</w:t>
      </w:r>
    </w:p>
    <w:p w14:paraId="33D49EA3" w14:textId="77777777" w:rsidR="00054323" w:rsidRDefault="00EE578E" w:rsidP="00A8030C">
      <w:pPr>
        <w:tabs>
          <w:tab w:val="right" w:pos="7020"/>
          <w:tab w:val="right" w:pos="8928"/>
        </w:tabs>
        <w:ind w:left="1195"/>
        <w:rPr>
          <w:rStyle w:val="TemporaryLaw"/>
          <w:szCs w:val="16"/>
        </w:rPr>
      </w:pPr>
      <w:r w:rsidRPr="00054323">
        <w:rPr>
          <w:rStyle w:val="TemporaryLaw"/>
          <w:szCs w:val="16"/>
        </w:rPr>
        <w:t>Nursing care institution resident</w:t>
      </w:r>
      <w:r w:rsidRPr="00054323">
        <w:rPr>
          <w:rStyle w:val="TemporaryLaw"/>
          <w:szCs w:val="16"/>
        </w:rPr>
        <w:tab/>
      </w:r>
    </w:p>
    <w:p w14:paraId="09E5645A" w14:textId="77777777" w:rsidR="00054323" w:rsidRDefault="00EE578E" w:rsidP="00A8030C">
      <w:pPr>
        <w:tabs>
          <w:tab w:val="right" w:pos="7020"/>
          <w:tab w:val="right" w:pos="8928"/>
        </w:tabs>
        <w:ind w:left="1195"/>
        <w:rPr>
          <w:rStyle w:val="TemporaryLaw"/>
          <w:szCs w:val="16"/>
        </w:rPr>
      </w:pPr>
      <w:r w:rsidRPr="00054323">
        <w:rPr>
          <w:rStyle w:val="TemporaryLaw"/>
          <w:szCs w:val="16"/>
        </w:rPr>
        <w:t>   protection revolving fund</w:t>
      </w:r>
      <w:r w:rsidRPr="00054323">
        <w:rPr>
          <w:rStyle w:val="TemporaryLaw"/>
          <w:szCs w:val="16"/>
        </w:rPr>
        <w:tab/>
        <w:t>238,200</w:t>
      </w:r>
    </w:p>
    <w:p w14:paraId="13025985"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Tobacco tax and health care </w:t>
      </w:r>
    </w:p>
    <w:p w14:paraId="60A336F2"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  fund - health research account</w:t>
      </w:r>
      <w:r w:rsidRPr="00054323">
        <w:rPr>
          <w:rStyle w:val="TemporaryLaw"/>
          <w:szCs w:val="16"/>
        </w:rPr>
        <w:tab/>
        <w:t>2,000,000</w:t>
      </w:r>
    </w:p>
    <w:p w14:paraId="7351FEBE"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Tobacco tax and health care</w:t>
      </w:r>
    </w:p>
    <w:p w14:paraId="3592F65F"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   fund — medically needy account</w:t>
      </w:r>
      <w:r w:rsidRPr="00054323">
        <w:rPr>
          <w:rStyle w:val="TemporaryLaw"/>
          <w:szCs w:val="16"/>
        </w:rPr>
        <w:tab/>
        <w:t>700,000</w:t>
      </w:r>
    </w:p>
    <w:p w14:paraId="12C097AC" w14:textId="77777777" w:rsidR="00054323" w:rsidRDefault="00EE578E" w:rsidP="00580170">
      <w:pPr>
        <w:widowControl/>
        <w:tabs>
          <w:tab w:val="right" w:pos="7020"/>
          <w:tab w:val="right" w:pos="8928"/>
        </w:tabs>
        <w:ind w:left="1195"/>
        <w:rPr>
          <w:rStyle w:val="TemporaryLaw"/>
          <w:szCs w:val="16"/>
        </w:rPr>
      </w:pPr>
      <w:r w:rsidRPr="00054323">
        <w:rPr>
          <w:rStyle w:val="TemporaryLaw"/>
          <w:szCs w:val="16"/>
        </w:rPr>
        <w:t>Vital records electronic systems</w:t>
      </w:r>
    </w:p>
    <w:p w14:paraId="4214F90B"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   fund </w:t>
      </w:r>
      <w:r w:rsidRPr="00054323">
        <w:rPr>
          <w:rStyle w:val="TemporaryLaw"/>
          <w:szCs w:val="16"/>
        </w:rPr>
        <w:tab/>
        <w:t>3,893,800</w:t>
      </w:r>
    </w:p>
    <w:p w14:paraId="3DDF18A0" w14:textId="77777777" w:rsidR="00054323" w:rsidRDefault="00EE578E" w:rsidP="001E0748">
      <w:pPr>
        <w:pStyle w:val="P06-00"/>
        <w:keepNext/>
        <w:keepLines/>
        <w:rPr>
          <w:rStyle w:val="TemporaryLaw"/>
          <w:szCs w:val="16"/>
          <w:u w:val="single"/>
        </w:rPr>
      </w:pPr>
      <w:r w:rsidRPr="00054323">
        <w:rPr>
          <w:rStyle w:val="TemporaryLaw"/>
          <w:szCs w:val="16"/>
          <w:u w:val="single"/>
        </w:rPr>
        <w:t>Public health/family health</w:t>
      </w:r>
    </w:p>
    <w:p w14:paraId="1F9E1637" w14:textId="77777777" w:rsidR="00054323" w:rsidRDefault="00EE578E" w:rsidP="001E0748">
      <w:pPr>
        <w:pStyle w:val="P06-00"/>
        <w:keepNext/>
        <w:keepLines/>
        <w:rPr>
          <w:rStyle w:val="TemporaryLaw"/>
          <w:szCs w:val="16"/>
        </w:rPr>
      </w:pPr>
      <w:r w:rsidRPr="00054323">
        <w:rPr>
          <w:rStyle w:val="TemporaryLaw"/>
          <w:szCs w:val="16"/>
        </w:rPr>
        <w:t>Of the amount appropriated for the operating lump sum, $100,000 shall be used for a suicide prevention coordinator to assist school districts and charter schools in suicide prevention efforts.  On or before September 1, 2026, the department of health services, in consultation with the department of education, shall report to the governor, the president of the senate, the speaker of the house of representatives, the director of the joint legislative budget committee and the director of the governor's office of strategic planning and budgeting on the suicide prevention coordinator's accomplishments in fiscal year 2025-2026.</w:t>
      </w:r>
    </w:p>
    <w:p w14:paraId="03B18C97" w14:textId="77777777" w:rsidR="00054323" w:rsidRDefault="00EE578E" w:rsidP="00A8030C">
      <w:pPr>
        <w:pStyle w:val="P06-00"/>
        <w:rPr>
          <w:rStyle w:val="TemporaryLaw"/>
          <w:szCs w:val="16"/>
        </w:rPr>
      </w:pPr>
      <w:r w:rsidRPr="00054323">
        <w:rPr>
          <w:rStyle w:val="TemporaryLaw"/>
          <w:szCs w:val="16"/>
        </w:rPr>
        <w:t>The department of health services may use up to four percent of the amount appropriated for nonrenal disease management for the administrative costs to implement the program.</w:t>
      </w:r>
    </w:p>
    <w:p w14:paraId="23B143FC" w14:textId="77777777" w:rsidR="00054323" w:rsidRDefault="00EE578E" w:rsidP="00A8030C">
      <w:pPr>
        <w:pStyle w:val="P06-00"/>
        <w:rPr>
          <w:rStyle w:val="TemporaryLaw"/>
          <w:szCs w:val="16"/>
        </w:rPr>
      </w:pPr>
      <w:r w:rsidRPr="00054323">
        <w:rPr>
          <w:rStyle w:val="TemporaryLaw"/>
          <w:szCs w:val="16"/>
        </w:rPr>
        <w:t xml:space="preserve">The department of health services shall distribute monies appropriated for the biomedical research support line item to a nonprofit medical research institute headquartered in this state that specializes in biomedical research focusing on applying genomic technologies and sequencing to clinical care, that has served as a resource to this state to conduct molecular epidemiologic analyses to assist with disease outbreak investigations and that collaborates with universities, hospitals and health science research centers and other public and private bioscience and related industries in this state.  The recipient of these monies shall commission an audit of the expenditure of these monies and shall submit a copy of the audit to the department of health services on or before February 1, 2027. </w:t>
      </w:r>
    </w:p>
    <w:p w14:paraId="5E916CBE"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The department of health services shall distribute monies appropriated for Alzheimer's disease research through a grant to a charitable organization that is qualified under section 501(c)(3) of the internal revenue code and that meets the following criteria:</w:t>
      </w:r>
    </w:p>
    <w:p w14:paraId="4F1525A0"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1.  Is headquartered in this state.</w:t>
      </w:r>
    </w:p>
    <w:p w14:paraId="3E93009C"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2.  Has been operating in this state for at least the last ten years.</w:t>
      </w:r>
    </w:p>
    <w:p w14:paraId="7E8499F3"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3.  Has participating member institutions that work together to end Alzheimer's disease within a statewide collaborative model by using their complementary strengths in brain imaging, computer science, genomics, basic and cognitive neurosciences and clinical and neuropathology research.</w:t>
      </w:r>
    </w:p>
    <w:p w14:paraId="34E297CB"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4.  Has participating member institutions that educate residents of this state about Alzheimer's disease, research progress and resources to help patients, families and professionals manage the disease.</w:t>
      </w:r>
    </w:p>
    <w:p w14:paraId="5B9FED24"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The terms of the grant made to the charitable organization may not impose any requirements that were not imposed in prior grant agreements entered into between the department of health services and the charitable organization.</w:t>
      </w:r>
    </w:p>
    <w:p w14:paraId="7DC20AB1" w14:textId="77777777" w:rsidR="00054323" w:rsidRDefault="00EE578E" w:rsidP="00A8030C">
      <w:pPr>
        <w:pStyle w:val="P06-00"/>
        <w:rPr>
          <w:rStyle w:val="TemporaryLaw"/>
          <w:rFonts w:eastAsiaTheme="majorEastAsia"/>
        </w:rPr>
      </w:pPr>
      <w:r w:rsidRPr="00054323">
        <w:rPr>
          <w:rStyle w:val="TemporaryLaw"/>
          <w:rFonts w:eastAsiaTheme="majorEastAsia"/>
        </w:rPr>
        <w:t>The department of health services shall distribute the monies appropriated for fiscal year 2025-2026 for the dementia awareness campaign line item to a nonprofit organization to implement a public education campaign to increase awareness of Alzheimer's disease and dementia in rural and underserved urban areas in this state.  The nonprofit organization that receives monies pursuant to this subsection must do all of the following:</w:t>
      </w:r>
    </w:p>
    <w:p w14:paraId="4AB9F302" w14:textId="77777777" w:rsidR="00054323" w:rsidRDefault="00EE578E" w:rsidP="00A8030C">
      <w:pPr>
        <w:pStyle w:val="P06-00"/>
        <w:rPr>
          <w:rStyle w:val="TemporaryLaw"/>
          <w:rFonts w:eastAsiaTheme="majorEastAsia"/>
        </w:rPr>
      </w:pPr>
      <w:r w:rsidRPr="00054323">
        <w:rPr>
          <w:rStyle w:val="TemporaryLaw"/>
          <w:rFonts w:eastAsiaTheme="majorEastAsia"/>
        </w:rPr>
        <w:t>1.  Demonstrate expertise in memory loss, dementia and Alzheimer's disease.</w:t>
      </w:r>
    </w:p>
    <w:p w14:paraId="22EE911E" w14:textId="77777777" w:rsidR="00054323" w:rsidRDefault="00EE578E" w:rsidP="00A8030C">
      <w:pPr>
        <w:pStyle w:val="P06-00"/>
        <w:rPr>
          <w:rStyle w:val="TemporaryLaw"/>
          <w:rFonts w:eastAsiaTheme="majorEastAsia"/>
        </w:rPr>
      </w:pPr>
      <w:r w:rsidRPr="00054323">
        <w:rPr>
          <w:rStyle w:val="TemporaryLaw"/>
          <w:rFonts w:eastAsiaTheme="majorEastAsia"/>
        </w:rPr>
        <w:t>2.  Host a toll-free hotline that is available twenty-four hours a day, seven days a week, with interpreter services if needed, and that is staffed by master's level consultants to provide education on Alzheimer's disease signs and symptoms, decision-making support, dementia crisis assistance, treatment options and referrals to local community resources.</w:t>
      </w:r>
    </w:p>
    <w:p w14:paraId="3F8724FB" w14:textId="77777777" w:rsidR="00054323" w:rsidRDefault="00EE578E" w:rsidP="00A8030C">
      <w:pPr>
        <w:pStyle w:val="P06-00"/>
        <w:rPr>
          <w:rStyle w:val="TemporaryLaw"/>
          <w:rFonts w:eastAsiaTheme="majorEastAsia"/>
        </w:rPr>
      </w:pPr>
      <w:r w:rsidRPr="00054323">
        <w:rPr>
          <w:rStyle w:val="TemporaryLaw"/>
          <w:rFonts w:eastAsiaTheme="majorEastAsia"/>
        </w:rPr>
        <w:t>3.  Provide care and support for those affected by Alzheimer's disease and other dementias.</w:t>
      </w:r>
    </w:p>
    <w:p w14:paraId="7CA817C1" w14:textId="77777777" w:rsidR="00054323" w:rsidRDefault="00EE578E" w:rsidP="00A8030C">
      <w:pPr>
        <w:pStyle w:val="P06-00"/>
        <w:rPr>
          <w:rStyle w:val="TemporaryLaw"/>
          <w:rFonts w:eastAsiaTheme="majorEastAsia"/>
        </w:rPr>
      </w:pPr>
      <w:r w:rsidRPr="00054323">
        <w:rPr>
          <w:rStyle w:val="TemporaryLaw"/>
          <w:rFonts w:eastAsiaTheme="majorEastAsia"/>
        </w:rPr>
        <w:t>4.  Demonstrate experience in marketing and public awareness campaigns.</w:t>
      </w:r>
    </w:p>
    <w:p w14:paraId="52D27172" w14:textId="77777777" w:rsidR="00054323" w:rsidRDefault="00EE578E" w:rsidP="00A8030C">
      <w:pPr>
        <w:pStyle w:val="P06-00"/>
        <w:rPr>
          <w:rStyle w:val="TemporaryLaw"/>
          <w:rFonts w:eastAsiaTheme="majorEastAsia"/>
        </w:rPr>
      </w:pPr>
      <w:r w:rsidRPr="00054323">
        <w:rPr>
          <w:rStyle w:val="TemporaryLaw"/>
          <w:rFonts w:eastAsiaTheme="majorEastAsia"/>
        </w:rPr>
        <w:t>On or before November 1, 2026, the department of health services shall submit a report regarding the impact of the public awareness campaign to the governor, the president of the senate and the speaker of the house of representatives. The department shall submit a copy of the report to the secretary of state.</w:t>
      </w:r>
    </w:p>
    <w:p w14:paraId="1DC410FF" w14:textId="77777777" w:rsidR="00054323" w:rsidRDefault="00EE578E" w:rsidP="00A8030C">
      <w:pPr>
        <w:pStyle w:val="P06-00"/>
        <w:rPr>
          <w:rStyle w:val="TemporaryLaw"/>
          <w:szCs w:val="16"/>
        </w:rPr>
      </w:pPr>
      <w:r w:rsidRPr="00054323">
        <w:rPr>
          <w:rStyle w:val="TemporaryLaw"/>
          <w:rFonts w:eastAsia="Letter Gothic-Drafting"/>
          <w:szCs w:val="16"/>
        </w:rPr>
        <w:t>The amount appropriated for the dementia awareness campaign line item is exempt from the provisions of section 35-190, Arizona Revised Statutes, relating to lapsing of appropriations, until June 30, 2027.</w:t>
      </w:r>
    </w:p>
    <w:p w14:paraId="1F03430C"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On or before December 31, 2025 and June 30, 2026, the department of health services shall submit to the governor, the speaker of the house of representatives and president of the senate a report that includes the following information:</w:t>
      </w:r>
    </w:p>
    <w:p w14:paraId="583CFFCA"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1.  An overview of the operations and technological capabilities of the health care directives registry.</w:t>
      </w:r>
    </w:p>
    <w:p w14:paraId="71D7127F"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2.  The total number of individual accounts.</w:t>
      </w:r>
    </w:p>
    <w:p w14:paraId="4DBAF4DF"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3.  The number of individual accounts created in the preceding six months.</w:t>
      </w:r>
    </w:p>
    <w:p w14:paraId="735AE0DB"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4.  The total number of document uploads.</w:t>
      </w:r>
    </w:p>
    <w:p w14:paraId="0F97CE26"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5.  The total number of document uploads in the preceding six months.</w:t>
      </w:r>
    </w:p>
    <w:p w14:paraId="2DD1C46D"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6.  The total subscriber organizations using the health care directives registry.</w:t>
      </w:r>
    </w:p>
    <w:p w14:paraId="5D8E6C0E"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7.  A description of the subscriber organizations using the health care directives registry in the preceding six months.</w:t>
      </w:r>
    </w:p>
    <w:p w14:paraId="5974851A"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8.  The total number of active health care directives registry users.</w:t>
      </w:r>
    </w:p>
    <w:p w14:paraId="6973FADB"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9.  The total number of participant searches.</w:t>
      </w:r>
    </w:p>
    <w:p w14:paraId="34C79771"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10.  The average time to process documents.</w:t>
      </w:r>
    </w:p>
    <w:p w14:paraId="53A221DB"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11.  An overview of the past growth in the health care directives registry year over year.</w:t>
      </w:r>
    </w:p>
    <w:p w14:paraId="3D3CC88C"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The department shall provide a copy of the health care directives registry reports to the secretary of state.</w:t>
      </w:r>
    </w:p>
    <w:p w14:paraId="27451C78"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The department of health services shall use the monies appropriated for the ibogaine clinical research grants line item to award a grant to conduct a certified clinical research study on the use of ibogaine for the treatment of neurological diseases. The department may award a grant only to an entity that satisfies all of the following:</w:t>
      </w:r>
    </w:p>
    <w:p w14:paraId="468200A5"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1.  Has a history of proven research and treatment of neurological diseases.</w:t>
      </w:r>
    </w:p>
    <w:p w14:paraId="61A1123B"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2.  Has a neurosurgery program with the requisite clinical and research facilities and that is staffed by professionals having expertise in the most challenging neurological and neurosurgical conditions.</w:t>
      </w:r>
    </w:p>
    <w:p w14:paraId="2E412D17"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3.  Has the ability to facilitate pioneering research and innovation in diagnosis and treatment of neurological conditions.</w:t>
      </w:r>
    </w:p>
    <w:p w14:paraId="5985B0AF" w14:textId="77777777" w:rsidR="00054323" w:rsidRDefault="00EE578E" w:rsidP="00A8030C">
      <w:pPr>
        <w:pStyle w:val="P06-00"/>
        <w:rPr>
          <w:rStyle w:val="TemporaryLaw"/>
          <w:szCs w:val="16"/>
        </w:rPr>
      </w:pPr>
      <w:r w:rsidRPr="00054323">
        <w:rPr>
          <w:rStyle w:val="TemporaryLaw"/>
          <w:szCs w:val="16"/>
        </w:rPr>
        <w:t>The amount appropriated for preventative health services for low</w:t>
      </w:r>
      <w:r w:rsidRPr="00054323">
        <w:rPr>
          <w:rStyle w:val="TemporaryLaw"/>
          <w:szCs w:val="16"/>
        </w:rPr>
        <w:noBreakHyphen/>
        <w:t>income and underserved women and their families in fiscal year 2024</w:t>
      </w:r>
      <w:r w:rsidRPr="00054323">
        <w:rPr>
          <w:rStyle w:val="TemporaryLaw"/>
          <w:szCs w:val="16"/>
        </w:rPr>
        <w:noBreakHyphen/>
        <w:t>2025 pursuant to Laws 2024, chapter 209, section 130 is exempt from the provisions of section 35-190, Arizona Revised Statutes, relating to lapsing of appropriations, until June 30, 2026.</w:t>
      </w:r>
    </w:p>
    <w:p w14:paraId="16409A8E" w14:textId="77777777" w:rsidR="00054323" w:rsidRDefault="00EE578E" w:rsidP="00A8030C">
      <w:pPr>
        <w:ind w:firstLine="720"/>
        <w:rPr>
          <w:rStyle w:val="TemporaryLaw"/>
          <w:szCs w:val="16"/>
        </w:rPr>
      </w:pPr>
      <w:r w:rsidRPr="00054323">
        <w:rPr>
          <w:rStyle w:val="TemporaryLaw"/>
          <w:szCs w:val="16"/>
        </w:rPr>
        <w:t>The amount appropriated for counseling services for parents whose children have died as a result of violence in fiscal year 2024-2025 pursuant to Laws 2024, chapter 209, section 130 is exempt from the provisions of section 35-190, Arizona Revised Statutes, relating to lapsing of appropriations, until June 30, 2026.</w:t>
      </w:r>
    </w:p>
    <w:p w14:paraId="1589A8A8" w14:textId="77777777" w:rsidR="00054323" w:rsidRDefault="00EE578E" w:rsidP="00A8030C">
      <w:pPr>
        <w:ind w:firstLine="720"/>
        <w:rPr>
          <w:rStyle w:val="TemporaryLaw"/>
          <w:szCs w:val="16"/>
        </w:rPr>
      </w:pPr>
      <w:r w:rsidRPr="00054323">
        <w:rPr>
          <w:rStyle w:val="TemporaryLaw"/>
          <w:szCs w:val="16"/>
        </w:rPr>
        <w:t>The amount appropriated for counseling and community services in southern Arizona in fiscal year 2024-2025 pursuant to Laws 2024, chapter 209, section 130 is exempt from the provisions of section 35-190, Arizona Revised Statutes, relating to lapsing of appropriations, until June 30, 2026.</w:t>
      </w:r>
    </w:p>
    <w:p w14:paraId="78AFDB5D" w14:textId="77777777" w:rsidR="00054323" w:rsidRDefault="00EE578E" w:rsidP="00A8030C">
      <w:pPr>
        <w:ind w:firstLine="720"/>
        <w:rPr>
          <w:rStyle w:val="TemporaryLaw"/>
          <w:szCs w:val="16"/>
        </w:rPr>
      </w:pPr>
      <w:r w:rsidRPr="00054323">
        <w:rPr>
          <w:rStyle w:val="TemporaryLaw"/>
          <w:szCs w:val="16"/>
        </w:rPr>
        <w:t>The amount appropriated for senior health promotion and coordination in Santa Cruz county in fiscal year 2024-2025 pursuant to Laws 2024, chapter 209, section 130 is exempt from the provisions of section 35-190, Arizona Revised Statutes, relating to lapsing of appropriations, until June 30, 2026.</w:t>
      </w:r>
    </w:p>
    <w:p w14:paraId="6B88AC13" w14:textId="77777777" w:rsidR="00054323" w:rsidRDefault="00EE578E" w:rsidP="00B051F4">
      <w:pPr>
        <w:ind w:firstLine="720"/>
        <w:rPr>
          <w:rStyle w:val="TemporaryLaw"/>
          <w:rFonts w:eastAsiaTheme="majorEastAsia"/>
        </w:rPr>
      </w:pPr>
      <w:r w:rsidRPr="00054323">
        <w:rPr>
          <w:rStyle w:val="TemporaryLaw"/>
          <w:rFonts w:eastAsiaTheme="majorEastAsia"/>
        </w:rPr>
        <w:t>The amount appropriated for the international medical school collaboration line item in fiscal year 2025-2026 shall be used by the department of health services for a onetime grant program to a public or private medical school in this state to establish a collaboration with an international medical school and provide international hands-on learning opportunities for students from this state.</w:t>
      </w:r>
    </w:p>
    <w:p w14:paraId="6FE70612" w14:textId="77777777" w:rsidR="00054323" w:rsidRDefault="00EE578E" w:rsidP="00B051F4">
      <w:pPr>
        <w:widowControl/>
        <w:ind w:firstLine="720"/>
        <w:rPr>
          <w:rStyle w:val="TemporaryLaw"/>
          <w:rFonts w:eastAsiaTheme="majorEastAsia"/>
        </w:rPr>
      </w:pPr>
      <w:r w:rsidRPr="00054323">
        <w:rPr>
          <w:rStyle w:val="TemporaryLaw"/>
          <w:rFonts w:eastAsiaTheme="majorEastAsia"/>
        </w:rPr>
        <w:t xml:space="preserve">The amount appropriated for the clinical health care training program line item in fiscal year 2025-2026 shall be used by the department </w:t>
      </w:r>
      <w:r w:rsidRPr="00054323">
        <w:rPr>
          <w:rStyle w:val="TemporaryLaw"/>
          <w:rFonts w:eastAsiaTheme="majorEastAsia"/>
        </w:rPr>
        <w:lastRenderedPageBreak/>
        <w:t>of health services for a onetime grant program to a public or private university to operate a clinical health care training program that both provides health care services to the working poor and provides hands</w:t>
      </w:r>
      <w:r w:rsidRPr="00054323">
        <w:rPr>
          <w:rStyle w:val="TemporaryLaw"/>
          <w:rFonts w:eastAsiaTheme="majorEastAsia"/>
        </w:rPr>
        <w:noBreakHyphen/>
        <w:t>on learning experiences for students of this state.  At a minimum, the program shall incorporate medical students, physician assistant students, nursing students, physical therapy students and pharmacy students.</w:t>
      </w:r>
    </w:p>
    <w:p w14:paraId="2AC72303" w14:textId="77777777" w:rsidR="00054323" w:rsidRDefault="00EE578E" w:rsidP="00A8030C">
      <w:pPr>
        <w:pStyle w:val="P06-00"/>
        <w:keepNext/>
        <w:keepLines/>
        <w:rPr>
          <w:rStyle w:val="TemporaryLaw"/>
          <w:szCs w:val="16"/>
          <w:u w:val="single"/>
        </w:rPr>
      </w:pPr>
      <w:r w:rsidRPr="00054323">
        <w:rPr>
          <w:rStyle w:val="TemporaryLaw"/>
          <w:szCs w:val="16"/>
          <w:u w:val="single"/>
        </w:rPr>
        <w:t>Arizona state hospital</w:t>
      </w:r>
    </w:p>
    <w:p w14:paraId="1EE9455F" w14:textId="77777777" w:rsidR="00054323" w:rsidRDefault="00EE578E" w:rsidP="00A8030C">
      <w:pPr>
        <w:pStyle w:val="P06-00"/>
        <w:keepNext/>
        <w:keepLines/>
        <w:rPr>
          <w:rStyle w:val="TemporaryLaw"/>
          <w:szCs w:val="16"/>
        </w:rPr>
      </w:pPr>
      <w:r w:rsidRPr="00054323">
        <w:rPr>
          <w:rStyle w:val="TemporaryLaw"/>
          <w:szCs w:val="16"/>
        </w:rPr>
        <w:t>In addition to the appropriation for the department of health services, earnings on state lands and interest on the investment of the permanent state land funds are appropriated to the Arizona state hospital in compliance with the enabling act and the Constitution of Arizona.</w:t>
      </w:r>
    </w:p>
    <w:p w14:paraId="6C5412A8" w14:textId="77777777" w:rsidR="00054323" w:rsidRDefault="00EE578E" w:rsidP="00A8030C">
      <w:pPr>
        <w:pStyle w:val="P06-00"/>
        <w:rPr>
          <w:rStyle w:val="TemporaryLaw"/>
          <w:szCs w:val="16"/>
          <w:u w:val="single"/>
        </w:rPr>
      </w:pPr>
      <w:r w:rsidRPr="00054323">
        <w:rPr>
          <w:rStyle w:val="TemporaryLaw"/>
          <w:szCs w:val="16"/>
          <w:u w:val="single"/>
        </w:rPr>
        <w:t>Departmentwide</w:t>
      </w:r>
    </w:p>
    <w:p w14:paraId="2D81667B" w14:textId="77777777" w:rsidR="00054323" w:rsidRDefault="00EE578E" w:rsidP="00A8030C">
      <w:pPr>
        <w:pStyle w:val="P06-00"/>
        <w:rPr>
          <w:rStyle w:val="TemporaryLaw"/>
          <w:szCs w:val="16"/>
        </w:rPr>
      </w:pPr>
      <w:r w:rsidRPr="00054323">
        <w:rPr>
          <w:rStyle w:val="TemporaryLaw"/>
          <w:szCs w:val="16"/>
        </w:rPr>
        <w:t>The department of health services shall electronically forward to the president of the senate, the speaker of the house of representatives, the chairpersons of the senate and house of representatives appropriations committees and the director of the joint legislative budget committee a monthly report comparing total expenditures for the month and year</w:t>
      </w:r>
      <w:r w:rsidRPr="00054323">
        <w:rPr>
          <w:rStyle w:val="TemporaryLaw"/>
          <w:szCs w:val="16"/>
        </w:rPr>
        <w:noBreakHyphen/>
        <w:t>to</w:t>
      </w:r>
      <w:r w:rsidRPr="00054323">
        <w:rPr>
          <w:rStyle w:val="TemporaryLaw"/>
          <w:szCs w:val="16"/>
        </w:rPr>
        <w:noBreakHyphen/>
        <w:t>date as compared to prior year totals on or before the thirtieth of the following month.  Each report shall include an estimate of potential shortfalls in programs, potential federal and other monies, such as the statewide assessment for indirect costs, that may be available to offset these shortfalls, and a plan, if necessary, for eliminating any shortfall without a supplemental appropriation.</w:t>
      </w:r>
    </w:p>
    <w:p w14:paraId="737D4DBC"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HISTORICAL SOCIETY</w:t>
      </w:r>
    </w:p>
    <w:p w14:paraId="342E5B68"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49E3EE4"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54.9</w:t>
      </w:r>
    </w:p>
    <w:p w14:paraId="695F303E"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2,344,600</w:t>
      </w:r>
    </w:p>
    <w:p w14:paraId="113C9C56" w14:textId="77777777" w:rsidR="00054323" w:rsidRDefault="00EE578E" w:rsidP="00A8030C">
      <w:pPr>
        <w:tabs>
          <w:tab w:val="right" w:pos="7020"/>
          <w:tab w:val="right" w:pos="8928"/>
        </w:tabs>
        <w:ind w:left="1195"/>
        <w:rPr>
          <w:rStyle w:val="TemporaryLaw"/>
          <w:szCs w:val="16"/>
        </w:rPr>
      </w:pPr>
      <w:r w:rsidRPr="00054323">
        <w:rPr>
          <w:rStyle w:val="TemporaryLaw"/>
          <w:szCs w:val="16"/>
        </w:rPr>
        <w:t>Field services and grants</w:t>
      </w:r>
      <w:r w:rsidRPr="00054323">
        <w:rPr>
          <w:rStyle w:val="TemporaryLaw"/>
          <w:szCs w:val="16"/>
        </w:rPr>
        <w:tab/>
        <w:t>66,200</w:t>
      </w:r>
    </w:p>
    <w:p w14:paraId="6A7D69E5"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Flagstaff pioneer museum </w:t>
      </w:r>
      <w:r w:rsidRPr="00054323">
        <w:rPr>
          <w:rStyle w:val="TemporaryLaw"/>
          <w:szCs w:val="16"/>
        </w:rPr>
        <w:tab/>
        <w:t>1,079,100</w:t>
      </w:r>
    </w:p>
    <w:p w14:paraId="0818B75B" w14:textId="77777777" w:rsidR="00054323" w:rsidRDefault="00EE578E" w:rsidP="00A8030C">
      <w:pPr>
        <w:tabs>
          <w:tab w:val="right" w:pos="7020"/>
          <w:tab w:val="right" w:pos="8928"/>
        </w:tabs>
        <w:ind w:left="1195"/>
        <w:rPr>
          <w:rStyle w:val="TemporaryLaw"/>
          <w:szCs w:val="16"/>
        </w:rPr>
      </w:pPr>
      <w:r w:rsidRPr="00054323">
        <w:rPr>
          <w:rStyle w:val="TemporaryLaw"/>
          <w:szCs w:val="16"/>
        </w:rPr>
        <w:t>Papago park museum</w:t>
      </w:r>
      <w:r w:rsidRPr="00054323">
        <w:rPr>
          <w:rStyle w:val="TemporaryLaw"/>
          <w:szCs w:val="16"/>
        </w:rPr>
        <w:tab/>
      </w:r>
      <w:r w:rsidRPr="00054323">
        <w:rPr>
          <w:rStyle w:val="TemporaryLaw"/>
          <w:szCs w:val="16"/>
          <w:u w:val="single"/>
        </w:rPr>
        <w:t>     567,900</w:t>
      </w:r>
    </w:p>
    <w:p w14:paraId="7E4FD994" w14:textId="77777777" w:rsidR="00054323" w:rsidRDefault="00EE578E" w:rsidP="00A8030C">
      <w:pPr>
        <w:pStyle w:val="P00-00"/>
        <w:tabs>
          <w:tab w:val="left" w:pos="1200"/>
          <w:tab w:val="right" w:pos="7020"/>
        </w:tabs>
        <w:rPr>
          <w:rStyle w:val="TemporaryLaw"/>
          <w:szCs w:val="16"/>
        </w:rPr>
      </w:pPr>
      <w:bookmarkStart w:id="8" w:name="_Hlk201088636"/>
      <w:r w:rsidRPr="00054323">
        <w:rPr>
          <w:rStyle w:val="TemporaryLaw"/>
          <w:szCs w:val="16"/>
        </w:rPr>
        <w:t>Total appropriation — Arizona historical</w:t>
      </w:r>
    </w:p>
    <w:p w14:paraId="7EAF080A" w14:textId="77777777" w:rsidR="00054323" w:rsidRDefault="00EE578E" w:rsidP="00A8030C">
      <w:pPr>
        <w:tabs>
          <w:tab w:val="right" w:pos="7020"/>
          <w:tab w:val="right" w:pos="8928"/>
        </w:tabs>
        <w:ind w:left="1195"/>
        <w:rPr>
          <w:rStyle w:val="TemporaryLaw"/>
          <w:szCs w:val="16"/>
        </w:rPr>
      </w:pPr>
      <w:r w:rsidRPr="00054323">
        <w:rPr>
          <w:rStyle w:val="TemporaryLaw"/>
          <w:szCs w:val="16"/>
        </w:rPr>
        <w:t>society</w:t>
      </w:r>
      <w:r w:rsidRPr="00054323">
        <w:rPr>
          <w:rStyle w:val="TemporaryLaw"/>
          <w:szCs w:val="16"/>
        </w:rPr>
        <w:tab/>
        <w:t>$  4,057,800</w:t>
      </w:r>
      <w:bookmarkEnd w:id="8"/>
    </w:p>
    <w:p w14:paraId="3DF3D640"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18381082"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4,057,800</w:t>
      </w:r>
    </w:p>
    <w:p w14:paraId="155E671B" w14:textId="77777777" w:rsidR="00054323" w:rsidRDefault="00EE578E" w:rsidP="00A8030C">
      <w:pPr>
        <w:ind w:firstLine="720"/>
        <w:rPr>
          <w:rStyle w:val="TemporaryLaw"/>
          <w:szCs w:val="16"/>
        </w:rPr>
      </w:pPr>
      <w:r w:rsidRPr="00054323">
        <w:rPr>
          <w:rStyle w:val="TemporaryLaw"/>
          <w:szCs w:val="16"/>
        </w:rPr>
        <w:t>The amount appropriated for the Flagstaff pioneer museum line item is exempt from the provisions of section 35-190, Arizona Revised Statutes, relating to the lapsing of appropriations, until June 30, 2028.</w:t>
      </w:r>
    </w:p>
    <w:p w14:paraId="42CFF4BB" w14:textId="77777777" w:rsidR="00054323" w:rsidRDefault="00EE578E" w:rsidP="00A8030C">
      <w:pPr>
        <w:keepNext/>
        <w:keepLines/>
        <w:widowControl/>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PRESCOTT HISTORICAL SOCIETY</w:t>
      </w:r>
    </w:p>
    <w:p w14:paraId="10071172" w14:textId="77777777" w:rsidR="00054323" w:rsidRDefault="00EE578E" w:rsidP="00A8030C">
      <w:pPr>
        <w:keepNext/>
        <w:keepLines/>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C76A140"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13.0</w:t>
      </w:r>
    </w:p>
    <w:p w14:paraId="1499F30C"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rFonts w:eastAsiaTheme="majorEastAsia"/>
        </w:rPr>
        <w:t>Operating</w:t>
      </w:r>
      <w:r w:rsidRPr="00054323">
        <w:rPr>
          <w:rStyle w:val="AmendCode"/>
          <w:rFonts w:eastAsiaTheme="majorEastAsia"/>
          <w:szCs w:val="16"/>
        </w:rPr>
        <w:t xml:space="preserve"> </w:t>
      </w:r>
      <w:r w:rsidRPr="00054323">
        <w:rPr>
          <w:rStyle w:val="TemporaryLaw"/>
          <w:szCs w:val="16"/>
        </w:rPr>
        <w:t>lump sum appropriation</w:t>
      </w:r>
      <w:r w:rsidRPr="00054323">
        <w:rPr>
          <w:rStyle w:val="TemporaryLaw"/>
          <w:szCs w:val="16"/>
        </w:rPr>
        <w:tab/>
        <w:t>$     995,300</w:t>
      </w:r>
    </w:p>
    <w:p w14:paraId="39A5C500" w14:textId="77777777" w:rsidR="00054323" w:rsidRDefault="00EE578E" w:rsidP="00A8030C">
      <w:pPr>
        <w:tabs>
          <w:tab w:val="right" w:pos="7020"/>
          <w:tab w:val="right" w:pos="8928"/>
        </w:tabs>
        <w:ind w:left="1195"/>
        <w:rPr>
          <w:rStyle w:val="TemporaryLaw"/>
          <w:rFonts w:eastAsiaTheme="majorEastAsia"/>
        </w:rPr>
      </w:pPr>
      <w:r w:rsidRPr="00054323">
        <w:rPr>
          <w:rStyle w:val="TemporaryLaw"/>
          <w:rFonts w:eastAsiaTheme="majorEastAsia"/>
        </w:rPr>
        <w:t>Territorial governor's mansion</w:t>
      </w:r>
    </w:p>
    <w:p w14:paraId="75CF20FC" w14:textId="77777777" w:rsidR="00054323" w:rsidRDefault="00EE578E" w:rsidP="00A8030C">
      <w:pPr>
        <w:tabs>
          <w:tab w:val="right" w:pos="7020"/>
          <w:tab w:val="right" w:pos="8928"/>
        </w:tabs>
        <w:ind w:left="1195"/>
        <w:rPr>
          <w:rStyle w:val="AmendCode"/>
          <w:rFonts w:eastAsiaTheme="majorEastAsia"/>
          <w:szCs w:val="16"/>
          <w:u w:val="single"/>
        </w:rPr>
      </w:pPr>
      <w:r w:rsidRPr="00054323">
        <w:rPr>
          <w:rStyle w:val="TemporaryLaw"/>
          <w:rFonts w:eastAsiaTheme="majorEastAsia"/>
        </w:rPr>
        <w:t>   restoration</w:t>
      </w:r>
      <w:r w:rsidRPr="00054323">
        <w:rPr>
          <w:rStyle w:val="TemporaryLaw"/>
          <w:rFonts w:eastAsiaTheme="majorEastAsia"/>
        </w:rPr>
        <w:tab/>
        <w:t>     </w:t>
      </w:r>
      <w:r w:rsidRPr="00054323">
        <w:rPr>
          <w:rStyle w:val="TemporaryLaw"/>
          <w:rFonts w:eastAsiaTheme="majorEastAsia"/>
          <w:u w:val="single"/>
        </w:rPr>
        <w:t>     500,000*</w:t>
      </w:r>
    </w:p>
    <w:p w14:paraId="4D87E89F" w14:textId="77777777" w:rsidR="00054323" w:rsidRDefault="00EE578E" w:rsidP="00A8030C">
      <w:pPr>
        <w:pStyle w:val="P00-00"/>
        <w:tabs>
          <w:tab w:val="left" w:pos="1200"/>
          <w:tab w:val="right" w:pos="7020"/>
        </w:tabs>
        <w:rPr>
          <w:rStyle w:val="TemporaryLaw"/>
          <w:rFonts w:eastAsiaTheme="majorEastAsia"/>
        </w:rPr>
      </w:pPr>
      <w:r w:rsidRPr="00054323">
        <w:rPr>
          <w:rStyle w:val="TemporaryLaw"/>
          <w:rFonts w:eastAsiaTheme="majorEastAsia"/>
        </w:rPr>
        <w:t>Total appropriation — Prescott historical</w:t>
      </w:r>
    </w:p>
    <w:p w14:paraId="36614F48" w14:textId="77777777" w:rsidR="00054323" w:rsidRDefault="00EE578E" w:rsidP="00A8030C">
      <w:pPr>
        <w:tabs>
          <w:tab w:val="right" w:pos="7020"/>
          <w:tab w:val="right" w:pos="8928"/>
        </w:tabs>
        <w:ind w:left="1195"/>
        <w:rPr>
          <w:rStyle w:val="AmendCode"/>
          <w:rFonts w:eastAsiaTheme="majorEastAsia"/>
          <w:szCs w:val="16"/>
        </w:rPr>
      </w:pPr>
      <w:r w:rsidRPr="00054323">
        <w:rPr>
          <w:rStyle w:val="TemporaryLaw"/>
          <w:rFonts w:eastAsiaTheme="majorEastAsia"/>
        </w:rPr>
        <w:t>society</w:t>
      </w:r>
      <w:r w:rsidRPr="00054323">
        <w:rPr>
          <w:rStyle w:val="TemporaryLaw"/>
          <w:rFonts w:eastAsiaTheme="majorEastAsia"/>
        </w:rPr>
        <w:tab/>
        <w:t>$   1,495,300</w:t>
      </w:r>
    </w:p>
    <w:p w14:paraId="70C939E4" w14:textId="77777777" w:rsidR="00054323" w:rsidRDefault="00EE578E" w:rsidP="00A8030C">
      <w:pPr>
        <w:tabs>
          <w:tab w:val="right" w:pos="7020"/>
          <w:tab w:val="right" w:pos="8928"/>
        </w:tabs>
        <w:ind w:left="1195" w:hanging="475"/>
        <w:rPr>
          <w:rStyle w:val="TemporaryLaw"/>
          <w:szCs w:val="16"/>
        </w:rPr>
      </w:pPr>
      <w:r w:rsidRPr="00054323">
        <w:rPr>
          <w:rStyle w:val="TemporaryLaw"/>
          <w:szCs w:val="16"/>
        </w:rPr>
        <w:t>Fund sources:</w:t>
      </w:r>
    </w:p>
    <w:p w14:paraId="1DC83A20"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1,495,300</w:t>
      </w:r>
    </w:p>
    <w:p w14:paraId="045323DD" w14:textId="77777777" w:rsidR="00054323" w:rsidRDefault="00EE578E" w:rsidP="00A8030C">
      <w:pPr>
        <w:keepNext/>
        <w:keepLines/>
        <w:widowControl/>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DEPARTMENT OF HOMELAND SECURITY</w:t>
      </w:r>
    </w:p>
    <w:p w14:paraId="29A50184" w14:textId="77777777" w:rsidR="00054323" w:rsidRDefault="00EE578E" w:rsidP="00A8030C">
      <w:pPr>
        <w:keepNext/>
        <w:keepLines/>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E0BE7E4"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26.0</w:t>
      </w:r>
    </w:p>
    <w:p w14:paraId="1B947463"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Statewide information security</w:t>
      </w:r>
    </w:p>
    <w:p w14:paraId="5AA9F710"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   and privacy operations and</w:t>
      </w:r>
    </w:p>
    <w:p w14:paraId="27FCDD26" w14:textId="77777777" w:rsidR="00054323" w:rsidRDefault="00EE578E" w:rsidP="00A8030C">
      <w:pPr>
        <w:tabs>
          <w:tab w:val="right" w:pos="7020"/>
          <w:tab w:val="right" w:pos="8928"/>
        </w:tabs>
        <w:ind w:left="1195"/>
        <w:rPr>
          <w:rStyle w:val="TemporaryLaw"/>
          <w:szCs w:val="16"/>
        </w:rPr>
      </w:pPr>
      <w:r w:rsidRPr="00054323">
        <w:rPr>
          <w:rStyle w:val="TemporaryLaw"/>
          <w:szCs w:val="16"/>
        </w:rPr>
        <w:t>   controls</w:t>
      </w:r>
      <w:r w:rsidRPr="00054323">
        <w:rPr>
          <w:rStyle w:val="TemporaryLaw"/>
          <w:szCs w:val="16"/>
        </w:rPr>
        <w:tab/>
        <w:t>$ 11,054,700</w:t>
      </w:r>
    </w:p>
    <w:p w14:paraId="29648D8C" w14:textId="77777777" w:rsidR="00054323" w:rsidRDefault="00EE578E" w:rsidP="00A8030C">
      <w:pPr>
        <w:tabs>
          <w:tab w:val="right" w:pos="7020"/>
          <w:tab w:val="right" w:pos="8928"/>
        </w:tabs>
        <w:ind w:left="1195"/>
        <w:rPr>
          <w:rStyle w:val="TemporaryLaw"/>
          <w:szCs w:val="16"/>
        </w:rPr>
      </w:pPr>
      <w:r w:rsidRPr="00054323">
        <w:rPr>
          <w:rStyle w:val="TemporaryLaw"/>
          <w:szCs w:val="16"/>
        </w:rPr>
        <w:t>Federal cybersecurity grant</w:t>
      </w:r>
    </w:p>
    <w:p w14:paraId="66C24E11" w14:textId="77777777" w:rsidR="00054323" w:rsidRDefault="00EE578E" w:rsidP="00A8030C">
      <w:pPr>
        <w:tabs>
          <w:tab w:val="right" w:pos="7020"/>
          <w:tab w:val="right" w:pos="8928"/>
        </w:tabs>
        <w:ind w:left="1195"/>
        <w:rPr>
          <w:rStyle w:val="TemporaryLaw"/>
          <w:szCs w:val="16"/>
        </w:rPr>
      </w:pPr>
      <w:r w:rsidRPr="00054323">
        <w:rPr>
          <w:rStyle w:val="TemporaryLaw"/>
          <w:szCs w:val="16"/>
        </w:rPr>
        <w:t>   matching monies</w:t>
      </w:r>
      <w:r w:rsidRPr="00054323">
        <w:rPr>
          <w:rStyle w:val="TemporaryLaw"/>
          <w:szCs w:val="16"/>
        </w:rPr>
        <w:tab/>
        <w:t>107,800</w:t>
      </w:r>
    </w:p>
    <w:p w14:paraId="0DE02C44" w14:textId="77777777" w:rsidR="00054323" w:rsidRDefault="00EE578E" w:rsidP="00A8030C">
      <w:pPr>
        <w:tabs>
          <w:tab w:val="right" w:pos="7020"/>
          <w:tab w:val="right" w:pos="8928"/>
        </w:tabs>
        <w:ind w:left="1195"/>
        <w:rPr>
          <w:rStyle w:val="TemporaryLaw"/>
          <w:szCs w:val="16"/>
        </w:rPr>
      </w:pPr>
      <w:r w:rsidRPr="00054323">
        <w:rPr>
          <w:rStyle w:val="TemporaryLaw"/>
          <w:szCs w:val="16"/>
        </w:rPr>
        <w:t>Multi-factor authentication</w:t>
      </w:r>
      <w:r w:rsidRPr="00054323">
        <w:rPr>
          <w:rStyle w:val="TemporaryLaw"/>
          <w:szCs w:val="16"/>
        </w:rPr>
        <w:tab/>
        <w:t>550,000</w:t>
      </w:r>
    </w:p>
    <w:p w14:paraId="118758B7" w14:textId="77777777" w:rsidR="00054323" w:rsidRDefault="00EE578E" w:rsidP="00A8030C">
      <w:pPr>
        <w:tabs>
          <w:tab w:val="right" w:pos="7020"/>
          <w:tab w:val="right" w:pos="8928"/>
        </w:tabs>
        <w:ind w:left="1195"/>
        <w:rPr>
          <w:rStyle w:val="TemporaryLaw"/>
          <w:szCs w:val="16"/>
          <w:u w:val="single"/>
        </w:rPr>
      </w:pPr>
      <w:r w:rsidRPr="00054323">
        <w:rPr>
          <w:rStyle w:val="TemporaryLaw"/>
          <w:szCs w:val="16"/>
        </w:rPr>
        <w:t>Statewide cybersecurity grants</w:t>
      </w:r>
      <w:r w:rsidRPr="00054323">
        <w:rPr>
          <w:rStyle w:val="TemporaryLaw"/>
          <w:szCs w:val="16"/>
        </w:rPr>
        <w:tab/>
      </w:r>
      <w:r w:rsidRPr="00054323">
        <w:rPr>
          <w:rStyle w:val="TemporaryLaw"/>
          <w:szCs w:val="16"/>
          <w:u w:val="single"/>
        </w:rPr>
        <w:t>  10,000,000</w:t>
      </w:r>
    </w:p>
    <w:p w14:paraId="4427E8D9" w14:textId="77777777" w:rsidR="00054323" w:rsidRDefault="00EE578E" w:rsidP="00A8030C">
      <w:pPr>
        <w:pStyle w:val="P00-00"/>
        <w:tabs>
          <w:tab w:val="left" w:pos="0"/>
          <w:tab w:val="left" w:pos="1200"/>
          <w:tab w:val="right" w:pos="7020"/>
        </w:tabs>
        <w:rPr>
          <w:rStyle w:val="TemporaryLaw"/>
          <w:szCs w:val="16"/>
        </w:rPr>
      </w:pPr>
      <w:r w:rsidRPr="00054323">
        <w:rPr>
          <w:rStyle w:val="TemporaryLaw"/>
          <w:szCs w:val="16"/>
        </w:rPr>
        <w:t xml:space="preserve">Total appropriation — Arizona department of </w:t>
      </w:r>
    </w:p>
    <w:p w14:paraId="49D69346" w14:textId="77777777" w:rsidR="00054323" w:rsidRDefault="00EE578E" w:rsidP="00A8030C">
      <w:pPr>
        <w:tabs>
          <w:tab w:val="right" w:pos="7020"/>
          <w:tab w:val="right" w:pos="8928"/>
        </w:tabs>
        <w:ind w:left="1195"/>
        <w:rPr>
          <w:rStyle w:val="TemporaryLaw"/>
          <w:szCs w:val="16"/>
        </w:rPr>
      </w:pPr>
      <w:r w:rsidRPr="00054323">
        <w:rPr>
          <w:rStyle w:val="TemporaryLaw"/>
          <w:szCs w:val="16"/>
        </w:rPr>
        <w:t>homeland security</w:t>
      </w:r>
      <w:r w:rsidRPr="00054323">
        <w:rPr>
          <w:rStyle w:val="TemporaryLaw"/>
          <w:szCs w:val="16"/>
        </w:rPr>
        <w:tab/>
        <w:t>$ 21,712,500</w:t>
      </w:r>
    </w:p>
    <w:p w14:paraId="7C3C9A8F" w14:textId="77777777" w:rsidR="00054323" w:rsidRDefault="00EE578E" w:rsidP="00A8030C">
      <w:pPr>
        <w:tabs>
          <w:tab w:val="right" w:pos="7020"/>
          <w:tab w:val="right" w:pos="8928"/>
        </w:tabs>
        <w:ind w:left="270" w:firstLine="475"/>
        <w:rPr>
          <w:rStyle w:val="TemporaryLaw"/>
          <w:szCs w:val="16"/>
        </w:rPr>
      </w:pPr>
      <w:r w:rsidRPr="00054323">
        <w:rPr>
          <w:rStyle w:val="TemporaryLaw"/>
          <w:szCs w:val="16"/>
        </w:rPr>
        <w:t>Fund sources:</w:t>
      </w:r>
    </w:p>
    <w:p w14:paraId="4382BAA8" w14:textId="77777777" w:rsidR="00054323" w:rsidRDefault="00EE578E" w:rsidP="00A8030C">
      <w:pPr>
        <w:tabs>
          <w:tab w:val="right" w:pos="7020"/>
          <w:tab w:val="right" w:pos="8928"/>
        </w:tabs>
        <w:ind w:left="630" w:firstLine="565"/>
        <w:rPr>
          <w:rStyle w:val="TemporaryLaw"/>
          <w:szCs w:val="16"/>
        </w:rPr>
      </w:pPr>
      <w:r w:rsidRPr="00054323">
        <w:rPr>
          <w:rStyle w:val="TemporaryLaw"/>
          <w:szCs w:val="16"/>
        </w:rPr>
        <w:t>State general fund</w:t>
      </w:r>
      <w:r w:rsidRPr="00054323">
        <w:rPr>
          <w:rStyle w:val="TemporaryLaw"/>
          <w:szCs w:val="16"/>
        </w:rPr>
        <w:tab/>
        <w:t>$ 10,107,800</w:t>
      </w:r>
    </w:p>
    <w:p w14:paraId="64EFF62D" w14:textId="77777777" w:rsidR="00054323" w:rsidRDefault="00EE578E" w:rsidP="00A8030C">
      <w:pPr>
        <w:tabs>
          <w:tab w:val="right" w:pos="7020"/>
          <w:tab w:val="right" w:pos="8928"/>
        </w:tabs>
        <w:ind w:left="630" w:firstLine="565"/>
        <w:rPr>
          <w:rStyle w:val="TemporaryLaw"/>
          <w:szCs w:val="16"/>
        </w:rPr>
      </w:pPr>
      <w:r w:rsidRPr="00054323">
        <w:rPr>
          <w:rStyle w:val="TemporaryLaw"/>
          <w:szCs w:val="16"/>
        </w:rPr>
        <w:t>Information technology fund</w:t>
      </w:r>
      <w:r w:rsidRPr="00054323">
        <w:rPr>
          <w:rStyle w:val="TemporaryLaw"/>
          <w:szCs w:val="16"/>
        </w:rPr>
        <w:tab/>
        <w:t>  11,604,700</w:t>
      </w:r>
    </w:p>
    <w:p w14:paraId="591ABE05" w14:textId="77777777" w:rsidR="00054323" w:rsidRDefault="00EE578E" w:rsidP="00A8030C">
      <w:pPr>
        <w:pStyle w:val="P06-00"/>
        <w:rPr>
          <w:rStyle w:val="TemporaryLaw"/>
          <w:szCs w:val="16"/>
        </w:rPr>
      </w:pPr>
      <w:bookmarkStart w:id="9" w:name="_Hlk105939410"/>
      <w:r w:rsidRPr="00054323">
        <w:rPr>
          <w:rStyle w:val="TemporaryLaw"/>
          <w:szCs w:val="16"/>
        </w:rPr>
        <w:t>Of the amount appropriated for statewide cybersecurity grants, the Arizona department of homeland security may spend up to $500,000 for grant administration</w:t>
      </w:r>
      <w:bookmarkEnd w:id="9"/>
      <w:r w:rsidRPr="00054323">
        <w:rPr>
          <w:rStyle w:val="TemporaryLaw"/>
          <w:szCs w:val="16"/>
        </w:rPr>
        <w:t>.</w:t>
      </w:r>
    </w:p>
    <w:p w14:paraId="6C030B54" w14:textId="77777777" w:rsidR="00054323" w:rsidRDefault="00EE578E" w:rsidP="00A8030C">
      <w:pPr>
        <w:pStyle w:val="P06-00"/>
        <w:rPr>
          <w:rStyle w:val="TemporaryLaw"/>
          <w:szCs w:val="16"/>
        </w:rPr>
      </w:pPr>
      <w:r w:rsidRPr="00054323">
        <w:rPr>
          <w:rStyle w:val="TemporaryLaw"/>
          <w:szCs w:val="16"/>
        </w:rPr>
        <w:t>The amount appropriated for the federal cybersecurity grant matching monies line item is exempt from section 35-190, Arizona Revised Statutes, relating to the lapsing of appropriations, until June 30, 2028.</w:t>
      </w:r>
    </w:p>
    <w:p w14:paraId="7ED0ACE7"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w:t>
      </w:r>
      <w:bookmarkStart w:id="10" w:name="_Hlk95669204"/>
      <w:r w:rsidRPr="00054323">
        <w:rPr>
          <w:rStyle w:val="TemporaryLaw"/>
          <w:szCs w:val="16"/>
        </w:rPr>
        <w:t>BOARD OF HOMEOPATHIC AND INTEGRATED MEDICINE EXAMINERS</w:t>
      </w:r>
    </w:p>
    <w:bookmarkEnd w:id="10"/>
    <w:p w14:paraId="7C5FE708"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8EAC69C"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1.0</w:t>
      </w:r>
    </w:p>
    <w:p w14:paraId="38268738" w14:textId="77777777" w:rsidR="00054323" w:rsidRDefault="00EE578E" w:rsidP="00A8030C">
      <w:pPr>
        <w:tabs>
          <w:tab w:val="right" w:pos="7020"/>
          <w:tab w:val="right" w:pos="8928"/>
        </w:tabs>
        <w:ind w:left="1195"/>
        <w:rPr>
          <w:rStyle w:val="TemporaryLaw"/>
          <w:szCs w:val="16"/>
        </w:rPr>
      </w:pPr>
      <w:r w:rsidRPr="00054323">
        <w:rPr>
          <w:rStyle w:val="TemporaryLaw"/>
          <w:szCs w:val="16"/>
        </w:rPr>
        <w:t>Lump sum appropriation</w:t>
      </w:r>
      <w:r w:rsidRPr="00054323">
        <w:rPr>
          <w:rStyle w:val="TemporaryLaw"/>
          <w:szCs w:val="16"/>
        </w:rPr>
        <w:tab/>
        <w:t>$     61,500</w:t>
      </w:r>
    </w:p>
    <w:p w14:paraId="561BED96"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44A02CC8" w14:textId="77777777" w:rsidR="00054323" w:rsidRDefault="00EE578E" w:rsidP="00A8030C">
      <w:pPr>
        <w:tabs>
          <w:tab w:val="left" w:pos="0"/>
          <w:tab w:val="left" w:pos="1200"/>
        </w:tabs>
        <w:ind w:left="1200"/>
        <w:rPr>
          <w:rStyle w:val="TemporaryLaw"/>
          <w:szCs w:val="16"/>
        </w:rPr>
      </w:pPr>
      <w:r w:rsidRPr="00054323">
        <w:rPr>
          <w:rStyle w:val="TemporaryLaw"/>
          <w:szCs w:val="16"/>
        </w:rPr>
        <w:t>Board of homeopathic and</w:t>
      </w:r>
    </w:p>
    <w:p w14:paraId="49ABA03C" w14:textId="77777777" w:rsidR="00054323" w:rsidRDefault="00EE578E" w:rsidP="00A8030C">
      <w:pPr>
        <w:tabs>
          <w:tab w:val="left" w:pos="0"/>
          <w:tab w:val="left" w:pos="1200"/>
        </w:tabs>
        <w:ind w:left="1200"/>
        <w:rPr>
          <w:rStyle w:val="TemporaryLaw"/>
          <w:szCs w:val="16"/>
        </w:rPr>
      </w:pPr>
      <w:r w:rsidRPr="00054323">
        <w:rPr>
          <w:rStyle w:val="TemporaryLaw"/>
          <w:szCs w:val="16"/>
        </w:rPr>
        <w:t>   integrated medicine</w:t>
      </w:r>
    </w:p>
    <w:p w14:paraId="1ABFB255" w14:textId="77777777" w:rsidR="00054323" w:rsidRDefault="00EE578E" w:rsidP="00A8030C">
      <w:pPr>
        <w:tabs>
          <w:tab w:val="right" w:pos="7020"/>
          <w:tab w:val="right" w:pos="8928"/>
        </w:tabs>
        <w:ind w:left="1195"/>
        <w:rPr>
          <w:rStyle w:val="TemporaryLaw"/>
          <w:szCs w:val="16"/>
        </w:rPr>
      </w:pPr>
      <w:r w:rsidRPr="00054323">
        <w:rPr>
          <w:rStyle w:val="TemporaryLaw"/>
          <w:szCs w:val="16"/>
        </w:rPr>
        <w:t>   examiners' fund</w:t>
      </w:r>
      <w:r w:rsidRPr="00054323">
        <w:rPr>
          <w:rStyle w:val="TemporaryLaw"/>
          <w:szCs w:val="16"/>
        </w:rPr>
        <w:tab/>
        <w:t>$     61,500</w:t>
      </w:r>
    </w:p>
    <w:p w14:paraId="10913377" w14:textId="77777777" w:rsidR="00054323" w:rsidRDefault="00EE578E" w:rsidP="00A8030C">
      <w:pPr>
        <w:pStyle w:val="P00-0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DEPARTMENT OF HOUSING</w:t>
      </w:r>
    </w:p>
    <w:p w14:paraId="3EFD8597"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6232050"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3.0</w:t>
      </w:r>
    </w:p>
    <w:p w14:paraId="5011116A" w14:textId="77777777" w:rsidR="00054323" w:rsidRDefault="00EE578E" w:rsidP="00A8030C">
      <w:pPr>
        <w:tabs>
          <w:tab w:val="right" w:pos="7020"/>
          <w:tab w:val="right" w:pos="8928"/>
        </w:tabs>
        <w:ind w:left="1195"/>
        <w:rPr>
          <w:rStyle w:val="TemporaryLaw"/>
          <w:szCs w:val="16"/>
        </w:rPr>
      </w:pPr>
      <w:r w:rsidRPr="00054323">
        <w:rPr>
          <w:rStyle w:val="TemporaryLaw"/>
          <w:szCs w:val="16"/>
        </w:rPr>
        <w:t>Lump sum appropriation</w:t>
      </w:r>
      <w:r w:rsidRPr="00054323">
        <w:rPr>
          <w:rStyle w:val="TemporaryLaw"/>
          <w:szCs w:val="16"/>
        </w:rPr>
        <w:tab/>
        <w:t>$    388,800</w:t>
      </w:r>
    </w:p>
    <w:p w14:paraId="5CED3DF2"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65F647C6" w14:textId="77777777" w:rsidR="00054323" w:rsidRDefault="00EE578E" w:rsidP="00A8030C">
      <w:pPr>
        <w:tabs>
          <w:tab w:val="right" w:pos="7020"/>
          <w:tab w:val="right" w:pos="8928"/>
        </w:tabs>
        <w:ind w:left="1195"/>
        <w:rPr>
          <w:rStyle w:val="TemporaryLaw"/>
          <w:szCs w:val="16"/>
        </w:rPr>
      </w:pPr>
      <w:r w:rsidRPr="00054323">
        <w:rPr>
          <w:rStyle w:val="TemporaryLaw"/>
          <w:szCs w:val="16"/>
        </w:rPr>
        <w:t>Housing trust fund</w:t>
      </w:r>
      <w:r w:rsidRPr="00054323">
        <w:rPr>
          <w:rStyle w:val="TemporaryLaw"/>
          <w:szCs w:val="16"/>
        </w:rPr>
        <w:tab/>
        <w:t>$    388,800</w:t>
      </w:r>
    </w:p>
    <w:p w14:paraId="26EC1BA8" w14:textId="77777777" w:rsidR="00054323" w:rsidRDefault="00EE578E" w:rsidP="00A8030C">
      <w:pPr>
        <w:pStyle w:val="P06-00"/>
        <w:rPr>
          <w:rStyle w:val="TemporaryLaw"/>
          <w:szCs w:val="16"/>
        </w:rPr>
      </w:pPr>
      <w:r w:rsidRPr="00054323">
        <w:rPr>
          <w:rStyle w:val="TemporaryLaw"/>
          <w:rFonts w:eastAsia="Letter Gothic-Drafting"/>
          <w:szCs w:val="16"/>
        </w:rPr>
        <w:t>The department of housing shall use the monies deposited in the military transitional housing fund pursuant to Laws 2023, chapter 133, section 49 for supportive services and transitional unit rehabilitation for veterans.</w:t>
      </w:r>
    </w:p>
    <w:p w14:paraId="1FF94BC8"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INDUSTRIAL COMMISSION OF ARIZONA</w:t>
      </w:r>
    </w:p>
    <w:p w14:paraId="6F377ADA"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DA23BCE"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FTE positions</w:t>
      </w:r>
      <w:r w:rsidRPr="00054323">
        <w:rPr>
          <w:rStyle w:val="TemporaryLaw"/>
          <w:szCs w:val="16"/>
        </w:rPr>
        <w:tab/>
        <w:t>250.6</w:t>
      </w:r>
    </w:p>
    <w:p w14:paraId="71D2BCDC"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Operating lump sum appropriation</w:t>
      </w:r>
      <w:r w:rsidRPr="00054323">
        <w:rPr>
          <w:rStyle w:val="TemporaryLaw"/>
          <w:szCs w:val="16"/>
        </w:rPr>
        <w:tab/>
        <w:t>$ 23,114,700</w:t>
      </w:r>
    </w:p>
    <w:p w14:paraId="02BCC97C"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Municipal firefighter reimbursement</w:t>
      </w:r>
    </w:p>
    <w:p w14:paraId="183CFA50" w14:textId="77777777" w:rsidR="00054323" w:rsidRDefault="00EE578E" w:rsidP="00A8030C">
      <w:pPr>
        <w:pStyle w:val="P10-10"/>
        <w:tabs>
          <w:tab w:val="right" w:pos="7020"/>
          <w:tab w:val="right" w:pos="8928"/>
        </w:tabs>
        <w:rPr>
          <w:rStyle w:val="TemporaryLaw"/>
          <w:szCs w:val="16"/>
        </w:rPr>
      </w:pPr>
      <w:r w:rsidRPr="00054323">
        <w:rPr>
          <w:rStyle w:val="TemporaryLaw"/>
          <w:szCs w:val="16"/>
        </w:rPr>
        <w:t>   administration</w:t>
      </w:r>
      <w:r w:rsidRPr="00054323">
        <w:rPr>
          <w:rStyle w:val="TemporaryLaw"/>
          <w:szCs w:val="16"/>
        </w:rPr>
        <w:tab/>
      </w:r>
      <w:r w:rsidRPr="00054323">
        <w:rPr>
          <w:rStyle w:val="TemporaryLaw"/>
          <w:szCs w:val="16"/>
          <w:u w:val="single"/>
        </w:rPr>
        <w:t>      84,700</w:t>
      </w:r>
    </w:p>
    <w:p w14:paraId="31F61F6C" w14:textId="77777777" w:rsidR="00054323" w:rsidRDefault="00EE578E" w:rsidP="00A8030C">
      <w:pPr>
        <w:pStyle w:val="P00-06"/>
        <w:rPr>
          <w:rStyle w:val="TemporaryLaw"/>
          <w:szCs w:val="16"/>
        </w:rPr>
      </w:pPr>
      <w:r w:rsidRPr="00054323">
        <w:rPr>
          <w:rStyle w:val="TemporaryLaw"/>
          <w:szCs w:val="16"/>
        </w:rPr>
        <w:t>Total appropriation — industrial commission</w:t>
      </w:r>
    </w:p>
    <w:p w14:paraId="54864166" w14:textId="77777777" w:rsidR="00054323" w:rsidRDefault="00EE578E" w:rsidP="00A8030C">
      <w:pPr>
        <w:pStyle w:val="P10-10"/>
        <w:tabs>
          <w:tab w:val="right" w:pos="7020"/>
          <w:tab w:val="right" w:pos="8928"/>
        </w:tabs>
        <w:rPr>
          <w:rStyle w:val="TemporaryLaw"/>
          <w:szCs w:val="16"/>
        </w:rPr>
      </w:pPr>
      <w:r w:rsidRPr="00054323">
        <w:rPr>
          <w:rStyle w:val="TemporaryLaw"/>
          <w:szCs w:val="16"/>
        </w:rPr>
        <w:t>of Arizona</w:t>
      </w:r>
      <w:r w:rsidRPr="00054323">
        <w:rPr>
          <w:rStyle w:val="TemporaryLaw"/>
          <w:szCs w:val="16"/>
        </w:rPr>
        <w:tab/>
        <w:t>    $ 23,199,400</w:t>
      </w:r>
    </w:p>
    <w:p w14:paraId="1FD31816" w14:textId="77777777" w:rsidR="00054323" w:rsidRDefault="00EE578E" w:rsidP="00A8030C">
      <w:pPr>
        <w:pStyle w:val="BodyTextIndent"/>
        <w:rPr>
          <w:rStyle w:val="TemporaryLaw"/>
          <w:szCs w:val="16"/>
        </w:rPr>
      </w:pPr>
      <w:r w:rsidRPr="00054323">
        <w:rPr>
          <w:rStyle w:val="TemporaryLaw"/>
          <w:szCs w:val="16"/>
        </w:rPr>
        <w:t>Fund sources:</w:t>
      </w:r>
    </w:p>
    <w:p w14:paraId="0D04CADB"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84,700</w:t>
      </w:r>
    </w:p>
    <w:p w14:paraId="35035B44" w14:textId="77777777" w:rsidR="00054323" w:rsidRDefault="00EE578E" w:rsidP="00A8030C">
      <w:pPr>
        <w:pStyle w:val="P10-10"/>
        <w:tabs>
          <w:tab w:val="right" w:pos="7020"/>
          <w:tab w:val="right" w:pos="8928"/>
        </w:tabs>
        <w:rPr>
          <w:rStyle w:val="TemporaryLaw"/>
          <w:szCs w:val="16"/>
        </w:rPr>
      </w:pPr>
      <w:r w:rsidRPr="00054323">
        <w:rPr>
          <w:rStyle w:val="TemporaryLaw"/>
          <w:szCs w:val="16"/>
        </w:rPr>
        <w:t>Administrative fund</w:t>
      </w:r>
      <w:r w:rsidRPr="00054323">
        <w:rPr>
          <w:rStyle w:val="TemporaryLaw"/>
          <w:szCs w:val="16"/>
        </w:rPr>
        <w:tab/>
        <w:t> 23,114,700</w:t>
      </w:r>
    </w:p>
    <w:p w14:paraId="5C7E52C0" w14:textId="77777777" w:rsidR="00054323" w:rsidRDefault="00EE578E" w:rsidP="00A8030C">
      <w:pPr>
        <w:pStyle w:val="P06-00"/>
        <w:rPr>
          <w:rStyle w:val="TemporaryLaw"/>
          <w:szCs w:val="16"/>
        </w:rPr>
      </w:pPr>
      <w:r w:rsidRPr="00054323">
        <w:rPr>
          <w:rStyle w:val="TemporaryLaw"/>
          <w:szCs w:val="16"/>
        </w:rPr>
        <w:t>The legislature intends that the state general fund appropriation be used only for administrative costs of title 23, chapter 11, Arizona Revised Statutes, and that this appropriation does not convey any responsibility for firefighter cancer compensation and benefits claims to this state.</w:t>
      </w:r>
    </w:p>
    <w:p w14:paraId="3674F8F3" w14:textId="77777777" w:rsidR="00054323" w:rsidRDefault="00EE578E" w:rsidP="00A8030C">
      <w:pPr>
        <w:keepNext/>
        <w:keepLine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INSURANCE AND FINANCIAL INSTITUTIONS</w:t>
      </w:r>
    </w:p>
    <w:p w14:paraId="71FAB130" w14:textId="77777777" w:rsidR="00054323" w:rsidRDefault="00EE578E" w:rsidP="00A8030C">
      <w:pPr>
        <w:keepNext/>
        <w:keepLines/>
        <w:tabs>
          <w:tab w:val="right" w:pos="7020"/>
          <w:tab w:val="right" w:pos="8928"/>
        </w:tabs>
        <w:ind w:left="1195"/>
        <w:rPr>
          <w:rStyle w:val="TemporaryLaw"/>
          <w:szCs w:val="16"/>
          <w:u w:val="single"/>
        </w:rPr>
      </w:pPr>
      <w:r w:rsidRPr="00054323">
        <w:rPr>
          <w:rStyle w:val="TemporaryLaw"/>
          <w:szCs w:val="16"/>
        </w:rPr>
        <w:tab/>
      </w:r>
      <w:r w:rsidRPr="00054323">
        <w:rPr>
          <w:rStyle w:val="TemporaryLaw"/>
          <w:szCs w:val="16"/>
          <w:u w:val="single"/>
        </w:rPr>
        <w:t>2025-26</w:t>
      </w:r>
    </w:p>
    <w:p w14:paraId="0F970A1C"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147.4</w:t>
      </w:r>
    </w:p>
    <w:p w14:paraId="26BBAE70"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$ 12,468,500</w:t>
      </w:r>
    </w:p>
    <w:p w14:paraId="22D44679"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Arizona vehicle theft task force</w:t>
      </w:r>
      <w:r w:rsidRPr="00054323">
        <w:rPr>
          <w:rStyle w:val="TemporaryLaw"/>
          <w:szCs w:val="16"/>
        </w:rPr>
        <w:tab/>
        <w:t>4,452,600</w:t>
      </w:r>
    </w:p>
    <w:p w14:paraId="536D2950" w14:textId="77777777" w:rsidR="00054323" w:rsidRDefault="00EE578E" w:rsidP="00A8030C">
      <w:pPr>
        <w:tabs>
          <w:tab w:val="right" w:pos="7020"/>
          <w:tab w:val="right" w:pos="8928"/>
        </w:tabs>
        <w:ind w:left="1195"/>
        <w:rPr>
          <w:rStyle w:val="TemporaryLaw"/>
          <w:szCs w:val="16"/>
        </w:rPr>
      </w:pPr>
      <w:r w:rsidRPr="00054323">
        <w:rPr>
          <w:rStyle w:val="TemporaryLaw"/>
          <w:szCs w:val="16"/>
        </w:rPr>
        <w:t>Automobile theft authority</w:t>
      </w:r>
    </w:p>
    <w:p w14:paraId="555A5767" w14:textId="77777777" w:rsidR="00054323" w:rsidRDefault="00EE578E" w:rsidP="00A8030C">
      <w:pPr>
        <w:tabs>
          <w:tab w:val="right" w:pos="7020"/>
          <w:tab w:val="right" w:pos="8928"/>
        </w:tabs>
        <w:ind w:left="1195"/>
        <w:rPr>
          <w:rStyle w:val="TemporaryLaw"/>
          <w:szCs w:val="16"/>
        </w:rPr>
      </w:pPr>
      <w:r w:rsidRPr="00054323">
        <w:rPr>
          <w:rStyle w:val="TemporaryLaw"/>
          <w:szCs w:val="16"/>
        </w:rPr>
        <w:t>   operating budget</w:t>
      </w:r>
      <w:r w:rsidRPr="00054323">
        <w:rPr>
          <w:rStyle w:val="TemporaryLaw"/>
          <w:szCs w:val="16"/>
        </w:rPr>
        <w:tab/>
        <w:t>709,100</w:t>
      </w:r>
    </w:p>
    <w:p w14:paraId="48E34C8D" w14:textId="77777777" w:rsidR="00054323" w:rsidRDefault="00EE578E" w:rsidP="00A8030C">
      <w:pPr>
        <w:tabs>
          <w:tab w:val="right" w:pos="7020"/>
          <w:tab w:val="right" w:pos="8928"/>
        </w:tabs>
        <w:ind w:left="1195"/>
        <w:rPr>
          <w:rStyle w:val="TemporaryLaw"/>
          <w:szCs w:val="16"/>
        </w:rPr>
      </w:pPr>
      <w:r w:rsidRPr="00054323">
        <w:rPr>
          <w:rStyle w:val="TemporaryLaw"/>
          <w:szCs w:val="16"/>
        </w:rPr>
        <w:t>Local grants</w:t>
      </w:r>
      <w:r w:rsidRPr="00054323">
        <w:rPr>
          <w:rStyle w:val="TemporaryLaw"/>
          <w:szCs w:val="16"/>
        </w:rPr>
        <w:tab/>
        <w:t>1,388,900</w:t>
      </w:r>
    </w:p>
    <w:p w14:paraId="3E30BE83" w14:textId="77777777" w:rsidR="00054323" w:rsidRDefault="00EE578E" w:rsidP="00A8030C">
      <w:pPr>
        <w:tabs>
          <w:tab w:val="right" w:pos="7020"/>
          <w:tab w:val="right" w:pos="8928"/>
        </w:tabs>
        <w:ind w:left="1195"/>
        <w:rPr>
          <w:rStyle w:val="TemporaryLaw"/>
          <w:szCs w:val="16"/>
          <w:u w:val="single"/>
        </w:rPr>
      </w:pPr>
      <w:r w:rsidRPr="00054323">
        <w:rPr>
          <w:rStyle w:val="TemporaryLaw"/>
          <w:szCs w:val="16"/>
        </w:rPr>
        <w:t>Reimbursable programs</w:t>
      </w:r>
      <w:r w:rsidRPr="00054323">
        <w:rPr>
          <w:rStyle w:val="TemporaryLaw"/>
          <w:szCs w:val="16"/>
        </w:rPr>
        <w:tab/>
      </w:r>
      <w:r w:rsidRPr="00054323">
        <w:rPr>
          <w:rStyle w:val="TemporaryLaw"/>
          <w:szCs w:val="16"/>
          <w:u w:val="single"/>
        </w:rPr>
        <w:t>      50,000</w:t>
      </w:r>
    </w:p>
    <w:p w14:paraId="5A978C0E" w14:textId="77777777" w:rsidR="00054323" w:rsidRDefault="00EE578E" w:rsidP="00A8030C">
      <w:pPr>
        <w:pStyle w:val="P00-00"/>
        <w:tabs>
          <w:tab w:val="left" w:pos="0"/>
          <w:tab w:val="left" w:pos="1200"/>
          <w:tab w:val="right" w:pos="7020"/>
        </w:tabs>
        <w:rPr>
          <w:rStyle w:val="TemporaryLaw"/>
          <w:szCs w:val="16"/>
        </w:rPr>
      </w:pPr>
      <w:r w:rsidRPr="00054323">
        <w:rPr>
          <w:rStyle w:val="TemporaryLaw"/>
          <w:szCs w:val="16"/>
        </w:rPr>
        <w:t>Total appropriation — department of insurance</w:t>
      </w:r>
    </w:p>
    <w:p w14:paraId="1FE02064" w14:textId="77777777" w:rsidR="00054323" w:rsidRDefault="00EE578E" w:rsidP="00A8030C">
      <w:pPr>
        <w:tabs>
          <w:tab w:val="right" w:pos="7020"/>
          <w:tab w:val="right" w:pos="8928"/>
        </w:tabs>
        <w:ind w:left="1195"/>
        <w:rPr>
          <w:rStyle w:val="TemporaryLaw"/>
          <w:szCs w:val="16"/>
        </w:rPr>
      </w:pPr>
      <w:r w:rsidRPr="00054323">
        <w:rPr>
          <w:rStyle w:val="TemporaryLaw"/>
          <w:szCs w:val="16"/>
        </w:rPr>
        <w:t>and financial institutions</w:t>
      </w:r>
      <w:r w:rsidRPr="00054323">
        <w:rPr>
          <w:rStyle w:val="TemporaryLaw"/>
          <w:szCs w:val="16"/>
        </w:rPr>
        <w:tab/>
        <w:t>$ 19,069,100</w:t>
      </w:r>
    </w:p>
    <w:p w14:paraId="71E11713"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06D66E91"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6,212,000</w:t>
      </w:r>
    </w:p>
    <w:p w14:paraId="4FE8BB74" w14:textId="77777777" w:rsidR="00054323" w:rsidRDefault="00EE578E" w:rsidP="00A8030C">
      <w:pPr>
        <w:tabs>
          <w:tab w:val="right" w:pos="7020"/>
          <w:tab w:val="right" w:pos="8928"/>
        </w:tabs>
        <w:ind w:left="1195"/>
        <w:rPr>
          <w:rStyle w:val="TemporaryLaw"/>
          <w:szCs w:val="16"/>
        </w:rPr>
      </w:pPr>
      <w:r w:rsidRPr="00054323">
        <w:rPr>
          <w:rStyle w:val="TemporaryLaw"/>
          <w:szCs w:val="16"/>
        </w:rPr>
        <w:t>Automobile theft authority fund</w:t>
      </w:r>
      <w:r w:rsidRPr="00054323">
        <w:rPr>
          <w:rStyle w:val="TemporaryLaw"/>
          <w:szCs w:val="16"/>
        </w:rPr>
        <w:tab/>
        <w:t>6,749,300</w:t>
      </w:r>
    </w:p>
    <w:p w14:paraId="0A1DC9CD" w14:textId="77777777" w:rsidR="00054323" w:rsidRDefault="00EE578E" w:rsidP="00A8030C">
      <w:pPr>
        <w:tabs>
          <w:tab w:val="right" w:pos="7020"/>
          <w:tab w:val="right" w:pos="8928"/>
        </w:tabs>
        <w:ind w:left="1195"/>
        <w:rPr>
          <w:rStyle w:val="TemporaryLaw"/>
          <w:szCs w:val="16"/>
        </w:rPr>
      </w:pPr>
      <w:r w:rsidRPr="00054323">
        <w:rPr>
          <w:rStyle w:val="TemporaryLaw"/>
          <w:szCs w:val="16"/>
        </w:rPr>
        <w:t>Financial services fund</w:t>
      </w:r>
      <w:r w:rsidRPr="00054323">
        <w:rPr>
          <w:rStyle w:val="TemporaryLaw"/>
          <w:szCs w:val="16"/>
        </w:rPr>
        <w:tab/>
        <w:t>6,057,500</w:t>
      </w:r>
    </w:p>
    <w:p w14:paraId="54C5C7BD" w14:textId="77777777" w:rsidR="00054323" w:rsidRDefault="00EE578E" w:rsidP="00A8030C">
      <w:pPr>
        <w:tabs>
          <w:tab w:val="right" w:pos="7020"/>
          <w:tab w:val="right" w:pos="8928"/>
        </w:tabs>
        <w:ind w:left="1195"/>
        <w:rPr>
          <w:rStyle w:val="TemporaryLaw"/>
          <w:szCs w:val="16"/>
        </w:rPr>
      </w:pPr>
      <w:r w:rsidRPr="00054323">
        <w:rPr>
          <w:rStyle w:val="TemporaryLaw"/>
          <w:szCs w:val="16"/>
        </w:rPr>
        <w:t>Department revolving fund</w:t>
      </w:r>
      <w:r w:rsidRPr="00054323">
        <w:rPr>
          <w:rStyle w:val="TemporaryLaw"/>
          <w:szCs w:val="16"/>
        </w:rPr>
        <w:tab/>
        <w:t>50,300</w:t>
      </w:r>
    </w:p>
    <w:p w14:paraId="214D011F"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Monies in the Arizona vehicle theft task force line item shall be used by the department of insurance and financial institutions to pay seventy</w:t>
      </w:r>
      <w:r w:rsidRPr="00054323">
        <w:rPr>
          <w:rStyle w:val="TemporaryLaw"/>
          <w:rFonts w:eastAsiaTheme="majorEastAsia"/>
          <w:szCs w:val="16"/>
        </w:rPr>
        <w:noBreakHyphen/>
        <w:t>five percent of the personal services and employee</w:t>
      </w:r>
      <w:r w:rsidRPr="00054323">
        <w:rPr>
          <w:rStyle w:val="TemporaryLaw"/>
          <w:rFonts w:eastAsiaTheme="majorEastAsia"/>
          <w:szCs w:val="16"/>
        </w:rPr>
        <w:noBreakHyphen/>
        <w:t>related expenditures for city, town and county sworn officers who participate in the Arizona vehicle theft task force.</w:t>
      </w:r>
    </w:p>
    <w:p w14:paraId="471127C6"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Local grants shall be awarded with consideration given to areas with greater automobile theft problems and shall be used to combat economic automobile theft operations.</w:t>
      </w:r>
    </w:p>
    <w:p w14:paraId="57C890CF"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The department of insurance and financial institutions shall submit a report to the joint legislative budget committee before spending any monies for the reimbursable programs line item.  The department shall show sufficient monies collected to cover the expenses indicated in the report.</w:t>
      </w:r>
    </w:p>
    <w:p w14:paraId="6B856871" w14:textId="77777777" w:rsidR="00054323" w:rsidRDefault="00EE578E" w:rsidP="00A8030C">
      <w:pPr>
        <w:pStyle w:val="P06-00"/>
        <w:rPr>
          <w:rStyle w:val="TemporaryLaw"/>
          <w:rFonts w:eastAsiaTheme="majorEastAsia"/>
          <w:szCs w:val="16"/>
        </w:rPr>
      </w:pPr>
      <w:r w:rsidRPr="00054323">
        <w:rPr>
          <w:rStyle w:val="TemporaryLaw"/>
          <w:rFonts w:eastAsiaTheme="majorEastAsia"/>
          <w:szCs w:val="16"/>
        </w:rPr>
        <w:t>Of the department fees required to be deposited in the state general fund by statute, the legislature intends that the department of insurance and financial institutions shall assess and set the fees at a level to ensure that the monies deposited in the state general fund will equal or exceed the department's expenditure from the state general fund.</w:t>
      </w:r>
    </w:p>
    <w:p w14:paraId="64A9F061"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JUDICIARY</w:t>
      </w:r>
    </w:p>
    <w:p w14:paraId="18A7C605"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3F7A942" w14:textId="77777777" w:rsidR="00054323" w:rsidRDefault="00EE578E" w:rsidP="00A8030C">
      <w:pPr>
        <w:keepNext/>
        <w:keepLines/>
        <w:tabs>
          <w:tab w:val="left" w:pos="0"/>
          <w:tab w:val="left" w:pos="720"/>
        </w:tabs>
        <w:ind w:firstLine="720"/>
        <w:rPr>
          <w:rStyle w:val="TemporaryLaw"/>
          <w:szCs w:val="16"/>
          <w:u w:val="single"/>
        </w:rPr>
      </w:pPr>
      <w:r w:rsidRPr="00054323">
        <w:rPr>
          <w:rStyle w:val="TemporaryLaw"/>
          <w:szCs w:val="16"/>
          <w:u w:val="single"/>
        </w:rPr>
        <w:t>Supreme court</w:t>
      </w:r>
    </w:p>
    <w:p w14:paraId="3FE07026"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r>
      <w:r w:rsidRPr="00054323">
        <w:rPr>
          <w:rStyle w:val="TemporaryLaw"/>
          <w:rFonts w:eastAsiaTheme="majorEastAsia"/>
        </w:rPr>
        <w:t>208.0</w:t>
      </w:r>
    </w:p>
    <w:p w14:paraId="1A5DC6C6"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$ 18,770,000</w:t>
      </w:r>
    </w:p>
    <w:p w14:paraId="6CE7DAC3"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Arizona trial and digital </w:t>
      </w:r>
    </w:p>
    <w:p w14:paraId="0D98C7A2"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   evidence fund deposit </w:t>
      </w:r>
      <w:r w:rsidRPr="00054323">
        <w:rPr>
          <w:rStyle w:val="TemporaryLaw"/>
          <w:szCs w:val="16"/>
        </w:rPr>
        <w:tab/>
        <w:t>1,620,000</w:t>
      </w:r>
    </w:p>
    <w:p w14:paraId="6438E80F" w14:textId="77777777" w:rsidR="00054323" w:rsidRDefault="00EE578E" w:rsidP="00A8030C">
      <w:pPr>
        <w:tabs>
          <w:tab w:val="right" w:pos="7020"/>
          <w:tab w:val="right" w:pos="8928"/>
        </w:tabs>
        <w:ind w:left="1195"/>
        <w:rPr>
          <w:rStyle w:val="TemporaryLaw"/>
          <w:szCs w:val="16"/>
        </w:rPr>
      </w:pPr>
      <w:r w:rsidRPr="00054323">
        <w:rPr>
          <w:rStyle w:val="TemporaryLaw"/>
          <w:szCs w:val="16"/>
        </w:rPr>
        <w:t>Automation</w:t>
      </w:r>
      <w:r w:rsidRPr="00054323">
        <w:rPr>
          <w:rStyle w:val="TemporaryLaw"/>
          <w:szCs w:val="16"/>
        </w:rPr>
        <w:tab/>
        <w:t>24,927,800</w:t>
      </w:r>
    </w:p>
    <w:p w14:paraId="7B372EEB" w14:textId="77777777" w:rsidR="00054323" w:rsidRDefault="00EE578E" w:rsidP="00A8030C">
      <w:pPr>
        <w:tabs>
          <w:tab w:val="right" w:pos="7020"/>
          <w:tab w:val="right" w:pos="8928"/>
        </w:tabs>
        <w:ind w:left="1195"/>
        <w:rPr>
          <w:rStyle w:val="TemporaryLaw"/>
          <w:rFonts w:eastAsiaTheme="majorEastAsia"/>
        </w:rPr>
      </w:pPr>
      <w:r w:rsidRPr="00054323">
        <w:rPr>
          <w:rStyle w:val="TemporaryLaw"/>
          <w:rFonts w:eastAsiaTheme="majorEastAsia"/>
        </w:rPr>
        <w:t>Child and family representation</w:t>
      </w:r>
    </w:p>
    <w:p w14:paraId="7233A579" w14:textId="77777777" w:rsidR="00054323" w:rsidRDefault="00EE578E" w:rsidP="00A8030C">
      <w:pPr>
        <w:tabs>
          <w:tab w:val="right" w:pos="7020"/>
          <w:tab w:val="right" w:pos="8928"/>
        </w:tabs>
        <w:ind w:left="1195"/>
        <w:rPr>
          <w:rStyle w:val="AmendCode"/>
          <w:rFonts w:eastAsiaTheme="majorEastAsia"/>
          <w:szCs w:val="16"/>
        </w:rPr>
      </w:pPr>
      <w:r w:rsidRPr="00054323">
        <w:rPr>
          <w:rStyle w:val="TemporaryLaw"/>
          <w:rFonts w:eastAsiaTheme="majorEastAsia"/>
        </w:rPr>
        <w:t>   pilot program</w:t>
      </w:r>
      <w:r w:rsidRPr="00054323">
        <w:rPr>
          <w:rStyle w:val="TemporaryLaw"/>
          <w:rFonts w:eastAsiaTheme="majorEastAsia"/>
        </w:rPr>
        <w:tab/>
        <w:t>600,000*</w:t>
      </w:r>
    </w:p>
    <w:p w14:paraId="78BDD53B" w14:textId="77777777" w:rsidR="00054323" w:rsidRDefault="00EE578E" w:rsidP="00A8030C">
      <w:pPr>
        <w:pStyle w:val="P10-10"/>
        <w:tabs>
          <w:tab w:val="right" w:pos="7020"/>
          <w:tab w:val="right" w:pos="8928"/>
        </w:tabs>
        <w:rPr>
          <w:rStyle w:val="TemporaryLaw"/>
          <w:szCs w:val="16"/>
        </w:rPr>
      </w:pPr>
      <w:r w:rsidRPr="00054323">
        <w:rPr>
          <w:rStyle w:val="TemporaryLaw"/>
          <w:szCs w:val="16"/>
        </w:rPr>
        <w:t>County reimbursements</w:t>
      </w:r>
      <w:r w:rsidRPr="00054323">
        <w:rPr>
          <w:rStyle w:val="TemporaryLaw"/>
          <w:szCs w:val="16"/>
        </w:rPr>
        <w:tab/>
        <w:t>187,900</w:t>
      </w:r>
    </w:p>
    <w:p w14:paraId="0C434E73" w14:textId="77777777" w:rsidR="00054323" w:rsidRDefault="00EE578E" w:rsidP="00A8030C">
      <w:pPr>
        <w:tabs>
          <w:tab w:val="right" w:pos="7020"/>
          <w:tab w:val="right" w:pos="8928"/>
        </w:tabs>
        <w:ind w:left="1200"/>
        <w:rPr>
          <w:rStyle w:val="TemporaryLaw"/>
          <w:szCs w:val="16"/>
        </w:rPr>
      </w:pPr>
      <w:r w:rsidRPr="00054323">
        <w:rPr>
          <w:rStyle w:val="TemporaryLaw"/>
          <w:szCs w:val="16"/>
        </w:rPr>
        <w:t>Court appointed special advocate</w:t>
      </w:r>
    </w:p>
    <w:p w14:paraId="68B0CDDD" w14:textId="77777777" w:rsidR="00054323" w:rsidRDefault="00EE578E" w:rsidP="00A8030C">
      <w:pPr>
        <w:tabs>
          <w:tab w:val="right" w:pos="7020"/>
          <w:tab w:val="right" w:pos="8928"/>
        </w:tabs>
        <w:ind w:left="1200"/>
        <w:rPr>
          <w:rStyle w:val="TemporaryLaw"/>
          <w:szCs w:val="16"/>
        </w:rPr>
      </w:pPr>
      <w:r w:rsidRPr="00054323">
        <w:rPr>
          <w:rStyle w:val="TemporaryLaw"/>
          <w:szCs w:val="16"/>
        </w:rPr>
        <w:t>   and vulnerable persons</w:t>
      </w:r>
      <w:r w:rsidRPr="00054323">
        <w:rPr>
          <w:rStyle w:val="TemporaryLaw"/>
          <w:szCs w:val="16"/>
        </w:rPr>
        <w:tab/>
        <w:t>6,773,200</w:t>
      </w:r>
    </w:p>
    <w:p w14:paraId="7C487893" w14:textId="77777777" w:rsidR="00054323" w:rsidRDefault="00EE578E" w:rsidP="00A8030C">
      <w:pPr>
        <w:tabs>
          <w:tab w:val="right" w:pos="7020"/>
          <w:tab w:val="right" w:pos="8928"/>
        </w:tabs>
        <w:ind w:left="1195"/>
        <w:rPr>
          <w:rStyle w:val="TemporaryLaw"/>
          <w:szCs w:val="16"/>
        </w:rPr>
      </w:pPr>
      <w:r w:rsidRPr="00054323">
        <w:rPr>
          <w:rStyle w:val="TemporaryLaw"/>
          <w:szCs w:val="16"/>
        </w:rPr>
        <w:t>Courthouse security</w:t>
      </w:r>
      <w:r w:rsidRPr="00054323">
        <w:rPr>
          <w:rStyle w:val="TemporaryLaw"/>
          <w:szCs w:val="16"/>
        </w:rPr>
        <w:tab/>
        <w:t>751,700</w:t>
      </w:r>
    </w:p>
    <w:p w14:paraId="48F55D27" w14:textId="77777777" w:rsidR="00054323" w:rsidRDefault="00EE578E" w:rsidP="00A8030C">
      <w:pPr>
        <w:tabs>
          <w:tab w:val="right" w:pos="7020"/>
          <w:tab w:val="right" w:pos="8928"/>
        </w:tabs>
        <w:ind w:left="1195"/>
        <w:rPr>
          <w:rStyle w:val="TemporaryLaw"/>
          <w:szCs w:val="16"/>
        </w:rPr>
      </w:pPr>
      <w:r w:rsidRPr="00054323">
        <w:rPr>
          <w:rStyle w:val="TemporaryLaw"/>
          <w:szCs w:val="16"/>
        </w:rPr>
        <w:t>Domestic relations</w:t>
      </w:r>
      <w:r w:rsidRPr="00054323">
        <w:rPr>
          <w:rStyle w:val="TemporaryLaw"/>
          <w:szCs w:val="16"/>
        </w:rPr>
        <w:tab/>
        <w:t>701,000</w:t>
      </w:r>
    </w:p>
    <w:p w14:paraId="0AFCE89A"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foster care review board</w:t>
      </w:r>
      <w:r w:rsidRPr="00054323">
        <w:rPr>
          <w:rStyle w:val="TemporaryLaw"/>
          <w:szCs w:val="16"/>
        </w:rPr>
        <w:tab/>
        <w:t>3,570,200</w:t>
      </w:r>
    </w:p>
    <w:p w14:paraId="34868AAB" w14:textId="77777777" w:rsidR="00054323" w:rsidRDefault="00EE578E" w:rsidP="00A8030C">
      <w:pPr>
        <w:tabs>
          <w:tab w:val="right" w:pos="7020"/>
          <w:tab w:val="right" w:pos="8928"/>
        </w:tabs>
        <w:ind w:left="1195"/>
        <w:rPr>
          <w:rStyle w:val="TemporaryLaw"/>
          <w:szCs w:val="16"/>
        </w:rPr>
      </w:pPr>
      <w:r w:rsidRPr="00054323">
        <w:rPr>
          <w:rStyle w:val="TemporaryLaw"/>
          <w:szCs w:val="16"/>
        </w:rPr>
        <w:t>Commission on judicial conduct</w:t>
      </w:r>
      <w:r w:rsidRPr="00054323">
        <w:rPr>
          <w:rStyle w:val="TemporaryLaw"/>
          <w:szCs w:val="16"/>
        </w:rPr>
        <w:tab/>
        <w:t>765,800</w:t>
      </w:r>
    </w:p>
    <w:p w14:paraId="350AC506" w14:textId="77777777" w:rsidR="00054323" w:rsidRDefault="00EE578E" w:rsidP="00A8030C">
      <w:pPr>
        <w:tabs>
          <w:tab w:val="right" w:pos="7020"/>
          <w:tab w:val="right" w:pos="8928"/>
        </w:tabs>
        <w:ind w:left="1195"/>
        <w:rPr>
          <w:rStyle w:val="TemporaryLaw"/>
          <w:szCs w:val="16"/>
        </w:rPr>
      </w:pPr>
      <w:r w:rsidRPr="00054323">
        <w:rPr>
          <w:rStyle w:val="TemporaryLaw"/>
          <w:szCs w:val="16"/>
        </w:rPr>
        <w:t>Judicial nominations and</w:t>
      </w:r>
    </w:p>
    <w:p w14:paraId="0C3B8C75" w14:textId="77777777" w:rsidR="00054323" w:rsidRDefault="00EE578E" w:rsidP="00A8030C">
      <w:pPr>
        <w:tabs>
          <w:tab w:val="right" w:pos="7020"/>
          <w:tab w:val="right" w:pos="8928"/>
        </w:tabs>
        <w:ind w:left="1195"/>
        <w:rPr>
          <w:rStyle w:val="TemporaryLaw"/>
          <w:szCs w:val="16"/>
        </w:rPr>
      </w:pPr>
      <w:r w:rsidRPr="00054323">
        <w:rPr>
          <w:rStyle w:val="TemporaryLaw"/>
          <w:szCs w:val="16"/>
        </w:rPr>
        <w:t>   performance review</w:t>
      </w:r>
      <w:r w:rsidRPr="00054323">
        <w:rPr>
          <w:rStyle w:val="TemporaryLaw"/>
          <w:szCs w:val="16"/>
        </w:rPr>
        <w:tab/>
        <w:t>620,600</w:t>
      </w:r>
    </w:p>
    <w:p w14:paraId="7A76A28A"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monetary sanctions</w:t>
      </w:r>
    </w:p>
    <w:p w14:paraId="0D120939" w14:textId="77777777" w:rsidR="00054323" w:rsidRDefault="00EE578E" w:rsidP="00A8030C">
      <w:pPr>
        <w:tabs>
          <w:tab w:val="right" w:pos="7020"/>
          <w:tab w:val="right" w:pos="8928"/>
        </w:tabs>
        <w:ind w:left="1195"/>
        <w:rPr>
          <w:rStyle w:val="TemporaryLaw"/>
          <w:szCs w:val="16"/>
        </w:rPr>
      </w:pPr>
      <w:r w:rsidRPr="00054323">
        <w:rPr>
          <w:rStyle w:val="TemporaryLaw"/>
          <w:szCs w:val="16"/>
        </w:rPr>
        <w:t>   funding backfill</w:t>
      </w:r>
      <w:r w:rsidRPr="00054323">
        <w:rPr>
          <w:rStyle w:val="TemporaryLaw"/>
          <w:szCs w:val="16"/>
        </w:rPr>
        <w:tab/>
        <w:t>250,000</w:t>
      </w:r>
    </w:p>
    <w:p w14:paraId="634659D3" w14:textId="77777777" w:rsidR="00054323" w:rsidRDefault="00EE578E" w:rsidP="00A8030C">
      <w:pPr>
        <w:tabs>
          <w:tab w:val="right" w:pos="7020"/>
          <w:tab w:val="right" w:pos="8928"/>
        </w:tabs>
        <w:ind w:left="1195"/>
        <w:rPr>
          <w:rStyle w:val="TemporaryLaw"/>
          <w:szCs w:val="16"/>
        </w:rPr>
      </w:pPr>
      <w:r w:rsidRPr="00054323">
        <w:rPr>
          <w:rStyle w:val="TemporaryLaw"/>
          <w:szCs w:val="16"/>
        </w:rPr>
        <w:t>Model court</w:t>
      </w:r>
      <w:r w:rsidRPr="00054323">
        <w:rPr>
          <w:rStyle w:val="TemporaryLaw"/>
          <w:szCs w:val="16"/>
        </w:rPr>
        <w:tab/>
        <w:t>660,800</w:t>
      </w:r>
    </w:p>
    <w:p w14:paraId="5D3EC9FD"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aid</w:t>
      </w:r>
      <w:r w:rsidRPr="00054323">
        <w:rPr>
          <w:rStyle w:val="TemporaryLaw"/>
          <w:szCs w:val="16"/>
        </w:rPr>
        <w:tab/>
      </w:r>
      <w:r w:rsidRPr="00054323">
        <w:rPr>
          <w:rStyle w:val="TemporaryLaw"/>
          <w:szCs w:val="16"/>
          <w:u w:val="single"/>
        </w:rPr>
        <w:t>   5,955,500</w:t>
      </w:r>
    </w:p>
    <w:p w14:paraId="0CEFA2EB" w14:textId="77777777" w:rsidR="00054323" w:rsidRDefault="00EE578E" w:rsidP="00A8030C">
      <w:pPr>
        <w:tabs>
          <w:tab w:val="right" w:pos="7020"/>
          <w:tab w:val="right" w:pos="8928"/>
        </w:tabs>
        <w:ind w:left="1195" w:hanging="1195"/>
        <w:rPr>
          <w:rStyle w:val="TemporaryLaw"/>
          <w:szCs w:val="16"/>
        </w:rPr>
      </w:pPr>
      <w:r w:rsidRPr="00054323">
        <w:rPr>
          <w:rStyle w:val="TemporaryLaw"/>
          <w:szCs w:val="16"/>
        </w:rPr>
        <w:t>Total appropriation — supreme court</w:t>
      </w:r>
      <w:r w:rsidRPr="00054323">
        <w:rPr>
          <w:rStyle w:val="TemporaryLaw"/>
          <w:szCs w:val="16"/>
        </w:rPr>
        <w:tab/>
        <w:t>$ </w:t>
      </w:r>
      <w:r w:rsidRPr="00054323">
        <w:rPr>
          <w:rStyle w:val="TemporaryLaw"/>
          <w:rFonts w:eastAsiaTheme="majorEastAsia"/>
        </w:rPr>
        <w:t>66,154,500</w:t>
      </w:r>
    </w:p>
    <w:p w14:paraId="086DB1E1"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0844C049"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30,455,300</w:t>
      </w:r>
    </w:p>
    <w:p w14:paraId="73F2881A" w14:textId="77777777" w:rsidR="00054323" w:rsidRDefault="00EE578E" w:rsidP="00A8030C">
      <w:pPr>
        <w:tabs>
          <w:tab w:val="right" w:pos="7020"/>
          <w:tab w:val="right" w:pos="8928"/>
        </w:tabs>
        <w:ind w:left="1195"/>
        <w:rPr>
          <w:rStyle w:val="TemporaryLaw"/>
          <w:szCs w:val="16"/>
        </w:rPr>
      </w:pPr>
      <w:r w:rsidRPr="00054323">
        <w:rPr>
          <w:rStyle w:val="TemporaryLaw"/>
          <w:szCs w:val="16"/>
        </w:rPr>
        <w:t>Confidential intermediary and</w:t>
      </w:r>
    </w:p>
    <w:p w14:paraId="7E0B19DD" w14:textId="77777777" w:rsidR="00054323" w:rsidRDefault="00EE578E" w:rsidP="00A8030C">
      <w:pPr>
        <w:pStyle w:val="P10-10"/>
        <w:tabs>
          <w:tab w:val="right" w:pos="7020"/>
          <w:tab w:val="right" w:pos="8928"/>
        </w:tabs>
        <w:rPr>
          <w:rStyle w:val="TemporaryLaw"/>
          <w:szCs w:val="16"/>
        </w:rPr>
      </w:pPr>
      <w:r w:rsidRPr="00054323">
        <w:rPr>
          <w:rStyle w:val="TemporaryLaw"/>
          <w:szCs w:val="16"/>
        </w:rPr>
        <w:t>   fiduciary fund</w:t>
      </w:r>
      <w:r w:rsidRPr="00054323">
        <w:rPr>
          <w:rStyle w:val="TemporaryLaw"/>
          <w:szCs w:val="16"/>
        </w:rPr>
        <w:tab/>
        <w:t>690,600</w:t>
      </w:r>
    </w:p>
    <w:p w14:paraId="22D37055" w14:textId="77777777" w:rsidR="00054323" w:rsidRDefault="00EE578E" w:rsidP="00A8030C">
      <w:pPr>
        <w:pStyle w:val="P10-10"/>
        <w:tabs>
          <w:tab w:val="right" w:pos="7020"/>
          <w:tab w:val="right" w:pos="8928"/>
        </w:tabs>
        <w:rPr>
          <w:rStyle w:val="TemporaryLaw"/>
          <w:szCs w:val="16"/>
        </w:rPr>
      </w:pPr>
      <w:r w:rsidRPr="00054323">
        <w:rPr>
          <w:rStyle w:val="TemporaryLaw"/>
          <w:szCs w:val="16"/>
        </w:rPr>
        <w:t>Court appointed special advocate</w:t>
      </w:r>
    </w:p>
    <w:p w14:paraId="40AFFAEC" w14:textId="77777777" w:rsidR="00054323" w:rsidRDefault="00EE578E" w:rsidP="00A8030C">
      <w:pPr>
        <w:pStyle w:val="P10-10"/>
        <w:tabs>
          <w:tab w:val="right" w:pos="7020"/>
          <w:tab w:val="right" w:pos="8928"/>
        </w:tabs>
        <w:rPr>
          <w:rStyle w:val="TemporaryLaw"/>
          <w:szCs w:val="16"/>
        </w:rPr>
      </w:pPr>
      <w:r w:rsidRPr="00054323">
        <w:rPr>
          <w:rStyle w:val="TemporaryLaw"/>
          <w:szCs w:val="16"/>
        </w:rPr>
        <w:t>   and vulnerable persons fund</w:t>
      </w:r>
      <w:r w:rsidRPr="00054323">
        <w:rPr>
          <w:rStyle w:val="TemporaryLaw"/>
          <w:szCs w:val="16"/>
        </w:rPr>
        <w:tab/>
        <w:t>6,972,500</w:t>
      </w:r>
    </w:p>
    <w:p w14:paraId="5F630003" w14:textId="77777777" w:rsidR="00054323" w:rsidRDefault="00EE578E" w:rsidP="00A8030C">
      <w:pPr>
        <w:pStyle w:val="P10-10"/>
        <w:tabs>
          <w:tab w:val="right" w:pos="7020"/>
          <w:tab w:val="right" w:pos="8928"/>
        </w:tabs>
        <w:rPr>
          <w:rStyle w:val="TemporaryLaw"/>
          <w:szCs w:val="16"/>
        </w:rPr>
      </w:pPr>
      <w:r w:rsidRPr="00054323">
        <w:rPr>
          <w:rStyle w:val="TemporaryLaw"/>
          <w:szCs w:val="16"/>
        </w:rPr>
        <w:t>Criminal justice enhancement fund</w:t>
      </w:r>
      <w:r w:rsidRPr="00054323">
        <w:rPr>
          <w:rStyle w:val="TemporaryLaw"/>
          <w:szCs w:val="16"/>
        </w:rPr>
        <w:tab/>
        <w:t>4,765,200</w:t>
      </w:r>
    </w:p>
    <w:p w14:paraId="677A906D" w14:textId="77777777" w:rsidR="00054323" w:rsidRDefault="00EE578E" w:rsidP="00A8030C">
      <w:pPr>
        <w:tabs>
          <w:tab w:val="right" w:pos="7020"/>
          <w:tab w:val="right" w:pos="8928"/>
        </w:tabs>
        <w:ind w:left="1200"/>
        <w:rPr>
          <w:rStyle w:val="TemporaryLaw"/>
          <w:szCs w:val="16"/>
        </w:rPr>
      </w:pPr>
      <w:r w:rsidRPr="00054323">
        <w:rPr>
          <w:rStyle w:val="TemporaryLaw"/>
          <w:szCs w:val="16"/>
        </w:rPr>
        <w:t>Defensive driving school fund</w:t>
      </w:r>
      <w:r w:rsidRPr="00054323">
        <w:rPr>
          <w:rStyle w:val="TemporaryLaw"/>
          <w:szCs w:val="16"/>
        </w:rPr>
        <w:tab/>
        <w:t>4,521,000</w:t>
      </w:r>
    </w:p>
    <w:p w14:paraId="7B0DBA5E"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Judicial collection enhancement</w:t>
      </w:r>
    </w:p>
    <w:p w14:paraId="7B8881E4"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fund</w:t>
      </w:r>
      <w:r w:rsidRPr="00054323">
        <w:rPr>
          <w:rStyle w:val="TemporaryLaw"/>
          <w:szCs w:val="16"/>
        </w:rPr>
        <w:tab/>
        <w:t>15,803,000</w:t>
      </w:r>
    </w:p>
    <w:p w14:paraId="0180FB46"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aid to the courts fund</w:t>
      </w:r>
      <w:r w:rsidRPr="00054323">
        <w:rPr>
          <w:rStyle w:val="TemporaryLaw"/>
          <w:szCs w:val="16"/>
        </w:rPr>
        <w:tab/>
        <w:t>2,946,900</w:t>
      </w:r>
    </w:p>
    <w:p w14:paraId="0F72C2EA" w14:textId="77777777" w:rsidR="00054323" w:rsidRDefault="00EE578E" w:rsidP="00A8030C">
      <w:pPr>
        <w:pStyle w:val="P06-00"/>
        <w:rPr>
          <w:rStyle w:val="TemporaryLaw"/>
          <w:szCs w:val="16"/>
        </w:rPr>
      </w:pPr>
      <w:r w:rsidRPr="00054323">
        <w:rPr>
          <w:rStyle w:val="TemporaryLaw"/>
          <w:szCs w:val="16"/>
        </w:rPr>
        <w:t xml:space="preserve">On or before September 1, 2025, the supreme court shall report to the joint legislative budget committee and the governor's office of strategic planning and budgeting on current and future automation projects coordinated by the administrative office of the courts.  The report shall include a list of court automation projects that receive or are </w:t>
      </w:r>
      <w:r w:rsidRPr="00054323">
        <w:rPr>
          <w:rStyle w:val="TemporaryLaw"/>
          <w:szCs w:val="16"/>
        </w:rPr>
        <w:lastRenderedPageBreak/>
        <w:t>anticipated to receive state monies in the current or next two fiscal years as well as a description of each project, the number of FTE positions, the entities involved and the goals and anticipated results for each automation project.  The report shall be submitted in one summary document.  The report shall indicate each project's total multiyear cost by fund source and budget line item, including any prior year, current year and future year expenditures.</w:t>
      </w:r>
    </w:p>
    <w:p w14:paraId="2E1C07BC" w14:textId="77777777" w:rsidR="00054323" w:rsidRDefault="00EE578E" w:rsidP="00A8030C">
      <w:pPr>
        <w:pStyle w:val="P06-00"/>
        <w:rPr>
          <w:rStyle w:val="TemporaryLaw"/>
          <w:szCs w:val="16"/>
        </w:rPr>
      </w:pPr>
      <w:r w:rsidRPr="00054323">
        <w:rPr>
          <w:rStyle w:val="TemporaryLaw"/>
          <w:szCs w:val="16"/>
        </w:rPr>
        <w:t>Automation expenses of the judiciary shall be funded only from the automation line item.  Monies in the operating lump sum appropriation or other line items intended for automation purposes shall be transferred to the automation line item before expenditure.</w:t>
      </w:r>
    </w:p>
    <w:p w14:paraId="29D0EE04" w14:textId="77777777" w:rsidR="00054323" w:rsidRDefault="00EE578E" w:rsidP="00A8030C">
      <w:pPr>
        <w:pStyle w:val="P06-00"/>
        <w:rPr>
          <w:rStyle w:val="TemporaryLaw"/>
          <w:szCs w:val="16"/>
        </w:rPr>
      </w:pPr>
      <w:r w:rsidRPr="00054323">
        <w:rPr>
          <w:rStyle w:val="TemporaryLaw"/>
          <w:szCs w:val="16"/>
        </w:rPr>
        <w:t>Included in the operating lump sum appropriation for the supreme court is $1,000 for the purchase of mementos and items for visiting officials.</w:t>
      </w:r>
    </w:p>
    <w:p w14:paraId="113B9D0C" w14:textId="77777777" w:rsidR="00054323" w:rsidRDefault="00EE578E" w:rsidP="00A8030C">
      <w:pPr>
        <w:pStyle w:val="P06-00"/>
        <w:rPr>
          <w:rStyle w:val="TemporaryLaw"/>
          <w:szCs w:val="16"/>
        </w:rPr>
      </w:pPr>
      <w:r w:rsidRPr="00054323">
        <w:rPr>
          <w:rStyle w:val="TemporaryLaw"/>
          <w:szCs w:val="16"/>
        </w:rPr>
        <w:t>Of the $187,900 appropriated for county reimbursements, state grand jury is limited to $97,900 and capital postconviction relief is limited to $90,000.</w:t>
      </w:r>
    </w:p>
    <w:p w14:paraId="44DCC196"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Court of appeals</w:t>
      </w:r>
    </w:p>
    <w:p w14:paraId="3F34E731"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163.8</w:t>
      </w:r>
    </w:p>
    <w:p w14:paraId="76DBA802" w14:textId="77777777" w:rsidR="00054323" w:rsidRDefault="00EE578E" w:rsidP="00A8030C">
      <w:pPr>
        <w:tabs>
          <w:tab w:val="right" w:pos="7020"/>
          <w:tab w:val="right" w:pos="8928"/>
        </w:tabs>
        <w:ind w:left="1200"/>
        <w:rPr>
          <w:rStyle w:val="TemporaryLaw"/>
          <w:szCs w:val="16"/>
        </w:rPr>
      </w:pPr>
      <w:r w:rsidRPr="00054323">
        <w:rPr>
          <w:rStyle w:val="TemporaryLaw"/>
          <w:szCs w:val="16"/>
        </w:rPr>
        <w:t>Division one</w:t>
      </w:r>
      <w:r w:rsidRPr="00054323">
        <w:rPr>
          <w:rStyle w:val="TemporaryLaw"/>
          <w:szCs w:val="16"/>
        </w:rPr>
        <w:tab/>
        <w:t>$ 16,454,900</w:t>
      </w:r>
    </w:p>
    <w:p w14:paraId="3D3686EF" w14:textId="77777777" w:rsidR="00054323" w:rsidRDefault="00EE578E" w:rsidP="00A8030C">
      <w:pPr>
        <w:tabs>
          <w:tab w:val="right" w:pos="7020"/>
          <w:tab w:val="right" w:pos="8928"/>
        </w:tabs>
        <w:ind w:left="1200"/>
        <w:rPr>
          <w:rStyle w:val="TemporaryLaw"/>
          <w:szCs w:val="16"/>
        </w:rPr>
      </w:pPr>
      <w:r w:rsidRPr="00054323">
        <w:rPr>
          <w:rStyle w:val="TemporaryLaw"/>
          <w:szCs w:val="16"/>
        </w:rPr>
        <w:t>Division two</w:t>
      </w:r>
      <w:r w:rsidRPr="00054323">
        <w:rPr>
          <w:rStyle w:val="TemporaryLaw"/>
          <w:szCs w:val="16"/>
        </w:rPr>
        <w:tab/>
      </w:r>
      <w:r w:rsidRPr="00054323">
        <w:rPr>
          <w:rStyle w:val="TemporaryLaw"/>
          <w:szCs w:val="16"/>
          <w:u w:val="single"/>
        </w:rPr>
        <w:t>   8,550,500</w:t>
      </w:r>
    </w:p>
    <w:p w14:paraId="7E65F398" w14:textId="77777777" w:rsidR="00054323" w:rsidRDefault="00EE578E" w:rsidP="00A8030C">
      <w:pPr>
        <w:tabs>
          <w:tab w:val="right" w:pos="7020"/>
          <w:tab w:val="right" w:pos="8928"/>
        </w:tabs>
        <w:ind w:left="1200" w:hanging="1200"/>
        <w:rPr>
          <w:rStyle w:val="TemporaryLaw"/>
          <w:szCs w:val="16"/>
        </w:rPr>
      </w:pPr>
      <w:r w:rsidRPr="00054323">
        <w:rPr>
          <w:rStyle w:val="TemporaryLaw"/>
          <w:szCs w:val="16"/>
        </w:rPr>
        <w:t>Total appropriation — court of appeals</w:t>
      </w:r>
      <w:r w:rsidRPr="00054323">
        <w:rPr>
          <w:rStyle w:val="TemporaryLaw"/>
          <w:szCs w:val="16"/>
        </w:rPr>
        <w:tab/>
        <w:t>$ 25,005,400</w:t>
      </w:r>
    </w:p>
    <w:p w14:paraId="12C07D86" w14:textId="77777777" w:rsidR="00054323" w:rsidRDefault="00EE578E" w:rsidP="00A8030C">
      <w:pPr>
        <w:pStyle w:val="BodyTextIndent"/>
        <w:rPr>
          <w:rStyle w:val="TemporaryLaw"/>
          <w:szCs w:val="16"/>
        </w:rPr>
      </w:pPr>
      <w:r w:rsidRPr="00054323">
        <w:rPr>
          <w:rStyle w:val="TemporaryLaw"/>
          <w:szCs w:val="16"/>
        </w:rPr>
        <w:t>Fund sources:</w:t>
      </w:r>
    </w:p>
    <w:p w14:paraId="6D21F12C"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$ 25,005,400</w:t>
      </w:r>
    </w:p>
    <w:p w14:paraId="6755742F" w14:textId="77777777" w:rsidR="00054323" w:rsidRDefault="00EE578E" w:rsidP="00A8030C">
      <w:pPr>
        <w:pStyle w:val="P06-00"/>
        <w:rPr>
          <w:rStyle w:val="TemporaryLaw"/>
          <w:szCs w:val="16"/>
        </w:rPr>
      </w:pPr>
      <w:r w:rsidRPr="00054323">
        <w:rPr>
          <w:rStyle w:val="TemporaryLaw"/>
          <w:szCs w:val="16"/>
        </w:rPr>
        <w:t>Of the 163.8 FTE positions for fiscal year 2025-2026, 112.3 FTE positions are for division one and 51.5 FTE positions are for division two.</w:t>
      </w:r>
    </w:p>
    <w:p w14:paraId="2AF7DF6E"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Superior court</w:t>
      </w:r>
    </w:p>
    <w:p w14:paraId="6AA479CF"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241.5</w:t>
      </w:r>
    </w:p>
    <w:p w14:paraId="7047E180"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5,375,200</w:t>
      </w:r>
    </w:p>
    <w:p w14:paraId="5098DF6B" w14:textId="77777777" w:rsidR="00054323" w:rsidRDefault="00EE578E" w:rsidP="00A8030C">
      <w:pPr>
        <w:tabs>
          <w:tab w:val="right" w:pos="7020"/>
          <w:tab w:val="right" w:pos="8928"/>
        </w:tabs>
        <w:ind w:left="1200"/>
        <w:rPr>
          <w:rStyle w:val="TemporaryLaw"/>
          <w:szCs w:val="16"/>
        </w:rPr>
      </w:pPr>
      <w:r w:rsidRPr="00054323">
        <w:rPr>
          <w:rStyle w:val="TemporaryLaw"/>
          <w:szCs w:val="16"/>
        </w:rPr>
        <w:t>Judges' compensation</w:t>
      </w:r>
      <w:r w:rsidRPr="00054323">
        <w:rPr>
          <w:rStyle w:val="TemporaryLaw"/>
          <w:szCs w:val="16"/>
        </w:rPr>
        <w:tab/>
        <w:t>32,230,800</w:t>
      </w:r>
    </w:p>
    <w:p w14:paraId="4651CC77" w14:textId="77777777" w:rsidR="00054323" w:rsidRDefault="00EE578E" w:rsidP="00A8030C">
      <w:pPr>
        <w:tabs>
          <w:tab w:val="right" w:pos="7020"/>
          <w:tab w:val="right" w:pos="8928"/>
        </w:tabs>
        <w:ind w:left="1200"/>
        <w:rPr>
          <w:rStyle w:val="TemporaryLaw"/>
          <w:szCs w:val="16"/>
        </w:rPr>
      </w:pPr>
      <w:r w:rsidRPr="00054323">
        <w:rPr>
          <w:rStyle w:val="TemporaryLaw"/>
          <w:szCs w:val="16"/>
        </w:rPr>
        <w:t>Centralized service payments</w:t>
      </w:r>
      <w:r w:rsidRPr="00054323">
        <w:rPr>
          <w:rStyle w:val="TemporaryLaw"/>
          <w:szCs w:val="16"/>
        </w:rPr>
        <w:tab/>
        <w:t>4,667,000</w:t>
      </w:r>
    </w:p>
    <w:p w14:paraId="53AD848F" w14:textId="77777777" w:rsidR="00054323" w:rsidRDefault="00EE578E" w:rsidP="00A8030C">
      <w:pPr>
        <w:tabs>
          <w:tab w:val="right" w:pos="7020"/>
          <w:tab w:val="right" w:pos="8928"/>
        </w:tabs>
        <w:ind w:left="1195"/>
        <w:rPr>
          <w:rStyle w:val="TemporaryLaw"/>
          <w:szCs w:val="16"/>
        </w:rPr>
      </w:pPr>
      <w:r w:rsidRPr="00054323">
        <w:rPr>
          <w:rStyle w:val="TemporaryLaw"/>
          <w:szCs w:val="16"/>
        </w:rPr>
        <w:t>Adult standard probation</w:t>
      </w:r>
      <w:r w:rsidRPr="00054323">
        <w:rPr>
          <w:rStyle w:val="TemporaryLaw"/>
          <w:szCs w:val="16"/>
        </w:rPr>
        <w:tab/>
        <w:t>22,297,500</w:t>
      </w:r>
    </w:p>
    <w:p w14:paraId="59E48302" w14:textId="77777777" w:rsidR="00054323" w:rsidRDefault="00EE578E" w:rsidP="00A8030C">
      <w:pPr>
        <w:tabs>
          <w:tab w:val="right" w:pos="7020"/>
          <w:tab w:val="right" w:pos="8928"/>
        </w:tabs>
        <w:ind w:left="1195"/>
        <w:rPr>
          <w:rStyle w:val="TemporaryLaw"/>
          <w:szCs w:val="16"/>
        </w:rPr>
      </w:pPr>
      <w:r w:rsidRPr="00054323">
        <w:rPr>
          <w:rStyle w:val="TemporaryLaw"/>
          <w:szCs w:val="16"/>
        </w:rPr>
        <w:t>Adult intensive probation</w:t>
      </w:r>
      <w:r w:rsidRPr="00054323">
        <w:rPr>
          <w:rStyle w:val="TemporaryLaw"/>
          <w:szCs w:val="16"/>
        </w:rPr>
        <w:tab/>
        <w:t>13,150,200</w:t>
      </w:r>
    </w:p>
    <w:p w14:paraId="67FA1D7E" w14:textId="77777777" w:rsidR="00054323" w:rsidRDefault="00EE578E" w:rsidP="00A8030C">
      <w:pPr>
        <w:tabs>
          <w:tab w:val="right" w:pos="7020"/>
          <w:tab w:val="right" w:pos="8928"/>
        </w:tabs>
        <w:ind w:left="1195"/>
        <w:rPr>
          <w:rStyle w:val="TemporaryLaw"/>
          <w:szCs w:val="16"/>
        </w:rPr>
      </w:pPr>
      <w:r w:rsidRPr="00054323">
        <w:rPr>
          <w:rStyle w:val="TemporaryLaw"/>
          <w:szCs w:val="16"/>
        </w:rPr>
        <w:t>Community punishment</w:t>
      </w:r>
      <w:r w:rsidRPr="00054323">
        <w:rPr>
          <w:rStyle w:val="TemporaryLaw"/>
          <w:szCs w:val="16"/>
        </w:rPr>
        <w:tab/>
        <w:t>2,310,300</w:t>
      </w:r>
    </w:p>
    <w:p w14:paraId="1D8F7AA9" w14:textId="77777777" w:rsidR="00054323" w:rsidRDefault="00EE578E" w:rsidP="00A8030C">
      <w:pPr>
        <w:tabs>
          <w:tab w:val="right" w:pos="7020"/>
          <w:tab w:val="right" w:pos="8928"/>
        </w:tabs>
        <w:ind w:left="1195"/>
        <w:rPr>
          <w:rStyle w:val="TemporaryLaw"/>
          <w:szCs w:val="16"/>
        </w:rPr>
      </w:pPr>
      <w:r w:rsidRPr="00054323">
        <w:rPr>
          <w:rStyle w:val="TemporaryLaw"/>
          <w:szCs w:val="16"/>
        </w:rPr>
        <w:t>Court-ordered removals</w:t>
      </w:r>
      <w:r w:rsidRPr="00054323">
        <w:rPr>
          <w:rStyle w:val="TemporaryLaw"/>
          <w:szCs w:val="16"/>
        </w:rPr>
        <w:tab/>
        <w:t>315,000</w:t>
      </w:r>
    </w:p>
    <w:p w14:paraId="47FF84A3" w14:textId="77777777" w:rsidR="00054323" w:rsidRDefault="00EE578E" w:rsidP="00A8030C">
      <w:pPr>
        <w:tabs>
          <w:tab w:val="right" w:pos="7020"/>
          <w:tab w:val="right" w:pos="8928"/>
        </w:tabs>
        <w:ind w:left="1200"/>
        <w:rPr>
          <w:rStyle w:val="TemporaryLaw"/>
          <w:szCs w:val="16"/>
        </w:rPr>
      </w:pPr>
      <w:r w:rsidRPr="00054323">
        <w:rPr>
          <w:rStyle w:val="TemporaryLaw"/>
          <w:szCs w:val="16"/>
        </w:rPr>
        <w:t>Interstate compact</w:t>
      </w:r>
      <w:r w:rsidRPr="00054323">
        <w:rPr>
          <w:rStyle w:val="TemporaryLaw"/>
          <w:szCs w:val="16"/>
        </w:rPr>
        <w:tab/>
        <w:t>513,700</w:t>
      </w:r>
    </w:p>
    <w:p w14:paraId="2B066953" w14:textId="77777777" w:rsidR="00054323" w:rsidRDefault="00EE578E" w:rsidP="00A8030C">
      <w:pPr>
        <w:tabs>
          <w:tab w:val="right" w:pos="7020"/>
          <w:tab w:val="right" w:pos="8928"/>
        </w:tabs>
        <w:ind w:left="1195"/>
        <w:rPr>
          <w:rStyle w:val="TemporaryLaw"/>
          <w:szCs w:val="16"/>
        </w:rPr>
      </w:pPr>
      <w:r w:rsidRPr="00054323">
        <w:rPr>
          <w:rStyle w:val="TemporaryLaw"/>
          <w:szCs w:val="16"/>
        </w:rPr>
        <w:t>Drug court</w:t>
      </w:r>
      <w:r w:rsidRPr="00054323">
        <w:rPr>
          <w:rStyle w:val="TemporaryLaw"/>
          <w:szCs w:val="16"/>
        </w:rPr>
        <w:tab/>
        <w:t>1,096,400</w:t>
      </w:r>
    </w:p>
    <w:p w14:paraId="0EB498B9"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General adjudication personnel</w:t>
      </w:r>
    </w:p>
    <w:p w14:paraId="4484F558"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and support fund deposit</w:t>
      </w:r>
      <w:r w:rsidRPr="00054323">
        <w:rPr>
          <w:rStyle w:val="TemporaryLaw"/>
          <w:szCs w:val="16"/>
        </w:rPr>
        <w:tab/>
        <w:t>2,000,000</w:t>
      </w:r>
    </w:p>
    <w:p w14:paraId="124AACB8"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standard probation</w:t>
      </w:r>
      <w:r w:rsidRPr="00054323">
        <w:rPr>
          <w:rStyle w:val="TemporaryLaw"/>
          <w:szCs w:val="16"/>
        </w:rPr>
        <w:tab/>
        <w:t>3,781,800</w:t>
      </w:r>
    </w:p>
    <w:p w14:paraId="441A9CB4"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intensive probation</w:t>
      </w:r>
      <w:r w:rsidRPr="00054323">
        <w:rPr>
          <w:rStyle w:val="TemporaryLaw"/>
          <w:szCs w:val="16"/>
        </w:rPr>
        <w:tab/>
        <w:t>6,087,200</w:t>
      </w:r>
    </w:p>
    <w:p w14:paraId="63F58BD8"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treatment services</w:t>
      </w:r>
      <w:r w:rsidRPr="00054323">
        <w:rPr>
          <w:rStyle w:val="TemporaryLaw"/>
          <w:szCs w:val="16"/>
        </w:rPr>
        <w:tab/>
        <w:t>20,803,000</w:t>
      </w:r>
    </w:p>
    <w:p w14:paraId="2DB17029"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family counseling</w:t>
      </w:r>
      <w:r w:rsidRPr="00054323">
        <w:rPr>
          <w:rStyle w:val="TemporaryLaw"/>
          <w:szCs w:val="16"/>
        </w:rPr>
        <w:tab/>
        <w:t>500,000</w:t>
      </w:r>
    </w:p>
    <w:p w14:paraId="2F999871"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crime reduction</w:t>
      </w:r>
      <w:r w:rsidRPr="00054323">
        <w:rPr>
          <w:rStyle w:val="TemporaryLaw"/>
          <w:szCs w:val="16"/>
        </w:rPr>
        <w:tab/>
        <w:t>3,313,700</w:t>
      </w:r>
    </w:p>
    <w:p w14:paraId="095F2C18" w14:textId="77777777" w:rsidR="00054323" w:rsidRDefault="00EE578E" w:rsidP="00A8030C">
      <w:pPr>
        <w:tabs>
          <w:tab w:val="right" w:pos="7020"/>
          <w:tab w:val="right" w:pos="8928"/>
        </w:tabs>
        <w:ind w:left="1195"/>
        <w:rPr>
          <w:rStyle w:val="TemporaryLaw"/>
          <w:szCs w:val="16"/>
        </w:rPr>
      </w:pPr>
      <w:r w:rsidRPr="00054323">
        <w:rPr>
          <w:rStyle w:val="TemporaryLaw"/>
          <w:szCs w:val="16"/>
        </w:rPr>
        <w:t>Juvenile diversion consequences</w:t>
      </w:r>
      <w:r w:rsidRPr="00054323">
        <w:rPr>
          <w:rStyle w:val="TemporaryLaw"/>
          <w:szCs w:val="16"/>
        </w:rPr>
        <w:tab/>
        <w:t>9,088,500</w:t>
      </w:r>
    </w:p>
    <w:p w14:paraId="517A156F" w14:textId="77777777" w:rsidR="00054323" w:rsidRDefault="00EE578E" w:rsidP="00A8030C">
      <w:pPr>
        <w:tabs>
          <w:tab w:val="right" w:pos="7020"/>
          <w:tab w:val="right" w:pos="8928"/>
        </w:tabs>
        <w:ind w:left="1195"/>
        <w:rPr>
          <w:rStyle w:val="TemporaryLaw"/>
          <w:szCs w:val="16"/>
        </w:rPr>
      </w:pPr>
      <w:r w:rsidRPr="00054323">
        <w:rPr>
          <w:rStyle w:val="TemporaryLaw"/>
          <w:szCs w:val="16"/>
        </w:rPr>
        <w:t>Probation incentive payments</w:t>
      </w:r>
      <w:r w:rsidRPr="00054323">
        <w:rPr>
          <w:rStyle w:val="TemporaryLaw"/>
          <w:szCs w:val="16"/>
        </w:rPr>
        <w:tab/>
        <w:t>1,000,000</w:t>
      </w:r>
    </w:p>
    <w:p w14:paraId="1CEE0A84" w14:textId="77777777" w:rsidR="00054323" w:rsidRDefault="00EE578E" w:rsidP="00A8030C">
      <w:pPr>
        <w:tabs>
          <w:tab w:val="right" w:pos="7020"/>
          <w:tab w:val="right" w:pos="8928"/>
        </w:tabs>
        <w:ind w:left="1195"/>
        <w:rPr>
          <w:rStyle w:val="TemporaryLaw"/>
          <w:szCs w:val="16"/>
        </w:rPr>
      </w:pPr>
      <w:r w:rsidRPr="00054323">
        <w:rPr>
          <w:rStyle w:val="TemporaryLaw"/>
          <w:szCs w:val="16"/>
        </w:rPr>
        <w:t>Special water master</w:t>
      </w:r>
      <w:r w:rsidRPr="00054323">
        <w:rPr>
          <w:rStyle w:val="TemporaryLaw"/>
          <w:szCs w:val="16"/>
        </w:rPr>
        <w:tab/>
      </w:r>
      <w:r w:rsidRPr="00054323">
        <w:rPr>
          <w:rStyle w:val="TemporaryLaw"/>
          <w:szCs w:val="16"/>
          <w:u w:val="single"/>
        </w:rPr>
        <w:t>     511,100</w:t>
      </w:r>
    </w:p>
    <w:p w14:paraId="33B00868" w14:textId="77777777" w:rsidR="00054323" w:rsidRDefault="00EE578E" w:rsidP="00A8030C">
      <w:pPr>
        <w:tabs>
          <w:tab w:val="right" w:pos="7020"/>
          <w:tab w:val="right" w:pos="8928"/>
        </w:tabs>
        <w:ind w:left="1200" w:hanging="1200"/>
        <w:rPr>
          <w:rStyle w:val="TemporaryLaw"/>
          <w:szCs w:val="16"/>
        </w:rPr>
      </w:pPr>
      <w:r w:rsidRPr="00054323">
        <w:rPr>
          <w:rStyle w:val="TemporaryLaw"/>
          <w:szCs w:val="16"/>
        </w:rPr>
        <w:t>Total appropriation — superior court</w:t>
      </w:r>
      <w:r w:rsidRPr="00054323">
        <w:rPr>
          <w:rStyle w:val="TemporaryLaw"/>
          <w:szCs w:val="16"/>
        </w:rPr>
        <w:tab/>
        <w:t>$129,041,400</w:t>
      </w:r>
    </w:p>
    <w:p w14:paraId="310E350E" w14:textId="77777777" w:rsidR="00054323" w:rsidRDefault="00EE578E" w:rsidP="00A8030C">
      <w:pPr>
        <w:pStyle w:val="BodyTextIndent"/>
        <w:keepNext/>
        <w:keepLines/>
        <w:rPr>
          <w:rStyle w:val="TemporaryLaw"/>
          <w:szCs w:val="16"/>
        </w:rPr>
      </w:pPr>
      <w:r w:rsidRPr="00054323">
        <w:rPr>
          <w:rStyle w:val="TemporaryLaw"/>
          <w:szCs w:val="16"/>
        </w:rPr>
        <w:t>Fund sources:</w:t>
      </w:r>
    </w:p>
    <w:p w14:paraId="3126D28E"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$117,025,800</w:t>
      </w:r>
    </w:p>
    <w:p w14:paraId="7202D367" w14:textId="77777777" w:rsidR="00054323" w:rsidRDefault="00EE578E" w:rsidP="00A8030C">
      <w:pPr>
        <w:tabs>
          <w:tab w:val="right" w:pos="7020"/>
          <w:tab w:val="right" w:pos="8928"/>
        </w:tabs>
        <w:ind w:left="1195"/>
        <w:rPr>
          <w:rStyle w:val="TemporaryLaw"/>
          <w:szCs w:val="16"/>
        </w:rPr>
      </w:pPr>
      <w:r w:rsidRPr="00054323">
        <w:rPr>
          <w:rStyle w:val="TemporaryLaw"/>
          <w:szCs w:val="16"/>
        </w:rPr>
        <w:t>Criminal justice enhancement fund</w:t>
      </w:r>
      <w:r w:rsidRPr="00054323">
        <w:rPr>
          <w:rStyle w:val="TemporaryLaw"/>
          <w:szCs w:val="16"/>
        </w:rPr>
        <w:tab/>
        <w:t>5,496,000</w:t>
      </w:r>
    </w:p>
    <w:p w14:paraId="30F225F7" w14:textId="77777777" w:rsidR="00054323" w:rsidRDefault="00EE578E" w:rsidP="00A8030C">
      <w:pPr>
        <w:tabs>
          <w:tab w:val="right" w:pos="7020"/>
          <w:tab w:val="right" w:pos="8928"/>
        </w:tabs>
        <w:ind w:left="1195"/>
        <w:rPr>
          <w:rStyle w:val="TemporaryLaw"/>
          <w:szCs w:val="16"/>
        </w:rPr>
      </w:pPr>
      <w:r w:rsidRPr="00054323">
        <w:rPr>
          <w:rStyle w:val="TemporaryLaw"/>
          <w:szCs w:val="16"/>
        </w:rPr>
        <w:t>Drug treatment and education fund</w:t>
      </w:r>
      <w:r w:rsidRPr="00054323">
        <w:rPr>
          <w:rStyle w:val="TemporaryLaw"/>
          <w:szCs w:val="16"/>
        </w:rPr>
        <w:tab/>
        <w:t>504,200</w:t>
      </w:r>
    </w:p>
    <w:p w14:paraId="2F9B1E70" w14:textId="77777777" w:rsidR="00054323" w:rsidRDefault="00EE578E" w:rsidP="00A8030C">
      <w:pPr>
        <w:tabs>
          <w:tab w:val="right" w:pos="7020"/>
          <w:tab w:val="right" w:pos="8928"/>
        </w:tabs>
        <w:ind w:left="1195"/>
        <w:rPr>
          <w:rStyle w:val="TemporaryLaw"/>
          <w:szCs w:val="16"/>
        </w:rPr>
      </w:pPr>
      <w:r w:rsidRPr="00054323">
        <w:rPr>
          <w:rStyle w:val="TemporaryLaw"/>
          <w:szCs w:val="16"/>
        </w:rPr>
        <w:t>Judicial collection enhancement</w:t>
      </w:r>
    </w:p>
    <w:p w14:paraId="23153264" w14:textId="77777777" w:rsidR="00054323" w:rsidRDefault="00EE578E" w:rsidP="00A8030C">
      <w:pPr>
        <w:tabs>
          <w:tab w:val="right" w:pos="7020"/>
          <w:tab w:val="right" w:pos="8928"/>
        </w:tabs>
        <w:ind w:left="1195"/>
        <w:rPr>
          <w:rStyle w:val="TemporaryLaw"/>
          <w:szCs w:val="16"/>
        </w:rPr>
      </w:pPr>
      <w:r w:rsidRPr="00054323">
        <w:rPr>
          <w:rStyle w:val="TemporaryLaw"/>
          <w:szCs w:val="16"/>
        </w:rPr>
        <w:t>   fund</w:t>
      </w:r>
      <w:r w:rsidRPr="00054323">
        <w:rPr>
          <w:rStyle w:val="TemporaryLaw"/>
          <w:szCs w:val="16"/>
        </w:rPr>
        <w:tab/>
        <w:t>6,015,400</w:t>
      </w:r>
    </w:p>
    <w:p w14:paraId="101301E4"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Operating budget</w:t>
      </w:r>
    </w:p>
    <w:p w14:paraId="55A4F20B" w14:textId="77777777" w:rsidR="00054323" w:rsidRDefault="00EE578E" w:rsidP="00A8030C">
      <w:pPr>
        <w:pStyle w:val="P06-00"/>
        <w:rPr>
          <w:rStyle w:val="TemporaryLaw"/>
          <w:szCs w:val="16"/>
        </w:rPr>
      </w:pPr>
      <w:r w:rsidRPr="00054323">
        <w:rPr>
          <w:rStyle w:val="TemporaryLaw"/>
          <w:szCs w:val="16"/>
        </w:rPr>
        <w:t>All expenditures made by the administrative office of the courts to administer superior court line items shall be funded only from the superior court operating budget.  Monies in superior court line items intended for this purpose shall be transferred to the superior court operating budget before expenditure.</w:t>
      </w:r>
    </w:p>
    <w:p w14:paraId="2896D281"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Judges</w:t>
      </w:r>
    </w:p>
    <w:p w14:paraId="772CB218" w14:textId="77777777" w:rsidR="00054323" w:rsidRDefault="00EE578E" w:rsidP="00A8030C">
      <w:pPr>
        <w:pStyle w:val="P06-00"/>
        <w:rPr>
          <w:rStyle w:val="TemporaryLaw"/>
          <w:szCs w:val="16"/>
        </w:rPr>
      </w:pPr>
      <w:bookmarkStart w:id="11" w:name="_Hlk70851812"/>
      <w:r w:rsidRPr="00054323">
        <w:rPr>
          <w:rStyle w:val="TemporaryLaw"/>
          <w:szCs w:val="16"/>
        </w:rPr>
        <w:t>Of the 241.5 FTE positions, 183 FTE positions represent superior court judges.  </w:t>
      </w:r>
      <w:bookmarkEnd w:id="11"/>
      <w:r w:rsidRPr="00054323">
        <w:rPr>
          <w:rStyle w:val="TemporaryLaw"/>
          <w:szCs w:val="16"/>
        </w:rPr>
        <w:t>This FTE position clarification does not limit the counties' ability to add judges pursuant to section 12</w:t>
      </w:r>
      <w:r w:rsidRPr="00054323">
        <w:rPr>
          <w:rStyle w:val="TemporaryLaw"/>
          <w:szCs w:val="16"/>
        </w:rPr>
        <w:noBreakHyphen/>
        <w:t>121, Arizona Revised Statutes.</w:t>
      </w:r>
    </w:p>
    <w:p w14:paraId="4457DFEE" w14:textId="77777777" w:rsidR="00054323" w:rsidRDefault="00EE578E" w:rsidP="00A8030C">
      <w:pPr>
        <w:pStyle w:val="P06-00"/>
        <w:rPr>
          <w:rStyle w:val="TemporaryLaw"/>
          <w:szCs w:val="16"/>
        </w:rPr>
      </w:pPr>
      <w:r w:rsidRPr="00054323">
        <w:rPr>
          <w:rStyle w:val="TemporaryLaw"/>
          <w:szCs w:val="16"/>
        </w:rPr>
        <w:t>All monies in the judges' compensation line item shall be used to pay for fifty percent of superior court judges' salaries, elected officials' retirement plan costs and related state benefit costs for judges pursuant to section 12-128, Arizona Revised Statutes.  Monies in the operating lump sum appropriation or other line items intended for this purpose shall be transferred to the judges' compensation line item before expenditure.</w:t>
      </w:r>
    </w:p>
    <w:p w14:paraId="18928AEA"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Probation</w:t>
      </w:r>
    </w:p>
    <w:p w14:paraId="0695914A" w14:textId="77777777" w:rsidR="00054323" w:rsidRDefault="00EE578E" w:rsidP="00A8030C">
      <w:pPr>
        <w:pStyle w:val="P06-00"/>
        <w:rPr>
          <w:rStyle w:val="TemporaryLaw"/>
          <w:szCs w:val="16"/>
        </w:rPr>
      </w:pPr>
      <w:r w:rsidRPr="00054323">
        <w:rPr>
          <w:rStyle w:val="TemporaryLaw"/>
          <w:szCs w:val="16"/>
        </w:rPr>
        <w:t>Monies appropriated to juvenile treatment services and juvenile diversion consequences line items shall be deposited in the juvenile probation services fund established by section 8</w:t>
      </w:r>
      <w:r w:rsidRPr="00054323">
        <w:rPr>
          <w:rStyle w:val="TemporaryLaw"/>
          <w:szCs w:val="16"/>
        </w:rPr>
        <w:noBreakHyphen/>
        <w:t>322, Arizona Revised Statutes.</w:t>
      </w:r>
    </w:p>
    <w:p w14:paraId="3EA77395" w14:textId="77777777" w:rsidR="00054323" w:rsidRDefault="00EE578E" w:rsidP="00A8030C">
      <w:pPr>
        <w:pStyle w:val="P06-00"/>
        <w:rPr>
          <w:rStyle w:val="TemporaryLaw"/>
          <w:szCs w:val="16"/>
        </w:rPr>
      </w:pPr>
      <w:r w:rsidRPr="00054323">
        <w:rPr>
          <w:rStyle w:val="TemporaryLaw"/>
          <w:szCs w:val="16"/>
        </w:rPr>
        <w:t>Receipt of state probation monies by the counties is contingent on the county maintenance of fiscal year 2019-2020 expenditure levels for each probation program.  State probation monies are not intended to supplant county dollars for probation programs.</w:t>
      </w:r>
    </w:p>
    <w:p w14:paraId="4B0B022A" w14:textId="77777777" w:rsidR="00054323" w:rsidRDefault="00EE578E" w:rsidP="00A8030C">
      <w:pPr>
        <w:pStyle w:val="P06-00"/>
        <w:rPr>
          <w:rStyle w:val="TemporaryLaw"/>
          <w:szCs w:val="16"/>
        </w:rPr>
      </w:pPr>
      <w:r w:rsidRPr="00054323">
        <w:rPr>
          <w:rStyle w:val="TemporaryLaw"/>
          <w:szCs w:val="16"/>
        </w:rPr>
        <w:t>On or before November 1, 2025, the administrative office of the courts shall report to the joint legislative budget committee and the governor's office of strategic planning and budgeting the fiscal year 2024-2025 actual, fiscal year 2025-2026 estimated and fiscal year 2026</w:t>
      </w:r>
      <w:r w:rsidRPr="00054323">
        <w:rPr>
          <w:rStyle w:val="TemporaryLaw"/>
          <w:szCs w:val="16"/>
        </w:rPr>
        <w:noBreakHyphen/>
        <w:t>2027 requested amounts for each of the following:</w:t>
      </w:r>
    </w:p>
    <w:p w14:paraId="55DD6E82" w14:textId="77777777" w:rsidR="00054323" w:rsidRDefault="00EE578E" w:rsidP="00B051F4">
      <w:pPr>
        <w:pStyle w:val="P06-00"/>
        <w:keepNext/>
        <w:keepLines/>
        <w:rPr>
          <w:rStyle w:val="TemporaryLaw"/>
          <w:szCs w:val="16"/>
        </w:rPr>
      </w:pPr>
      <w:r w:rsidRPr="00054323">
        <w:rPr>
          <w:rStyle w:val="TemporaryLaw"/>
          <w:szCs w:val="16"/>
        </w:rPr>
        <w:t>1.  On a county-by-county basis, the number of authorized and filled case carrying probation positions and non-case carrying probation positions, distinguishing between adult standard, adult intensive, juvenile standard and juvenile intensive.  The report shall indicate the level of state probation funding, other state funding, county funding and probation surcharge funding for those positions.</w:t>
      </w:r>
    </w:p>
    <w:p w14:paraId="39C867DF" w14:textId="77777777" w:rsidR="00054323" w:rsidRDefault="00EE578E" w:rsidP="00A8030C">
      <w:pPr>
        <w:pStyle w:val="P06-00"/>
        <w:rPr>
          <w:rStyle w:val="TemporaryLaw"/>
          <w:szCs w:val="16"/>
        </w:rPr>
      </w:pPr>
      <w:r w:rsidRPr="00054323">
        <w:rPr>
          <w:rStyle w:val="TemporaryLaw"/>
          <w:szCs w:val="16"/>
        </w:rPr>
        <w:t>2.  Total receipts and expenditures by county and fund source for the adult standard, adult intensive, juvenile standard and juvenile intensive probation line items, including the amount of personal services spent from each revenue source of each account.</w:t>
      </w:r>
    </w:p>
    <w:p w14:paraId="04DF8B37" w14:textId="77777777" w:rsidR="00054323" w:rsidRDefault="00EE578E" w:rsidP="00A8030C">
      <w:pPr>
        <w:pStyle w:val="P06-00"/>
        <w:rPr>
          <w:rStyle w:val="TemporaryLaw"/>
          <w:szCs w:val="16"/>
        </w:rPr>
      </w:pPr>
      <w:r w:rsidRPr="00054323">
        <w:rPr>
          <w:rStyle w:val="TemporaryLaw"/>
          <w:szCs w:val="16"/>
        </w:rPr>
        <w:t>All centralized service payments made by the administrative office of the courts on behalf of counties shall be funded only from the centralized service payments line item.  Centralized service payments include only training, motor vehicle payments, CORP review board funding, LEARN funding, research, operational reviews and GPS vendor payments.  This footnote does not apply to treatment or counseling services payments made from the juvenile treatment services and juvenile diversion consequences line items.  Monies in the operating lump sum appropriation or other line items intended for centralized service payments shall be transferred to the centralized service payments line item before expenditure.</w:t>
      </w:r>
    </w:p>
    <w:p w14:paraId="20554229" w14:textId="77777777" w:rsidR="00054323" w:rsidRDefault="00EE578E" w:rsidP="00A8030C">
      <w:pPr>
        <w:pStyle w:val="P06-00"/>
        <w:rPr>
          <w:rStyle w:val="TemporaryLaw"/>
          <w:szCs w:val="16"/>
        </w:rPr>
      </w:pPr>
      <w:r w:rsidRPr="00054323">
        <w:rPr>
          <w:rStyle w:val="TemporaryLaw"/>
          <w:szCs w:val="16"/>
        </w:rPr>
        <w:t>All monies in the adult standard probation, adult intensive probation, community punishment, interstate compact, juvenile standard probation, juvenile intensive probation, juvenile treatment services, juvenile diversion consequences, juvenile crime reduction and probation incentive payments line items shall be used only as pass-through monies to county probation departments.  Monies in the operating lump sum appropriation or other line items intended as pass-through for the purpose of administering a county probation program shall be transferred to the appropriate probation line item before expenditure.</w:t>
      </w:r>
    </w:p>
    <w:p w14:paraId="51914275" w14:textId="77777777" w:rsidR="00054323" w:rsidRDefault="00EE578E" w:rsidP="00A8030C">
      <w:pPr>
        <w:pStyle w:val="P06-00"/>
        <w:rPr>
          <w:rStyle w:val="TemporaryLaw"/>
          <w:szCs w:val="16"/>
        </w:rPr>
      </w:pPr>
      <w:r w:rsidRPr="00054323">
        <w:rPr>
          <w:rStyle w:val="TemporaryLaw"/>
          <w:szCs w:val="16"/>
        </w:rPr>
        <w:t>On or before November 1, 2025, the administrative office of the courts shall submit a report to the joint legislative budget committee on the county-approved salary adjustments provided to probation officers since the last report on November 1, 2024.  The administrative office shall also submit a copy of the report to the governor's office of strategic planning and budgeting.  The report shall include, for each county, the:</w:t>
      </w:r>
    </w:p>
    <w:p w14:paraId="7E204885" w14:textId="77777777" w:rsidR="00054323" w:rsidRDefault="00EE578E" w:rsidP="00A8030C">
      <w:pPr>
        <w:pStyle w:val="P06-00"/>
        <w:keepNext/>
        <w:keepLines/>
        <w:rPr>
          <w:rStyle w:val="TemporaryLaw"/>
          <w:szCs w:val="16"/>
        </w:rPr>
      </w:pPr>
      <w:r w:rsidRPr="00054323">
        <w:rPr>
          <w:rStyle w:val="TemporaryLaw"/>
          <w:szCs w:val="16"/>
        </w:rPr>
        <w:t>1.  Approved percentage salary increase by year.</w:t>
      </w:r>
    </w:p>
    <w:p w14:paraId="6DC65FD1" w14:textId="77777777" w:rsidR="00054323" w:rsidRDefault="00EE578E" w:rsidP="00A8030C">
      <w:pPr>
        <w:pStyle w:val="P06-00"/>
        <w:keepNext/>
        <w:keepLines/>
        <w:rPr>
          <w:rStyle w:val="TemporaryLaw"/>
          <w:szCs w:val="16"/>
        </w:rPr>
      </w:pPr>
      <w:r w:rsidRPr="00054323">
        <w:rPr>
          <w:rStyle w:val="TemporaryLaw"/>
          <w:szCs w:val="16"/>
        </w:rPr>
        <w:t>2.  Net increase in the amount allocated to each probation department by the administrative office of the courts for each applicable year.</w:t>
      </w:r>
    </w:p>
    <w:p w14:paraId="12C8557F" w14:textId="77777777" w:rsidR="00054323" w:rsidRDefault="00EE578E" w:rsidP="00A8030C">
      <w:pPr>
        <w:pStyle w:val="P06-00"/>
        <w:rPr>
          <w:rStyle w:val="TemporaryLaw"/>
          <w:szCs w:val="16"/>
        </w:rPr>
      </w:pPr>
      <w:r w:rsidRPr="00054323">
        <w:rPr>
          <w:rStyle w:val="TemporaryLaw"/>
          <w:szCs w:val="16"/>
        </w:rPr>
        <w:t>3.  Average number of probation officers by applicable year.</w:t>
      </w:r>
    </w:p>
    <w:p w14:paraId="3DAF76BE" w14:textId="77777777" w:rsidR="00054323" w:rsidRDefault="00EE578E" w:rsidP="00A8030C">
      <w:pPr>
        <w:pStyle w:val="P06-00"/>
        <w:rPr>
          <w:rStyle w:val="TemporaryLaw"/>
          <w:szCs w:val="16"/>
        </w:rPr>
      </w:pPr>
      <w:r w:rsidRPr="00054323">
        <w:rPr>
          <w:rStyle w:val="TemporaryLaw"/>
          <w:szCs w:val="16"/>
        </w:rPr>
        <w:t>4.  Average salary of probation officers for each applicable year.</w:t>
      </w:r>
    </w:p>
    <w:p w14:paraId="1AB7C891"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JUVENILE CORRECTIONS</w:t>
      </w:r>
    </w:p>
    <w:p w14:paraId="77FE783F"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1426D0E"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738.5</w:t>
      </w:r>
    </w:p>
    <w:p w14:paraId="625E9271"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$ 43,576,600</w:t>
      </w:r>
    </w:p>
    <w:p w14:paraId="5D0BC2E1" w14:textId="77777777" w:rsidR="00054323" w:rsidRDefault="00EE578E" w:rsidP="00A8030C">
      <w:pPr>
        <w:pStyle w:val="BodyTextIndent"/>
        <w:keepNext/>
        <w:keepLines/>
        <w:tabs>
          <w:tab w:val="right" w:pos="7020"/>
        </w:tabs>
        <w:rPr>
          <w:rStyle w:val="TemporaryLaw"/>
          <w:szCs w:val="16"/>
        </w:rPr>
      </w:pPr>
      <w:r w:rsidRPr="00054323">
        <w:rPr>
          <w:rStyle w:val="TemporaryLaw"/>
          <w:szCs w:val="16"/>
        </w:rPr>
        <w:t>Fund sources:</w:t>
      </w:r>
    </w:p>
    <w:p w14:paraId="5EEC3FBB"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$ 29,978,900</w:t>
      </w:r>
    </w:p>
    <w:p w14:paraId="7D79F376"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State charitable, penal and</w:t>
      </w:r>
    </w:p>
    <w:p w14:paraId="5AC0C008" w14:textId="77777777" w:rsidR="00054323" w:rsidRDefault="00EE578E" w:rsidP="00A8030C">
      <w:pPr>
        <w:pStyle w:val="P10-10"/>
        <w:tabs>
          <w:tab w:val="left" w:pos="0"/>
          <w:tab w:val="left" w:pos="1200"/>
          <w:tab w:val="right" w:pos="7020"/>
          <w:tab w:val="right" w:pos="8910"/>
        </w:tabs>
        <w:rPr>
          <w:rStyle w:val="TemporaryLaw"/>
          <w:szCs w:val="16"/>
        </w:rPr>
      </w:pPr>
      <w:r w:rsidRPr="00054323">
        <w:rPr>
          <w:rStyle w:val="TemporaryLaw"/>
          <w:szCs w:val="16"/>
        </w:rPr>
        <w:t>   reformatory institutions</w:t>
      </w:r>
    </w:p>
    <w:p w14:paraId="536D7535" w14:textId="77777777" w:rsidR="00054323" w:rsidRDefault="00EE578E" w:rsidP="00A8030C">
      <w:pPr>
        <w:pStyle w:val="P10-10"/>
        <w:tabs>
          <w:tab w:val="left" w:pos="1200"/>
          <w:tab w:val="right" w:pos="7020"/>
          <w:tab w:val="right" w:pos="8910"/>
        </w:tabs>
        <w:rPr>
          <w:rStyle w:val="TemporaryLaw"/>
          <w:szCs w:val="16"/>
        </w:rPr>
      </w:pPr>
      <w:r w:rsidRPr="00054323">
        <w:rPr>
          <w:rStyle w:val="TemporaryLaw"/>
          <w:szCs w:val="16"/>
        </w:rPr>
        <w:t>   land fund</w:t>
      </w:r>
      <w:r w:rsidRPr="00054323">
        <w:rPr>
          <w:rStyle w:val="TemporaryLaw"/>
          <w:szCs w:val="16"/>
        </w:rPr>
        <w:tab/>
        <w:t>4,881,100</w:t>
      </w:r>
    </w:p>
    <w:p w14:paraId="21AAB68F" w14:textId="77777777" w:rsidR="00054323" w:rsidRDefault="00EE578E" w:rsidP="00580170">
      <w:pPr>
        <w:tabs>
          <w:tab w:val="right" w:pos="7020"/>
          <w:tab w:val="right" w:pos="8928"/>
        </w:tabs>
        <w:ind w:left="1200"/>
        <w:rPr>
          <w:rStyle w:val="TemporaryLaw"/>
          <w:szCs w:val="16"/>
        </w:rPr>
      </w:pPr>
      <w:r w:rsidRPr="00054323">
        <w:rPr>
          <w:rStyle w:val="TemporaryLaw"/>
          <w:szCs w:val="16"/>
        </w:rPr>
        <w:t>Criminal justice enhancement fund</w:t>
      </w:r>
      <w:r w:rsidRPr="00054323">
        <w:rPr>
          <w:rStyle w:val="TemporaryLaw"/>
          <w:szCs w:val="16"/>
        </w:rPr>
        <w:tab/>
        <w:t>528,900</w:t>
      </w:r>
    </w:p>
    <w:p w14:paraId="4B344EB9" w14:textId="77777777" w:rsidR="00054323" w:rsidRDefault="00EE578E" w:rsidP="00580170">
      <w:pPr>
        <w:tabs>
          <w:tab w:val="right" w:pos="7020"/>
          <w:tab w:val="right" w:pos="8928"/>
        </w:tabs>
        <w:ind w:left="1195"/>
        <w:rPr>
          <w:rStyle w:val="TemporaryLaw"/>
          <w:szCs w:val="16"/>
        </w:rPr>
      </w:pPr>
      <w:r w:rsidRPr="00054323">
        <w:rPr>
          <w:rStyle w:val="TemporaryLaw"/>
          <w:szCs w:val="16"/>
        </w:rPr>
        <w:t>State education fund for committed</w:t>
      </w:r>
    </w:p>
    <w:p w14:paraId="5AE35BEB" w14:textId="77777777" w:rsidR="00054323" w:rsidRDefault="00EE578E" w:rsidP="00A8030C">
      <w:pPr>
        <w:pStyle w:val="P10-10"/>
        <w:tabs>
          <w:tab w:val="left" w:pos="1200"/>
          <w:tab w:val="right" w:pos="7020"/>
          <w:tab w:val="right" w:pos="8910"/>
        </w:tabs>
        <w:rPr>
          <w:rStyle w:val="TemporaryLaw"/>
          <w:szCs w:val="16"/>
        </w:rPr>
      </w:pPr>
      <w:r w:rsidRPr="00054323">
        <w:rPr>
          <w:rStyle w:val="TemporaryLaw"/>
          <w:szCs w:val="16"/>
        </w:rPr>
        <w:tab/>
        <w:t xml:space="preserve">   youth </w:t>
      </w:r>
      <w:r w:rsidRPr="00054323">
        <w:rPr>
          <w:rStyle w:val="TemporaryLaw"/>
          <w:szCs w:val="16"/>
        </w:rPr>
        <w:tab/>
        <w:t>1,463,700</w:t>
      </w:r>
    </w:p>
    <w:p w14:paraId="3A3863FD" w14:textId="77777777" w:rsidR="00054323" w:rsidRDefault="00EE578E" w:rsidP="00A8030C">
      <w:pPr>
        <w:pStyle w:val="P10-10"/>
        <w:tabs>
          <w:tab w:val="left" w:pos="0"/>
          <w:tab w:val="left" w:pos="1200"/>
          <w:tab w:val="right" w:pos="7020"/>
          <w:tab w:val="right" w:pos="8910"/>
        </w:tabs>
        <w:rPr>
          <w:rStyle w:val="TemporaryLaw"/>
          <w:szCs w:val="16"/>
        </w:rPr>
      </w:pPr>
      <w:r w:rsidRPr="00054323">
        <w:rPr>
          <w:rStyle w:val="TemporaryLaw"/>
          <w:szCs w:val="16"/>
        </w:rPr>
        <w:t>Department of juvenile corrections</w:t>
      </w:r>
    </w:p>
    <w:p w14:paraId="3784E4F8" w14:textId="77777777" w:rsidR="00054323" w:rsidRDefault="00EE578E" w:rsidP="00A8030C">
      <w:pPr>
        <w:pStyle w:val="P10-10"/>
        <w:tabs>
          <w:tab w:val="left" w:pos="0"/>
          <w:tab w:val="left" w:pos="1200"/>
          <w:tab w:val="right" w:pos="7020"/>
          <w:tab w:val="right" w:pos="8910"/>
        </w:tabs>
        <w:rPr>
          <w:rStyle w:val="TemporaryLaw"/>
          <w:szCs w:val="16"/>
        </w:rPr>
      </w:pPr>
      <w:r w:rsidRPr="00054323">
        <w:rPr>
          <w:rStyle w:val="TemporaryLaw"/>
          <w:szCs w:val="16"/>
        </w:rPr>
        <w:t>   local cost sharing fund</w:t>
      </w:r>
      <w:r w:rsidRPr="00054323">
        <w:rPr>
          <w:rStyle w:val="TemporaryLaw"/>
          <w:szCs w:val="16"/>
        </w:rPr>
        <w:tab/>
        <w:t>6,724,000</w:t>
      </w:r>
    </w:p>
    <w:p w14:paraId="37B82629" w14:textId="77777777" w:rsidR="00054323" w:rsidRDefault="00EE578E" w:rsidP="00A8030C">
      <w:pPr>
        <w:pStyle w:val="P06-00"/>
        <w:rPr>
          <w:rStyle w:val="TemporaryLaw"/>
          <w:szCs w:val="16"/>
        </w:rPr>
      </w:pPr>
      <w:r w:rsidRPr="00054323">
        <w:rPr>
          <w:rStyle w:val="TemporaryLaw"/>
          <w:szCs w:val="16"/>
        </w:rPr>
        <w:t>Twenty</w:t>
      </w:r>
      <w:r w:rsidRPr="00054323">
        <w:rPr>
          <w:rStyle w:val="TemporaryLaw"/>
          <w:szCs w:val="16"/>
        </w:rPr>
        <w:noBreakHyphen/>
        <w:t>five percent of land earnings and interest from the state charitable, penal and reformatory institutions land fund shall be distributed to the department of juvenile corrections, in compliance with section 25 of the enabling act and the Constitution of Arizona, to be used to support state juvenile institutions and reformatories.</w:t>
      </w:r>
    </w:p>
    <w:p w14:paraId="51783C11"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LAND DEPARTMENT</w:t>
      </w:r>
    </w:p>
    <w:p w14:paraId="3C45498B"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53BEA02"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145.7</w:t>
      </w:r>
    </w:p>
    <w:p w14:paraId="345C462E"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$ 19,736,000</w:t>
      </w:r>
    </w:p>
    <w:p w14:paraId="538F26D2" w14:textId="77777777" w:rsidR="00054323" w:rsidRDefault="00EE578E" w:rsidP="00A8030C">
      <w:pPr>
        <w:tabs>
          <w:tab w:val="right" w:pos="7020"/>
          <w:tab w:val="right" w:pos="8928"/>
        </w:tabs>
        <w:ind w:left="1195"/>
        <w:rPr>
          <w:rStyle w:val="TemporaryLaw"/>
          <w:szCs w:val="16"/>
        </w:rPr>
      </w:pPr>
      <w:r w:rsidRPr="00054323">
        <w:rPr>
          <w:rStyle w:val="TemporaryLaw"/>
          <w:szCs w:val="16"/>
        </w:rPr>
        <w:t>CAP user fees</w:t>
      </w:r>
      <w:r w:rsidRPr="00054323">
        <w:rPr>
          <w:rStyle w:val="TemporaryLaw"/>
          <w:szCs w:val="16"/>
        </w:rPr>
        <w:tab/>
        <w:t>1,577,900</w:t>
      </w:r>
    </w:p>
    <w:p w14:paraId="31FE4CD8" w14:textId="77777777" w:rsidR="00054323" w:rsidRDefault="00EE578E" w:rsidP="00A8030C">
      <w:pPr>
        <w:tabs>
          <w:tab w:val="right" w:pos="7020"/>
          <w:tab w:val="right" w:pos="8928"/>
        </w:tabs>
        <w:ind w:left="1200"/>
        <w:rPr>
          <w:rStyle w:val="TemporaryLaw"/>
          <w:szCs w:val="16"/>
        </w:rPr>
      </w:pPr>
      <w:r w:rsidRPr="00054323">
        <w:rPr>
          <w:rStyle w:val="TemporaryLaw"/>
          <w:szCs w:val="16"/>
        </w:rPr>
        <w:t>Due diligence program</w:t>
      </w:r>
      <w:r w:rsidRPr="00054323">
        <w:rPr>
          <w:rStyle w:val="TemporaryLaw"/>
          <w:szCs w:val="16"/>
        </w:rPr>
        <w:tab/>
      </w:r>
      <w:r w:rsidRPr="00054323">
        <w:rPr>
          <w:rStyle w:val="TemporaryLaw"/>
          <w:szCs w:val="16"/>
          <w:u w:val="single"/>
        </w:rPr>
        <w:t>  5,000,000</w:t>
      </w:r>
    </w:p>
    <w:p w14:paraId="616565D9" w14:textId="77777777" w:rsidR="00054323" w:rsidRDefault="00EE578E" w:rsidP="00A8030C">
      <w:pPr>
        <w:pStyle w:val="P00-00"/>
        <w:tabs>
          <w:tab w:val="right" w:pos="7020"/>
          <w:tab w:val="right" w:pos="8928"/>
        </w:tabs>
        <w:rPr>
          <w:rStyle w:val="TemporaryLaw"/>
          <w:szCs w:val="16"/>
        </w:rPr>
      </w:pPr>
      <w:r w:rsidRPr="00054323">
        <w:rPr>
          <w:rStyle w:val="TemporaryLaw"/>
          <w:szCs w:val="16"/>
        </w:rPr>
        <w:t>Total appropriation — state land department</w:t>
      </w:r>
      <w:r w:rsidRPr="00054323">
        <w:rPr>
          <w:rStyle w:val="TemporaryLaw"/>
          <w:szCs w:val="16"/>
        </w:rPr>
        <w:tab/>
        <w:t>$ 26,313,900</w:t>
      </w:r>
    </w:p>
    <w:p w14:paraId="66A06132"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55290992"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$ 12,078,300</w:t>
      </w:r>
    </w:p>
    <w:p w14:paraId="0183E70A" w14:textId="77777777" w:rsidR="00054323" w:rsidRDefault="00EE578E" w:rsidP="00A8030C">
      <w:pPr>
        <w:tabs>
          <w:tab w:val="right" w:pos="7020"/>
          <w:tab w:val="right" w:pos="8928"/>
        </w:tabs>
        <w:ind w:left="1200"/>
        <w:rPr>
          <w:rStyle w:val="TemporaryLaw"/>
          <w:szCs w:val="16"/>
        </w:rPr>
      </w:pPr>
      <w:r w:rsidRPr="00054323">
        <w:rPr>
          <w:rStyle w:val="TemporaryLaw"/>
          <w:szCs w:val="16"/>
        </w:rPr>
        <w:t>Off</w:t>
      </w:r>
      <w:r w:rsidRPr="00054323">
        <w:rPr>
          <w:rStyle w:val="TemporaryLaw"/>
          <w:szCs w:val="16"/>
        </w:rPr>
        <w:noBreakHyphen/>
        <w:t>highway vehicle recreation</w:t>
      </w:r>
    </w:p>
    <w:p w14:paraId="75938D98" w14:textId="77777777" w:rsidR="00054323" w:rsidRDefault="00EE578E" w:rsidP="00A8030C">
      <w:pPr>
        <w:tabs>
          <w:tab w:val="right" w:pos="7020"/>
          <w:tab w:val="right" w:pos="8928"/>
        </w:tabs>
        <w:ind w:left="1200"/>
        <w:rPr>
          <w:rStyle w:val="TemporaryLaw"/>
          <w:szCs w:val="16"/>
        </w:rPr>
      </w:pPr>
      <w:r w:rsidRPr="00054323">
        <w:rPr>
          <w:rStyle w:val="TemporaryLaw"/>
          <w:szCs w:val="16"/>
        </w:rPr>
        <w:t>   fund</w:t>
      </w:r>
      <w:r w:rsidRPr="00054323">
        <w:rPr>
          <w:rStyle w:val="TemporaryLaw"/>
          <w:szCs w:val="16"/>
        </w:rPr>
        <w:tab/>
        <w:t>177,600</w:t>
      </w:r>
    </w:p>
    <w:p w14:paraId="3629688E" w14:textId="77777777" w:rsidR="00054323" w:rsidRDefault="00EE578E" w:rsidP="00A8030C">
      <w:pPr>
        <w:tabs>
          <w:tab w:val="right" w:pos="7020"/>
          <w:tab w:val="right" w:pos="8928"/>
        </w:tabs>
        <w:ind w:left="1200"/>
        <w:rPr>
          <w:rStyle w:val="TemporaryLaw"/>
          <w:szCs w:val="16"/>
        </w:rPr>
      </w:pPr>
      <w:r w:rsidRPr="00054323">
        <w:rPr>
          <w:rStyle w:val="TemporaryLaw"/>
          <w:szCs w:val="16"/>
        </w:rPr>
        <w:t>Due diligence fund</w:t>
      </w:r>
      <w:r w:rsidRPr="00054323">
        <w:rPr>
          <w:rStyle w:val="TemporaryLaw"/>
          <w:szCs w:val="16"/>
        </w:rPr>
        <w:tab/>
        <w:t>5,000,000</w:t>
      </w:r>
    </w:p>
    <w:p w14:paraId="37F0298E" w14:textId="77777777" w:rsidR="00054323" w:rsidRDefault="00EE578E" w:rsidP="00A8030C">
      <w:pPr>
        <w:tabs>
          <w:tab w:val="right" w:pos="7020"/>
          <w:tab w:val="right" w:pos="8928"/>
        </w:tabs>
        <w:ind w:left="1200"/>
        <w:rPr>
          <w:rStyle w:val="TemporaryLaw"/>
          <w:szCs w:val="16"/>
        </w:rPr>
      </w:pPr>
      <w:r w:rsidRPr="00054323">
        <w:rPr>
          <w:rStyle w:val="TemporaryLaw"/>
          <w:szCs w:val="16"/>
        </w:rPr>
        <w:t>Trust land management fund</w:t>
      </w:r>
      <w:r w:rsidRPr="00054323">
        <w:rPr>
          <w:rStyle w:val="TemporaryLaw"/>
          <w:szCs w:val="16"/>
        </w:rPr>
        <w:tab/>
        <w:t>9,058,000</w:t>
      </w:r>
    </w:p>
    <w:p w14:paraId="56B766DB" w14:textId="77777777" w:rsidR="00054323" w:rsidRDefault="00EE578E" w:rsidP="00A8030C">
      <w:pPr>
        <w:pStyle w:val="P06-00"/>
        <w:rPr>
          <w:rStyle w:val="TemporaryLaw"/>
          <w:szCs w:val="16"/>
        </w:rPr>
      </w:pPr>
      <w:r w:rsidRPr="00054323">
        <w:rPr>
          <w:rStyle w:val="TemporaryLaw"/>
          <w:szCs w:val="16"/>
        </w:rPr>
        <w:t>The appropriation includes $1,577,900 for CAP user fees in fiscal year 2025-2026.  For fiscal year 2025-2026, from municipalities that assume their allocation of central Arizona project water for every dollar received as reimbursement to this state for past central Arizona water conservation district payments, $1 reverts to the state general fund in the year that the reimbursement is collected.</w:t>
      </w:r>
    </w:p>
    <w:p w14:paraId="5BD1E827" w14:textId="77777777" w:rsidR="00054323" w:rsidRDefault="00EE578E" w:rsidP="00580170">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LEGISLATURE</w:t>
      </w:r>
    </w:p>
    <w:p w14:paraId="600768A3" w14:textId="77777777" w:rsidR="00054323" w:rsidRDefault="00EE578E" w:rsidP="00580170">
      <w:pPr>
        <w:pStyle w:val="P10-10"/>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8DB79CD" w14:textId="77777777" w:rsidR="00054323" w:rsidRDefault="00EE578E" w:rsidP="00580170">
      <w:pPr>
        <w:tabs>
          <w:tab w:val="left" w:pos="0"/>
          <w:tab w:val="left" w:pos="720"/>
        </w:tabs>
        <w:ind w:firstLine="720"/>
        <w:rPr>
          <w:rStyle w:val="TemporaryLaw"/>
          <w:szCs w:val="16"/>
          <w:u w:val="single"/>
        </w:rPr>
      </w:pPr>
      <w:r w:rsidRPr="00054323">
        <w:rPr>
          <w:rStyle w:val="TemporaryLaw"/>
          <w:szCs w:val="16"/>
          <w:u w:val="single"/>
        </w:rPr>
        <w:t>Senate</w:t>
      </w:r>
    </w:p>
    <w:p w14:paraId="2BB78F52" w14:textId="77777777" w:rsidR="00054323" w:rsidRDefault="00EE578E" w:rsidP="00580170">
      <w:pPr>
        <w:pStyle w:val="P10-10"/>
        <w:tabs>
          <w:tab w:val="right" w:pos="7110"/>
          <w:tab w:val="right" w:pos="9000"/>
        </w:tabs>
        <w:rPr>
          <w:rStyle w:val="TemporaryLaw"/>
          <w:szCs w:val="16"/>
        </w:rPr>
      </w:pPr>
      <w:r w:rsidRPr="00054323">
        <w:rPr>
          <w:rStyle w:val="TemporaryLaw"/>
          <w:szCs w:val="16"/>
        </w:rPr>
        <w:t>Lump sum appropriation</w:t>
      </w:r>
      <w:r w:rsidRPr="00054323">
        <w:rPr>
          <w:rStyle w:val="TemporaryLaw"/>
          <w:szCs w:val="16"/>
        </w:rPr>
        <w:tab/>
        <w:t>$ </w:t>
      </w:r>
      <w:r w:rsidRPr="00054323">
        <w:rPr>
          <w:rStyle w:val="TemporaryLaw"/>
          <w:rFonts w:eastAsiaTheme="majorEastAsia"/>
        </w:rPr>
        <w:t>18,750,200*</w:t>
      </w:r>
    </w:p>
    <w:p w14:paraId="331D3ED9" w14:textId="77777777" w:rsidR="00054323" w:rsidRDefault="00EE578E" w:rsidP="00580170">
      <w:pPr>
        <w:pStyle w:val="BodyTextIndent"/>
        <w:tabs>
          <w:tab w:val="right" w:pos="7200"/>
        </w:tabs>
        <w:rPr>
          <w:rStyle w:val="TemporaryLaw"/>
          <w:szCs w:val="16"/>
        </w:rPr>
      </w:pPr>
      <w:r w:rsidRPr="00054323">
        <w:rPr>
          <w:rStyle w:val="TemporaryLaw"/>
          <w:szCs w:val="16"/>
        </w:rPr>
        <w:t>Fund sources:</w:t>
      </w:r>
    </w:p>
    <w:p w14:paraId="2FFB5B8C" w14:textId="77777777" w:rsidR="00054323" w:rsidRDefault="00EE578E" w:rsidP="00A8030C">
      <w:pPr>
        <w:pStyle w:val="P10-10"/>
        <w:tabs>
          <w:tab w:val="right" w:pos="7020"/>
          <w:tab w:val="right" w:pos="8910"/>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18,750,200</w:t>
      </w:r>
    </w:p>
    <w:p w14:paraId="1E22CAD5" w14:textId="77777777" w:rsidR="00054323" w:rsidRDefault="00EE578E" w:rsidP="00A8030C">
      <w:pPr>
        <w:pStyle w:val="P06-00"/>
        <w:rPr>
          <w:rStyle w:val="TemporaryLaw"/>
          <w:szCs w:val="16"/>
        </w:rPr>
      </w:pPr>
      <w:r w:rsidRPr="00054323">
        <w:rPr>
          <w:rStyle w:val="TemporaryLaw"/>
          <w:szCs w:val="16"/>
        </w:rPr>
        <w:t>Included in the lump sum appropriation of $</w:t>
      </w:r>
      <w:r w:rsidRPr="00054323">
        <w:rPr>
          <w:rStyle w:val="TemporaryLaw"/>
          <w:rFonts w:eastAsiaTheme="majorEastAsia"/>
        </w:rPr>
        <w:t>18,750,200</w:t>
      </w:r>
      <w:r w:rsidRPr="00054323">
        <w:rPr>
          <w:rStyle w:val="TemporaryLaw"/>
          <w:szCs w:val="16"/>
        </w:rPr>
        <w:t xml:space="preserve"> for fiscal year 2025-2026 is $5,000 for the purchase of mementos and items for visiting officials.</w:t>
      </w:r>
    </w:p>
    <w:p w14:paraId="2B7CDE60" w14:textId="77777777" w:rsidR="00054323" w:rsidRDefault="00EE578E" w:rsidP="00A8030C">
      <w:pPr>
        <w:keepNext/>
        <w:keepLines/>
        <w:tabs>
          <w:tab w:val="left" w:pos="0"/>
          <w:tab w:val="left" w:pos="720"/>
        </w:tabs>
        <w:ind w:firstLine="720"/>
        <w:rPr>
          <w:rStyle w:val="TemporaryLaw"/>
          <w:szCs w:val="16"/>
          <w:u w:val="single"/>
        </w:rPr>
      </w:pPr>
      <w:r w:rsidRPr="00054323">
        <w:rPr>
          <w:rStyle w:val="TemporaryLaw"/>
          <w:szCs w:val="16"/>
          <w:u w:val="single"/>
        </w:rPr>
        <w:t>House of representatives</w:t>
      </w:r>
    </w:p>
    <w:p w14:paraId="724AA1AA" w14:textId="77777777" w:rsidR="00054323" w:rsidRDefault="00EE578E" w:rsidP="00A8030C">
      <w:pPr>
        <w:pStyle w:val="P10-10"/>
        <w:keepNext/>
        <w:keepLines/>
        <w:tabs>
          <w:tab w:val="right" w:pos="7110"/>
          <w:tab w:val="right" w:pos="9000"/>
        </w:tabs>
        <w:rPr>
          <w:rStyle w:val="TemporaryLaw"/>
          <w:szCs w:val="16"/>
        </w:rPr>
      </w:pPr>
      <w:r w:rsidRPr="00054323">
        <w:rPr>
          <w:rStyle w:val="TemporaryLaw"/>
          <w:szCs w:val="16"/>
        </w:rPr>
        <w:t>Lump sum appropriation</w:t>
      </w:r>
      <w:r w:rsidRPr="00054323">
        <w:rPr>
          <w:rStyle w:val="TemporaryLaw"/>
          <w:szCs w:val="16"/>
        </w:rPr>
        <w:tab/>
        <w:t>$ </w:t>
      </w:r>
      <w:r w:rsidRPr="00054323">
        <w:rPr>
          <w:rStyle w:val="UP"/>
          <w:rFonts w:eastAsiaTheme="majorEastAsia"/>
        </w:rPr>
        <w:t>22,315,600*</w:t>
      </w:r>
    </w:p>
    <w:p w14:paraId="1F8EF009"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6476118C" w14:textId="77777777" w:rsidR="00054323" w:rsidRDefault="00EE578E" w:rsidP="00A8030C">
      <w:pPr>
        <w:pStyle w:val="P10-10"/>
        <w:tabs>
          <w:tab w:val="right" w:pos="7020"/>
          <w:tab w:val="right" w:pos="8910"/>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22,315,600</w:t>
      </w:r>
    </w:p>
    <w:p w14:paraId="389F8561" w14:textId="77777777" w:rsidR="00054323" w:rsidRDefault="00EE578E" w:rsidP="00A8030C">
      <w:pPr>
        <w:pStyle w:val="P06-00"/>
        <w:rPr>
          <w:rStyle w:val="TemporaryLaw"/>
          <w:szCs w:val="16"/>
        </w:rPr>
      </w:pPr>
      <w:r w:rsidRPr="00054323">
        <w:rPr>
          <w:rStyle w:val="TemporaryLaw"/>
          <w:szCs w:val="16"/>
        </w:rPr>
        <w:t>Included in the lump sum appropriation of $</w:t>
      </w:r>
      <w:r w:rsidRPr="00054323">
        <w:rPr>
          <w:rStyle w:val="TemporaryLaw"/>
          <w:rFonts w:eastAsiaTheme="majorEastAsia"/>
        </w:rPr>
        <w:t>22,315,600</w:t>
      </w:r>
      <w:r w:rsidRPr="00054323">
        <w:rPr>
          <w:rStyle w:val="TemporaryLaw"/>
          <w:szCs w:val="16"/>
        </w:rPr>
        <w:t xml:space="preserve"> for fiscal year 2025-2026 is $5,000 for the purchase of mementos and items for visiting officials.</w:t>
      </w:r>
    </w:p>
    <w:p w14:paraId="770EB880"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Legislative council</w:t>
      </w:r>
    </w:p>
    <w:p w14:paraId="5A5E3861"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63.0</w:t>
      </w:r>
    </w:p>
    <w:p w14:paraId="51685008" w14:textId="77777777" w:rsidR="00054323" w:rsidRDefault="00EE578E" w:rsidP="00A8030C">
      <w:pPr>
        <w:pStyle w:val="P10-10"/>
        <w:tabs>
          <w:tab w:val="right" w:pos="7020"/>
          <w:tab w:val="right" w:pos="8910"/>
        </w:tabs>
        <w:rPr>
          <w:rStyle w:val="TemporaryLaw"/>
          <w:szCs w:val="16"/>
        </w:rPr>
      </w:pPr>
      <w:r w:rsidRPr="00054323">
        <w:rPr>
          <w:rStyle w:val="TemporaryLaw"/>
          <w:szCs w:val="16"/>
        </w:rPr>
        <w:t>Lump sum appropriation</w:t>
      </w:r>
      <w:r w:rsidRPr="00054323">
        <w:rPr>
          <w:rStyle w:val="TemporaryLaw"/>
          <w:szCs w:val="16"/>
        </w:rPr>
        <w:tab/>
        <w:t>$ 9,275,700*</w:t>
      </w:r>
    </w:p>
    <w:p w14:paraId="21BAEBCE"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43334C37"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9,275,700</w:t>
      </w:r>
    </w:p>
    <w:p w14:paraId="6A320A7E" w14:textId="77777777" w:rsidR="00054323" w:rsidRDefault="00EE578E" w:rsidP="00A8030C">
      <w:pPr>
        <w:tabs>
          <w:tab w:val="left" w:pos="720"/>
        </w:tabs>
        <w:ind w:firstLine="720"/>
        <w:rPr>
          <w:rStyle w:val="TemporaryLaw"/>
          <w:szCs w:val="16"/>
          <w:u w:val="single"/>
        </w:rPr>
      </w:pPr>
      <w:r w:rsidRPr="00054323">
        <w:rPr>
          <w:rStyle w:val="TemporaryLaw"/>
          <w:szCs w:val="16"/>
          <w:u w:val="single"/>
        </w:rPr>
        <w:t>Ombudsman-citizens aide office</w:t>
      </w:r>
    </w:p>
    <w:p w14:paraId="77A578D6"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12.0</w:t>
      </w:r>
    </w:p>
    <w:p w14:paraId="4DD8B7D1" w14:textId="77777777" w:rsidR="00054323" w:rsidRDefault="00EE578E" w:rsidP="00A8030C">
      <w:pPr>
        <w:pStyle w:val="P10-10"/>
        <w:tabs>
          <w:tab w:val="right" w:pos="7020"/>
          <w:tab w:val="right" w:pos="8910"/>
        </w:tabs>
        <w:rPr>
          <w:rStyle w:val="TemporaryLaw"/>
          <w:szCs w:val="16"/>
        </w:rPr>
      </w:pPr>
      <w:r w:rsidRPr="00054323">
        <w:rPr>
          <w:rStyle w:val="TemporaryLaw"/>
          <w:szCs w:val="16"/>
        </w:rPr>
        <w:t>Lump sum appropriation</w:t>
      </w:r>
      <w:r w:rsidRPr="00054323">
        <w:rPr>
          <w:rStyle w:val="TemporaryLaw"/>
          <w:szCs w:val="16"/>
        </w:rPr>
        <w:tab/>
        <w:t>$ 1,578,400*</w:t>
      </w:r>
    </w:p>
    <w:p w14:paraId="2EBDEBAE"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7BD2995A" w14:textId="77777777" w:rsidR="00054323" w:rsidRDefault="00EE578E" w:rsidP="00A8030C">
      <w:pPr>
        <w:tabs>
          <w:tab w:val="right" w:pos="7020"/>
          <w:tab w:val="right" w:pos="8928"/>
        </w:tabs>
        <w:ind w:left="1200"/>
        <w:rPr>
          <w:rStyle w:val="TemporaryLaw"/>
          <w:szCs w:val="16"/>
          <w:highlight w:val="yellow"/>
        </w:rPr>
      </w:pPr>
      <w:r w:rsidRPr="00054323">
        <w:rPr>
          <w:rStyle w:val="TemporaryLaw"/>
          <w:szCs w:val="16"/>
        </w:rPr>
        <w:t>State general fund</w:t>
      </w:r>
      <w:r w:rsidRPr="00054323">
        <w:rPr>
          <w:rStyle w:val="TemporaryLaw"/>
          <w:szCs w:val="16"/>
        </w:rPr>
        <w:tab/>
        <w:t>$  1,578,400</w:t>
      </w:r>
    </w:p>
    <w:p w14:paraId="3AEA68B9" w14:textId="77777777" w:rsidR="00054323" w:rsidRDefault="00EE578E" w:rsidP="00A8030C">
      <w:pPr>
        <w:pStyle w:val="P06-00"/>
        <w:rPr>
          <w:rStyle w:val="TemporaryLaw"/>
          <w:szCs w:val="16"/>
        </w:rPr>
      </w:pPr>
      <w:r w:rsidRPr="00054323">
        <w:rPr>
          <w:rStyle w:val="TemporaryLaw"/>
          <w:szCs w:val="16"/>
        </w:rPr>
        <w:t>The legislature intends that the ombudsman-citizens aide prioritize investigating and processing complaints relating to the department of child safety.</w:t>
      </w:r>
    </w:p>
    <w:p w14:paraId="63B47818" w14:textId="77777777" w:rsidR="00054323" w:rsidRDefault="00EE578E" w:rsidP="00A8030C">
      <w:pPr>
        <w:pStyle w:val="P06-00"/>
        <w:rPr>
          <w:rStyle w:val="TemporaryLaw"/>
          <w:szCs w:val="16"/>
        </w:rPr>
      </w:pPr>
      <w:r w:rsidRPr="00054323">
        <w:rPr>
          <w:rStyle w:val="TemporaryLaw"/>
          <w:szCs w:val="16"/>
        </w:rPr>
        <w:t xml:space="preserve">The operating budget includes $137,500 and 1 FTE position to address complaints relating to the administration of the Arizona empowerment scholarship account program established by section 15-2402, Arizona Revised Statutes. </w:t>
      </w:r>
    </w:p>
    <w:p w14:paraId="72B00F4F"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Joint legislative budget committee</w:t>
      </w:r>
    </w:p>
    <w:p w14:paraId="5C70076B"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29.0</w:t>
      </w:r>
    </w:p>
    <w:p w14:paraId="41F93DC7" w14:textId="77777777" w:rsidR="00054323" w:rsidRDefault="00EE578E" w:rsidP="00A8030C">
      <w:pPr>
        <w:pStyle w:val="P10-10"/>
        <w:tabs>
          <w:tab w:val="right" w:pos="7110"/>
          <w:tab w:val="right" w:pos="9000"/>
        </w:tabs>
        <w:rPr>
          <w:rStyle w:val="TemporaryLaw"/>
          <w:szCs w:val="16"/>
        </w:rPr>
      </w:pPr>
      <w:r w:rsidRPr="00054323">
        <w:rPr>
          <w:rStyle w:val="TemporaryLaw"/>
          <w:szCs w:val="16"/>
        </w:rPr>
        <w:t>Lump sum appropriation</w:t>
      </w:r>
      <w:r w:rsidRPr="00054323">
        <w:rPr>
          <w:rStyle w:val="TemporaryLaw"/>
          <w:szCs w:val="16"/>
        </w:rPr>
        <w:tab/>
        <w:t>$  3,055,800*</w:t>
      </w:r>
    </w:p>
    <w:p w14:paraId="21F69DF7"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3DA499BE"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3,055,800</w:t>
      </w:r>
    </w:p>
    <w:p w14:paraId="2FA1A308" w14:textId="77777777" w:rsidR="00054323" w:rsidRDefault="00EE578E" w:rsidP="00A8030C">
      <w:pPr>
        <w:tabs>
          <w:tab w:val="left" w:pos="0"/>
          <w:tab w:val="left" w:pos="720"/>
        </w:tabs>
        <w:ind w:firstLine="720"/>
        <w:rPr>
          <w:rStyle w:val="TemporaryLaw"/>
          <w:szCs w:val="16"/>
          <w:u w:val="single"/>
        </w:rPr>
      </w:pPr>
      <w:r w:rsidRPr="00054323">
        <w:rPr>
          <w:rStyle w:val="TemporaryLaw"/>
          <w:szCs w:val="16"/>
          <w:u w:val="single"/>
        </w:rPr>
        <w:t>Auditor general</w:t>
      </w:r>
    </w:p>
    <w:p w14:paraId="5DF8404C"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236.8</w:t>
      </w:r>
    </w:p>
    <w:p w14:paraId="5E43927F" w14:textId="77777777" w:rsidR="00054323" w:rsidRDefault="00EE578E" w:rsidP="00A8030C">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w:t>
      </w:r>
      <w:r w:rsidRPr="00054323">
        <w:rPr>
          <w:rStyle w:val="TemporaryLaw"/>
          <w:rFonts w:eastAsiaTheme="majorEastAsia"/>
        </w:rPr>
        <w:t>32,022,700*</w:t>
      </w:r>
    </w:p>
    <w:p w14:paraId="05BC9F38"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77623475"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32,022,700</w:t>
      </w:r>
    </w:p>
    <w:p w14:paraId="0489BD8B" w14:textId="77777777" w:rsidR="00054323" w:rsidRDefault="00EE578E" w:rsidP="00B051F4">
      <w:pPr>
        <w:pStyle w:val="P06-00"/>
        <w:rPr>
          <w:rStyle w:val="TemporaryLaw"/>
          <w:szCs w:val="16"/>
        </w:rPr>
      </w:pPr>
      <w:bookmarkStart w:id="12" w:name="_Hlk103078620"/>
      <w:r w:rsidRPr="00054323">
        <w:rPr>
          <w:rStyle w:val="TemporaryLaw"/>
          <w:szCs w:val="16"/>
        </w:rPr>
        <w:t>Of the amount appropriated for the lump sum appropriation, the auditor general shall use $3,300,000 for additional agency performance audits and school district audits.</w:t>
      </w:r>
    </w:p>
    <w:bookmarkEnd w:id="12"/>
    <w:p w14:paraId="265DE5AD" w14:textId="77777777" w:rsidR="00054323" w:rsidRDefault="00EE578E" w:rsidP="00D60F08">
      <w:pPr>
        <w:pStyle w:val="P10-10"/>
        <w:keepNext/>
        <w:keepLines/>
        <w:tabs>
          <w:tab w:val="right" w:pos="7020"/>
          <w:tab w:val="right" w:pos="8928"/>
        </w:tabs>
        <w:ind w:left="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LIQUOR LICENSES AND CONTROL</w:t>
      </w:r>
    </w:p>
    <w:p w14:paraId="05683841" w14:textId="77777777" w:rsidR="00054323" w:rsidRDefault="00EE578E" w:rsidP="00D60F08">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D2F5FCA" w14:textId="77777777" w:rsidR="00054323" w:rsidRDefault="00EE578E" w:rsidP="00D60F08">
      <w:pPr>
        <w:pStyle w:val="P10-10"/>
        <w:keepNext/>
        <w:keepLines/>
        <w:tabs>
          <w:tab w:val="right" w:pos="7020"/>
          <w:tab w:val="right" w:pos="8928"/>
        </w:tabs>
        <w:rPr>
          <w:rStyle w:val="TemporaryLaw"/>
          <w:szCs w:val="16"/>
        </w:rPr>
      </w:pPr>
      <w:r w:rsidRPr="00054323">
        <w:rPr>
          <w:rStyle w:val="TemporaryLaw"/>
          <w:szCs w:val="16"/>
        </w:rPr>
        <w:t>FTE positions</w:t>
      </w:r>
      <w:r w:rsidRPr="00054323">
        <w:rPr>
          <w:rStyle w:val="TemporaryLaw"/>
          <w:szCs w:val="16"/>
        </w:rPr>
        <w:tab/>
        <w:t>58.2</w:t>
      </w:r>
    </w:p>
    <w:p w14:paraId="4412FD5D" w14:textId="77777777" w:rsidR="00054323" w:rsidRDefault="00EE578E" w:rsidP="00D60F08">
      <w:pPr>
        <w:pStyle w:val="P10-10"/>
        <w:keepNext/>
        <w:keepLines/>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w:t>
      </w:r>
      <w:r w:rsidRPr="00054323">
        <w:rPr>
          <w:rStyle w:val="TemporaryLaw"/>
          <w:rFonts w:eastAsiaTheme="majorEastAsia"/>
        </w:rPr>
        <w:t>6,226,800</w:t>
      </w:r>
    </w:p>
    <w:p w14:paraId="273103C4" w14:textId="77777777" w:rsidR="00054323" w:rsidRDefault="00EE578E" w:rsidP="00D60F08">
      <w:pPr>
        <w:keepNext/>
        <w:keepLines/>
        <w:tabs>
          <w:tab w:val="right" w:pos="7020"/>
          <w:tab w:val="right" w:pos="8928"/>
        </w:tabs>
        <w:ind w:left="1195" w:hanging="480"/>
        <w:rPr>
          <w:rStyle w:val="TemporaryLaw"/>
          <w:szCs w:val="16"/>
        </w:rPr>
      </w:pPr>
      <w:r w:rsidRPr="00054323">
        <w:rPr>
          <w:rStyle w:val="TemporaryLaw"/>
          <w:szCs w:val="16"/>
        </w:rPr>
        <w:t>Fund sources:</w:t>
      </w:r>
    </w:p>
    <w:p w14:paraId="6D31E2D3" w14:textId="77777777" w:rsidR="00054323" w:rsidRDefault="00EE578E" w:rsidP="00D60F08">
      <w:pPr>
        <w:pStyle w:val="P10-10"/>
        <w:keepNext/>
        <w:keepLines/>
        <w:tabs>
          <w:tab w:val="right" w:pos="7020"/>
          <w:tab w:val="right" w:pos="8928"/>
        </w:tabs>
        <w:rPr>
          <w:rStyle w:val="TemporaryLaw"/>
          <w:szCs w:val="16"/>
        </w:rPr>
      </w:pPr>
      <w:r w:rsidRPr="00054323">
        <w:rPr>
          <w:rStyle w:val="TemporaryLaw"/>
          <w:szCs w:val="16"/>
        </w:rPr>
        <w:t>Liquor licenses fund</w:t>
      </w:r>
      <w:r w:rsidRPr="00054323">
        <w:rPr>
          <w:rStyle w:val="TemporaryLaw"/>
          <w:szCs w:val="16"/>
        </w:rPr>
        <w:tab/>
        <w:t>$  </w:t>
      </w:r>
      <w:r w:rsidRPr="00054323">
        <w:rPr>
          <w:rStyle w:val="TemporaryLaw"/>
          <w:rFonts w:eastAsiaTheme="majorEastAsia"/>
        </w:rPr>
        <w:t>6,226,800</w:t>
      </w:r>
    </w:p>
    <w:p w14:paraId="4540994F"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LOTTERY COMMISSION</w:t>
      </w:r>
    </w:p>
    <w:p w14:paraId="556DAABA"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3A120D3"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98.8</w:t>
      </w:r>
    </w:p>
    <w:p w14:paraId="2410D63D"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$ 10,195,900</w:t>
      </w:r>
    </w:p>
    <w:p w14:paraId="1B568751" w14:textId="77777777" w:rsidR="00054323" w:rsidRDefault="00EE578E" w:rsidP="00A8030C">
      <w:pPr>
        <w:tabs>
          <w:tab w:val="right" w:pos="7020"/>
          <w:tab w:val="right" w:pos="8928"/>
        </w:tabs>
        <w:ind w:left="1200"/>
        <w:rPr>
          <w:rStyle w:val="TemporaryLaw"/>
          <w:szCs w:val="16"/>
        </w:rPr>
      </w:pPr>
      <w:r w:rsidRPr="00054323">
        <w:rPr>
          <w:rStyle w:val="TemporaryLaw"/>
          <w:szCs w:val="16"/>
        </w:rPr>
        <w:t>Advertising</w:t>
      </w:r>
      <w:r w:rsidRPr="00054323">
        <w:rPr>
          <w:rStyle w:val="TemporaryLaw"/>
          <w:szCs w:val="16"/>
        </w:rPr>
        <w:tab/>
      </w:r>
      <w:r w:rsidRPr="00054323">
        <w:rPr>
          <w:rStyle w:val="TemporaryLaw"/>
          <w:szCs w:val="16"/>
          <w:u w:val="single"/>
        </w:rPr>
        <w:t>  15,500,000</w:t>
      </w:r>
    </w:p>
    <w:p w14:paraId="37E7064F" w14:textId="77777777" w:rsidR="00054323" w:rsidRDefault="00EE578E" w:rsidP="00A8030C">
      <w:pPr>
        <w:tabs>
          <w:tab w:val="left" w:pos="0"/>
          <w:tab w:val="left" w:pos="1200"/>
        </w:tabs>
        <w:rPr>
          <w:rStyle w:val="TemporaryLaw"/>
          <w:szCs w:val="16"/>
        </w:rPr>
      </w:pPr>
      <w:r w:rsidRPr="00054323">
        <w:rPr>
          <w:rStyle w:val="TemporaryLaw"/>
          <w:szCs w:val="16"/>
        </w:rPr>
        <w:t>Total appropriation — Arizona state</w:t>
      </w:r>
    </w:p>
    <w:p w14:paraId="0C24D922" w14:textId="77777777" w:rsidR="00054323" w:rsidRDefault="00EE578E" w:rsidP="00A8030C">
      <w:pPr>
        <w:tabs>
          <w:tab w:val="right" w:pos="7020"/>
          <w:tab w:val="right" w:pos="8928"/>
        </w:tabs>
        <w:ind w:left="1195"/>
        <w:rPr>
          <w:rStyle w:val="TemporaryLaw"/>
          <w:szCs w:val="16"/>
        </w:rPr>
      </w:pPr>
      <w:r w:rsidRPr="00054323">
        <w:rPr>
          <w:rStyle w:val="TemporaryLaw"/>
          <w:szCs w:val="16"/>
        </w:rPr>
        <w:t>lottery commission</w:t>
      </w:r>
      <w:r w:rsidRPr="00054323">
        <w:rPr>
          <w:rStyle w:val="TemporaryLaw"/>
          <w:szCs w:val="16"/>
        </w:rPr>
        <w:tab/>
        <w:t>$ 25,695,900</w:t>
      </w:r>
    </w:p>
    <w:p w14:paraId="3B8F182B"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1C43AF56"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lottery fund</w:t>
      </w:r>
      <w:r w:rsidRPr="00054323">
        <w:rPr>
          <w:rStyle w:val="TemporaryLaw"/>
          <w:szCs w:val="16"/>
        </w:rPr>
        <w:tab/>
        <w:t>$ 25,695,900</w:t>
      </w:r>
    </w:p>
    <w:p w14:paraId="7E6A9755" w14:textId="77777777" w:rsidR="00054323" w:rsidRDefault="00EE578E" w:rsidP="00A8030C">
      <w:pPr>
        <w:pStyle w:val="P06-00"/>
        <w:rPr>
          <w:rStyle w:val="TemporaryLaw"/>
          <w:szCs w:val="16"/>
        </w:rPr>
      </w:pPr>
      <w:r w:rsidRPr="00054323">
        <w:rPr>
          <w:rStyle w:val="TemporaryLaw"/>
          <w:szCs w:val="16"/>
        </w:rPr>
        <w:t>An amount equal to twenty percent of tab ticket sales is appropriated to pay sales commissions to charitable organizations.  This amount is currently estimated to be $1,815,700 in fiscal year 2025-2026.</w:t>
      </w:r>
    </w:p>
    <w:p w14:paraId="636F1AAF" w14:textId="77777777" w:rsidR="00054323" w:rsidRDefault="00EE578E" w:rsidP="00A8030C">
      <w:pPr>
        <w:pStyle w:val="P06-00"/>
        <w:rPr>
          <w:rStyle w:val="TemporaryLaw"/>
          <w:szCs w:val="16"/>
        </w:rPr>
      </w:pPr>
      <w:r w:rsidRPr="00054323">
        <w:rPr>
          <w:rStyle w:val="TemporaryLaw"/>
          <w:szCs w:val="16"/>
        </w:rPr>
        <w:t>An amount equal to 3.6 percent of actual instant ticket sales is appropriated to print instant tickets or to pay contractual obligations concerning instant ticket distribution.  This amount is currently estimated to be $40,643,600 in fiscal year 2025-2026.</w:t>
      </w:r>
    </w:p>
    <w:p w14:paraId="43742658" w14:textId="77777777" w:rsidR="00054323" w:rsidRDefault="00EE578E" w:rsidP="00A8030C">
      <w:pPr>
        <w:pStyle w:val="P06-00"/>
        <w:rPr>
          <w:rStyle w:val="TemporaryLaw"/>
          <w:szCs w:val="16"/>
        </w:rPr>
      </w:pPr>
      <w:r w:rsidRPr="00054323">
        <w:rPr>
          <w:rStyle w:val="TemporaryLaw"/>
          <w:szCs w:val="16"/>
        </w:rPr>
        <w:t>An amount equal to a percentage of total ticket sales as determined by contract is appropriated to pay online vendor fees.  This amount is currently estimated to be $17,747,100, or 1.079 percent of total ticket sales, in fiscal year 2025-2026.</w:t>
      </w:r>
    </w:p>
    <w:p w14:paraId="60F4D4D8" w14:textId="77777777" w:rsidR="00054323" w:rsidRDefault="00EE578E" w:rsidP="00A8030C">
      <w:pPr>
        <w:pStyle w:val="P06-00"/>
        <w:rPr>
          <w:rStyle w:val="TemporaryLaw"/>
          <w:szCs w:val="16"/>
        </w:rPr>
      </w:pPr>
      <w:r w:rsidRPr="00054323">
        <w:rPr>
          <w:rStyle w:val="TemporaryLaw"/>
          <w:szCs w:val="16"/>
        </w:rPr>
        <w:t>An amount equal to 6.5 percent of gross lottery game sales, minus charitable tab tickets, is appropriated to pay sales commissions to ticket retailers.  An additional amount not to exceed 0.5 percent of gross lottery game sales is appropriated to pay sales commissions to ticket retailers.  The combined amount is currently estimated to be $109,591,300, or 6.7 percent of total ticket sales, in fiscal year 2025-2026.</w:t>
      </w:r>
    </w:p>
    <w:p w14:paraId="4037F5FB"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MASSAGE THERAPY</w:t>
      </w:r>
    </w:p>
    <w:p w14:paraId="7F64C0CA"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E4D394F"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5.0</w:t>
      </w:r>
    </w:p>
    <w:p w14:paraId="5C501198"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607,700</w:t>
      </w:r>
    </w:p>
    <w:p w14:paraId="0BF411B7" w14:textId="77777777" w:rsidR="00054323" w:rsidRDefault="00EE578E" w:rsidP="00A8030C">
      <w:pPr>
        <w:pStyle w:val="BodyTextIndent"/>
        <w:rPr>
          <w:rStyle w:val="TemporaryLaw"/>
          <w:szCs w:val="16"/>
        </w:rPr>
      </w:pPr>
      <w:r w:rsidRPr="00054323">
        <w:rPr>
          <w:rStyle w:val="TemporaryLaw"/>
          <w:szCs w:val="16"/>
        </w:rPr>
        <w:t>Fund sources:</w:t>
      </w:r>
    </w:p>
    <w:p w14:paraId="2D625DA3" w14:textId="77777777" w:rsidR="00054323" w:rsidRDefault="00EE578E" w:rsidP="00B051F4">
      <w:pPr>
        <w:widowControl/>
        <w:tabs>
          <w:tab w:val="right" w:pos="7020"/>
          <w:tab w:val="right" w:pos="8928"/>
        </w:tabs>
        <w:ind w:left="1200"/>
        <w:rPr>
          <w:rStyle w:val="TemporaryLaw"/>
          <w:szCs w:val="16"/>
        </w:rPr>
      </w:pPr>
      <w:r w:rsidRPr="00054323">
        <w:rPr>
          <w:rStyle w:val="TemporaryLaw"/>
          <w:szCs w:val="16"/>
        </w:rPr>
        <w:t>Board of massage therapy fund</w:t>
      </w:r>
      <w:r w:rsidRPr="00054323">
        <w:rPr>
          <w:rStyle w:val="TemporaryLaw"/>
          <w:szCs w:val="16"/>
        </w:rPr>
        <w:tab/>
        <w:t>$    607,700</w:t>
      </w:r>
    </w:p>
    <w:p w14:paraId="226CAD41" w14:textId="77777777" w:rsidR="00054323" w:rsidRDefault="00EE578E" w:rsidP="00B051F4">
      <w:pPr>
        <w:widowControl/>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MEDICAL BOARD</w:t>
      </w:r>
    </w:p>
    <w:p w14:paraId="1F0CAEE1" w14:textId="77777777" w:rsidR="00054323" w:rsidRDefault="00EE578E" w:rsidP="00B051F4">
      <w:pPr>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29CBA57" w14:textId="77777777" w:rsidR="00054323" w:rsidRDefault="00EE578E" w:rsidP="00B051F4">
      <w:pPr>
        <w:widowControl/>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63.5</w:t>
      </w:r>
    </w:p>
    <w:p w14:paraId="4A7F38B3" w14:textId="77777777" w:rsidR="00054323" w:rsidRDefault="00EE578E" w:rsidP="00B051F4">
      <w:pPr>
        <w:widowControl/>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8,259,300</w:t>
      </w:r>
    </w:p>
    <w:p w14:paraId="100122C7" w14:textId="77777777" w:rsidR="00054323" w:rsidRDefault="00EE578E" w:rsidP="00D60F08">
      <w:pPr>
        <w:keepNext/>
        <w:keepLines/>
        <w:widowControl/>
        <w:tabs>
          <w:tab w:val="right" w:pos="7020"/>
          <w:tab w:val="right" w:pos="8928"/>
        </w:tabs>
        <w:ind w:left="1200"/>
        <w:rPr>
          <w:rStyle w:val="TemporaryLaw"/>
          <w:szCs w:val="16"/>
        </w:rPr>
      </w:pPr>
      <w:r w:rsidRPr="00054323">
        <w:rPr>
          <w:rStyle w:val="TemporaryLaw"/>
          <w:szCs w:val="16"/>
        </w:rPr>
        <w:t>Employee performance incentive</w:t>
      </w:r>
    </w:p>
    <w:p w14:paraId="0E471B04" w14:textId="77777777" w:rsidR="00054323" w:rsidRDefault="00EE578E" w:rsidP="00D60F08">
      <w:pPr>
        <w:keepNext/>
        <w:keepLines/>
        <w:widowControl/>
        <w:tabs>
          <w:tab w:val="right" w:pos="7020"/>
          <w:tab w:val="right" w:pos="8928"/>
        </w:tabs>
        <w:ind w:left="1200"/>
        <w:rPr>
          <w:rStyle w:val="TemporaryLaw"/>
          <w:szCs w:val="16"/>
        </w:rPr>
      </w:pPr>
      <w:r w:rsidRPr="00054323">
        <w:rPr>
          <w:rStyle w:val="TemporaryLaw"/>
          <w:szCs w:val="16"/>
        </w:rPr>
        <w:t>   program</w:t>
      </w:r>
      <w:r w:rsidRPr="00054323">
        <w:rPr>
          <w:rStyle w:val="TemporaryLaw"/>
          <w:szCs w:val="16"/>
        </w:rPr>
        <w:tab/>
      </w:r>
      <w:r w:rsidRPr="00054323">
        <w:rPr>
          <w:rStyle w:val="TemporaryLaw"/>
          <w:szCs w:val="16"/>
          <w:u w:val="single"/>
        </w:rPr>
        <w:t>     165,600</w:t>
      </w:r>
    </w:p>
    <w:p w14:paraId="45B3A13B" w14:textId="77777777" w:rsidR="00054323" w:rsidRDefault="00EE578E" w:rsidP="00D60F08">
      <w:pPr>
        <w:keepNext/>
        <w:keepLines/>
        <w:widowControl/>
        <w:tabs>
          <w:tab w:val="left" w:pos="0"/>
          <w:tab w:val="left" w:pos="1200"/>
        </w:tabs>
        <w:rPr>
          <w:rStyle w:val="TemporaryLaw"/>
          <w:szCs w:val="16"/>
        </w:rPr>
      </w:pPr>
      <w:r w:rsidRPr="00054323">
        <w:rPr>
          <w:rStyle w:val="TemporaryLaw"/>
          <w:szCs w:val="16"/>
        </w:rPr>
        <w:t>Total appropriation — Arizona medical</w:t>
      </w:r>
    </w:p>
    <w:p w14:paraId="223338F2" w14:textId="77777777" w:rsidR="00054323" w:rsidRDefault="00EE578E" w:rsidP="00D60F08">
      <w:pPr>
        <w:keepNext/>
        <w:keepLines/>
        <w:widowControl/>
        <w:tabs>
          <w:tab w:val="right" w:pos="7020"/>
          <w:tab w:val="right" w:pos="8928"/>
        </w:tabs>
        <w:ind w:left="1200"/>
        <w:rPr>
          <w:rStyle w:val="TemporaryLaw"/>
          <w:szCs w:val="16"/>
        </w:rPr>
      </w:pPr>
      <w:r w:rsidRPr="00054323">
        <w:rPr>
          <w:rStyle w:val="TemporaryLaw"/>
          <w:szCs w:val="16"/>
        </w:rPr>
        <w:t>board</w:t>
      </w:r>
      <w:r w:rsidRPr="00054323">
        <w:rPr>
          <w:rStyle w:val="TemporaryLaw"/>
          <w:szCs w:val="16"/>
        </w:rPr>
        <w:tab/>
        <w:t>$  8,424,900</w:t>
      </w:r>
    </w:p>
    <w:p w14:paraId="383D4607" w14:textId="77777777" w:rsidR="00054323" w:rsidRDefault="00EE578E" w:rsidP="00A8030C">
      <w:pPr>
        <w:pStyle w:val="BodyTextIndent"/>
        <w:rPr>
          <w:rStyle w:val="TemporaryLaw"/>
          <w:szCs w:val="16"/>
        </w:rPr>
      </w:pPr>
      <w:r w:rsidRPr="00054323">
        <w:rPr>
          <w:rStyle w:val="TemporaryLaw"/>
          <w:szCs w:val="16"/>
        </w:rPr>
        <w:t>Fund sources:</w:t>
      </w:r>
    </w:p>
    <w:p w14:paraId="1E1BC504"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medical board fund</w:t>
      </w:r>
      <w:r w:rsidRPr="00054323">
        <w:rPr>
          <w:rStyle w:val="TemporaryLaw"/>
          <w:szCs w:val="16"/>
        </w:rPr>
        <w:tab/>
        <w:t>$  8,424,900</w:t>
      </w:r>
    </w:p>
    <w:p w14:paraId="0BFE11EC" w14:textId="77777777" w:rsidR="00054323" w:rsidRDefault="00EE578E" w:rsidP="00A8030C">
      <w:pPr>
        <w:keepNext/>
        <w:keepLines/>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MINE INSPECTOR</w:t>
      </w:r>
    </w:p>
    <w:p w14:paraId="4CAE918B"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CE4B14B"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22.0</w:t>
      </w:r>
    </w:p>
    <w:p w14:paraId="38B3517B"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1,468,600</w:t>
      </w:r>
    </w:p>
    <w:p w14:paraId="6D674E26" w14:textId="77777777" w:rsidR="00054323" w:rsidRDefault="00EE578E" w:rsidP="00A8030C">
      <w:pPr>
        <w:tabs>
          <w:tab w:val="right" w:pos="7020"/>
          <w:tab w:val="right" w:pos="8928"/>
        </w:tabs>
        <w:ind w:left="1195"/>
        <w:rPr>
          <w:rStyle w:val="TemporaryLaw"/>
          <w:szCs w:val="16"/>
        </w:rPr>
      </w:pPr>
      <w:r w:rsidRPr="00054323">
        <w:rPr>
          <w:rStyle w:val="TemporaryLaw"/>
          <w:szCs w:val="16"/>
        </w:rPr>
        <w:t>Abandoned mines</w:t>
      </w:r>
      <w:r w:rsidRPr="00054323">
        <w:rPr>
          <w:rStyle w:val="TemporaryLaw"/>
          <w:szCs w:val="16"/>
        </w:rPr>
        <w:tab/>
        <w:t>830,700</w:t>
      </w:r>
    </w:p>
    <w:p w14:paraId="0F727A77" w14:textId="77777777" w:rsidR="00054323" w:rsidRDefault="00EE578E" w:rsidP="00A8030C">
      <w:pPr>
        <w:tabs>
          <w:tab w:val="right" w:pos="7020"/>
          <w:tab w:val="right" w:pos="8928"/>
        </w:tabs>
        <w:ind w:left="1195"/>
        <w:rPr>
          <w:rStyle w:val="TemporaryLaw"/>
          <w:szCs w:val="16"/>
        </w:rPr>
      </w:pPr>
      <w:r w:rsidRPr="00054323">
        <w:rPr>
          <w:rStyle w:val="TemporaryLaw"/>
          <w:szCs w:val="16"/>
        </w:rPr>
        <w:t>Aggregate mining land reclamation</w:t>
      </w:r>
      <w:r w:rsidRPr="00054323">
        <w:rPr>
          <w:rStyle w:val="TemporaryLaw"/>
          <w:szCs w:val="16"/>
        </w:rPr>
        <w:tab/>
      </w:r>
      <w:r w:rsidRPr="00054323">
        <w:rPr>
          <w:rStyle w:val="TemporaryLaw"/>
          <w:szCs w:val="16"/>
          <w:u w:val="single"/>
        </w:rPr>
        <w:t>     112,900</w:t>
      </w:r>
    </w:p>
    <w:p w14:paraId="2A6B6C05"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 state mine inspector</w:t>
      </w:r>
      <w:r w:rsidRPr="00054323">
        <w:rPr>
          <w:rStyle w:val="TemporaryLaw"/>
          <w:szCs w:val="16"/>
        </w:rPr>
        <w:tab/>
        <w:t>$  2,412,200</w:t>
      </w:r>
    </w:p>
    <w:p w14:paraId="22429DD7"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5CA98882"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2,299,300</w:t>
      </w:r>
    </w:p>
    <w:p w14:paraId="24718C8A" w14:textId="77777777" w:rsidR="00054323" w:rsidRDefault="00EE578E" w:rsidP="00A8030C">
      <w:pPr>
        <w:pStyle w:val="P10-10"/>
        <w:tabs>
          <w:tab w:val="right" w:pos="7020"/>
          <w:tab w:val="right" w:pos="8928"/>
        </w:tabs>
        <w:rPr>
          <w:rStyle w:val="TemporaryLaw"/>
          <w:szCs w:val="16"/>
        </w:rPr>
      </w:pPr>
      <w:r w:rsidRPr="00054323">
        <w:rPr>
          <w:rStyle w:val="TemporaryLaw"/>
          <w:szCs w:val="16"/>
        </w:rPr>
        <w:t>Aggregate mining reclamation fund</w:t>
      </w:r>
      <w:r w:rsidRPr="00054323">
        <w:rPr>
          <w:rStyle w:val="TemporaryLaw"/>
          <w:szCs w:val="16"/>
        </w:rPr>
        <w:tab/>
        <w:t>112,900</w:t>
      </w:r>
    </w:p>
    <w:p w14:paraId="544F2BC0" w14:textId="77777777" w:rsidR="00054323" w:rsidRDefault="00EE578E" w:rsidP="00A8030C">
      <w:pPr>
        <w:pStyle w:val="P06-00"/>
        <w:rPr>
          <w:rStyle w:val="TemporaryLaw"/>
          <w:szCs w:val="16"/>
        </w:rPr>
      </w:pPr>
      <w:r w:rsidRPr="00054323">
        <w:rPr>
          <w:rStyle w:val="TemporaryLaw"/>
          <w:szCs w:val="16"/>
        </w:rPr>
        <w:t>All aggregate mining reclamation fund monies received by the state mine inspector in excess of $112,900 in fiscal year 2025-2026 are appropriated to the aggregate mining land reclamation line item.  Before spending any aggregate mining reclamation fund monies in excess of $112,900 in fiscal year 2025-2026, the state mine inspector shall report the intended use of the monies to the joint legislative budget committee and the governor's office of strategic planning and budgeting.</w:t>
      </w:r>
    </w:p>
    <w:p w14:paraId="63649A43"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NATURAL RESOURCE CONSERVATION BOARD</w:t>
      </w:r>
    </w:p>
    <w:p w14:paraId="12D0BC00"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6DDF2E7" w14:textId="77777777" w:rsidR="00054323" w:rsidRDefault="00EE578E" w:rsidP="00A8030C">
      <w:pPr>
        <w:pStyle w:val="P10-10"/>
        <w:tabs>
          <w:tab w:val="right" w:pos="7020"/>
          <w:tab w:val="right" w:pos="8928"/>
        </w:tabs>
        <w:rPr>
          <w:rStyle w:val="AmendCode"/>
          <w:rFonts w:eastAsiaTheme="majorEastAsia"/>
          <w:szCs w:val="16"/>
        </w:rPr>
      </w:pPr>
      <w:r w:rsidRPr="00054323">
        <w:rPr>
          <w:rStyle w:val="TemporaryLaw"/>
          <w:szCs w:val="16"/>
        </w:rPr>
        <w:t>Lump sum appropriation</w:t>
      </w:r>
      <w:r w:rsidRPr="00054323">
        <w:rPr>
          <w:rStyle w:val="TemporaryLaw"/>
          <w:szCs w:val="16"/>
        </w:rPr>
        <w:tab/>
        <w:t>$    </w:t>
      </w:r>
      <w:r w:rsidRPr="00054323">
        <w:rPr>
          <w:rStyle w:val="TemporaryLaw"/>
          <w:rFonts w:eastAsiaTheme="majorEastAsia"/>
        </w:rPr>
        <w:t>100,000</w:t>
      </w:r>
    </w:p>
    <w:p w14:paraId="487FF8E0" w14:textId="77777777" w:rsidR="00054323" w:rsidRDefault="00EE578E" w:rsidP="00A8030C">
      <w:pPr>
        <w:pStyle w:val="P10-10"/>
        <w:tabs>
          <w:tab w:val="right" w:pos="7020"/>
          <w:tab w:val="right" w:pos="8928"/>
        </w:tabs>
        <w:rPr>
          <w:rStyle w:val="TemporaryLaw"/>
          <w:rFonts w:eastAsiaTheme="majorEastAsia"/>
        </w:rPr>
      </w:pPr>
      <w:r w:rsidRPr="00054323">
        <w:rPr>
          <w:rStyle w:val="TemporaryLaw"/>
          <w:rFonts w:eastAsiaTheme="majorEastAsia"/>
        </w:rPr>
        <w:t>Groundwater recharge facilities</w:t>
      </w:r>
      <w:r w:rsidRPr="00054323">
        <w:rPr>
          <w:rStyle w:val="TemporaryLaw"/>
          <w:rFonts w:eastAsiaTheme="majorEastAsia"/>
        </w:rPr>
        <w:tab/>
        <w:t>250,000*</w:t>
      </w:r>
    </w:p>
    <w:p w14:paraId="4B68DD8B" w14:textId="77777777" w:rsidR="00054323" w:rsidRDefault="00EE578E" w:rsidP="00A8030C">
      <w:pPr>
        <w:pStyle w:val="P10-10"/>
        <w:tabs>
          <w:tab w:val="right" w:pos="7020"/>
          <w:tab w:val="right" w:pos="8928"/>
        </w:tabs>
        <w:rPr>
          <w:rStyle w:val="TemporaryLaw"/>
          <w:rFonts w:eastAsiaTheme="majorEastAsia"/>
        </w:rPr>
      </w:pPr>
      <w:r w:rsidRPr="00054323">
        <w:rPr>
          <w:rStyle w:val="TemporaryLaw"/>
          <w:rFonts w:eastAsiaTheme="majorEastAsia"/>
        </w:rPr>
        <w:t>Natural resource conservation</w:t>
      </w:r>
    </w:p>
    <w:p w14:paraId="79AE2FA7" w14:textId="77777777" w:rsidR="00054323" w:rsidRDefault="00EE578E" w:rsidP="00A8030C">
      <w:pPr>
        <w:keepNext/>
        <w:keepLines/>
        <w:widowControl/>
        <w:tabs>
          <w:tab w:val="right" w:pos="7020"/>
          <w:tab w:val="right" w:pos="8928"/>
        </w:tabs>
        <w:ind w:left="1200"/>
        <w:rPr>
          <w:rStyle w:val="TemporaryLaw"/>
          <w:rFonts w:eastAsiaTheme="majorEastAsia"/>
        </w:rPr>
      </w:pPr>
      <w:r w:rsidRPr="00054323">
        <w:rPr>
          <w:rStyle w:val="AmendCode"/>
          <w:rFonts w:eastAsiaTheme="majorEastAsia"/>
          <w:szCs w:val="16"/>
        </w:rPr>
        <w:t xml:space="preserve">  </w:t>
      </w:r>
      <w:r w:rsidRPr="00054323">
        <w:rPr>
          <w:rStyle w:val="TemporaryLaw"/>
          <w:rFonts w:eastAsiaTheme="majorEastAsia"/>
        </w:rPr>
        <w:t>district fund deposit</w:t>
      </w:r>
      <w:r w:rsidRPr="00054323">
        <w:rPr>
          <w:rStyle w:val="TemporaryLaw"/>
          <w:rFonts w:eastAsiaTheme="majorEastAsia"/>
        </w:rPr>
        <w:tab/>
      </w:r>
      <w:r w:rsidRPr="00054323">
        <w:rPr>
          <w:rStyle w:val="AmendCode"/>
          <w:rFonts w:eastAsiaTheme="majorEastAsia"/>
          <w:szCs w:val="16"/>
          <w:u w:val="single"/>
        </w:rPr>
        <w:t xml:space="preserve">     </w:t>
      </w:r>
      <w:r w:rsidRPr="00054323">
        <w:rPr>
          <w:rStyle w:val="TemporaryLaw"/>
          <w:rFonts w:eastAsiaTheme="majorEastAsia"/>
          <w:u w:val="single"/>
        </w:rPr>
        <w:t>650,000</w:t>
      </w:r>
    </w:p>
    <w:p w14:paraId="4F0AE0C2" w14:textId="77777777" w:rsidR="00054323" w:rsidRDefault="00EE578E" w:rsidP="00A8030C">
      <w:pPr>
        <w:tabs>
          <w:tab w:val="right" w:pos="7020"/>
          <w:tab w:val="right" w:pos="8928"/>
        </w:tabs>
        <w:ind w:left="1195" w:hanging="1200"/>
        <w:rPr>
          <w:rStyle w:val="TemporaryLaw"/>
          <w:rFonts w:eastAsiaTheme="majorEastAsia"/>
        </w:rPr>
      </w:pPr>
      <w:r w:rsidRPr="00054323">
        <w:rPr>
          <w:rStyle w:val="TemporaryLaw"/>
          <w:szCs w:val="16"/>
        </w:rPr>
        <w:t>Total</w:t>
      </w:r>
      <w:r w:rsidRPr="00054323">
        <w:rPr>
          <w:rStyle w:val="TemporaryLaw"/>
          <w:rFonts w:eastAsiaTheme="majorEastAsia"/>
        </w:rPr>
        <w:t xml:space="preserve"> appropriation — state natural resource</w:t>
      </w:r>
    </w:p>
    <w:p w14:paraId="6CE60753" w14:textId="77777777" w:rsidR="00054323" w:rsidRDefault="00EE578E" w:rsidP="00A8030C">
      <w:pPr>
        <w:keepNext/>
        <w:keepLines/>
        <w:widowControl/>
        <w:tabs>
          <w:tab w:val="right" w:pos="7020"/>
          <w:tab w:val="right" w:pos="8928"/>
        </w:tabs>
        <w:ind w:left="1200"/>
        <w:rPr>
          <w:rStyle w:val="AmendCode"/>
          <w:rFonts w:eastAsiaTheme="majorEastAsia"/>
          <w:szCs w:val="16"/>
        </w:rPr>
      </w:pPr>
      <w:r w:rsidRPr="00054323">
        <w:rPr>
          <w:rStyle w:val="TemporaryLaw"/>
          <w:rFonts w:eastAsiaTheme="majorEastAsia"/>
        </w:rPr>
        <w:t>   </w:t>
      </w:r>
      <w:r w:rsidRPr="00054323">
        <w:rPr>
          <w:rStyle w:val="TemporaryLaw"/>
          <w:szCs w:val="16"/>
        </w:rPr>
        <w:t>conservation</w:t>
      </w:r>
      <w:r w:rsidRPr="00054323">
        <w:rPr>
          <w:rStyle w:val="TemporaryLaw"/>
          <w:rFonts w:eastAsiaTheme="majorEastAsia"/>
        </w:rPr>
        <w:t xml:space="preserve"> board</w:t>
      </w:r>
      <w:r w:rsidRPr="00054323">
        <w:rPr>
          <w:rStyle w:val="TemporaryLaw"/>
          <w:rFonts w:eastAsiaTheme="majorEastAsia"/>
        </w:rPr>
        <w:tab/>
        <w:t>$  1,000,000</w:t>
      </w:r>
    </w:p>
    <w:p w14:paraId="42AE129F"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356E3CDE" w14:textId="77777777" w:rsidR="00054323" w:rsidRDefault="00EE578E" w:rsidP="00A8030C">
      <w:pPr>
        <w:tabs>
          <w:tab w:val="right" w:pos="7020"/>
          <w:tab w:val="right" w:pos="8928"/>
        </w:tabs>
        <w:ind w:left="1195" w:firstLine="5"/>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739,400</w:t>
      </w:r>
    </w:p>
    <w:p w14:paraId="6C72B77C" w14:textId="77777777" w:rsidR="00054323" w:rsidRDefault="00EE578E" w:rsidP="00A8030C">
      <w:pPr>
        <w:tabs>
          <w:tab w:val="right" w:pos="7020"/>
          <w:tab w:val="right" w:pos="8928"/>
        </w:tabs>
        <w:ind w:left="1195" w:firstLine="5"/>
        <w:rPr>
          <w:rStyle w:val="TemporaryLaw"/>
          <w:szCs w:val="16"/>
        </w:rPr>
      </w:pPr>
      <w:r w:rsidRPr="00054323">
        <w:rPr>
          <w:rStyle w:val="TemporaryLaw"/>
          <w:szCs w:val="16"/>
        </w:rPr>
        <w:t>Environmental special plate fund</w:t>
      </w:r>
      <w:r w:rsidRPr="00054323">
        <w:rPr>
          <w:rStyle w:val="TemporaryLaw"/>
          <w:szCs w:val="16"/>
        </w:rPr>
        <w:tab/>
        <w:t>260,600</w:t>
      </w:r>
    </w:p>
    <w:p w14:paraId="05AF1ADE" w14:textId="77777777" w:rsidR="00054323" w:rsidRDefault="00EE578E" w:rsidP="003478F2">
      <w:pPr>
        <w:tabs>
          <w:tab w:val="right" w:pos="7020"/>
          <w:tab w:val="right" w:pos="8928"/>
        </w:tabs>
        <w:ind w:firstLine="720"/>
        <w:rPr>
          <w:rStyle w:val="TemporaryLaw"/>
          <w:szCs w:val="16"/>
        </w:rPr>
      </w:pPr>
      <w:r w:rsidRPr="00054323">
        <w:rPr>
          <w:rStyle w:val="TemporaryLaw"/>
          <w:szCs w:val="16"/>
        </w:rPr>
        <w:t>Of the amount appropriated for deposit in the natural resource conservation district fund established by section 41-6014, Arizona Revised Statutes, in fiscal year 2025-2026, $30,000 shall be used to provide grants to natural resource conservation districts environmental education centers.</w:t>
      </w:r>
    </w:p>
    <w:p w14:paraId="6DF4D9CE" w14:textId="77777777" w:rsidR="00054323" w:rsidRDefault="00EE578E" w:rsidP="003478F2">
      <w:pPr>
        <w:widowControl/>
        <w:tabs>
          <w:tab w:val="right" w:pos="7020"/>
          <w:tab w:val="right" w:pos="8928"/>
        </w:tabs>
        <w:ind w:firstLine="720"/>
        <w:rPr>
          <w:rStyle w:val="TemporaryLaw"/>
          <w:rFonts w:eastAsiaTheme="majorEastAsia"/>
        </w:rPr>
      </w:pPr>
      <w:r w:rsidRPr="00054323">
        <w:rPr>
          <w:rStyle w:val="TemporaryLaw"/>
        </w:rPr>
        <w:t>The state natural resource conservation board shall use the amount appropriated for the groundwater recharge facilities line item in fiscal year 2025-2026 to clean and restore groundwater recharge facilities that provide flood control benefits and that are located in a groundwater basin that has been designated as a subsequent active management area pursuant to title 45, chapter 2, article 2, Arizona Revised Statutes.</w:t>
      </w:r>
    </w:p>
    <w:p w14:paraId="7D9A14A8"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NATUROPATHIC PHYSICIANS MEDICAL BOARD</w:t>
      </w:r>
    </w:p>
    <w:p w14:paraId="6A3820F5"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0561C94"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2.0</w:t>
      </w:r>
    </w:p>
    <w:p w14:paraId="71021794" w14:textId="77777777" w:rsidR="00054323" w:rsidRDefault="00EE578E" w:rsidP="00A8030C">
      <w:pPr>
        <w:tabs>
          <w:tab w:val="right" w:pos="7020"/>
          <w:tab w:val="right" w:pos="8928"/>
        </w:tabs>
        <w:ind w:left="1195"/>
        <w:rPr>
          <w:rStyle w:val="TemporaryLaw"/>
          <w:szCs w:val="16"/>
        </w:rPr>
      </w:pPr>
      <w:r w:rsidRPr="00054323">
        <w:rPr>
          <w:rStyle w:val="TemporaryLaw"/>
          <w:szCs w:val="16"/>
        </w:rPr>
        <w:t>Lump sum appropriation</w:t>
      </w:r>
      <w:r w:rsidRPr="00054323">
        <w:rPr>
          <w:rStyle w:val="TemporaryLaw"/>
          <w:szCs w:val="16"/>
        </w:rPr>
        <w:tab/>
        <w:t>$    </w:t>
      </w:r>
      <w:r w:rsidRPr="00054323">
        <w:rPr>
          <w:rStyle w:val="TemporaryLaw"/>
          <w:rFonts w:eastAsiaTheme="majorEastAsia"/>
        </w:rPr>
        <w:t>270,000</w:t>
      </w:r>
    </w:p>
    <w:p w14:paraId="1AC2AC66" w14:textId="77777777" w:rsidR="00054323" w:rsidRDefault="00EE578E" w:rsidP="00A8030C">
      <w:pPr>
        <w:tabs>
          <w:tab w:val="right" w:pos="7290"/>
          <w:tab w:val="right" w:pos="8928"/>
        </w:tabs>
        <w:ind w:left="1195" w:hanging="475"/>
        <w:rPr>
          <w:rStyle w:val="TemporaryLaw"/>
          <w:szCs w:val="16"/>
        </w:rPr>
      </w:pPr>
      <w:r w:rsidRPr="00054323">
        <w:rPr>
          <w:rStyle w:val="TemporaryLaw"/>
          <w:szCs w:val="16"/>
        </w:rPr>
        <w:t>Fund sources:</w:t>
      </w:r>
    </w:p>
    <w:p w14:paraId="2B664CA2"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Naturopathic physicians medical</w:t>
      </w:r>
    </w:p>
    <w:p w14:paraId="43AA13D3" w14:textId="77777777" w:rsidR="00054323" w:rsidRDefault="00EE578E" w:rsidP="00A8030C">
      <w:pPr>
        <w:tabs>
          <w:tab w:val="right" w:pos="7020"/>
          <w:tab w:val="right" w:pos="8928"/>
        </w:tabs>
        <w:ind w:left="1195"/>
        <w:rPr>
          <w:rStyle w:val="TemporaryLaw"/>
          <w:szCs w:val="16"/>
        </w:rPr>
      </w:pPr>
      <w:r w:rsidRPr="00054323">
        <w:rPr>
          <w:rStyle w:val="TemporaryLaw"/>
          <w:szCs w:val="16"/>
        </w:rPr>
        <w:t>   board fund</w:t>
      </w:r>
      <w:r w:rsidRPr="00054323">
        <w:rPr>
          <w:rStyle w:val="TemporaryLaw"/>
          <w:szCs w:val="16"/>
        </w:rPr>
        <w:tab/>
        <w:t>$    </w:t>
      </w:r>
      <w:r w:rsidRPr="00054323">
        <w:rPr>
          <w:rStyle w:val="TemporaryLaw"/>
          <w:rFonts w:eastAsiaTheme="majorEastAsia"/>
        </w:rPr>
        <w:t>270,000</w:t>
      </w:r>
    </w:p>
    <w:p w14:paraId="70204808"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NAVIGABLE STREAM ADJUDICATION COMMISSION</w:t>
      </w:r>
    </w:p>
    <w:p w14:paraId="1F01AD4E"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A3F63AD"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2.0</w:t>
      </w:r>
    </w:p>
    <w:p w14:paraId="1ADC6462" w14:textId="77777777" w:rsidR="00054323" w:rsidRDefault="00EE578E" w:rsidP="00A8030C">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340,500</w:t>
      </w:r>
    </w:p>
    <w:p w14:paraId="71843E8B"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7C656629" w14:textId="77777777" w:rsidR="00054323" w:rsidRDefault="00EE578E" w:rsidP="00A8030C">
      <w:pPr>
        <w:tabs>
          <w:tab w:val="right" w:pos="7020"/>
          <w:tab w:val="right" w:pos="8928"/>
        </w:tabs>
        <w:ind w:left="1195" w:firstLine="5"/>
        <w:rPr>
          <w:rStyle w:val="TemporaryLaw"/>
          <w:szCs w:val="16"/>
        </w:rPr>
      </w:pPr>
      <w:r w:rsidRPr="00054323">
        <w:rPr>
          <w:rStyle w:val="TemporaryLaw"/>
          <w:szCs w:val="16"/>
        </w:rPr>
        <w:t>State general fund</w:t>
      </w:r>
      <w:r w:rsidRPr="00054323">
        <w:rPr>
          <w:rStyle w:val="TemporaryLaw"/>
          <w:szCs w:val="16"/>
        </w:rPr>
        <w:tab/>
        <w:t>$    140,500</w:t>
      </w:r>
    </w:p>
    <w:p w14:paraId="670FBEA0" w14:textId="77777777" w:rsidR="00054323" w:rsidRDefault="00EE578E" w:rsidP="00A8030C">
      <w:pPr>
        <w:tabs>
          <w:tab w:val="right" w:pos="7020"/>
          <w:tab w:val="right" w:pos="8928"/>
        </w:tabs>
        <w:ind w:left="1195" w:firstLine="5"/>
        <w:rPr>
          <w:rStyle w:val="TemporaryLaw"/>
          <w:szCs w:val="16"/>
        </w:rPr>
      </w:pPr>
      <w:r w:rsidRPr="00054323">
        <w:rPr>
          <w:rStyle w:val="TemporaryLaw"/>
          <w:szCs w:val="16"/>
        </w:rPr>
        <w:t>Arizona water banking fund</w:t>
      </w:r>
      <w:r w:rsidRPr="00054323">
        <w:rPr>
          <w:rStyle w:val="TemporaryLaw"/>
          <w:szCs w:val="16"/>
        </w:rPr>
        <w:tab/>
        <w:t>200,000</w:t>
      </w:r>
    </w:p>
    <w:p w14:paraId="3DCE3026" w14:textId="77777777" w:rsidR="00054323" w:rsidRDefault="00EE578E" w:rsidP="00A8030C">
      <w:pPr>
        <w:rPr>
          <w:rStyle w:val="TemporaryLaw"/>
          <w:szCs w:val="16"/>
        </w:rPr>
      </w:pPr>
      <w:bookmarkStart w:id="13" w:name="_Hlk95740109"/>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BOARD OF NURSING</w:t>
      </w:r>
    </w:p>
    <w:p w14:paraId="42E30E96"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D0030AE"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r>
      <w:r w:rsidRPr="00054323">
        <w:rPr>
          <w:rStyle w:val="TemporaryLaw"/>
          <w:rFonts w:eastAsiaTheme="majorEastAsia"/>
        </w:rPr>
        <w:t>64.0</w:t>
      </w:r>
    </w:p>
    <w:p w14:paraId="2883670F" w14:textId="77777777" w:rsidR="00054323" w:rsidRDefault="00EE578E" w:rsidP="003478F2">
      <w:pPr>
        <w:pStyle w:val="P10-10"/>
        <w:tabs>
          <w:tab w:val="right" w:pos="7020"/>
          <w:tab w:val="right" w:pos="8928"/>
        </w:tabs>
        <w:rPr>
          <w:rStyle w:val="TemporaryLaw"/>
          <w:szCs w:val="16"/>
        </w:rPr>
      </w:pPr>
      <w:r w:rsidRPr="00054323">
        <w:rPr>
          <w:rStyle w:val="TemporaryLaw"/>
          <w:szCs w:val="16"/>
        </w:rPr>
        <w:t>Operating lump sum appropriation</w:t>
      </w:r>
      <w:r w:rsidRPr="00054323">
        <w:rPr>
          <w:rStyle w:val="TemporaryLaw"/>
          <w:szCs w:val="16"/>
        </w:rPr>
        <w:tab/>
        <w:t>$  6,434,800</w:t>
      </w:r>
    </w:p>
    <w:p w14:paraId="56EB8ECA" w14:textId="77777777" w:rsidR="00054323" w:rsidRDefault="00EE578E" w:rsidP="003478F2">
      <w:pPr>
        <w:pStyle w:val="P10-10"/>
        <w:tabs>
          <w:tab w:val="right" w:pos="7020"/>
          <w:tab w:val="right" w:pos="8928"/>
        </w:tabs>
        <w:rPr>
          <w:rStyle w:val="TemporaryLaw"/>
        </w:rPr>
      </w:pPr>
      <w:r w:rsidRPr="00054323">
        <w:rPr>
          <w:rStyle w:val="TemporaryLaw"/>
        </w:rPr>
        <w:t xml:space="preserve">Student registered nurse </w:t>
      </w:r>
    </w:p>
    <w:p w14:paraId="79E87474" w14:textId="77777777" w:rsidR="00054323" w:rsidRDefault="00EE578E" w:rsidP="003478F2">
      <w:pPr>
        <w:pStyle w:val="P10-10"/>
        <w:tabs>
          <w:tab w:val="right" w:pos="7020"/>
          <w:tab w:val="right" w:pos="8928"/>
        </w:tabs>
        <w:rPr>
          <w:rStyle w:val="TemporaryLaw"/>
        </w:rPr>
      </w:pPr>
      <w:r w:rsidRPr="00054323">
        <w:rPr>
          <w:rStyle w:val="TemporaryLaw"/>
        </w:rPr>
        <w:t>   anesthetist clinical rotation</w:t>
      </w:r>
    </w:p>
    <w:p w14:paraId="5666EBDA" w14:textId="77777777" w:rsidR="00054323" w:rsidRDefault="00EE578E" w:rsidP="003478F2">
      <w:pPr>
        <w:pStyle w:val="P10-10"/>
        <w:tabs>
          <w:tab w:val="right" w:pos="7020"/>
          <w:tab w:val="right" w:pos="8928"/>
        </w:tabs>
        <w:rPr>
          <w:rStyle w:val="TemporaryLaw"/>
          <w:szCs w:val="16"/>
        </w:rPr>
      </w:pPr>
      <w:r w:rsidRPr="00054323">
        <w:rPr>
          <w:rStyle w:val="TemporaryLaw"/>
        </w:rPr>
        <w:t>   program</w:t>
      </w:r>
      <w:r w:rsidRPr="00054323">
        <w:rPr>
          <w:rStyle w:val="TemporaryLaw"/>
        </w:rPr>
        <w:tab/>
        <w:t>500,000</w:t>
      </w:r>
    </w:p>
    <w:p w14:paraId="67717319" w14:textId="77777777" w:rsidR="00054323" w:rsidRDefault="00EE578E" w:rsidP="00A8030C">
      <w:pPr>
        <w:pStyle w:val="P10-10"/>
        <w:tabs>
          <w:tab w:val="right" w:pos="7020"/>
          <w:tab w:val="right" w:pos="8928"/>
        </w:tabs>
        <w:rPr>
          <w:rStyle w:val="TemporaryLaw"/>
          <w:szCs w:val="16"/>
        </w:rPr>
      </w:pPr>
      <w:r w:rsidRPr="00054323">
        <w:rPr>
          <w:rStyle w:val="TemporaryLaw"/>
          <w:szCs w:val="16"/>
        </w:rPr>
        <w:t>Certified nursing assistant</w:t>
      </w:r>
    </w:p>
    <w:p w14:paraId="310BEC84" w14:textId="77777777" w:rsidR="00054323" w:rsidRDefault="00EE578E" w:rsidP="00A8030C">
      <w:pPr>
        <w:pStyle w:val="P10-10"/>
        <w:tabs>
          <w:tab w:val="right" w:pos="7020"/>
          <w:tab w:val="right" w:pos="8928"/>
        </w:tabs>
        <w:rPr>
          <w:rStyle w:val="TemporaryLaw"/>
          <w:szCs w:val="16"/>
        </w:rPr>
      </w:pPr>
      <w:r w:rsidRPr="00054323">
        <w:rPr>
          <w:rStyle w:val="TemporaryLaw"/>
          <w:szCs w:val="16"/>
        </w:rPr>
        <w:t>   credentialing program</w:t>
      </w:r>
      <w:r w:rsidRPr="00054323">
        <w:rPr>
          <w:rStyle w:val="TemporaryLaw"/>
          <w:szCs w:val="16"/>
        </w:rPr>
        <w:tab/>
      </w:r>
      <w:r w:rsidRPr="00054323">
        <w:rPr>
          <w:rStyle w:val="TemporaryLaw"/>
          <w:szCs w:val="16"/>
          <w:u w:val="single"/>
        </w:rPr>
        <w:t>     548,000</w:t>
      </w:r>
    </w:p>
    <w:p w14:paraId="2EB8469F" w14:textId="77777777" w:rsidR="00054323" w:rsidRDefault="00EE578E" w:rsidP="00A8030C">
      <w:pPr>
        <w:tabs>
          <w:tab w:val="right" w:pos="7020"/>
          <w:tab w:val="right" w:pos="8928"/>
        </w:tabs>
        <w:ind w:left="1200" w:hanging="1200"/>
        <w:rPr>
          <w:rStyle w:val="TemporaryLaw"/>
          <w:szCs w:val="16"/>
        </w:rPr>
      </w:pPr>
      <w:r w:rsidRPr="00054323">
        <w:rPr>
          <w:rStyle w:val="TemporaryLaw"/>
          <w:szCs w:val="16"/>
        </w:rPr>
        <w:t>Total appropriation — Arizona state</w:t>
      </w:r>
    </w:p>
    <w:p w14:paraId="5BFDA613" w14:textId="77777777" w:rsidR="00054323" w:rsidRDefault="00EE578E" w:rsidP="00A8030C">
      <w:pPr>
        <w:pStyle w:val="P10-10"/>
        <w:tabs>
          <w:tab w:val="right" w:pos="7020"/>
          <w:tab w:val="right" w:pos="8928"/>
        </w:tabs>
        <w:rPr>
          <w:rStyle w:val="TemporaryLaw"/>
          <w:szCs w:val="16"/>
        </w:rPr>
      </w:pPr>
      <w:r w:rsidRPr="00054323">
        <w:rPr>
          <w:rStyle w:val="TemporaryLaw"/>
          <w:szCs w:val="16"/>
        </w:rPr>
        <w:t>board of nursing</w:t>
      </w:r>
      <w:r w:rsidRPr="00054323">
        <w:rPr>
          <w:rStyle w:val="TemporaryLaw"/>
          <w:szCs w:val="16"/>
        </w:rPr>
        <w:tab/>
        <w:t>$  7,482,800</w:t>
      </w:r>
    </w:p>
    <w:p w14:paraId="1ED2AA1C"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02B7A26A" w14:textId="77777777" w:rsidR="00054323" w:rsidRDefault="00EE578E" w:rsidP="006D0FF3">
      <w:pPr>
        <w:pStyle w:val="P10-10"/>
        <w:tabs>
          <w:tab w:val="right" w:pos="7020"/>
          <w:tab w:val="right" w:pos="8928"/>
        </w:tabs>
        <w:rPr>
          <w:rStyle w:val="TemporaryLaw"/>
        </w:rPr>
      </w:pPr>
      <w:r w:rsidRPr="00054323">
        <w:rPr>
          <w:rStyle w:val="TemporaryLaw"/>
        </w:rPr>
        <w:t>Board of nursing fund</w:t>
      </w:r>
      <w:r w:rsidRPr="00054323">
        <w:rPr>
          <w:rStyle w:val="TemporaryLaw"/>
        </w:rPr>
        <w:tab/>
        <w:t>$6,982,800</w:t>
      </w:r>
    </w:p>
    <w:p w14:paraId="429B0954" w14:textId="77777777" w:rsidR="00054323" w:rsidRDefault="00EE578E" w:rsidP="006D0FF3">
      <w:pPr>
        <w:pStyle w:val="P10-10"/>
        <w:tabs>
          <w:tab w:val="right" w:pos="7020"/>
          <w:tab w:val="right" w:pos="8928"/>
        </w:tabs>
        <w:rPr>
          <w:rStyle w:val="TemporaryLaw"/>
          <w:szCs w:val="16"/>
        </w:rPr>
      </w:pPr>
      <w:r w:rsidRPr="00054323">
        <w:rPr>
          <w:rStyle w:val="TemporaryLaw"/>
        </w:rPr>
        <w:t>State general fund</w:t>
      </w:r>
      <w:r w:rsidRPr="00054323">
        <w:rPr>
          <w:rStyle w:val="TemporaryLaw"/>
        </w:rPr>
        <w:tab/>
        <w:t>   500,000</w:t>
      </w:r>
    </w:p>
    <w:p w14:paraId="32D88FE9" w14:textId="77777777" w:rsidR="00054323" w:rsidRDefault="00EE578E" w:rsidP="00A8030C">
      <w:pPr>
        <w:tabs>
          <w:tab w:val="left" w:pos="1170"/>
        </w:tabs>
        <w:ind w:left="1170" w:hanging="117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EXAMINERS OF NURSING CARE INSTITUTION ADMINISTRATORS AND ASSISTED LIVING FACILITY MANAGERS</w:t>
      </w:r>
    </w:p>
    <w:bookmarkEnd w:id="13"/>
    <w:p w14:paraId="51047515"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2DFBF4D"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7.0</w:t>
      </w:r>
    </w:p>
    <w:p w14:paraId="00E353D9" w14:textId="77777777" w:rsidR="00054323" w:rsidRDefault="00EE578E" w:rsidP="00A8030C">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613,100</w:t>
      </w:r>
    </w:p>
    <w:p w14:paraId="266DB64B"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7A761D57" w14:textId="77777777" w:rsidR="00054323" w:rsidRDefault="00EE578E" w:rsidP="00A8030C">
      <w:pPr>
        <w:pStyle w:val="P10-10"/>
        <w:tabs>
          <w:tab w:val="right" w:pos="7020"/>
          <w:tab w:val="right" w:pos="8928"/>
        </w:tabs>
        <w:rPr>
          <w:rStyle w:val="TemporaryLaw"/>
          <w:szCs w:val="16"/>
        </w:rPr>
      </w:pPr>
      <w:r w:rsidRPr="00054323">
        <w:rPr>
          <w:rStyle w:val="TemporaryLaw"/>
          <w:szCs w:val="16"/>
        </w:rPr>
        <w:t>Nursing care institution</w:t>
      </w:r>
    </w:p>
    <w:p w14:paraId="4C4855F3" w14:textId="77777777" w:rsidR="00054323" w:rsidRDefault="00EE578E" w:rsidP="00A8030C">
      <w:pPr>
        <w:tabs>
          <w:tab w:val="left" w:pos="0"/>
          <w:tab w:val="left" w:pos="1200"/>
        </w:tabs>
        <w:ind w:left="1200"/>
        <w:rPr>
          <w:rStyle w:val="TemporaryLaw"/>
          <w:szCs w:val="16"/>
        </w:rPr>
      </w:pPr>
      <w:r w:rsidRPr="00054323">
        <w:rPr>
          <w:rStyle w:val="TemporaryLaw"/>
          <w:szCs w:val="16"/>
        </w:rPr>
        <w:t>|| administrators' licensing and</w:t>
      </w:r>
    </w:p>
    <w:p w14:paraId="0577C099" w14:textId="77777777" w:rsidR="00054323" w:rsidRDefault="00EE578E" w:rsidP="00A8030C">
      <w:pPr>
        <w:tabs>
          <w:tab w:val="left" w:pos="0"/>
          <w:tab w:val="left" w:pos="1200"/>
        </w:tabs>
        <w:ind w:left="1200"/>
        <w:rPr>
          <w:rStyle w:val="TemporaryLaw"/>
          <w:szCs w:val="16"/>
        </w:rPr>
      </w:pPr>
      <w:r w:rsidRPr="00054323">
        <w:rPr>
          <w:rStyle w:val="TemporaryLaw"/>
          <w:szCs w:val="16"/>
        </w:rPr>
        <w:t>|| assisted living facility</w:t>
      </w:r>
    </w:p>
    <w:p w14:paraId="325948E5" w14:textId="77777777" w:rsidR="00054323" w:rsidRDefault="00EE578E" w:rsidP="003478F2">
      <w:pPr>
        <w:pStyle w:val="P10-10"/>
        <w:tabs>
          <w:tab w:val="right" w:pos="7020"/>
          <w:tab w:val="right" w:pos="8928"/>
        </w:tabs>
        <w:rPr>
          <w:rStyle w:val="TemporaryLaw"/>
          <w:szCs w:val="16"/>
        </w:rPr>
      </w:pPr>
      <w:r w:rsidRPr="00054323">
        <w:rPr>
          <w:rStyle w:val="TemporaryLaw"/>
          <w:szCs w:val="16"/>
        </w:rPr>
        <w:t>|| managers' certification fund</w:t>
      </w:r>
      <w:r w:rsidRPr="00054323">
        <w:rPr>
          <w:rStyle w:val="TemporaryLaw"/>
          <w:szCs w:val="16"/>
        </w:rPr>
        <w:tab/>
        <w:t>$    613,100</w:t>
      </w:r>
    </w:p>
    <w:p w14:paraId="215EFEEC" w14:textId="77777777" w:rsidR="00054323" w:rsidRDefault="00EE578E" w:rsidP="003478F2">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OCCUPATIONAL THERAPY EXAMINERS</w:t>
      </w:r>
    </w:p>
    <w:p w14:paraId="78D2BA41" w14:textId="77777777" w:rsidR="00054323" w:rsidRDefault="00EE578E" w:rsidP="003478F2">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9B2F1B5" w14:textId="77777777" w:rsidR="00054323" w:rsidRDefault="00EE578E" w:rsidP="003478F2">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2.0</w:t>
      </w:r>
    </w:p>
    <w:p w14:paraId="6B3A1E5E" w14:textId="77777777" w:rsidR="00054323" w:rsidRDefault="00EE578E" w:rsidP="003478F2">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302,700</w:t>
      </w:r>
    </w:p>
    <w:p w14:paraId="74673594" w14:textId="77777777" w:rsidR="00054323" w:rsidRDefault="00EE578E" w:rsidP="003478F2">
      <w:pPr>
        <w:pStyle w:val="BodyTextIndent"/>
        <w:tabs>
          <w:tab w:val="right" w:pos="7020"/>
        </w:tabs>
        <w:rPr>
          <w:rStyle w:val="TemporaryLaw"/>
          <w:szCs w:val="16"/>
        </w:rPr>
      </w:pPr>
      <w:r w:rsidRPr="00054323">
        <w:rPr>
          <w:rStyle w:val="TemporaryLaw"/>
          <w:szCs w:val="16"/>
        </w:rPr>
        <w:t>Fund sources:</w:t>
      </w:r>
    </w:p>
    <w:p w14:paraId="51E51102" w14:textId="77777777" w:rsidR="00054323" w:rsidRDefault="00EE578E" w:rsidP="003478F2">
      <w:pPr>
        <w:tabs>
          <w:tab w:val="right" w:pos="7020"/>
          <w:tab w:val="right" w:pos="8928"/>
        </w:tabs>
        <w:ind w:left="1200"/>
        <w:rPr>
          <w:rStyle w:val="TemporaryLaw"/>
          <w:szCs w:val="16"/>
        </w:rPr>
      </w:pPr>
      <w:r w:rsidRPr="00054323">
        <w:rPr>
          <w:rStyle w:val="TemporaryLaw"/>
          <w:szCs w:val="16"/>
        </w:rPr>
        <w:t>Occupational therapy fund</w:t>
      </w:r>
      <w:r w:rsidRPr="00054323">
        <w:rPr>
          <w:rStyle w:val="TemporaryLaw"/>
          <w:szCs w:val="16"/>
        </w:rPr>
        <w:tab/>
        <w:t>$    302,700</w:t>
      </w:r>
    </w:p>
    <w:p w14:paraId="7F672BA4" w14:textId="77777777" w:rsidR="00054323" w:rsidRDefault="00EE578E" w:rsidP="00C82970">
      <w:pPr>
        <w:keepNext/>
        <w:keepLines/>
        <w:widowControl/>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DISPENSING OPTICIANS</w:t>
      </w:r>
    </w:p>
    <w:p w14:paraId="537153AE" w14:textId="77777777" w:rsidR="00054323" w:rsidRDefault="00EE578E" w:rsidP="00C82970">
      <w:pPr>
        <w:keepNext/>
        <w:keepLines/>
        <w:widowControl/>
        <w:tabs>
          <w:tab w:val="right" w:pos="7020"/>
          <w:tab w:val="right" w:pos="8928"/>
        </w:tabs>
        <w:ind w:left="1195" w:hanging="1195"/>
        <w:rPr>
          <w:rStyle w:val="TemporaryLaw"/>
          <w:szCs w:val="16"/>
          <w:u w:val="single"/>
        </w:rPr>
      </w:pPr>
      <w:r w:rsidRPr="00054323">
        <w:rPr>
          <w:rStyle w:val="TemporaryLaw"/>
          <w:szCs w:val="16"/>
        </w:rPr>
        <w:tab/>
      </w:r>
      <w:r w:rsidRPr="00054323">
        <w:rPr>
          <w:rStyle w:val="TemporaryLaw"/>
          <w:szCs w:val="16"/>
        </w:rPr>
        <w:tab/>
      </w:r>
      <w:r w:rsidRPr="00054323">
        <w:rPr>
          <w:rStyle w:val="TemporaryLaw"/>
          <w:szCs w:val="16"/>
          <w:u w:val="single"/>
        </w:rPr>
        <w:t>2025-26</w:t>
      </w:r>
    </w:p>
    <w:p w14:paraId="5D3A0A85" w14:textId="77777777" w:rsidR="00054323" w:rsidRDefault="00EE578E" w:rsidP="00C82970">
      <w:pPr>
        <w:keepNext/>
        <w:keepLines/>
        <w:widowControl/>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1.0</w:t>
      </w:r>
    </w:p>
    <w:p w14:paraId="569F26B1" w14:textId="77777777" w:rsidR="00054323" w:rsidRDefault="00EE578E" w:rsidP="003478F2">
      <w:pPr>
        <w:widowControl/>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198,500</w:t>
      </w:r>
    </w:p>
    <w:p w14:paraId="2F18706E" w14:textId="77777777" w:rsidR="00054323" w:rsidRDefault="00EE578E" w:rsidP="003478F2">
      <w:pPr>
        <w:widowControl/>
        <w:tabs>
          <w:tab w:val="left" w:pos="0"/>
          <w:tab w:val="left" w:pos="720"/>
          <w:tab w:val="right" w:pos="7020"/>
        </w:tabs>
        <w:ind w:firstLine="720"/>
        <w:rPr>
          <w:rStyle w:val="TemporaryLaw"/>
          <w:szCs w:val="16"/>
        </w:rPr>
      </w:pPr>
      <w:r w:rsidRPr="00054323">
        <w:rPr>
          <w:rStyle w:val="TemporaryLaw"/>
          <w:szCs w:val="16"/>
        </w:rPr>
        <w:t>Fund sources:</w:t>
      </w:r>
    </w:p>
    <w:p w14:paraId="613ADEB5" w14:textId="77777777" w:rsidR="00054323" w:rsidRDefault="00EE578E" w:rsidP="003478F2">
      <w:pPr>
        <w:widowControl/>
        <w:tabs>
          <w:tab w:val="right" w:pos="7020"/>
          <w:tab w:val="right" w:pos="8928"/>
        </w:tabs>
        <w:ind w:left="1200"/>
        <w:rPr>
          <w:rStyle w:val="TemporaryLaw"/>
          <w:szCs w:val="16"/>
        </w:rPr>
      </w:pPr>
      <w:r w:rsidRPr="00054323">
        <w:rPr>
          <w:rStyle w:val="TemporaryLaw"/>
          <w:szCs w:val="16"/>
        </w:rPr>
        <w:t>Board of dispensing opticians fund</w:t>
      </w:r>
      <w:r w:rsidRPr="00054323">
        <w:rPr>
          <w:rStyle w:val="TemporaryLaw"/>
          <w:szCs w:val="16"/>
        </w:rPr>
        <w:tab/>
        <w:t>$    198,500</w:t>
      </w:r>
    </w:p>
    <w:p w14:paraId="59C858D8"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OPTOMETRY</w:t>
      </w:r>
    </w:p>
    <w:p w14:paraId="3F660085" w14:textId="77777777" w:rsidR="00054323" w:rsidRDefault="00EE578E" w:rsidP="00A8030C">
      <w:pPr>
        <w:tabs>
          <w:tab w:val="right" w:pos="7020"/>
          <w:tab w:val="right" w:pos="8928"/>
        </w:tabs>
        <w:ind w:left="1200"/>
        <w:rPr>
          <w:rStyle w:val="TemporaryLaw"/>
          <w:szCs w:val="16"/>
          <w:u w:val="single"/>
        </w:rPr>
      </w:pPr>
      <w:r w:rsidRPr="00054323">
        <w:rPr>
          <w:rStyle w:val="TemporaryLaw"/>
          <w:szCs w:val="16"/>
        </w:rPr>
        <w:tab/>
      </w:r>
      <w:r w:rsidRPr="00054323">
        <w:rPr>
          <w:rStyle w:val="TemporaryLaw"/>
          <w:szCs w:val="16"/>
          <w:u w:val="single"/>
        </w:rPr>
        <w:t>2025-26</w:t>
      </w:r>
    </w:p>
    <w:p w14:paraId="675D083D"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2.0</w:t>
      </w:r>
    </w:p>
    <w:p w14:paraId="06778B3E"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295,600</w:t>
      </w:r>
    </w:p>
    <w:p w14:paraId="405039A3"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40F32E39" w14:textId="77777777" w:rsidR="00054323" w:rsidRDefault="00EE578E" w:rsidP="00A8030C">
      <w:pPr>
        <w:tabs>
          <w:tab w:val="right" w:pos="7020"/>
          <w:tab w:val="right" w:pos="8928"/>
        </w:tabs>
        <w:ind w:left="1200"/>
        <w:rPr>
          <w:rStyle w:val="TemporaryLaw"/>
          <w:szCs w:val="16"/>
        </w:rPr>
      </w:pPr>
      <w:r w:rsidRPr="00054323">
        <w:rPr>
          <w:rStyle w:val="TemporaryLaw"/>
          <w:szCs w:val="16"/>
        </w:rPr>
        <w:t>Board of optometry fund</w:t>
      </w:r>
      <w:r w:rsidRPr="00054323">
        <w:rPr>
          <w:rStyle w:val="TemporaryLaw"/>
          <w:szCs w:val="16"/>
        </w:rPr>
        <w:tab/>
        <w:t>$    295,600</w:t>
      </w:r>
    </w:p>
    <w:p w14:paraId="780EC541"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BOARD OF OSTEOPATHIC EXAMINERS IN MEDICINE AND SURGERY</w:t>
      </w:r>
    </w:p>
    <w:p w14:paraId="7613D5DD" w14:textId="77777777" w:rsidR="00054323" w:rsidRDefault="00EE578E" w:rsidP="00A8030C">
      <w:pPr>
        <w:tabs>
          <w:tab w:val="right" w:pos="7020"/>
          <w:tab w:val="right" w:pos="8928"/>
        </w:tabs>
        <w:ind w:left="1200"/>
        <w:rPr>
          <w:rStyle w:val="TemporaryLaw"/>
          <w:szCs w:val="16"/>
          <w:u w:val="single"/>
        </w:rPr>
      </w:pPr>
      <w:r w:rsidRPr="00054323">
        <w:rPr>
          <w:rStyle w:val="TemporaryLaw"/>
          <w:szCs w:val="16"/>
        </w:rPr>
        <w:tab/>
      </w:r>
      <w:r w:rsidRPr="00054323">
        <w:rPr>
          <w:rStyle w:val="TemporaryLaw"/>
          <w:szCs w:val="16"/>
          <w:u w:val="single"/>
        </w:rPr>
        <w:t>2025-26</w:t>
      </w:r>
    </w:p>
    <w:p w14:paraId="15C92B5F"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10.0</w:t>
      </w:r>
    </w:p>
    <w:p w14:paraId="2BED2621"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1,494,100</w:t>
      </w:r>
    </w:p>
    <w:p w14:paraId="006AF2AD" w14:textId="77777777" w:rsidR="00054323" w:rsidRDefault="00EE578E" w:rsidP="00A8030C">
      <w:pPr>
        <w:pStyle w:val="BodyTextIndent"/>
        <w:keepNext/>
        <w:keepLines/>
        <w:tabs>
          <w:tab w:val="right" w:pos="7020"/>
        </w:tabs>
        <w:rPr>
          <w:rStyle w:val="TemporaryLaw"/>
          <w:szCs w:val="16"/>
        </w:rPr>
      </w:pPr>
      <w:r w:rsidRPr="00054323">
        <w:rPr>
          <w:rStyle w:val="TemporaryLaw"/>
          <w:szCs w:val="16"/>
        </w:rPr>
        <w:t>Fund sources:</w:t>
      </w:r>
    </w:p>
    <w:p w14:paraId="094CF1CC"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Arizona board of osteopathic</w:t>
      </w:r>
    </w:p>
    <w:p w14:paraId="4FCD2D78"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   examiners in medicine</w:t>
      </w:r>
    </w:p>
    <w:p w14:paraId="41736523" w14:textId="77777777" w:rsidR="00054323" w:rsidRDefault="00EE578E" w:rsidP="00A8030C">
      <w:pPr>
        <w:tabs>
          <w:tab w:val="right" w:pos="7020"/>
          <w:tab w:val="right" w:pos="8928"/>
        </w:tabs>
        <w:ind w:left="1200"/>
        <w:rPr>
          <w:rStyle w:val="TemporaryLaw"/>
          <w:szCs w:val="16"/>
        </w:rPr>
      </w:pPr>
      <w:r w:rsidRPr="00054323">
        <w:rPr>
          <w:rStyle w:val="TemporaryLaw"/>
          <w:szCs w:val="16"/>
        </w:rPr>
        <w:t>   and surgery fund</w:t>
      </w:r>
      <w:r w:rsidRPr="00054323">
        <w:rPr>
          <w:rStyle w:val="TemporaryLaw"/>
          <w:szCs w:val="16"/>
        </w:rPr>
        <w:tab/>
        <w:t>$  1,494,100</w:t>
      </w:r>
    </w:p>
    <w:p w14:paraId="1295258F"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PARKS BOARD</w:t>
      </w:r>
    </w:p>
    <w:p w14:paraId="5889091B" w14:textId="77777777" w:rsidR="00054323" w:rsidRDefault="00EE578E" w:rsidP="00A8030C">
      <w:pPr>
        <w:tabs>
          <w:tab w:val="right" w:pos="7020"/>
          <w:tab w:val="right" w:pos="8928"/>
        </w:tabs>
        <w:ind w:left="1200"/>
        <w:rPr>
          <w:rStyle w:val="TemporaryLaw"/>
          <w:szCs w:val="16"/>
          <w:u w:val="single"/>
        </w:rPr>
      </w:pPr>
      <w:r w:rsidRPr="00054323">
        <w:rPr>
          <w:rStyle w:val="TemporaryLaw"/>
          <w:szCs w:val="16"/>
        </w:rPr>
        <w:tab/>
      </w:r>
      <w:r w:rsidRPr="00054323">
        <w:rPr>
          <w:rStyle w:val="TemporaryLaw"/>
          <w:szCs w:val="16"/>
          <w:u w:val="single"/>
        </w:rPr>
        <w:t>2025-26</w:t>
      </w:r>
    </w:p>
    <w:p w14:paraId="57C07CC5"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169.0</w:t>
      </w:r>
    </w:p>
    <w:p w14:paraId="4AF7730E"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$ 16,973,500</w:t>
      </w:r>
    </w:p>
    <w:p w14:paraId="0002930D" w14:textId="77777777" w:rsidR="00054323" w:rsidRDefault="00EE578E" w:rsidP="00A8030C">
      <w:pPr>
        <w:tabs>
          <w:tab w:val="right" w:pos="7020"/>
          <w:tab w:val="right" w:pos="8928"/>
        </w:tabs>
        <w:ind w:left="1200"/>
        <w:rPr>
          <w:rStyle w:val="TemporaryLaw"/>
          <w:szCs w:val="16"/>
        </w:rPr>
      </w:pPr>
      <w:r w:rsidRPr="00054323">
        <w:rPr>
          <w:rStyle w:val="TemporaryLaw"/>
          <w:szCs w:val="16"/>
        </w:rPr>
        <w:t>Broadband infrastructure operations</w:t>
      </w:r>
    </w:p>
    <w:p w14:paraId="30CDF841" w14:textId="77777777" w:rsidR="00054323" w:rsidRDefault="00EE578E" w:rsidP="00A8030C">
      <w:pPr>
        <w:tabs>
          <w:tab w:val="right" w:pos="7020"/>
          <w:tab w:val="right" w:pos="8928"/>
        </w:tabs>
        <w:ind w:left="1200"/>
        <w:rPr>
          <w:rStyle w:val="TemporaryLaw"/>
          <w:szCs w:val="16"/>
        </w:rPr>
      </w:pPr>
      <w:r w:rsidRPr="00054323">
        <w:rPr>
          <w:rStyle w:val="TemporaryLaw"/>
          <w:szCs w:val="16"/>
        </w:rPr>
        <w:t>   and maintenance</w:t>
      </w:r>
      <w:r w:rsidRPr="00054323">
        <w:rPr>
          <w:rStyle w:val="TemporaryLaw"/>
          <w:szCs w:val="16"/>
        </w:rPr>
        <w:tab/>
        <w:t>242,100</w:t>
      </w:r>
    </w:p>
    <w:p w14:paraId="35CF0F59" w14:textId="77777777" w:rsidR="00054323" w:rsidRDefault="00EE578E" w:rsidP="00A8030C">
      <w:pPr>
        <w:tabs>
          <w:tab w:val="right" w:pos="7020"/>
          <w:tab w:val="right" w:pos="8928"/>
        </w:tabs>
        <w:ind w:left="1200"/>
        <w:rPr>
          <w:rStyle w:val="TemporaryLaw"/>
          <w:szCs w:val="16"/>
        </w:rPr>
      </w:pPr>
      <w:r w:rsidRPr="00054323">
        <w:rPr>
          <w:rStyle w:val="TemporaryLaw"/>
          <w:szCs w:val="16"/>
        </w:rPr>
        <w:t>Heritage fund deposit</w:t>
      </w:r>
      <w:r w:rsidRPr="00054323">
        <w:rPr>
          <w:rStyle w:val="TemporaryLaw"/>
          <w:szCs w:val="16"/>
        </w:rPr>
        <w:tab/>
        <w:t>1,000,000</w:t>
      </w:r>
    </w:p>
    <w:p w14:paraId="25CF9B7C"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lake improvement fund deposit</w:t>
      </w:r>
      <w:r w:rsidRPr="00054323">
        <w:rPr>
          <w:rStyle w:val="TemporaryLaw"/>
          <w:szCs w:val="16"/>
        </w:rPr>
        <w:tab/>
        <w:t>1,500,000</w:t>
      </w:r>
    </w:p>
    <w:p w14:paraId="38975392"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parks store</w:t>
      </w:r>
      <w:r w:rsidRPr="00054323">
        <w:rPr>
          <w:rStyle w:val="TemporaryLaw"/>
          <w:szCs w:val="16"/>
        </w:rPr>
        <w:tab/>
        <w:t>1,513,100</w:t>
      </w:r>
    </w:p>
    <w:p w14:paraId="3245C8FF" w14:textId="77777777" w:rsidR="00054323" w:rsidRDefault="00EE578E" w:rsidP="00A8030C">
      <w:pPr>
        <w:keepNext/>
        <w:keepLines/>
        <w:tabs>
          <w:tab w:val="right" w:pos="7020"/>
          <w:tab w:val="right" w:pos="8928"/>
        </w:tabs>
        <w:ind w:left="1195"/>
        <w:rPr>
          <w:rStyle w:val="TemporaryLaw"/>
          <w:szCs w:val="16"/>
          <w:u w:val="single"/>
        </w:rPr>
      </w:pPr>
      <w:r w:rsidRPr="00054323">
        <w:rPr>
          <w:rStyle w:val="TemporaryLaw"/>
          <w:szCs w:val="16"/>
        </w:rPr>
        <w:t>Kartchner caverns state park</w:t>
      </w:r>
      <w:r w:rsidRPr="00054323">
        <w:rPr>
          <w:rStyle w:val="TemporaryLaw"/>
          <w:szCs w:val="16"/>
        </w:rPr>
        <w:tab/>
        <w:t>   2,509,900</w:t>
      </w:r>
    </w:p>
    <w:p w14:paraId="474728F0"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Water and wastewater infrastructure</w:t>
      </w:r>
    </w:p>
    <w:p w14:paraId="14E8142E"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operations and maintenance</w:t>
      </w:r>
      <w:r w:rsidRPr="00054323">
        <w:rPr>
          <w:rStyle w:val="TemporaryLaw"/>
          <w:szCs w:val="16"/>
        </w:rPr>
        <w:tab/>
      </w:r>
      <w:r w:rsidRPr="00054323">
        <w:rPr>
          <w:rStyle w:val="TemporaryLaw"/>
          <w:szCs w:val="16"/>
          <w:u w:val="single"/>
        </w:rPr>
        <w:t>    541,000</w:t>
      </w:r>
    </w:p>
    <w:p w14:paraId="07EEA168" w14:textId="77777777" w:rsidR="00054323" w:rsidRDefault="00EE578E" w:rsidP="00A8030C">
      <w:pPr>
        <w:rPr>
          <w:rStyle w:val="TemporaryLaw"/>
          <w:szCs w:val="16"/>
        </w:rPr>
      </w:pPr>
      <w:r w:rsidRPr="00054323">
        <w:rPr>
          <w:rStyle w:val="TemporaryLaw"/>
          <w:szCs w:val="16"/>
        </w:rPr>
        <w:t>Total appropriation — Arizona state parks</w:t>
      </w:r>
    </w:p>
    <w:p w14:paraId="2B223E08" w14:textId="77777777" w:rsidR="00054323" w:rsidRDefault="00EE578E" w:rsidP="00A8030C">
      <w:pPr>
        <w:tabs>
          <w:tab w:val="right" w:pos="7020"/>
          <w:tab w:val="right" w:pos="8928"/>
        </w:tabs>
        <w:ind w:left="1200"/>
        <w:rPr>
          <w:rStyle w:val="TemporaryLaw"/>
          <w:szCs w:val="16"/>
        </w:rPr>
      </w:pPr>
      <w:r w:rsidRPr="00054323">
        <w:rPr>
          <w:rStyle w:val="TemporaryLaw"/>
          <w:szCs w:val="16"/>
        </w:rPr>
        <w:t>board</w:t>
      </w:r>
      <w:r w:rsidRPr="00054323">
        <w:rPr>
          <w:szCs w:val="16"/>
        </w:rPr>
        <w:tab/>
      </w:r>
      <w:r w:rsidRPr="00054323">
        <w:rPr>
          <w:rStyle w:val="TemporaryLaw"/>
          <w:szCs w:val="16"/>
        </w:rPr>
        <w:t>$ 24,279,600</w:t>
      </w:r>
    </w:p>
    <w:p w14:paraId="6C24C186"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65D4A744"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2,500,000</w:t>
      </w:r>
    </w:p>
    <w:p w14:paraId="6C916C65"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parks revenue fund</w:t>
      </w:r>
      <w:r w:rsidRPr="00054323">
        <w:rPr>
          <w:rStyle w:val="TemporaryLaw"/>
          <w:szCs w:val="16"/>
        </w:rPr>
        <w:tab/>
        <w:t>$ 20,249,800</w:t>
      </w:r>
    </w:p>
    <w:p w14:paraId="4EF03949"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parks store fund</w:t>
      </w:r>
      <w:r w:rsidRPr="00054323">
        <w:rPr>
          <w:szCs w:val="16"/>
        </w:rPr>
        <w:tab/>
      </w:r>
      <w:r w:rsidRPr="00054323">
        <w:rPr>
          <w:rStyle w:val="TemporaryLaw"/>
          <w:szCs w:val="16"/>
        </w:rPr>
        <w:t>1,513,100</w:t>
      </w:r>
    </w:p>
    <w:p w14:paraId="5A0D3452" w14:textId="77777777" w:rsidR="00054323" w:rsidRDefault="00EE578E" w:rsidP="00A8030C">
      <w:pPr>
        <w:tabs>
          <w:tab w:val="right" w:pos="7020"/>
          <w:tab w:val="right" w:pos="8928"/>
        </w:tabs>
        <w:ind w:left="1195"/>
        <w:rPr>
          <w:rStyle w:val="TemporaryLaw"/>
          <w:szCs w:val="16"/>
        </w:rPr>
      </w:pPr>
      <w:r w:rsidRPr="00054323">
        <w:rPr>
          <w:rStyle w:val="TemporaryLaw"/>
          <w:szCs w:val="16"/>
        </w:rPr>
        <w:t>Off-highway vehicle recreation fund</w:t>
      </w:r>
      <w:r w:rsidRPr="00054323">
        <w:rPr>
          <w:szCs w:val="16"/>
        </w:rPr>
        <w:tab/>
      </w:r>
      <w:r w:rsidRPr="00054323">
        <w:rPr>
          <w:rStyle w:val="TemporaryLaw"/>
          <w:szCs w:val="16"/>
        </w:rPr>
        <w:t>16,700</w:t>
      </w:r>
    </w:p>
    <w:p w14:paraId="6FE9A9C2" w14:textId="77777777" w:rsidR="00054323" w:rsidRDefault="00EE578E" w:rsidP="00A8030C">
      <w:pPr>
        <w:pStyle w:val="P06-00"/>
        <w:rPr>
          <w:rStyle w:val="TemporaryLaw"/>
          <w:szCs w:val="16"/>
        </w:rPr>
      </w:pPr>
      <w:r w:rsidRPr="00054323">
        <w:rPr>
          <w:rStyle w:val="TemporaryLaw"/>
          <w:szCs w:val="16"/>
        </w:rPr>
        <w:t>In addition to the operating lump sum appropriation, an amount equal to the revenue share agreement with the United States forest service for Fool Hollow Lake recreation area and Catalina state park is appropriated to the Arizona state parks board from the state parks revenue fund established by section 41</w:t>
      </w:r>
      <w:r w:rsidRPr="00054323">
        <w:rPr>
          <w:rStyle w:val="TemporaryLaw"/>
          <w:szCs w:val="16"/>
        </w:rPr>
        <w:noBreakHyphen/>
        <w:t>511.21, Arizona Revised Statutes.</w:t>
      </w:r>
    </w:p>
    <w:p w14:paraId="2E9E283C" w14:textId="77777777" w:rsidR="00054323" w:rsidRDefault="00EE578E" w:rsidP="00A8030C">
      <w:pPr>
        <w:pStyle w:val="P06-00"/>
        <w:rPr>
          <w:rStyle w:val="TemporaryLaw"/>
          <w:szCs w:val="16"/>
        </w:rPr>
      </w:pPr>
      <w:r w:rsidRPr="00054323">
        <w:rPr>
          <w:rStyle w:val="TemporaryLaw"/>
          <w:szCs w:val="16"/>
        </w:rPr>
        <w:t>The Arizona state parks board may not spend any monies appropriated in the heritage fund deposit line item to purchase property.</w:t>
      </w:r>
    </w:p>
    <w:p w14:paraId="65F8BEC8" w14:textId="77777777" w:rsidR="00054323" w:rsidRDefault="00EE578E" w:rsidP="00A8030C">
      <w:pPr>
        <w:pStyle w:val="P06-00"/>
        <w:rPr>
          <w:rStyle w:val="TemporaryLaw"/>
          <w:szCs w:val="16"/>
        </w:rPr>
      </w:pPr>
      <w:r w:rsidRPr="00054323">
        <w:rPr>
          <w:rStyle w:val="TemporaryLaw"/>
          <w:szCs w:val="16"/>
        </w:rPr>
        <w:t>If the Arizona state parks board receives land and water conservation grant funding for capital projects included in fiscal year 2025-2026 budget legislation, the board shall report its revised expenditure plans to the joint committee on capital review and the governor's office of strategic planning and budgeting.</w:t>
      </w:r>
    </w:p>
    <w:p w14:paraId="4DC8F6A6" w14:textId="77777777" w:rsidR="00054323" w:rsidRDefault="00EE578E" w:rsidP="00A8030C">
      <w:pPr>
        <w:pStyle w:val="P06-00"/>
        <w:rPr>
          <w:rStyle w:val="TemporaryLaw"/>
          <w:szCs w:val="16"/>
        </w:rPr>
      </w:pPr>
      <w:r w:rsidRPr="00054323">
        <w:rPr>
          <w:rStyle w:val="TemporaryLaw"/>
          <w:szCs w:val="16"/>
        </w:rPr>
        <w:t>If federal historic preservation fund grant monies are unavailable to the state historic preservation office in federal fiscal year 2025</w:t>
      </w:r>
      <w:r w:rsidRPr="00054323">
        <w:rPr>
          <w:rStyle w:val="TemporaryLaw"/>
          <w:szCs w:val="16"/>
        </w:rPr>
        <w:noBreakHyphen/>
        <w:t>2026, the Arizona state parks board may spend up to $865,000 of the monies in the state parks revenue fund established by section 41</w:t>
      </w:r>
      <w:r w:rsidRPr="00054323">
        <w:rPr>
          <w:rStyle w:val="TemporaryLaw"/>
          <w:szCs w:val="16"/>
        </w:rPr>
        <w:noBreakHyphen/>
        <w:t>511.21, Arizona Revised Statutes, to pay for the state historic preservation office's operating expenses.  Before spending any monies from the state parks revenue fund on state historic preservation office operating expenses, the Arizona state parks board shall report its expenditure plan to the joint legislative budget committee.</w:t>
      </w:r>
    </w:p>
    <w:p w14:paraId="0E4278AA" w14:textId="77777777" w:rsidR="00054323" w:rsidRDefault="00EE578E" w:rsidP="00A8030C">
      <w:pPr>
        <w:pStyle w:val="P06-00"/>
        <w:rPr>
          <w:rStyle w:val="TemporaryLaw"/>
          <w:rFonts w:eastAsiaTheme="majorEastAsia"/>
        </w:rPr>
      </w:pPr>
      <w:r w:rsidRPr="00054323">
        <w:rPr>
          <w:rStyle w:val="TemporaryLaw"/>
        </w:rPr>
        <w:t>The $10,000,000 appropriated to the Arizona state parks board by Laws 2023, chapter 199, section 6 in fiscal year 2023-2024 to purchase, design and construct the Arizona veterans memorial state park is exempt from the provisions of section 35-190, Arizona Revised Statutes, relating to lapsing of appropriations, until June 30, 2027.</w:t>
      </w:r>
    </w:p>
    <w:p w14:paraId="717588EE"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xml:space="preserve">  STATE PERSONNEL BOARD </w:t>
      </w:r>
    </w:p>
    <w:p w14:paraId="0483FAC1" w14:textId="77777777" w:rsidR="00054323" w:rsidRDefault="00EE578E" w:rsidP="00A8030C">
      <w:pPr>
        <w:tabs>
          <w:tab w:val="right" w:pos="7020"/>
          <w:tab w:val="right" w:pos="8928"/>
        </w:tabs>
        <w:ind w:left="6180"/>
        <w:rPr>
          <w:rStyle w:val="TemporaryLaw"/>
          <w:szCs w:val="16"/>
          <w:u w:val="single"/>
        </w:rPr>
      </w:pPr>
      <w:r w:rsidRPr="00054323">
        <w:rPr>
          <w:rStyle w:val="TemporaryLaw"/>
          <w:szCs w:val="16"/>
          <w:u w:val="single"/>
        </w:rPr>
        <w:t>2025-26</w:t>
      </w:r>
    </w:p>
    <w:p w14:paraId="28AB986B"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2.0</w:t>
      </w:r>
    </w:p>
    <w:p w14:paraId="3EDAA6B4"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363,700</w:t>
      </w:r>
    </w:p>
    <w:p w14:paraId="7FB561A6"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23683E91" w14:textId="77777777" w:rsidR="00054323" w:rsidRDefault="00EE578E" w:rsidP="00A8030C">
      <w:pPr>
        <w:tabs>
          <w:tab w:val="right" w:pos="7020"/>
          <w:tab w:val="right" w:pos="8928"/>
        </w:tabs>
        <w:ind w:left="1195"/>
        <w:rPr>
          <w:rStyle w:val="TemporaryLaw"/>
          <w:szCs w:val="16"/>
        </w:rPr>
      </w:pPr>
      <w:r w:rsidRPr="00054323">
        <w:rPr>
          <w:rStyle w:val="TemporaryLaw"/>
          <w:szCs w:val="16"/>
        </w:rPr>
        <w:t>Personnel division fund —</w:t>
      </w:r>
    </w:p>
    <w:p w14:paraId="189B416D" w14:textId="77777777" w:rsidR="00054323" w:rsidRDefault="00EE578E" w:rsidP="00A8030C">
      <w:pPr>
        <w:tabs>
          <w:tab w:val="right" w:pos="7020"/>
          <w:tab w:val="right" w:pos="8928"/>
        </w:tabs>
        <w:ind w:left="1195"/>
        <w:rPr>
          <w:rStyle w:val="TemporaryLaw"/>
          <w:szCs w:val="16"/>
        </w:rPr>
      </w:pPr>
      <w:r w:rsidRPr="00054323">
        <w:rPr>
          <w:rStyle w:val="TemporaryLaw"/>
          <w:szCs w:val="16"/>
        </w:rPr>
        <w:t>   personnel board subaccount</w:t>
      </w:r>
      <w:r w:rsidRPr="00054323">
        <w:rPr>
          <w:rStyle w:val="TemporaryLaw"/>
          <w:szCs w:val="16"/>
        </w:rPr>
        <w:tab/>
        <w:t>$    363,700</w:t>
      </w:r>
    </w:p>
    <w:p w14:paraId="37BD4B92"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xml:space="preserve">  ARIZONA STATE BOARD OF PHARMACY </w:t>
      </w:r>
    </w:p>
    <w:p w14:paraId="15225889"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3CD9C0A"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26.4</w:t>
      </w:r>
    </w:p>
    <w:p w14:paraId="3869BB35" w14:textId="77777777" w:rsidR="00054323" w:rsidRDefault="00EE578E" w:rsidP="00A8030C">
      <w:pPr>
        <w:tabs>
          <w:tab w:val="right" w:pos="7020"/>
          <w:tab w:val="right" w:pos="8910"/>
        </w:tabs>
        <w:ind w:left="1200"/>
        <w:rPr>
          <w:rStyle w:val="TemporaryLaw"/>
          <w:szCs w:val="16"/>
        </w:rPr>
      </w:pPr>
      <w:r w:rsidRPr="00054323">
        <w:rPr>
          <w:rStyle w:val="TemporaryLaw"/>
          <w:szCs w:val="16"/>
        </w:rPr>
        <w:t>Operating lump sum appropriation</w:t>
      </w:r>
      <w:r w:rsidRPr="00054323">
        <w:rPr>
          <w:rStyle w:val="TemporaryLaw"/>
          <w:szCs w:val="16"/>
        </w:rPr>
        <w:tab/>
        <w:t>$  3,661,200</w:t>
      </w:r>
    </w:p>
    <w:p w14:paraId="62EAC066" w14:textId="77777777" w:rsidR="00054323" w:rsidRDefault="00EE578E" w:rsidP="00A8030C">
      <w:pPr>
        <w:tabs>
          <w:tab w:val="right" w:pos="7020"/>
          <w:tab w:val="right" w:pos="8928"/>
        </w:tabs>
        <w:ind w:left="1195"/>
        <w:rPr>
          <w:rStyle w:val="TemporaryLaw"/>
          <w:szCs w:val="16"/>
        </w:rPr>
      </w:pPr>
      <w:r w:rsidRPr="00054323">
        <w:rPr>
          <w:rStyle w:val="TemporaryLaw"/>
          <w:szCs w:val="16"/>
        </w:rPr>
        <w:t>Prescriber report card</w:t>
      </w:r>
      <w:r w:rsidRPr="00054323">
        <w:rPr>
          <w:rStyle w:val="TemporaryLaw"/>
          <w:szCs w:val="16"/>
        </w:rPr>
        <w:tab/>
      </w:r>
      <w:r w:rsidRPr="00054323">
        <w:rPr>
          <w:rStyle w:val="TemporaryLaw"/>
          <w:szCs w:val="16"/>
          <w:u w:val="single"/>
        </w:rPr>
        <w:t>      50,000</w:t>
      </w:r>
    </w:p>
    <w:p w14:paraId="5C4A93F0" w14:textId="77777777" w:rsidR="00054323" w:rsidRDefault="00EE578E" w:rsidP="00A8030C">
      <w:pPr>
        <w:pStyle w:val="P00-00"/>
        <w:tabs>
          <w:tab w:val="right" w:pos="7020"/>
          <w:tab w:val="right" w:pos="8928"/>
        </w:tabs>
        <w:rPr>
          <w:rStyle w:val="TemporaryLaw"/>
          <w:szCs w:val="16"/>
        </w:rPr>
      </w:pPr>
      <w:r w:rsidRPr="00054323">
        <w:rPr>
          <w:rStyle w:val="TemporaryLaw"/>
          <w:szCs w:val="16"/>
        </w:rPr>
        <w:t>Total appropriation — Arizona state</w:t>
      </w:r>
    </w:p>
    <w:p w14:paraId="70343010" w14:textId="77777777" w:rsidR="00054323" w:rsidRDefault="00EE578E" w:rsidP="00A8030C">
      <w:pPr>
        <w:tabs>
          <w:tab w:val="right" w:pos="7020"/>
          <w:tab w:val="right" w:pos="8928"/>
        </w:tabs>
        <w:ind w:left="1200"/>
        <w:rPr>
          <w:rStyle w:val="TemporaryLaw"/>
          <w:szCs w:val="16"/>
        </w:rPr>
      </w:pPr>
      <w:r w:rsidRPr="00054323">
        <w:rPr>
          <w:rStyle w:val="TemporaryLaw"/>
          <w:szCs w:val="16"/>
        </w:rPr>
        <w:t>board of pharmacy</w:t>
      </w:r>
      <w:r w:rsidRPr="00054323">
        <w:rPr>
          <w:rStyle w:val="TemporaryLaw"/>
          <w:szCs w:val="16"/>
        </w:rPr>
        <w:tab/>
        <w:t>$  3,711,200</w:t>
      </w:r>
    </w:p>
    <w:p w14:paraId="252B378E"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246010E3"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state board of pharmacy</w:t>
      </w:r>
    </w:p>
    <w:p w14:paraId="58F1334B" w14:textId="77777777" w:rsidR="00054323" w:rsidRDefault="00EE578E" w:rsidP="00371763">
      <w:pPr>
        <w:tabs>
          <w:tab w:val="right" w:pos="7020"/>
          <w:tab w:val="right" w:pos="8928"/>
        </w:tabs>
        <w:ind w:left="1200"/>
        <w:rPr>
          <w:rStyle w:val="TemporaryLaw"/>
          <w:szCs w:val="16"/>
        </w:rPr>
      </w:pPr>
      <w:r w:rsidRPr="00054323">
        <w:rPr>
          <w:rStyle w:val="TemporaryLaw"/>
          <w:szCs w:val="16"/>
        </w:rPr>
        <w:t>   fund</w:t>
      </w:r>
      <w:r w:rsidRPr="00054323">
        <w:rPr>
          <w:rStyle w:val="TemporaryLaw"/>
          <w:szCs w:val="16"/>
        </w:rPr>
        <w:tab/>
        <w:t>$  3,711,200</w:t>
      </w:r>
    </w:p>
    <w:p w14:paraId="7F057856" w14:textId="77777777" w:rsidR="00054323" w:rsidRDefault="00EE578E" w:rsidP="00371763">
      <w:pPr>
        <w:widowControl/>
        <w:ind w:firstLine="720"/>
        <w:rPr>
          <w:rStyle w:val="TemporaryLaw"/>
          <w:szCs w:val="16"/>
        </w:rPr>
      </w:pPr>
      <w:r w:rsidRPr="00054323">
        <w:rPr>
          <w:rStyle w:val="TemporaryLaw"/>
          <w:rFonts w:eastAsia="Letter Gothic-Drafting"/>
          <w:szCs w:val="16"/>
        </w:rPr>
        <w:t>Of the monies appropriated to the Arizona state board of pharmacy pursuant to Laws 2022, chapter 313, section 71 and by Laws 2024, chapter 209, section 78, $190,500 is exempt from the provisions of section 35-190, Arizona Revised Statutes, relating to lapsing of appropriations, until June 30, 2026, for the purposes of e-licensing system upgrades.</w:t>
      </w:r>
    </w:p>
    <w:p w14:paraId="181D75F6" w14:textId="77777777" w:rsidR="00054323" w:rsidRDefault="00EE578E" w:rsidP="00A8030C">
      <w:pPr>
        <w:keepNext/>
        <w:keepLines/>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PHYSICAL THERAPY</w:t>
      </w:r>
    </w:p>
    <w:p w14:paraId="50610507"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A463872"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4.5</w:t>
      </w:r>
    </w:p>
    <w:p w14:paraId="0E0028D5"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619,200</w:t>
      </w:r>
    </w:p>
    <w:p w14:paraId="10C5CB78"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2DEC9116" w14:textId="77777777" w:rsidR="00054323" w:rsidRDefault="00EE578E" w:rsidP="00A8030C">
      <w:pPr>
        <w:tabs>
          <w:tab w:val="right" w:pos="7020"/>
          <w:tab w:val="right" w:pos="8928"/>
        </w:tabs>
        <w:ind w:left="1200"/>
        <w:rPr>
          <w:rStyle w:val="TemporaryLaw"/>
          <w:szCs w:val="16"/>
        </w:rPr>
      </w:pPr>
      <w:r w:rsidRPr="00054323">
        <w:rPr>
          <w:rStyle w:val="TemporaryLaw"/>
          <w:szCs w:val="16"/>
        </w:rPr>
        <w:t>Board of physical therapy fund</w:t>
      </w:r>
      <w:r w:rsidRPr="00054323">
        <w:rPr>
          <w:rStyle w:val="TemporaryLaw"/>
          <w:szCs w:val="16"/>
        </w:rPr>
        <w:tab/>
        <w:t>$    619,200</w:t>
      </w:r>
    </w:p>
    <w:p w14:paraId="3956126F"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PIONEERS' HOME</w:t>
      </w:r>
    </w:p>
    <w:p w14:paraId="4FD92FEB"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6A0906E" w14:textId="77777777" w:rsidR="00054323" w:rsidRDefault="00EE578E" w:rsidP="00A8030C">
      <w:pPr>
        <w:tabs>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107.3</w:t>
      </w:r>
    </w:p>
    <w:p w14:paraId="2D2BC2A6" w14:textId="77777777" w:rsidR="00054323" w:rsidRDefault="00EE578E" w:rsidP="00A8030C">
      <w:pPr>
        <w:tabs>
          <w:tab w:val="right" w:pos="7020"/>
          <w:tab w:val="right" w:pos="8928"/>
        </w:tabs>
        <w:ind w:left="1195"/>
        <w:rPr>
          <w:rStyle w:val="TemporaryLaw"/>
          <w:szCs w:val="16"/>
        </w:rPr>
      </w:pPr>
      <w:r w:rsidRPr="00054323">
        <w:rPr>
          <w:rStyle w:val="TemporaryLaw"/>
          <w:szCs w:val="16"/>
        </w:rPr>
        <w:t>Lump sum appropriation</w:t>
      </w:r>
      <w:r w:rsidRPr="00054323">
        <w:rPr>
          <w:rStyle w:val="TemporaryLaw"/>
          <w:szCs w:val="16"/>
        </w:rPr>
        <w:tab/>
        <w:t>$  9,049,200</w:t>
      </w:r>
    </w:p>
    <w:p w14:paraId="107A74D9" w14:textId="77777777" w:rsidR="00054323" w:rsidRDefault="00EE578E" w:rsidP="00A8030C">
      <w:pPr>
        <w:keepNext/>
        <w:keepLines/>
        <w:tabs>
          <w:tab w:val="left" w:pos="0"/>
          <w:tab w:val="left" w:pos="720"/>
        </w:tabs>
        <w:ind w:firstLine="720"/>
        <w:rPr>
          <w:rStyle w:val="TemporaryLaw"/>
          <w:szCs w:val="16"/>
        </w:rPr>
      </w:pPr>
      <w:r w:rsidRPr="00054323">
        <w:rPr>
          <w:rStyle w:val="TemporaryLaw"/>
          <w:szCs w:val="16"/>
        </w:rPr>
        <w:t>Fund sources:</w:t>
      </w:r>
    </w:p>
    <w:p w14:paraId="145FEE39"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Miners' hospital for miners with</w:t>
      </w:r>
    </w:p>
    <w:p w14:paraId="7DB0D91D"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   disabilities land fund</w:t>
      </w:r>
      <w:r w:rsidRPr="00054323">
        <w:rPr>
          <w:rStyle w:val="TemporaryLaw"/>
          <w:szCs w:val="16"/>
        </w:rPr>
        <w:tab/>
        <w:t>$  2,920,800</w:t>
      </w:r>
    </w:p>
    <w:p w14:paraId="2892F47C"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State charitable fund</w:t>
      </w:r>
      <w:r w:rsidRPr="00054323">
        <w:rPr>
          <w:rStyle w:val="TemporaryLaw"/>
          <w:szCs w:val="16"/>
        </w:rPr>
        <w:tab/>
        <w:t>6,128,400</w:t>
      </w:r>
    </w:p>
    <w:p w14:paraId="00F2B400" w14:textId="77777777" w:rsidR="00054323" w:rsidRDefault="00EE578E" w:rsidP="00A8030C">
      <w:pPr>
        <w:pStyle w:val="P06-00"/>
        <w:rPr>
          <w:rStyle w:val="TemporaryLaw"/>
          <w:szCs w:val="16"/>
        </w:rPr>
      </w:pPr>
      <w:r w:rsidRPr="00054323">
        <w:rPr>
          <w:rStyle w:val="TemporaryLaw"/>
          <w:szCs w:val="16"/>
        </w:rPr>
        <w:t>Earnings on state lands and interest on the investment of the permanent land funds are appropriated for the Arizona pioneers' home and the state hospital for miners with disabilities in compliance with the enabling act and the Constitution of Arizona.</w:t>
      </w:r>
    </w:p>
    <w:p w14:paraId="0B2050BB"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PODIATRY EXAMINERS</w:t>
      </w:r>
    </w:p>
    <w:p w14:paraId="4A56E3A1"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52E784A"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1.0</w:t>
      </w:r>
    </w:p>
    <w:p w14:paraId="3BD0A461" w14:textId="77777777" w:rsidR="00054323" w:rsidRDefault="00EE578E" w:rsidP="00A8030C">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202,700</w:t>
      </w:r>
    </w:p>
    <w:p w14:paraId="5E4F2652"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031BC5A1" w14:textId="77777777" w:rsidR="00054323" w:rsidRDefault="00EE578E" w:rsidP="00A8030C">
      <w:pPr>
        <w:pStyle w:val="P10-10"/>
        <w:tabs>
          <w:tab w:val="right" w:pos="7020"/>
          <w:tab w:val="right" w:pos="8928"/>
        </w:tabs>
        <w:rPr>
          <w:rStyle w:val="TemporaryLaw"/>
          <w:szCs w:val="16"/>
        </w:rPr>
      </w:pPr>
      <w:r w:rsidRPr="00054323">
        <w:rPr>
          <w:rStyle w:val="TemporaryLaw"/>
          <w:szCs w:val="16"/>
        </w:rPr>
        <w:t>Podiatry fund</w:t>
      </w:r>
      <w:r w:rsidRPr="00054323">
        <w:rPr>
          <w:rStyle w:val="TemporaryLaw"/>
          <w:szCs w:val="16"/>
        </w:rPr>
        <w:tab/>
        <w:t>$    202,700</w:t>
      </w:r>
    </w:p>
    <w:p w14:paraId="6A7AE5AD" w14:textId="77777777" w:rsidR="00054323" w:rsidRDefault="00EE578E" w:rsidP="00A8030C">
      <w:pPr>
        <w:pStyle w:val="P06-00"/>
        <w:rPr>
          <w:rStyle w:val="TemporaryLaw"/>
          <w:szCs w:val="16"/>
        </w:rPr>
      </w:pPr>
      <w:bookmarkStart w:id="14" w:name="_Hlk200830926"/>
      <w:r w:rsidRPr="00054323">
        <w:rPr>
          <w:rStyle w:val="TemporaryLaw"/>
          <w:rFonts w:eastAsia="Letter Gothic-Drafting"/>
          <w:szCs w:val="16"/>
        </w:rPr>
        <w:t>Of the amount appropriated in the lump sum appropriation, $9,200 may be used to pay outstanding costs of services provided by the department of administration-central services bureau in prior years</w:t>
      </w:r>
      <w:bookmarkEnd w:id="14"/>
      <w:r w:rsidRPr="00054323">
        <w:rPr>
          <w:rStyle w:val="TemporaryLaw"/>
          <w:rFonts w:eastAsia="Letter Gothic-Drafting"/>
          <w:szCs w:val="16"/>
        </w:rPr>
        <w:t>.</w:t>
      </w:r>
    </w:p>
    <w:p w14:paraId="6ED5F711" w14:textId="77777777" w:rsidR="00054323" w:rsidRDefault="00EE578E" w:rsidP="00580170">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FOR PRIVATE POSTSECONDARY EDUCATION</w:t>
      </w:r>
    </w:p>
    <w:p w14:paraId="021A4610" w14:textId="77777777" w:rsidR="00054323" w:rsidRDefault="00EE578E" w:rsidP="00580170">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2822019" w14:textId="77777777" w:rsidR="00054323" w:rsidRDefault="00EE578E" w:rsidP="00580170">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4.0</w:t>
      </w:r>
    </w:p>
    <w:p w14:paraId="465DC4C0" w14:textId="77777777" w:rsidR="00054323" w:rsidRDefault="00EE578E" w:rsidP="00580170">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553,000</w:t>
      </w:r>
    </w:p>
    <w:p w14:paraId="5AB0CABA" w14:textId="77777777" w:rsidR="00054323" w:rsidRDefault="00EE578E" w:rsidP="00580170">
      <w:pPr>
        <w:tabs>
          <w:tab w:val="right" w:pos="7020"/>
          <w:tab w:val="right" w:pos="8928"/>
        </w:tabs>
        <w:ind w:left="1195" w:hanging="475"/>
        <w:rPr>
          <w:rStyle w:val="TemporaryLaw"/>
          <w:szCs w:val="16"/>
        </w:rPr>
      </w:pPr>
      <w:r w:rsidRPr="00054323">
        <w:rPr>
          <w:rStyle w:val="TemporaryLaw"/>
          <w:szCs w:val="16"/>
        </w:rPr>
        <w:t>Fund sources:</w:t>
      </w:r>
    </w:p>
    <w:p w14:paraId="75E3AA94" w14:textId="77777777" w:rsidR="00054323" w:rsidRDefault="00EE578E" w:rsidP="00580170">
      <w:pPr>
        <w:pStyle w:val="P10-10"/>
        <w:tabs>
          <w:tab w:val="right" w:pos="7020"/>
          <w:tab w:val="right" w:pos="8928"/>
        </w:tabs>
        <w:rPr>
          <w:rStyle w:val="TemporaryLaw"/>
          <w:szCs w:val="16"/>
        </w:rPr>
      </w:pPr>
      <w:r w:rsidRPr="00054323">
        <w:rPr>
          <w:rStyle w:val="TemporaryLaw"/>
          <w:szCs w:val="16"/>
        </w:rPr>
        <w:t>Board for private postsecondary</w:t>
      </w:r>
    </w:p>
    <w:p w14:paraId="2900F964" w14:textId="77777777" w:rsidR="00054323" w:rsidRDefault="00EE578E" w:rsidP="00A8030C">
      <w:pPr>
        <w:pStyle w:val="P10-10"/>
        <w:tabs>
          <w:tab w:val="right" w:pos="7020"/>
          <w:tab w:val="right" w:pos="8928"/>
        </w:tabs>
        <w:rPr>
          <w:rStyle w:val="TemporaryLaw"/>
          <w:szCs w:val="16"/>
        </w:rPr>
      </w:pPr>
      <w:r w:rsidRPr="00054323">
        <w:rPr>
          <w:rStyle w:val="TemporaryLaw"/>
          <w:szCs w:val="16"/>
        </w:rPr>
        <w:t>   education fund</w:t>
      </w:r>
      <w:r w:rsidRPr="00054323">
        <w:rPr>
          <w:rStyle w:val="TemporaryLaw"/>
          <w:szCs w:val="16"/>
        </w:rPr>
        <w:tab/>
        <w:t>$    553,000</w:t>
      </w:r>
    </w:p>
    <w:p w14:paraId="46DA1ECD"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PSYCHOLOGIST EXAMINERS</w:t>
      </w:r>
    </w:p>
    <w:p w14:paraId="7D81C0E9"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2ED42E70"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5.5</w:t>
      </w:r>
    </w:p>
    <w:p w14:paraId="16BB8D83" w14:textId="77777777" w:rsidR="00054323" w:rsidRDefault="00EE578E" w:rsidP="00A8030C">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855,400</w:t>
      </w:r>
    </w:p>
    <w:p w14:paraId="47762073" w14:textId="77777777" w:rsidR="00054323" w:rsidRDefault="00EE578E" w:rsidP="00580170">
      <w:pPr>
        <w:tabs>
          <w:tab w:val="right" w:pos="7020"/>
          <w:tab w:val="right" w:pos="8928"/>
        </w:tabs>
        <w:ind w:left="1195" w:hanging="480"/>
        <w:rPr>
          <w:rStyle w:val="TemporaryLaw"/>
          <w:szCs w:val="16"/>
        </w:rPr>
      </w:pPr>
      <w:r w:rsidRPr="00054323">
        <w:rPr>
          <w:rStyle w:val="TemporaryLaw"/>
          <w:szCs w:val="16"/>
        </w:rPr>
        <w:t>Fund sources:</w:t>
      </w:r>
    </w:p>
    <w:p w14:paraId="1CD74859" w14:textId="77777777" w:rsidR="00054323" w:rsidRDefault="00EE578E" w:rsidP="00580170">
      <w:pPr>
        <w:pStyle w:val="P10-10"/>
        <w:tabs>
          <w:tab w:val="right" w:pos="7020"/>
          <w:tab w:val="right" w:pos="8928"/>
        </w:tabs>
        <w:rPr>
          <w:rStyle w:val="TemporaryLaw"/>
          <w:szCs w:val="16"/>
        </w:rPr>
      </w:pPr>
      <w:r w:rsidRPr="00054323">
        <w:rPr>
          <w:rStyle w:val="TemporaryLaw"/>
          <w:szCs w:val="16"/>
        </w:rPr>
        <w:t>Behavioral analyst licensing</w:t>
      </w:r>
    </w:p>
    <w:p w14:paraId="231D2AB6" w14:textId="77777777" w:rsidR="00054323" w:rsidRDefault="00EE578E" w:rsidP="00580170">
      <w:pPr>
        <w:pStyle w:val="P10-10"/>
        <w:tabs>
          <w:tab w:val="right" w:pos="7020"/>
          <w:tab w:val="right" w:pos="8928"/>
        </w:tabs>
        <w:rPr>
          <w:rStyle w:val="TemporaryLaw"/>
          <w:szCs w:val="16"/>
        </w:rPr>
      </w:pPr>
      <w:r w:rsidRPr="00054323">
        <w:rPr>
          <w:rStyle w:val="TemporaryLaw"/>
          <w:szCs w:val="16"/>
        </w:rPr>
        <w:t>|| and regulation account</w:t>
      </w:r>
      <w:r w:rsidRPr="00054323">
        <w:rPr>
          <w:rStyle w:val="TemporaryLaw"/>
          <w:szCs w:val="16"/>
        </w:rPr>
        <w:tab/>
        <w:t>$    390,400</w:t>
      </w:r>
    </w:p>
    <w:p w14:paraId="5A726644" w14:textId="77777777" w:rsidR="00054323" w:rsidRDefault="00EE578E" w:rsidP="00A8030C">
      <w:pPr>
        <w:pStyle w:val="P10-10"/>
        <w:tabs>
          <w:tab w:val="right" w:pos="7020"/>
          <w:tab w:val="right" w:pos="8928"/>
        </w:tabs>
        <w:rPr>
          <w:rStyle w:val="TemporaryLaw"/>
          <w:szCs w:val="16"/>
        </w:rPr>
      </w:pPr>
      <w:r w:rsidRPr="00054323">
        <w:rPr>
          <w:rStyle w:val="TemporaryLaw"/>
          <w:szCs w:val="16"/>
        </w:rPr>
        <w:t>Board of psychologist examiners</w:t>
      </w:r>
    </w:p>
    <w:p w14:paraId="71729A49" w14:textId="77777777" w:rsidR="00054323" w:rsidRDefault="00EE578E" w:rsidP="00A8030C">
      <w:pPr>
        <w:pStyle w:val="P10-10"/>
        <w:tabs>
          <w:tab w:val="right" w:pos="7020"/>
          <w:tab w:val="right" w:pos="8928"/>
        </w:tabs>
        <w:rPr>
          <w:rStyle w:val="TemporaryLaw"/>
          <w:szCs w:val="16"/>
        </w:rPr>
      </w:pPr>
      <w:r w:rsidRPr="00054323">
        <w:rPr>
          <w:rStyle w:val="TemporaryLaw"/>
          <w:szCs w:val="16"/>
        </w:rPr>
        <w:t>|| fund</w:t>
      </w:r>
      <w:r w:rsidRPr="00054323">
        <w:rPr>
          <w:rStyle w:val="TemporaryLaw"/>
          <w:szCs w:val="16"/>
        </w:rPr>
        <w:tab/>
        <w:t>    465,000</w:t>
      </w:r>
    </w:p>
    <w:p w14:paraId="13CEB47A" w14:textId="77777777" w:rsidR="00054323" w:rsidRDefault="00EE578E" w:rsidP="00A8030C">
      <w:pPr>
        <w:keepNext/>
        <w:keepLines/>
        <w:widowControl/>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PUBLIC SAFETY</w:t>
      </w:r>
    </w:p>
    <w:p w14:paraId="033702C7" w14:textId="77777777" w:rsidR="00054323" w:rsidRDefault="00EE578E" w:rsidP="00A8030C">
      <w:pPr>
        <w:keepNext/>
        <w:keepLines/>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81110BE"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2,178.7</w:t>
      </w:r>
    </w:p>
    <w:p w14:paraId="5B303755" w14:textId="77777777" w:rsidR="00054323" w:rsidRDefault="00EE578E" w:rsidP="00A8030C">
      <w:pPr>
        <w:pStyle w:val="P10-10"/>
        <w:tabs>
          <w:tab w:val="right" w:pos="7020"/>
          <w:tab w:val="right" w:pos="8928"/>
        </w:tabs>
        <w:rPr>
          <w:rStyle w:val="TemporaryLaw"/>
          <w:szCs w:val="16"/>
        </w:rPr>
      </w:pPr>
      <w:r w:rsidRPr="00054323">
        <w:rPr>
          <w:rStyle w:val="TemporaryLaw"/>
          <w:szCs w:val="16"/>
        </w:rPr>
        <w:t>Operating lump sum appropriation</w:t>
      </w:r>
      <w:r w:rsidRPr="00054323">
        <w:rPr>
          <w:rStyle w:val="TemporaryLaw"/>
          <w:szCs w:val="16"/>
        </w:rPr>
        <w:tab/>
        <w:t>$281,005,300</w:t>
      </w:r>
    </w:p>
    <w:p w14:paraId="7D306EDA" w14:textId="77777777" w:rsidR="00054323" w:rsidRDefault="00EE578E" w:rsidP="00A8030C">
      <w:pPr>
        <w:pStyle w:val="P10-10"/>
        <w:tabs>
          <w:tab w:val="right" w:pos="7020"/>
          <w:tab w:val="right" w:pos="8928"/>
        </w:tabs>
        <w:rPr>
          <w:rStyle w:val="TemporaryLaw"/>
          <w:szCs w:val="16"/>
        </w:rPr>
      </w:pPr>
      <w:r w:rsidRPr="00054323">
        <w:rPr>
          <w:rStyle w:val="TemporaryLaw"/>
          <w:szCs w:val="16"/>
        </w:rPr>
        <w:t>ACTIC</w:t>
      </w:r>
      <w:r w:rsidRPr="00054323">
        <w:rPr>
          <w:rStyle w:val="TemporaryLaw"/>
          <w:szCs w:val="16"/>
        </w:rPr>
        <w:tab/>
        <w:t>3,632,700</w:t>
      </w:r>
    </w:p>
    <w:p w14:paraId="6176CA9C" w14:textId="77777777" w:rsidR="00054323" w:rsidRDefault="00EE578E" w:rsidP="00A8030C">
      <w:pPr>
        <w:pStyle w:val="P10-10"/>
        <w:tabs>
          <w:tab w:val="right" w:pos="7020"/>
          <w:tab w:val="right" w:pos="8928"/>
        </w:tabs>
        <w:rPr>
          <w:rStyle w:val="TemporaryLaw"/>
          <w:szCs w:val="16"/>
        </w:rPr>
      </w:pPr>
      <w:r w:rsidRPr="00054323">
        <w:rPr>
          <w:rStyle w:val="TemporaryLaw"/>
          <w:szCs w:val="16"/>
        </w:rPr>
        <w:t>Anti</w:t>
      </w:r>
      <w:r w:rsidRPr="00054323">
        <w:rPr>
          <w:rStyle w:val="TemporaryLaw"/>
          <w:szCs w:val="16"/>
        </w:rPr>
        <w:noBreakHyphen/>
        <w:t>human trafficking grant</w:t>
      </w:r>
    </w:p>
    <w:p w14:paraId="4885712A" w14:textId="77777777" w:rsidR="00054323" w:rsidRDefault="00EE578E" w:rsidP="00A8030C">
      <w:pPr>
        <w:pStyle w:val="P10-10"/>
        <w:tabs>
          <w:tab w:val="right" w:pos="7020"/>
          <w:tab w:val="right" w:pos="8928"/>
        </w:tabs>
        <w:rPr>
          <w:rStyle w:val="TemporaryLaw"/>
          <w:szCs w:val="16"/>
        </w:rPr>
      </w:pPr>
      <w:r w:rsidRPr="00054323">
        <w:rPr>
          <w:rStyle w:val="TemporaryLaw"/>
          <w:szCs w:val="16"/>
        </w:rPr>
        <w:t>   fund deposit</w:t>
      </w:r>
      <w:r w:rsidRPr="00054323">
        <w:rPr>
          <w:rStyle w:val="TemporaryLaw"/>
          <w:szCs w:val="16"/>
        </w:rPr>
        <w:tab/>
        <w:t>1,600,000</w:t>
      </w:r>
    </w:p>
    <w:p w14:paraId="0E50C843" w14:textId="77777777" w:rsidR="00054323" w:rsidRDefault="00EE578E" w:rsidP="00A8030C">
      <w:pPr>
        <w:pStyle w:val="P10-10"/>
        <w:tabs>
          <w:tab w:val="right" w:pos="7020"/>
          <w:tab w:val="right" w:pos="8928"/>
        </w:tabs>
        <w:rPr>
          <w:rStyle w:val="TemporaryLaw"/>
          <w:szCs w:val="16"/>
        </w:rPr>
      </w:pPr>
      <w:r w:rsidRPr="00054323">
        <w:rPr>
          <w:rStyle w:val="TemporaryLaw"/>
          <w:szCs w:val="16"/>
        </w:rPr>
        <w:t>AZPOST</w:t>
      </w:r>
      <w:r w:rsidRPr="00054323">
        <w:rPr>
          <w:rStyle w:val="TemporaryLaw"/>
          <w:szCs w:val="16"/>
        </w:rPr>
        <w:tab/>
        <w:t>6,100,000</w:t>
      </w:r>
    </w:p>
    <w:p w14:paraId="6F2C8B15" w14:textId="77777777" w:rsidR="00054323" w:rsidRDefault="00EE578E" w:rsidP="00A8030C">
      <w:pPr>
        <w:pStyle w:val="P10-10"/>
        <w:tabs>
          <w:tab w:val="right" w:pos="7020"/>
          <w:tab w:val="right" w:pos="8928"/>
        </w:tabs>
        <w:rPr>
          <w:rStyle w:val="TemporaryLaw"/>
          <w:szCs w:val="16"/>
        </w:rPr>
      </w:pPr>
      <w:r w:rsidRPr="00054323">
        <w:rPr>
          <w:rStyle w:val="TemporaryLaw"/>
          <w:szCs w:val="16"/>
        </w:rPr>
        <w:t>Border drug interdiction</w:t>
      </w:r>
      <w:r w:rsidRPr="00054323">
        <w:rPr>
          <w:rStyle w:val="TemporaryLaw"/>
          <w:szCs w:val="16"/>
        </w:rPr>
        <w:tab/>
        <w:t>17,414,800</w:t>
      </w:r>
    </w:p>
    <w:p w14:paraId="344911EC" w14:textId="77777777" w:rsidR="00054323" w:rsidRDefault="00EE578E" w:rsidP="00A8030C">
      <w:pPr>
        <w:pStyle w:val="P10-10"/>
        <w:tabs>
          <w:tab w:val="right" w:pos="7020"/>
          <w:tab w:val="right" w:pos="8928"/>
        </w:tabs>
        <w:rPr>
          <w:rStyle w:val="TemporaryLaw"/>
          <w:szCs w:val="16"/>
        </w:rPr>
      </w:pPr>
      <w:r w:rsidRPr="00054323">
        <w:rPr>
          <w:rStyle w:val="TemporaryLaw"/>
          <w:szCs w:val="16"/>
        </w:rPr>
        <w:t>Local border support</w:t>
      </w:r>
      <w:r w:rsidRPr="00054323">
        <w:rPr>
          <w:rStyle w:val="TemporaryLaw"/>
          <w:szCs w:val="16"/>
        </w:rPr>
        <w:tab/>
        <w:t>18,232,900</w:t>
      </w:r>
    </w:p>
    <w:p w14:paraId="4F076C3E" w14:textId="77777777" w:rsidR="00054323" w:rsidRDefault="00EE578E" w:rsidP="00A8030C">
      <w:pPr>
        <w:pStyle w:val="P10-10"/>
        <w:tabs>
          <w:tab w:val="right" w:pos="7020"/>
          <w:tab w:val="right" w:pos="8928"/>
        </w:tabs>
        <w:rPr>
          <w:rStyle w:val="TemporaryLaw"/>
          <w:szCs w:val="16"/>
        </w:rPr>
      </w:pPr>
      <w:r w:rsidRPr="00054323">
        <w:rPr>
          <w:rStyle w:val="TemporaryLaw"/>
          <w:szCs w:val="16"/>
        </w:rPr>
        <w:t>Civil air patrol maintenance and</w:t>
      </w:r>
    </w:p>
    <w:p w14:paraId="565B6979" w14:textId="77777777" w:rsidR="00054323" w:rsidRDefault="00EE578E" w:rsidP="00A8030C">
      <w:pPr>
        <w:pStyle w:val="P10-10"/>
        <w:tabs>
          <w:tab w:val="right" w:pos="7020"/>
          <w:tab w:val="right" w:pos="8928"/>
        </w:tabs>
        <w:rPr>
          <w:rStyle w:val="TemporaryLaw"/>
          <w:szCs w:val="16"/>
        </w:rPr>
      </w:pPr>
      <w:r w:rsidRPr="00054323">
        <w:rPr>
          <w:rStyle w:val="TemporaryLaw"/>
          <w:szCs w:val="16"/>
        </w:rPr>
        <w:t>   operations</w:t>
      </w:r>
      <w:r w:rsidRPr="00054323">
        <w:rPr>
          <w:rStyle w:val="TemporaryLaw"/>
          <w:szCs w:val="16"/>
        </w:rPr>
        <w:tab/>
        <w:t>250,000</w:t>
      </w:r>
    </w:p>
    <w:p w14:paraId="33B358D9" w14:textId="77777777" w:rsidR="00054323" w:rsidRDefault="00EE578E" w:rsidP="00A8030C">
      <w:pPr>
        <w:tabs>
          <w:tab w:val="right" w:pos="7020"/>
          <w:tab w:val="right" w:pos="8928"/>
        </w:tabs>
        <w:ind w:left="1195"/>
        <w:rPr>
          <w:rStyle w:val="TemporaryLaw"/>
          <w:szCs w:val="16"/>
        </w:rPr>
      </w:pPr>
      <w:r w:rsidRPr="00054323">
        <w:rPr>
          <w:rStyle w:val="TemporaryLaw"/>
          <w:szCs w:val="16"/>
        </w:rPr>
        <w:t>Department of public safety</w:t>
      </w:r>
    </w:p>
    <w:p w14:paraId="5A7B42E7" w14:textId="77777777" w:rsidR="00054323" w:rsidRDefault="00EE578E" w:rsidP="00A8030C">
      <w:pPr>
        <w:pStyle w:val="P10-10"/>
        <w:tabs>
          <w:tab w:val="right" w:pos="7020"/>
          <w:tab w:val="right" w:pos="8928"/>
        </w:tabs>
        <w:rPr>
          <w:rStyle w:val="TemporaryLaw"/>
          <w:szCs w:val="16"/>
        </w:rPr>
      </w:pPr>
      <w:r w:rsidRPr="00054323">
        <w:rPr>
          <w:rStyle w:val="TemporaryLaw"/>
          <w:szCs w:val="16"/>
        </w:rPr>
        <w:t>   crime lab assistance</w:t>
      </w:r>
      <w:r w:rsidRPr="00054323">
        <w:rPr>
          <w:rStyle w:val="TemporaryLaw"/>
          <w:szCs w:val="16"/>
        </w:rPr>
        <w:tab/>
        <w:t>200,000</w:t>
      </w:r>
    </w:p>
    <w:p w14:paraId="5078FDCE" w14:textId="77777777" w:rsidR="00054323" w:rsidRDefault="00EE578E" w:rsidP="00A8030C">
      <w:pPr>
        <w:pStyle w:val="P10-10"/>
        <w:tabs>
          <w:tab w:val="right" w:pos="7020"/>
          <w:tab w:val="right" w:pos="8928"/>
        </w:tabs>
        <w:rPr>
          <w:rStyle w:val="TemporaryLaw"/>
          <w:szCs w:val="16"/>
        </w:rPr>
      </w:pPr>
      <w:r w:rsidRPr="00054323">
        <w:rPr>
          <w:rStyle w:val="TemporaryLaw"/>
          <w:szCs w:val="16"/>
        </w:rPr>
        <w:t>GIITEM</w:t>
      </w:r>
      <w:r w:rsidRPr="00054323">
        <w:rPr>
          <w:rStyle w:val="TemporaryLaw"/>
          <w:szCs w:val="16"/>
        </w:rPr>
        <w:tab/>
        <w:t>24,749,000</w:t>
      </w:r>
    </w:p>
    <w:p w14:paraId="3D09110B" w14:textId="77777777" w:rsidR="00054323" w:rsidRDefault="00EE578E" w:rsidP="00A8030C">
      <w:pPr>
        <w:pStyle w:val="P10-10"/>
        <w:tabs>
          <w:tab w:val="right" w:pos="7020"/>
          <w:tab w:val="right" w:pos="8928"/>
        </w:tabs>
        <w:rPr>
          <w:rStyle w:val="TemporaryLaw"/>
          <w:szCs w:val="16"/>
        </w:rPr>
      </w:pPr>
      <w:r w:rsidRPr="00054323">
        <w:rPr>
          <w:rStyle w:val="TemporaryLaw"/>
          <w:szCs w:val="16"/>
        </w:rPr>
        <w:t>GIITEM subaccount</w:t>
      </w:r>
      <w:r w:rsidRPr="00054323">
        <w:rPr>
          <w:rStyle w:val="TemporaryLaw"/>
          <w:szCs w:val="16"/>
        </w:rPr>
        <w:tab/>
        <w:t>2,396,400</w:t>
      </w:r>
    </w:p>
    <w:p w14:paraId="649CEC67" w14:textId="77777777" w:rsidR="00054323" w:rsidRDefault="00EE578E" w:rsidP="00A8030C">
      <w:pPr>
        <w:pStyle w:val="P10-10"/>
        <w:tabs>
          <w:tab w:val="right" w:pos="7020"/>
          <w:tab w:val="right" w:pos="8928"/>
        </w:tabs>
        <w:rPr>
          <w:rStyle w:val="TemporaryLaw"/>
          <w:szCs w:val="16"/>
        </w:rPr>
      </w:pPr>
      <w:r w:rsidRPr="00054323">
        <w:rPr>
          <w:rStyle w:val="TemporaryLaw"/>
          <w:szCs w:val="16"/>
        </w:rPr>
        <w:t>Major incident division</w:t>
      </w:r>
      <w:r w:rsidRPr="00054323">
        <w:rPr>
          <w:rStyle w:val="TemporaryLaw"/>
          <w:szCs w:val="16"/>
        </w:rPr>
        <w:tab/>
        <w:t>15,500,000*</w:t>
      </w:r>
    </w:p>
    <w:p w14:paraId="15C6D997" w14:textId="77777777" w:rsidR="00054323" w:rsidRDefault="00EE578E" w:rsidP="00A8030C">
      <w:pPr>
        <w:pStyle w:val="P10-10"/>
        <w:tabs>
          <w:tab w:val="right" w:pos="7020"/>
          <w:tab w:val="right" w:pos="8928"/>
        </w:tabs>
        <w:rPr>
          <w:rStyle w:val="TemporaryLaw"/>
          <w:szCs w:val="16"/>
        </w:rPr>
      </w:pPr>
      <w:r w:rsidRPr="00054323">
        <w:rPr>
          <w:rStyle w:val="TemporaryLaw"/>
          <w:szCs w:val="16"/>
        </w:rPr>
        <w:t>Motor vehicle fuel</w:t>
      </w:r>
      <w:r w:rsidRPr="00054323">
        <w:rPr>
          <w:rStyle w:val="TemporaryLaw"/>
          <w:szCs w:val="16"/>
        </w:rPr>
        <w:tab/>
        <w:t>5,454,600</w:t>
      </w:r>
    </w:p>
    <w:p w14:paraId="048B6A3E" w14:textId="77777777" w:rsidR="00054323" w:rsidRDefault="00EE578E" w:rsidP="00A8030C">
      <w:pPr>
        <w:pStyle w:val="P10-10"/>
        <w:tabs>
          <w:tab w:val="right" w:pos="7020"/>
          <w:tab w:val="right" w:pos="8928"/>
        </w:tabs>
        <w:rPr>
          <w:rStyle w:val="TemporaryLaw"/>
          <w:szCs w:val="16"/>
        </w:rPr>
      </w:pPr>
      <w:r w:rsidRPr="00054323">
        <w:rPr>
          <w:rStyle w:val="TemporaryLaw"/>
          <w:szCs w:val="16"/>
        </w:rPr>
        <w:t>Onetime vehicle replacement</w:t>
      </w:r>
      <w:r w:rsidRPr="00054323">
        <w:rPr>
          <w:rStyle w:val="TemporaryLaw"/>
          <w:szCs w:val="16"/>
        </w:rPr>
        <w:tab/>
        <w:t>8,667,500</w:t>
      </w:r>
    </w:p>
    <w:p w14:paraId="4BEC00DC" w14:textId="77777777" w:rsidR="00054323" w:rsidRDefault="00EE578E" w:rsidP="00580170">
      <w:pPr>
        <w:pStyle w:val="P10-10"/>
        <w:tabs>
          <w:tab w:val="right" w:pos="7020"/>
          <w:tab w:val="right" w:pos="8928"/>
        </w:tabs>
        <w:rPr>
          <w:rStyle w:val="TemporaryLaw"/>
          <w:szCs w:val="16"/>
        </w:rPr>
      </w:pPr>
      <w:r w:rsidRPr="00054323">
        <w:rPr>
          <w:rStyle w:val="TemporaryLaw"/>
          <w:szCs w:val="16"/>
        </w:rPr>
        <w:t>Pharmaceutical diversion and</w:t>
      </w:r>
    </w:p>
    <w:p w14:paraId="204375F6" w14:textId="77777777" w:rsidR="00054323" w:rsidRDefault="00EE578E" w:rsidP="00580170">
      <w:pPr>
        <w:pStyle w:val="P10-10"/>
        <w:tabs>
          <w:tab w:val="right" w:pos="7020"/>
          <w:tab w:val="right" w:pos="8928"/>
        </w:tabs>
        <w:rPr>
          <w:rStyle w:val="TemporaryLaw"/>
          <w:szCs w:val="16"/>
        </w:rPr>
      </w:pPr>
      <w:r w:rsidRPr="00054323">
        <w:rPr>
          <w:rStyle w:val="TemporaryLaw"/>
          <w:szCs w:val="16"/>
        </w:rPr>
        <w:t>   drug theft task force</w:t>
      </w:r>
      <w:r w:rsidRPr="00054323">
        <w:rPr>
          <w:rStyle w:val="TemporaryLaw"/>
          <w:szCs w:val="16"/>
        </w:rPr>
        <w:tab/>
        <w:t>704,200</w:t>
      </w:r>
    </w:p>
    <w:p w14:paraId="48EB6ED7" w14:textId="77777777" w:rsidR="00054323" w:rsidRDefault="00EE578E" w:rsidP="00A8030C">
      <w:pPr>
        <w:pStyle w:val="P10-10"/>
        <w:tabs>
          <w:tab w:val="right" w:pos="7020"/>
          <w:tab w:val="right" w:pos="8928"/>
        </w:tabs>
        <w:rPr>
          <w:rStyle w:val="TemporaryLaw"/>
          <w:szCs w:val="16"/>
        </w:rPr>
      </w:pPr>
      <w:r w:rsidRPr="00054323">
        <w:rPr>
          <w:rStyle w:val="TemporaryLaw"/>
          <w:szCs w:val="16"/>
        </w:rPr>
        <w:t>Public safety equipment</w:t>
      </w:r>
      <w:r w:rsidRPr="00054323">
        <w:rPr>
          <w:rStyle w:val="TemporaryLaw"/>
          <w:szCs w:val="16"/>
        </w:rPr>
        <w:tab/>
        <w:t>   2,890,000</w:t>
      </w:r>
    </w:p>
    <w:p w14:paraId="51337D69" w14:textId="77777777" w:rsidR="00054323" w:rsidRDefault="00EE578E" w:rsidP="00A8030C">
      <w:pPr>
        <w:pStyle w:val="P10-10"/>
        <w:tabs>
          <w:tab w:val="right" w:pos="7020"/>
          <w:tab w:val="right" w:pos="8928"/>
        </w:tabs>
        <w:rPr>
          <w:rStyle w:val="TemporaryLaw"/>
          <w:szCs w:val="16"/>
        </w:rPr>
      </w:pPr>
      <w:r w:rsidRPr="00054323">
        <w:rPr>
          <w:rStyle w:val="TemporaryLaw"/>
          <w:szCs w:val="16"/>
        </w:rPr>
        <w:t>Sex offender management board</w:t>
      </w:r>
    </w:p>
    <w:p w14:paraId="3915AA7B" w14:textId="77777777" w:rsidR="00054323" w:rsidRDefault="00EE578E" w:rsidP="00A8030C">
      <w:pPr>
        <w:pStyle w:val="P10-10"/>
        <w:tabs>
          <w:tab w:val="right" w:pos="7020"/>
          <w:tab w:val="right" w:pos="8928"/>
        </w:tabs>
        <w:rPr>
          <w:rStyle w:val="TemporaryLaw"/>
          <w:szCs w:val="16"/>
        </w:rPr>
      </w:pPr>
      <w:r w:rsidRPr="00054323">
        <w:rPr>
          <w:rStyle w:val="TemporaryLaw"/>
          <w:szCs w:val="16"/>
        </w:rPr>
        <w:t>   administration</w:t>
      </w:r>
      <w:r w:rsidRPr="00054323">
        <w:rPr>
          <w:rStyle w:val="TemporaryLaw"/>
          <w:szCs w:val="16"/>
        </w:rPr>
        <w:tab/>
        <w:t>400,000</w:t>
      </w:r>
    </w:p>
    <w:p w14:paraId="3EC41E99" w14:textId="77777777" w:rsidR="00054323" w:rsidRDefault="00EE578E" w:rsidP="00A8030C">
      <w:pPr>
        <w:pStyle w:val="P10-10"/>
        <w:tabs>
          <w:tab w:val="right" w:pos="7020"/>
          <w:tab w:val="right" w:pos="8928"/>
        </w:tabs>
        <w:rPr>
          <w:rStyle w:val="TemporaryLaw"/>
          <w:szCs w:val="16"/>
        </w:rPr>
      </w:pPr>
      <w:r w:rsidRPr="00054323">
        <w:rPr>
          <w:rStyle w:val="TemporaryLaw"/>
          <w:szCs w:val="16"/>
        </w:rPr>
        <w:t>Yuma county family advocacy</w:t>
      </w:r>
    </w:p>
    <w:p w14:paraId="37B43D58" w14:textId="77777777" w:rsidR="00054323" w:rsidRDefault="00EE578E" w:rsidP="00A8030C">
      <w:pPr>
        <w:pStyle w:val="P10-10"/>
        <w:tabs>
          <w:tab w:val="right" w:pos="7020"/>
          <w:tab w:val="right" w:pos="8928"/>
        </w:tabs>
        <w:rPr>
          <w:rStyle w:val="TemporaryLaw"/>
          <w:szCs w:val="16"/>
        </w:rPr>
      </w:pPr>
      <w:r w:rsidRPr="00054323">
        <w:rPr>
          <w:rStyle w:val="TemporaryLaw"/>
          <w:szCs w:val="16"/>
        </w:rPr>
        <w:t>   center distribution</w:t>
      </w:r>
      <w:r w:rsidRPr="00054323">
        <w:rPr>
          <w:rStyle w:val="TemporaryLaw"/>
          <w:szCs w:val="16"/>
        </w:rPr>
        <w:tab/>
      </w:r>
      <w:r w:rsidRPr="00054323">
        <w:rPr>
          <w:rStyle w:val="TemporaryLaw"/>
          <w:szCs w:val="16"/>
          <w:u w:val="single"/>
        </w:rPr>
        <w:t>     750,000</w:t>
      </w:r>
    </w:p>
    <w:p w14:paraId="1E312727" w14:textId="77777777" w:rsidR="00054323" w:rsidRDefault="00EE578E" w:rsidP="00A8030C">
      <w:pPr>
        <w:pStyle w:val="P00-00"/>
        <w:tabs>
          <w:tab w:val="left" w:pos="0"/>
          <w:tab w:val="left" w:pos="1200"/>
        </w:tabs>
        <w:rPr>
          <w:rStyle w:val="TemporaryLaw"/>
          <w:szCs w:val="16"/>
        </w:rPr>
      </w:pPr>
      <w:r w:rsidRPr="00054323">
        <w:rPr>
          <w:rStyle w:val="TemporaryLaw"/>
          <w:szCs w:val="16"/>
        </w:rPr>
        <w:t>Total appropriation — department of public</w:t>
      </w:r>
    </w:p>
    <w:p w14:paraId="4D6A35A0" w14:textId="77777777" w:rsidR="00054323" w:rsidRDefault="00EE578E" w:rsidP="00A8030C">
      <w:pPr>
        <w:tabs>
          <w:tab w:val="right" w:pos="7020"/>
          <w:tab w:val="right" w:pos="8928"/>
        </w:tabs>
        <w:ind w:left="1200"/>
        <w:rPr>
          <w:rStyle w:val="TemporaryLaw"/>
          <w:szCs w:val="16"/>
        </w:rPr>
      </w:pPr>
      <w:r w:rsidRPr="00054323">
        <w:rPr>
          <w:rStyle w:val="TemporaryLaw"/>
          <w:szCs w:val="16"/>
        </w:rPr>
        <w:t>safety</w:t>
      </w:r>
      <w:r w:rsidRPr="00054323">
        <w:rPr>
          <w:rStyle w:val="TemporaryLaw"/>
          <w:szCs w:val="16"/>
        </w:rPr>
        <w:tab/>
        <w:t>$389,947,400</w:t>
      </w:r>
    </w:p>
    <w:p w14:paraId="2A49A656"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315207E4"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$296,200,000</w:t>
      </w:r>
    </w:p>
    <w:p w14:paraId="75153F6E"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highway fund</w:t>
      </w:r>
      <w:r w:rsidRPr="00054323">
        <w:rPr>
          <w:rStyle w:val="TemporaryLaw"/>
          <w:szCs w:val="16"/>
        </w:rPr>
        <w:tab/>
        <w:t>10,000,000</w:t>
      </w:r>
    </w:p>
    <w:p w14:paraId="740F183E" w14:textId="77777777" w:rsidR="00054323" w:rsidRDefault="00EE578E" w:rsidP="00A8030C">
      <w:pPr>
        <w:tabs>
          <w:tab w:val="right" w:pos="7020"/>
          <w:tab w:val="right" w:pos="8928"/>
        </w:tabs>
        <w:ind w:left="1195"/>
        <w:rPr>
          <w:rStyle w:val="TemporaryLaw"/>
          <w:szCs w:val="16"/>
        </w:rPr>
      </w:pPr>
      <w:r w:rsidRPr="00054323">
        <w:rPr>
          <w:rStyle w:val="TemporaryLaw"/>
          <w:szCs w:val="16"/>
        </w:rPr>
        <w:t>Border security fund</w:t>
      </w:r>
      <w:r w:rsidRPr="00054323">
        <w:rPr>
          <w:rStyle w:val="TemporaryLaw"/>
          <w:szCs w:val="16"/>
        </w:rPr>
        <w:tab/>
        <w:t>10,900,000</w:t>
      </w:r>
    </w:p>
    <w:p w14:paraId="6C3A1DA0"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highway patrol fund</w:t>
      </w:r>
      <w:r w:rsidRPr="00054323">
        <w:rPr>
          <w:rStyle w:val="TemporaryLaw"/>
          <w:szCs w:val="16"/>
        </w:rPr>
        <w:tab/>
        <w:t>29,797,200</w:t>
      </w:r>
    </w:p>
    <w:p w14:paraId="75CB5780" w14:textId="77777777" w:rsidR="00054323" w:rsidRDefault="00EE578E" w:rsidP="00A8030C">
      <w:pPr>
        <w:tabs>
          <w:tab w:val="right" w:pos="7020"/>
          <w:tab w:val="right" w:pos="8928"/>
        </w:tabs>
        <w:ind w:left="1200"/>
        <w:rPr>
          <w:rStyle w:val="TemporaryLaw"/>
          <w:szCs w:val="16"/>
        </w:rPr>
      </w:pPr>
      <w:r w:rsidRPr="00054323">
        <w:rPr>
          <w:rStyle w:val="TemporaryLaw"/>
          <w:szCs w:val="16"/>
        </w:rPr>
        <w:t>Criminal justice enhancement fund</w:t>
      </w:r>
      <w:r w:rsidRPr="00054323">
        <w:rPr>
          <w:rStyle w:val="TemporaryLaw"/>
          <w:szCs w:val="16"/>
        </w:rPr>
        <w:tab/>
        <w:t>3,049,900</w:t>
      </w:r>
    </w:p>
    <w:p w14:paraId="3EEB4E74" w14:textId="77777777" w:rsidR="00054323" w:rsidRDefault="00EE578E" w:rsidP="00A8030C">
      <w:pPr>
        <w:tabs>
          <w:tab w:val="right" w:pos="7020"/>
          <w:tab w:val="right" w:pos="8928"/>
        </w:tabs>
        <w:ind w:left="1195"/>
        <w:rPr>
          <w:rStyle w:val="TemporaryLaw"/>
          <w:szCs w:val="16"/>
        </w:rPr>
      </w:pPr>
      <w:r w:rsidRPr="00054323">
        <w:rPr>
          <w:rStyle w:val="TemporaryLaw"/>
          <w:szCs w:val="16"/>
        </w:rPr>
        <w:t>Department of public safety</w:t>
      </w:r>
    </w:p>
    <w:p w14:paraId="449C2C77" w14:textId="77777777" w:rsidR="00054323" w:rsidRDefault="00EE578E" w:rsidP="00A8030C">
      <w:pPr>
        <w:tabs>
          <w:tab w:val="right" w:pos="7020"/>
          <w:tab w:val="right" w:pos="8928"/>
        </w:tabs>
        <w:ind w:left="1195"/>
        <w:rPr>
          <w:rStyle w:val="TemporaryLaw"/>
          <w:szCs w:val="16"/>
        </w:rPr>
      </w:pPr>
      <w:r w:rsidRPr="00054323">
        <w:rPr>
          <w:rStyle w:val="TemporaryLaw"/>
          <w:szCs w:val="16"/>
        </w:rPr>
        <w:t>   forensics fund</w:t>
      </w:r>
      <w:r w:rsidRPr="00054323">
        <w:rPr>
          <w:rStyle w:val="TemporaryLaw"/>
          <w:szCs w:val="16"/>
        </w:rPr>
        <w:tab/>
        <w:t>23,198,800</w:t>
      </w:r>
    </w:p>
    <w:p w14:paraId="037775A3" w14:textId="77777777" w:rsidR="00054323" w:rsidRDefault="00EE578E" w:rsidP="00A8030C">
      <w:pPr>
        <w:tabs>
          <w:tab w:val="right" w:pos="7020"/>
          <w:tab w:val="right" w:pos="8928"/>
        </w:tabs>
        <w:ind w:left="1195"/>
        <w:rPr>
          <w:rStyle w:val="TemporaryLaw"/>
          <w:szCs w:val="16"/>
        </w:rPr>
      </w:pPr>
      <w:r w:rsidRPr="00054323">
        <w:rPr>
          <w:rStyle w:val="TemporaryLaw"/>
          <w:szCs w:val="16"/>
        </w:rPr>
        <w:t>Gang and immigration intelligence</w:t>
      </w:r>
    </w:p>
    <w:p w14:paraId="2DE3883E" w14:textId="77777777" w:rsidR="00054323" w:rsidRDefault="00EE578E" w:rsidP="00A8030C">
      <w:pPr>
        <w:tabs>
          <w:tab w:val="right" w:pos="7020"/>
          <w:tab w:val="right" w:pos="8928"/>
        </w:tabs>
        <w:ind w:left="1195"/>
        <w:rPr>
          <w:rStyle w:val="TemporaryLaw"/>
          <w:szCs w:val="16"/>
        </w:rPr>
      </w:pPr>
      <w:r w:rsidRPr="00054323">
        <w:rPr>
          <w:rStyle w:val="TemporaryLaw"/>
          <w:szCs w:val="16"/>
        </w:rPr>
        <w:t>   team enforcement mission border</w:t>
      </w:r>
    </w:p>
    <w:p w14:paraId="3682FDD9" w14:textId="77777777" w:rsidR="00054323" w:rsidRDefault="00EE578E" w:rsidP="00A8030C">
      <w:pPr>
        <w:tabs>
          <w:tab w:val="right" w:pos="7020"/>
          <w:tab w:val="right" w:pos="8928"/>
        </w:tabs>
        <w:ind w:left="1195"/>
        <w:rPr>
          <w:rStyle w:val="TemporaryLaw"/>
          <w:szCs w:val="16"/>
        </w:rPr>
      </w:pPr>
      <w:r w:rsidRPr="00054323">
        <w:rPr>
          <w:rStyle w:val="TemporaryLaw"/>
          <w:szCs w:val="16"/>
        </w:rPr>
        <w:t>   security and law enforcement</w:t>
      </w:r>
    </w:p>
    <w:p w14:paraId="7740B0CE" w14:textId="77777777" w:rsidR="00054323" w:rsidRDefault="00EE578E" w:rsidP="00A8030C">
      <w:pPr>
        <w:tabs>
          <w:tab w:val="right" w:pos="7020"/>
          <w:tab w:val="right" w:pos="8928"/>
        </w:tabs>
        <w:ind w:left="1195"/>
        <w:rPr>
          <w:rStyle w:val="TemporaryLaw"/>
          <w:szCs w:val="16"/>
        </w:rPr>
      </w:pPr>
      <w:r w:rsidRPr="00054323">
        <w:rPr>
          <w:rStyle w:val="TemporaryLaw"/>
          <w:szCs w:val="16"/>
        </w:rPr>
        <w:t>   subaccount</w:t>
      </w:r>
      <w:r w:rsidRPr="00054323">
        <w:rPr>
          <w:rStyle w:val="TemporaryLaw"/>
          <w:szCs w:val="16"/>
        </w:rPr>
        <w:tab/>
        <w:t>2,396,400</w:t>
      </w:r>
    </w:p>
    <w:p w14:paraId="304B6A62" w14:textId="77777777" w:rsidR="00054323" w:rsidRDefault="00EE578E" w:rsidP="00A8030C">
      <w:pPr>
        <w:tabs>
          <w:tab w:val="right" w:pos="7020"/>
          <w:tab w:val="right" w:pos="8928"/>
        </w:tabs>
        <w:ind w:left="1195"/>
        <w:rPr>
          <w:rStyle w:val="TemporaryLaw"/>
          <w:szCs w:val="16"/>
        </w:rPr>
      </w:pPr>
      <w:r w:rsidRPr="00054323">
        <w:rPr>
          <w:rStyle w:val="TemporaryLaw"/>
          <w:szCs w:val="16"/>
        </w:rPr>
        <w:t>Motorcycle safety fund</w:t>
      </w:r>
      <w:r w:rsidRPr="00054323">
        <w:rPr>
          <w:rStyle w:val="TemporaryLaw"/>
          <w:szCs w:val="16"/>
        </w:rPr>
        <w:tab/>
        <w:t>198,900</w:t>
      </w:r>
    </w:p>
    <w:p w14:paraId="39235D44" w14:textId="77777777" w:rsidR="00054323" w:rsidRDefault="00EE578E" w:rsidP="00A8030C">
      <w:pPr>
        <w:tabs>
          <w:tab w:val="right" w:pos="7020"/>
          <w:tab w:val="right" w:pos="8928"/>
        </w:tabs>
        <w:ind w:left="1195"/>
        <w:rPr>
          <w:rStyle w:val="TemporaryLaw"/>
          <w:szCs w:val="16"/>
        </w:rPr>
      </w:pPr>
      <w:r w:rsidRPr="00054323">
        <w:rPr>
          <w:rStyle w:val="TemporaryLaw"/>
          <w:szCs w:val="16"/>
        </w:rPr>
        <w:t>Motor vehicle liability insurance</w:t>
      </w:r>
    </w:p>
    <w:p w14:paraId="391BB0A9" w14:textId="77777777" w:rsidR="00054323" w:rsidRDefault="00EE578E" w:rsidP="00A8030C">
      <w:pPr>
        <w:tabs>
          <w:tab w:val="right" w:pos="7020"/>
          <w:tab w:val="right" w:pos="8928"/>
        </w:tabs>
        <w:ind w:left="1195"/>
        <w:rPr>
          <w:rStyle w:val="TemporaryLaw"/>
          <w:szCs w:val="16"/>
        </w:rPr>
      </w:pPr>
      <w:r w:rsidRPr="00054323">
        <w:rPr>
          <w:rStyle w:val="TemporaryLaw"/>
          <w:szCs w:val="16"/>
        </w:rPr>
        <w:t>   enforcement fund</w:t>
      </w:r>
      <w:r w:rsidRPr="00054323">
        <w:rPr>
          <w:rStyle w:val="TemporaryLaw"/>
          <w:szCs w:val="16"/>
        </w:rPr>
        <w:tab/>
        <w:t>1,003,300</w:t>
      </w:r>
    </w:p>
    <w:p w14:paraId="39AB7FD7" w14:textId="77777777" w:rsidR="00054323" w:rsidRDefault="00EE578E" w:rsidP="00371763">
      <w:pPr>
        <w:keepNext/>
        <w:keepLines/>
        <w:widowControl/>
        <w:tabs>
          <w:tab w:val="right" w:pos="7020"/>
          <w:tab w:val="right" w:pos="8928"/>
        </w:tabs>
        <w:ind w:left="1195"/>
        <w:rPr>
          <w:rStyle w:val="TemporaryLaw"/>
          <w:szCs w:val="16"/>
        </w:rPr>
      </w:pPr>
      <w:r w:rsidRPr="00054323">
        <w:rPr>
          <w:rStyle w:val="TemporaryLaw"/>
          <w:szCs w:val="16"/>
        </w:rPr>
        <w:t>Risk management revolving fund</w:t>
      </w:r>
      <w:r w:rsidRPr="00054323">
        <w:rPr>
          <w:rStyle w:val="TemporaryLaw"/>
          <w:szCs w:val="16"/>
        </w:rPr>
        <w:tab/>
        <w:t>1,141,900</w:t>
      </w:r>
    </w:p>
    <w:p w14:paraId="5126B216" w14:textId="77777777" w:rsidR="00054323" w:rsidRDefault="00EE578E" w:rsidP="00371763">
      <w:pPr>
        <w:keepNext/>
        <w:keepLines/>
        <w:widowControl/>
        <w:tabs>
          <w:tab w:val="right" w:pos="7020"/>
          <w:tab w:val="right" w:pos="8928"/>
        </w:tabs>
        <w:ind w:left="1195"/>
        <w:rPr>
          <w:rStyle w:val="TemporaryLaw"/>
          <w:szCs w:val="16"/>
        </w:rPr>
      </w:pPr>
      <w:r w:rsidRPr="00054323">
        <w:rPr>
          <w:rStyle w:val="TemporaryLaw"/>
          <w:szCs w:val="16"/>
        </w:rPr>
        <w:t>Parity compensation fund</w:t>
      </w:r>
      <w:r w:rsidRPr="00054323">
        <w:rPr>
          <w:rStyle w:val="TemporaryLaw"/>
          <w:szCs w:val="16"/>
        </w:rPr>
        <w:tab/>
        <w:t>3,742,500</w:t>
      </w:r>
    </w:p>
    <w:p w14:paraId="6AEF9716" w14:textId="77777777" w:rsidR="00054323" w:rsidRDefault="00EE578E" w:rsidP="00371763">
      <w:pPr>
        <w:keepNext/>
        <w:keepLines/>
        <w:widowControl/>
        <w:tabs>
          <w:tab w:val="right" w:pos="7020"/>
          <w:tab w:val="right" w:pos="8928"/>
        </w:tabs>
        <w:ind w:left="1195"/>
        <w:rPr>
          <w:rStyle w:val="TemporaryLaw"/>
          <w:szCs w:val="16"/>
        </w:rPr>
      </w:pPr>
      <w:r w:rsidRPr="00054323">
        <w:rPr>
          <w:rStyle w:val="TemporaryLaw"/>
          <w:szCs w:val="16"/>
        </w:rPr>
        <w:t>Public safety equipment fund</w:t>
      </w:r>
      <w:r w:rsidRPr="00054323">
        <w:rPr>
          <w:rStyle w:val="TemporaryLaw"/>
          <w:szCs w:val="16"/>
        </w:rPr>
        <w:tab/>
        <w:t>2,894,000</w:t>
      </w:r>
    </w:p>
    <w:p w14:paraId="5D4AD60D" w14:textId="77777777" w:rsidR="00054323" w:rsidRDefault="00EE578E" w:rsidP="00A8030C">
      <w:pPr>
        <w:tabs>
          <w:tab w:val="right" w:pos="7020"/>
          <w:tab w:val="right" w:pos="8928"/>
        </w:tabs>
        <w:ind w:left="1195"/>
        <w:rPr>
          <w:rStyle w:val="TemporaryLaw"/>
          <w:szCs w:val="16"/>
        </w:rPr>
      </w:pPr>
      <w:r w:rsidRPr="00054323">
        <w:rPr>
          <w:rStyle w:val="TemporaryLaw"/>
          <w:szCs w:val="16"/>
        </w:rPr>
        <w:t>Concealed weapons permit fund</w:t>
      </w:r>
      <w:r w:rsidRPr="00054323">
        <w:rPr>
          <w:rStyle w:val="TemporaryLaw"/>
          <w:szCs w:val="16"/>
        </w:rPr>
        <w:tab/>
        <w:t>3,388,400</w:t>
      </w:r>
    </w:p>
    <w:p w14:paraId="4B9EA714" w14:textId="77777777" w:rsidR="00054323" w:rsidRDefault="00EE578E" w:rsidP="00A8030C">
      <w:pPr>
        <w:tabs>
          <w:tab w:val="right" w:pos="7020"/>
          <w:tab w:val="right" w:pos="8928"/>
        </w:tabs>
        <w:ind w:left="1195"/>
        <w:rPr>
          <w:rStyle w:val="TemporaryLaw"/>
          <w:szCs w:val="16"/>
        </w:rPr>
      </w:pPr>
      <w:r w:rsidRPr="00054323">
        <w:rPr>
          <w:rStyle w:val="TemporaryLaw"/>
          <w:szCs w:val="16"/>
        </w:rPr>
        <w:t>Fingerprint clearance card fund</w:t>
      </w:r>
      <w:r w:rsidRPr="00054323">
        <w:rPr>
          <w:rStyle w:val="TemporaryLaw"/>
          <w:szCs w:val="16"/>
        </w:rPr>
        <w:tab/>
        <w:t>2,036,100</w:t>
      </w:r>
    </w:p>
    <w:p w14:paraId="6540A1D4" w14:textId="77777777" w:rsidR="00054323" w:rsidRDefault="00EE578E" w:rsidP="00A8030C">
      <w:pPr>
        <w:pStyle w:val="P06-00"/>
        <w:rPr>
          <w:rStyle w:val="TemporaryLaw"/>
          <w:szCs w:val="16"/>
        </w:rPr>
      </w:pPr>
      <w:r w:rsidRPr="00054323">
        <w:rPr>
          <w:rStyle w:val="TemporaryLaw"/>
          <w:szCs w:val="16"/>
        </w:rPr>
        <w:t>Of the $24,749,000 appropriated to the GIITEM line item, $12,895,100 shall be used for one hundred department of public safety GIITEM personnel.  The additional staff shall include at least fifty sworn department of public safety positions to be used for immigration enforcement and border security and fifty department of public safety positions to assist GIITEM in various efforts, including:</w:t>
      </w:r>
    </w:p>
    <w:p w14:paraId="7523D0A9" w14:textId="77777777" w:rsidR="00054323" w:rsidRDefault="00EE578E" w:rsidP="00A8030C">
      <w:pPr>
        <w:pStyle w:val="P06-00"/>
        <w:rPr>
          <w:rStyle w:val="TemporaryLaw"/>
          <w:szCs w:val="16"/>
        </w:rPr>
      </w:pPr>
      <w:r w:rsidRPr="00054323">
        <w:rPr>
          <w:rStyle w:val="TemporaryLaw"/>
          <w:szCs w:val="16"/>
        </w:rPr>
        <w:t>1.  Strictly enforcing all federal laws relating to illegal aliens and arresting illegal aliens.</w:t>
      </w:r>
    </w:p>
    <w:p w14:paraId="3F5895A0" w14:textId="77777777" w:rsidR="00054323" w:rsidRDefault="00EE578E" w:rsidP="00580170">
      <w:pPr>
        <w:pStyle w:val="P06-00"/>
        <w:rPr>
          <w:rStyle w:val="TemporaryLaw"/>
          <w:szCs w:val="16"/>
        </w:rPr>
      </w:pPr>
      <w:r w:rsidRPr="00054323">
        <w:rPr>
          <w:rStyle w:val="TemporaryLaw"/>
          <w:szCs w:val="16"/>
        </w:rPr>
        <w:t>2.  Responding to or assisting any county sheriff or attorney in investigating complaints of employment of illegal aliens.</w:t>
      </w:r>
    </w:p>
    <w:p w14:paraId="3D69AE48" w14:textId="77777777" w:rsidR="00054323" w:rsidRDefault="00EE578E" w:rsidP="00580170">
      <w:pPr>
        <w:pStyle w:val="P06-00"/>
        <w:rPr>
          <w:rStyle w:val="TemporaryLaw"/>
          <w:szCs w:val="16"/>
        </w:rPr>
      </w:pPr>
      <w:r w:rsidRPr="00054323">
        <w:rPr>
          <w:rStyle w:val="TemporaryLaw"/>
          <w:szCs w:val="16"/>
        </w:rPr>
        <w:t>3.  Enforcing Arizona's law known as the Legal Arizona Workers Act, strictly enforcing Arizona's SB 1070, Arizona's "Support Our Law Enforcement and Safe Neighborhoods Act" and investigating crimes of identity theft in the context of hiring illegal aliens and the unlawful entry into this country.</w:t>
      </w:r>
    </w:p>
    <w:p w14:paraId="02FAEDDE" w14:textId="77777777" w:rsidR="00054323" w:rsidRDefault="00EE578E" w:rsidP="00580170">
      <w:pPr>
        <w:pStyle w:val="P06-00"/>
        <w:rPr>
          <w:rStyle w:val="TemporaryLaw"/>
          <w:szCs w:val="16"/>
        </w:rPr>
      </w:pPr>
      <w:r w:rsidRPr="00054323">
        <w:rPr>
          <w:rStyle w:val="TemporaryLaw"/>
          <w:szCs w:val="16"/>
        </w:rPr>
        <w:t>4.  Taking strict enforcement action.</w:t>
      </w:r>
    </w:p>
    <w:p w14:paraId="37109BA1" w14:textId="77777777" w:rsidR="00054323" w:rsidRDefault="00EE578E" w:rsidP="00580170">
      <w:pPr>
        <w:pStyle w:val="P06-00"/>
        <w:rPr>
          <w:rStyle w:val="TemporaryLaw"/>
          <w:szCs w:val="16"/>
        </w:rPr>
      </w:pPr>
      <w:r w:rsidRPr="00054323">
        <w:rPr>
          <w:rStyle w:val="TemporaryLaw"/>
          <w:szCs w:val="16"/>
        </w:rPr>
        <w:t>Any change in the GIITEM mission or allocation of monies shall be approved by the joint legislative budget committee.  The department shall submit an expenditure plan to the joint legislative budget committee for review before expending any monies not identified in the department's previous expenditure plans.</w:t>
      </w:r>
    </w:p>
    <w:p w14:paraId="1805EE3A" w14:textId="77777777" w:rsidR="00054323" w:rsidRDefault="00EE578E" w:rsidP="00A8030C">
      <w:pPr>
        <w:pStyle w:val="P06-00"/>
        <w:rPr>
          <w:rStyle w:val="TemporaryLaw"/>
          <w:szCs w:val="16"/>
        </w:rPr>
      </w:pPr>
      <w:r w:rsidRPr="00054323">
        <w:rPr>
          <w:rStyle w:val="TemporaryLaw"/>
          <w:szCs w:val="16"/>
        </w:rPr>
        <w:t>Of the $24,749,000 appropriated to the GIITEM line item, only $1,203,400 is deposited in the GIITEM fund established by section 41</w:t>
      </w:r>
      <w:r w:rsidRPr="00054323">
        <w:rPr>
          <w:rStyle w:val="TemporaryLaw"/>
          <w:szCs w:val="16"/>
        </w:rPr>
        <w:noBreakHyphen/>
        <w:t>1724, Arizona Revised Statutes, and is appropriated for the purposes of that section.  The $1,203,400 is exempt from the provisions of section 35</w:t>
      </w:r>
      <w:r w:rsidRPr="00054323">
        <w:rPr>
          <w:rStyle w:val="TemporaryLaw"/>
          <w:szCs w:val="16"/>
        </w:rPr>
        <w:noBreakHyphen/>
        <w:t>190, Arizona Revised Statutes, relating to lapsing of appropriations.  This state recognizes that states have inherent authority to arrest a person for any immigration violation.</w:t>
      </w:r>
    </w:p>
    <w:p w14:paraId="6D3CC89E" w14:textId="77777777" w:rsidR="00054323" w:rsidRDefault="00EE578E" w:rsidP="00A8030C">
      <w:pPr>
        <w:pStyle w:val="P06-00"/>
        <w:rPr>
          <w:rStyle w:val="TemporaryLaw"/>
          <w:szCs w:val="16"/>
        </w:rPr>
      </w:pPr>
      <w:r w:rsidRPr="00054323">
        <w:rPr>
          <w:rStyle w:val="TemporaryLaw"/>
          <w:szCs w:val="16"/>
        </w:rPr>
        <w:t>Any monies remaining in the department of public safety joint account on June 30, 2026 revert to the funds from which they were appropriated.  The reverted monies shall be returned in direct proportion to the amounts appropriated.</w:t>
      </w:r>
    </w:p>
    <w:p w14:paraId="41E27098" w14:textId="77777777" w:rsidR="00054323" w:rsidRDefault="00EE578E" w:rsidP="00A8030C">
      <w:pPr>
        <w:pStyle w:val="P06-00"/>
        <w:rPr>
          <w:rStyle w:val="TemporaryLaw"/>
          <w:szCs w:val="16"/>
        </w:rPr>
      </w:pPr>
      <w:r w:rsidRPr="00054323">
        <w:rPr>
          <w:rStyle w:val="TemporaryLaw"/>
          <w:szCs w:val="16"/>
        </w:rPr>
        <w:t>On or before September 1, 2025, the department of public safety shall submit an expenditure plan for the local border support line item to the joint legislative budget committee and the governor's office of strategic planning and budgeting.</w:t>
      </w:r>
    </w:p>
    <w:p w14:paraId="383B1FCE" w14:textId="77777777" w:rsidR="00054323" w:rsidRDefault="00EE578E" w:rsidP="00371763">
      <w:pPr>
        <w:pStyle w:val="P06-00"/>
        <w:keepNext/>
        <w:keepLines/>
        <w:rPr>
          <w:rStyle w:val="TemporaryLaw"/>
          <w:szCs w:val="16"/>
        </w:rPr>
      </w:pPr>
      <w:r w:rsidRPr="00054323">
        <w:rPr>
          <w:rStyle w:val="TemporaryLaw"/>
          <w:szCs w:val="16"/>
        </w:rPr>
        <w:t>The $18,232,900 appropriated for the local border support line item shall be used to fund local law enforcement officer positions for border drug interdiction to deter and apprehend any individuals who are charged with drug trafficking, human smuggling, illegal immigration and other border</w:t>
      </w:r>
      <w:r w:rsidRPr="00054323">
        <w:rPr>
          <w:rStyle w:val="TemporaryLaw"/>
          <w:szCs w:val="16"/>
        </w:rPr>
        <w:noBreakHyphen/>
        <w:t>related crimes.  The monies shall also be used for grants to cities, towns and counties for costs associated with prosecuting and detaining individuals who are charged with drug trafficking, human smuggling, illegal immigration and other border</w:t>
      </w:r>
      <w:r w:rsidRPr="00054323">
        <w:rPr>
          <w:rStyle w:val="TemporaryLaw"/>
          <w:szCs w:val="16"/>
        </w:rPr>
        <w:noBreakHyphen/>
        <w:t>related crimes. The department may fund all capital-related equipment.</w:t>
      </w:r>
    </w:p>
    <w:p w14:paraId="611D7641" w14:textId="77777777" w:rsidR="00054323" w:rsidRDefault="00EE578E" w:rsidP="00A8030C">
      <w:pPr>
        <w:pStyle w:val="P06-00"/>
        <w:rPr>
          <w:rStyle w:val="TemporaryLaw"/>
          <w:szCs w:val="16"/>
        </w:rPr>
      </w:pPr>
      <w:r w:rsidRPr="00054323">
        <w:rPr>
          <w:rStyle w:val="TemporaryLaw"/>
          <w:szCs w:val="16"/>
        </w:rPr>
        <w:t>Of the amount appropriated for the ACTIC line item, $1,500,000 shall be used on anti-human trafficking efforts.</w:t>
      </w:r>
    </w:p>
    <w:p w14:paraId="5BBC9E1B" w14:textId="77777777" w:rsidR="00054323" w:rsidRDefault="00EE578E" w:rsidP="00A8030C">
      <w:pPr>
        <w:pStyle w:val="P06-00"/>
        <w:rPr>
          <w:rStyle w:val="TemporaryLaw"/>
          <w:szCs w:val="16"/>
        </w:rPr>
      </w:pPr>
      <w:r w:rsidRPr="00054323">
        <w:rPr>
          <w:rStyle w:val="TemporaryLaw"/>
          <w:szCs w:val="16"/>
        </w:rPr>
        <w:t>Of the amount appropriated for the local border support line item, $5,000,000 from the state general fund is exempt from the provisions of section 35-190, Arizona Revised Statutes, relating to lapsing of appropriations.</w:t>
      </w:r>
    </w:p>
    <w:p w14:paraId="1F2CACA3" w14:textId="77777777" w:rsidR="00054323" w:rsidRDefault="00EE578E" w:rsidP="00A8030C">
      <w:pPr>
        <w:pStyle w:val="P06-00"/>
        <w:rPr>
          <w:rStyle w:val="TemporaryLaw"/>
          <w:szCs w:val="16"/>
        </w:rPr>
      </w:pPr>
      <w:r w:rsidRPr="00054323">
        <w:rPr>
          <w:rStyle w:val="TemporaryLaw"/>
          <w:szCs w:val="16"/>
        </w:rPr>
        <w:t>The $750,000 appropriation for the Yuma county family advocacy center distribution shall be allocated to an advocacy center in Yuma county that has provided support for domestic violence, sexual assault, child abuse and elderly abuse for at least twenty</w:t>
      </w:r>
      <w:r w:rsidRPr="00054323">
        <w:rPr>
          <w:rStyle w:val="TemporaryLaw"/>
          <w:szCs w:val="16"/>
        </w:rPr>
        <w:noBreakHyphen/>
        <w:t>five years. The funding is intended to backfill federal funding cuts to the victims of crime act of 1984 (P.L. 98-473; 98 Stat.2170).</w:t>
      </w:r>
    </w:p>
    <w:p w14:paraId="48134EB1" w14:textId="77777777" w:rsidR="00054323" w:rsidRDefault="00EE578E" w:rsidP="00A8030C">
      <w:pPr>
        <w:ind w:firstLine="720"/>
        <w:rPr>
          <w:rStyle w:val="TemporaryLaw"/>
          <w:szCs w:val="16"/>
        </w:rPr>
      </w:pPr>
      <w:r w:rsidRPr="00054323">
        <w:rPr>
          <w:rStyle w:val="TemporaryLaw"/>
          <w:rFonts w:eastAsia="Letter Gothic-Drafting"/>
          <w:szCs w:val="16"/>
        </w:rPr>
        <w:t>The appropriation in fiscal year 2025-2026 for onetime vehicle replacement is exempt from the provisions of section 35-190, Arizona Revised Statutes, relating to lapsing of appropriations, until June 30, 2027.</w:t>
      </w:r>
    </w:p>
    <w:p w14:paraId="58D1A699"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Of the amount appropriated for civil air patrol maintenance and operations, the department shall spend $2,500 on dues to the national association for search and rescue.</w:t>
      </w:r>
    </w:p>
    <w:p w14:paraId="23BBAE53" w14:textId="77777777" w:rsidR="00054323" w:rsidRDefault="00EE578E" w:rsidP="00A8030C">
      <w:pPr>
        <w:pStyle w:val="P06-00"/>
        <w:rPr>
          <w:rStyle w:val="TemporaryLaw"/>
          <w:szCs w:val="16"/>
        </w:rPr>
      </w:pPr>
      <w:r w:rsidRPr="00054323">
        <w:rPr>
          <w:rStyle w:val="TemporaryLaw"/>
          <w:rFonts w:eastAsia="Letter Gothic-Drafting"/>
          <w:szCs w:val="16"/>
        </w:rPr>
        <w:t>The appropriation in fiscal year 2025-2026 for sex offender management board administration is exempt from the provisions of section 35-190, Arizona Revised Statutes, relating to lapsing of appropriations, until June 30, 2027.</w:t>
      </w:r>
    </w:p>
    <w:p w14:paraId="200AB2FD" w14:textId="77777777" w:rsidR="00054323" w:rsidRDefault="00EE578E" w:rsidP="00A8030C">
      <w:pPr>
        <w:pStyle w:val="P06-00"/>
        <w:rPr>
          <w:rStyle w:val="TemporaryLaw"/>
          <w:szCs w:val="16"/>
        </w:rPr>
      </w:pPr>
      <w:r w:rsidRPr="00054323">
        <w:rPr>
          <w:rStyle w:val="TemporaryLaw"/>
          <w:szCs w:val="16"/>
        </w:rPr>
        <w:t>Of the amount appropriated in the total appropriation for the department of public safety, $179,601,500 is designated for personal services and $72,575,800 is designated for employee</w:t>
      </w:r>
      <w:r w:rsidRPr="00054323">
        <w:rPr>
          <w:rStyle w:val="TemporaryLaw"/>
          <w:szCs w:val="16"/>
        </w:rPr>
        <w:noBreakHyphen/>
        <w:t>related expenditures.  The department shall submit an expenditure plan to the joint legislative budget committee for review before spending these monies for other than personal services or employee-related expenditures.</w:t>
      </w:r>
    </w:p>
    <w:p w14:paraId="5CF5631E" w14:textId="77777777" w:rsidR="00054323" w:rsidRDefault="00EE578E" w:rsidP="00A8030C">
      <w:pPr>
        <w:keepNext/>
        <w:keepLine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REAL ESTATE DEPARTMENT</w:t>
      </w:r>
    </w:p>
    <w:p w14:paraId="07D790DF"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EB11C6F"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FTE positions</w:t>
      </w:r>
      <w:r w:rsidRPr="00054323">
        <w:rPr>
          <w:rStyle w:val="TemporaryLaw"/>
          <w:szCs w:val="16"/>
        </w:rPr>
        <w:tab/>
        <w:t>37.0</w:t>
      </w:r>
    </w:p>
    <w:p w14:paraId="7E71640A" w14:textId="77777777" w:rsidR="00054323" w:rsidRDefault="00EE578E" w:rsidP="00A8030C">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3,111,800</w:t>
      </w:r>
    </w:p>
    <w:p w14:paraId="2CC2718C"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7AC55B6F"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3,111,800</w:t>
      </w:r>
    </w:p>
    <w:p w14:paraId="556E23E5" w14:textId="77777777" w:rsidR="00054323" w:rsidRDefault="00EE578E" w:rsidP="00A8030C">
      <w:pPr>
        <w:keepNext/>
        <w:keepLines/>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RESIDENTIAL UTILITY CONSUMER OFFICE</w:t>
      </w:r>
    </w:p>
    <w:p w14:paraId="7D673B80"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05F7C15"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14.5</w:t>
      </w:r>
    </w:p>
    <w:p w14:paraId="0E667FAC"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1,792,200</w:t>
      </w:r>
    </w:p>
    <w:p w14:paraId="675052B4" w14:textId="77777777" w:rsidR="00054323" w:rsidRDefault="00EE578E" w:rsidP="00A8030C">
      <w:pPr>
        <w:tabs>
          <w:tab w:val="right" w:pos="7100"/>
          <w:tab w:val="right" w:pos="8928"/>
        </w:tabs>
        <w:ind w:left="1200"/>
        <w:rPr>
          <w:rStyle w:val="TemporaryLaw"/>
          <w:szCs w:val="16"/>
        </w:rPr>
      </w:pPr>
      <w:r w:rsidRPr="00054323">
        <w:rPr>
          <w:rStyle w:val="TemporaryLaw"/>
          <w:szCs w:val="16"/>
        </w:rPr>
        <w:t>Professional witnesses</w:t>
      </w:r>
      <w:r w:rsidRPr="00054323">
        <w:rPr>
          <w:rStyle w:val="TemporaryLaw"/>
          <w:szCs w:val="16"/>
        </w:rPr>
        <w:tab/>
      </w:r>
      <w:r w:rsidRPr="00054323">
        <w:rPr>
          <w:rStyle w:val="TemporaryLaw"/>
          <w:szCs w:val="16"/>
          <w:u w:val="single"/>
        </w:rPr>
        <w:t>     145,000</w:t>
      </w:r>
      <w:r w:rsidRPr="00054323">
        <w:rPr>
          <w:rStyle w:val="TemporaryLaw"/>
          <w:szCs w:val="16"/>
        </w:rPr>
        <w:t>*</w:t>
      </w:r>
    </w:p>
    <w:p w14:paraId="7E31274C" w14:textId="77777777" w:rsidR="00054323" w:rsidRDefault="00EE578E" w:rsidP="00A8030C">
      <w:pPr>
        <w:tabs>
          <w:tab w:val="left" w:pos="0"/>
          <w:tab w:val="left" w:pos="1200"/>
        </w:tabs>
        <w:rPr>
          <w:rStyle w:val="TemporaryLaw"/>
          <w:szCs w:val="16"/>
        </w:rPr>
      </w:pPr>
      <w:r w:rsidRPr="00054323">
        <w:rPr>
          <w:rStyle w:val="TemporaryLaw"/>
          <w:szCs w:val="16"/>
        </w:rPr>
        <w:t>Total appropriation — residential utility</w:t>
      </w:r>
    </w:p>
    <w:p w14:paraId="05D818DF" w14:textId="77777777" w:rsidR="00054323" w:rsidRDefault="00EE578E" w:rsidP="00A8030C">
      <w:pPr>
        <w:tabs>
          <w:tab w:val="right" w:pos="7020"/>
          <w:tab w:val="right" w:pos="8928"/>
        </w:tabs>
        <w:ind w:left="1200"/>
        <w:rPr>
          <w:rStyle w:val="TemporaryLaw"/>
          <w:szCs w:val="16"/>
        </w:rPr>
      </w:pPr>
      <w:r w:rsidRPr="00054323">
        <w:rPr>
          <w:rStyle w:val="TemporaryLaw"/>
          <w:szCs w:val="16"/>
        </w:rPr>
        <w:t>consumer office</w:t>
      </w:r>
      <w:r w:rsidRPr="00054323">
        <w:rPr>
          <w:rStyle w:val="TemporaryLaw"/>
          <w:szCs w:val="16"/>
        </w:rPr>
        <w:tab/>
        <w:t>$  1,937,200</w:t>
      </w:r>
    </w:p>
    <w:p w14:paraId="5D245AA8" w14:textId="77777777" w:rsidR="00054323" w:rsidRDefault="00EE578E" w:rsidP="00A8030C">
      <w:pPr>
        <w:keepNext/>
        <w:keepLines/>
        <w:tabs>
          <w:tab w:val="left" w:pos="0"/>
          <w:tab w:val="left" w:pos="720"/>
          <w:tab w:val="right" w:pos="7020"/>
        </w:tabs>
        <w:ind w:firstLine="720"/>
        <w:rPr>
          <w:rStyle w:val="TemporaryLaw"/>
          <w:szCs w:val="16"/>
        </w:rPr>
      </w:pPr>
      <w:r w:rsidRPr="00054323">
        <w:rPr>
          <w:rStyle w:val="TemporaryLaw"/>
          <w:szCs w:val="16"/>
        </w:rPr>
        <w:t>Fund sources:</w:t>
      </w:r>
    </w:p>
    <w:p w14:paraId="3CDBDDCB" w14:textId="77777777" w:rsidR="00054323" w:rsidRDefault="00EE578E" w:rsidP="00A8030C">
      <w:pPr>
        <w:keepNext/>
        <w:keepLines/>
        <w:tabs>
          <w:tab w:val="left" w:pos="0"/>
          <w:tab w:val="left" w:pos="1200"/>
          <w:tab w:val="right" w:pos="7020"/>
        </w:tabs>
        <w:ind w:left="1200"/>
        <w:rPr>
          <w:rStyle w:val="TemporaryLaw"/>
          <w:szCs w:val="16"/>
        </w:rPr>
      </w:pPr>
      <w:r w:rsidRPr="00054323">
        <w:rPr>
          <w:rStyle w:val="TemporaryLaw"/>
          <w:szCs w:val="16"/>
        </w:rPr>
        <w:t>Residential utility consumer</w:t>
      </w:r>
    </w:p>
    <w:p w14:paraId="63BD83D8"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 office revolving fund</w:t>
      </w:r>
      <w:r w:rsidRPr="00054323">
        <w:rPr>
          <w:rStyle w:val="TemporaryLaw"/>
          <w:szCs w:val="16"/>
        </w:rPr>
        <w:tab/>
        <w:t>$  1,937,200</w:t>
      </w:r>
    </w:p>
    <w:p w14:paraId="298F21E5"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BOARD OF RESPIRATORY CARE EXAMINERS</w:t>
      </w:r>
    </w:p>
    <w:p w14:paraId="665397F5"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13A71A8"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4.0</w:t>
      </w:r>
    </w:p>
    <w:p w14:paraId="154C850D"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426,700</w:t>
      </w:r>
    </w:p>
    <w:p w14:paraId="125B02A5" w14:textId="77777777" w:rsidR="00054323" w:rsidRDefault="00EE578E" w:rsidP="00A8030C">
      <w:pPr>
        <w:pStyle w:val="BodyTextIndent"/>
        <w:rPr>
          <w:rStyle w:val="TemporaryLaw"/>
          <w:szCs w:val="16"/>
        </w:rPr>
      </w:pPr>
      <w:r w:rsidRPr="00054323">
        <w:rPr>
          <w:rStyle w:val="TemporaryLaw"/>
          <w:szCs w:val="16"/>
        </w:rPr>
        <w:t>Fund sources:</w:t>
      </w:r>
    </w:p>
    <w:p w14:paraId="1FA3B098" w14:textId="77777777" w:rsidR="00054323" w:rsidRDefault="00EE578E" w:rsidP="00A8030C">
      <w:pPr>
        <w:tabs>
          <w:tab w:val="left" w:pos="0"/>
          <w:tab w:val="left" w:pos="1200"/>
        </w:tabs>
        <w:ind w:left="1200"/>
        <w:rPr>
          <w:rStyle w:val="TemporaryLaw"/>
          <w:szCs w:val="16"/>
        </w:rPr>
      </w:pPr>
      <w:r w:rsidRPr="00054323">
        <w:rPr>
          <w:rStyle w:val="TemporaryLaw"/>
          <w:szCs w:val="16"/>
        </w:rPr>
        <w:t>Board of respiratory care</w:t>
      </w:r>
    </w:p>
    <w:p w14:paraId="3EFA598A" w14:textId="77777777" w:rsidR="00054323" w:rsidRDefault="00EE578E" w:rsidP="00A8030C">
      <w:pPr>
        <w:tabs>
          <w:tab w:val="right" w:pos="7020"/>
          <w:tab w:val="right" w:pos="8928"/>
        </w:tabs>
        <w:ind w:left="1200"/>
        <w:rPr>
          <w:rStyle w:val="TemporaryLaw"/>
          <w:szCs w:val="16"/>
        </w:rPr>
      </w:pPr>
      <w:r w:rsidRPr="00054323">
        <w:rPr>
          <w:rStyle w:val="TemporaryLaw"/>
          <w:szCs w:val="16"/>
        </w:rPr>
        <w:t>|| examiners fund</w:t>
      </w:r>
      <w:r w:rsidRPr="00054323">
        <w:rPr>
          <w:rStyle w:val="TemporaryLaw"/>
          <w:szCs w:val="16"/>
        </w:rPr>
        <w:tab/>
        <w:t>$    426,700</w:t>
      </w:r>
    </w:p>
    <w:p w14:paraId="1C505DE9" w14:textId="77777777" w:rsidR="00054323" w:rsidRDefault="00EE578E" w:rsidP="00A8030C">
      <w:pPr>
        <w:keepNext/>
        <w:keepLines/>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RETIREMENT SYSTEM</w:t>
      </w:r>
    </w:p>
    <w:p w14:paraId="001DDBBB"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A8680F2"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240.9</w:t>
      </w:r>
    </w:p>
    <w:p w14:paraId="4E5EEB6A"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$ 28,863,400</w:t>
      </w:r>
    </w:p>
    <w:p w14:paraId="2A806B1C"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75B51EFD" w14:textId="77777777" w:rsidR="00054323" w:rsidRDefault="00EE578E" w:rsidP="00A8030C">
      <w:pPr>
        <w:tabs>
          <w:tab w:val="left" w:pos="0"/>
          <w:tab w:val="left" w:pos="1200"/>
          <w:tab w:val="right" w:pos="7020"/>
        </w:tabs>
        <w:ind w:left="1200"/>
        <w:rPr>
          <w:rStyle w:val="TemporaryLaw"/>
          <w:szCs w:val="16"/>
        </w:rPr>
      </w:pPr>
      <w:r w:rsidRPr="00054323">
        <w:rPr>
          <w:rStyle w:val="TemporaryLaw"/>
          <w:szCs w:val="16"/>
        </w:rPr>
        <w:t>Arizona state retirement system</w:t>
      </w:r>
    </w:p>
    <w:p w14:paraId="10BAADDF" w14:textId="77777777" w:rsidR="00054323" w:rsidRDefault="00EE578E" w:rsidP="00A8030C">
      <w:pPr>
        <w:tabs>
          <w:tab w:val="right" w:pos="7020"/>
          <w:tab w:val="right" w:pos="8928"/>
        </w:tabs>
        <w:ind w:left="1200"/>
        <w:rPr>
          <w:rStyle w:val="TemporaryLaw"/>
          <w:szCs w:val="16"/>
        </w:rPr>
      </w:pPr>
      <w:r w:rsidRPr="00054323">
        <w:rPr>
          <w:rStyle w:val="TemporaryLaw"/>
          <w:szCs w:val="16"/>
        </w:rPr>
        <w:t>|| administration account</w:t>
      </w:r>
      <w:r w:rsidRPr="00054323">
        <w:rPr>
          <w:rStyle w:val="TemporaryLaw"/>
          <w:szCs w:val="16"/>
        </w:rPr>
        <w:tab/>
        <w:t>27,063,400</w:t>
      </w:r>
    </w:p>
    <w:p w14:paraId="59CD7186" w14:textId="77777777" w:rsidR="00054323" w:rsidRDefault="00EE578E" w:rsidP="00A8030C">
      <w:pPr>
        <w:pStyle w:val="P10-10"/>
        <w:rPr>
          <w:rStyle w:val="TemporaryLaw"/>
          <w:szCs w:val="16"/>
        </w:rPr>
      </w:pPr>
      <w:r w:rsidRPr="00054323">
        <w:rPr>
          <w:rStyle w:val="TemporaryLaw"/>
          <w:szCs w:val="16"/>
        </w:rPr>
        <w:t>Long-term disability trust fund</w:t>
      </w:r>
    </w:p>
    <w:p w14:paraId="562BDA3D" w14:textId="77777777" w:rsidR="00054323" w:rsidRDefault="00EE578E" w:rsidP="00A8030C">
      <w:pPr>
        <w:tabs>
          <w:tab w:val="right" w:pos="7020"/>
          <w:tab w:val="right" w:pos="8928"/>
        </w:tabs>
        <w:ind w:left="1200"/>
        <w:rPr>
          <w:rStyle w:val="TemporaryLaw"/>
          <w:szCs w:val="16"/>
        </w:rPr>
      </w:pPr>
      <w:r w:rsidRPr="00054323">
        <w:rPr>
          <w:rStyle w:val="TemporaryLaw"/>
          <w:szCs w:val="16"/>
        </w:rPr>
        <w:t>   administration account</w:t>
      </w:r>
      <w:r w:rsidRPr="00054323">
        <w:rPr>
          <w:rStyle w:val="TemporaryLaw"/>
          <w:szCs w:val="16"/>
        </w:rPr>
        <w:tab/>
        <w:t>1,800,000</w:t>
      </w:r>
    </w:p>
    <w:p w14:paraId="6609CB8E"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REVENUE</w:t>
      </w:r>
    </w:p>
    <w:p w14:paraId="588A9E25"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68436635"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892.8</w:t>
      </w:r>
    </w:p>
    <w:p w14:paraId="4382E22A" w14:textId="77777777" w:rsidR="00054323" w:rsidRDefault="00EE578E" w:rsidP="00A8030C">
      <w:pPr>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$ 73,782,200</w:t>
      </w:r>
    </w:p>
    <w:p w14:paraId="077706E6" w14:textId="77777777" w:rsidR="00054323" w:rsidRDefault="00EE578E" w:rsidP="00A8030C">
      <w:pPr>
        <w:tabs>
          <w:tab w:val="right" w:pos="7020"/>
          <w:tab w:val="right" w:pos="8928"/>
        </w:tabs>
        <w:ind w:left="1195"/>
        <w:rPr>
          <w:rStyle w:val="TemporaryLaw"/>
          <w:szCs w:val="16"/>
        </w:rPr>
      </w:pPr>
      <w:r w:rsidRPr="00054323">
        <w:rPr>
          <w:rStyle w:val="TemporaryLaw"/>
          <w:szCs w:val="16"/>
        </w:rPr>
        <w:t>Proposition 312 – property tax</w:t>
      </w:r>
    </w:p>
    <w:p w14:paraId="30CDA115" w14:textId="77777777" w:rsidR="00054323" w:rsidRDefault="00EE578E" w:rsidP="00A8030C">
      <w:pPr>
        <w:tabs>
          <w:tab w:val="right" w:pos="7020"/>
          <w:tab w:val="right" w:pos="8928"/>
        </w:tabs>
        <w:ind w:left="1195"/>
        <w:rPr>
          <w:rStyle w:val="TemporaryLaw"/>
          <w:szCs w:val="16"/>
        </w:rPr>
      </w:pPr>
      <w:r w:rsidRPr="00054323">
        <w:rPr>
          <w:rStyle w:val="TemporaryLaw"/>
          <w:szCs w:val="16"/>
        </w:rPr>
        <w:t>   refund administration costs</w:t>
      </w:r>
      <w:r w:rsidRPr="00054323">
        <w:rPr>
          <w:rStyle w:val="TemporaryLaw"/>
          <w:szCs w:val="16"/>
        </w:rPr>
        <w:tab/>
        <w:t>500,000</w:t>
      </w:r>
    </w:p>
    <w:p w14:paraId="0B9B0D00" w14:textId="77777777" w:rsidR="00054323" w:rsidRDefault="00EE578E" w:rsidP="00A8030C">
      <w:pPr>
        <w:tabs>
          <w:tab w:val="right" w:pos="7020"/>
          <w:tab w:val="right" w:pos="8928"/>
        </w:tabs>
        <w:ind w:left="1195"/>
        <w:rPr>
          <w:rStyle w:val="TemporaryLaw"/>
          <w:szCs w:val="16"/>
        </w:rPr>
      </w:pPr>
      <w:r w:rsidRPr="00054323">
        <w:rPr>
          <w:rStyle w:val="TemporaryLaw"/>
          <w:szCs w:val="16"/>
        </w:rPr>
        <w:t>BRITS operational support</w:t>
      </w:r>
      <w:r w:rsidRPr="00054323">
        <w:rPr>
          <w:rStyle w:val="TemporaryLaw"/>
          <w:szCs w:val="16"/>
        </w:rPr>
        <w:tab/>
        <w:t>7,959,800</w:t>
      </w:r>
    </w:p>
    <w:p w14:paraId="196518D7" w14:textId="77777777" w:rsidR="00054323" w:rsidRDefault="00EE578E" w:rsidP="00A8030C">
      <w:pPr>
        <w:tabs>
          <w:tab w:val="right" w:pos="7020"/>
          <w:tab w:val="right" w:pos="8928"/>
        </w:tabs>
        <w:ind w:left="1195"/>
        <w:rPr>
          <w:rStyle w:val="TemporaryLaw"/>
          <w:szCs w:val="16"/>
        </w:rPr>
      </w:pPr>
      <w:r w:rsidRPr="00054323">
        <w:rPr>
          <w:rStyle w:val="TemporaryLaw"/>
          <w:szCs w:val="16"/>
        </w:rPr>
        <w:t>E-commerce compliance and outreach</w:t>
      </w:r>
      <w:r w:rsidRPr="00054323">
        <w:rPr>
          <w:rStyle w:val="TemporaryLaw"/>
          <w:szCs w:val="16"/>
        </w:rPr>
        <w:tab/>
        <w:t>961,900</w:t>
      </w:r>
    </w:p>
    <w:p w14:paraId="2273C586" w14:textId="77777777" w:rsidR="00054323" w:rsidRDefault="00EE578E" w:rsidP="00A8030C">
      <w:pPr>
        <w:tabs>
          <w:tab w:val="right" w:pos="7020"/>
          <w:tab w:val="right" w:pos="8928"/>
        </w:tabs>
        <w:ind w:left="1195"/>
        <w:rPr>
          <w:rStyle w:val="TemporaryLaw"/>
          <w:szCs w:val="16"/>
        </w:rPr>
      </w:pPr>
      <w:r w:rsidRPr="00054323">
        <w:rPr>
          <w:rStyle w:val="TemporaryLaw"/>
          <w:szCs w:val="16"/>
        </w:rPr>
        <w:t>Unclaimed property administration</w:t>
      </w:r>
    </w:p>
    <w:p w14:paraId="57C23A02" w14:textId="77777777" w:rsidR="00054323" w:rsidRDefault="00EE578E" w:rsidP="00A8030C">
      <w:pPr>
        <w:tabs>
          <w:tab w:val="right" w:pos="7020"/>
          <w:tab w:val="right" w:pos="8928"/>
        </w:tabs>
        <w:ind w:left="1195"/>
        <w:rPr>
          <w:rStyle w:val="TemporaryLaw"/>
          <w:szCs w:val="16"/>
        </w:rPr>
      </w:pPr>
      <w:r w:rsidRPr="00054323">
        <w:rPr>
          <w:rStyle w:val="TemporaryLaw"/>
          <w:szCs w:val="16"/>
        </w:rPr>
        <w:t>   and audit</w:t>
      </w:r>
      <w:r w:rsidRPr="00054323">
        <w:rPr>
          <w:rStyle w:val="TemporaryLaw"/>
          <w:szCs w:val="16"/>
        </w:rPr>
        <w:tab/>
        <w:t>1,473,900</w:t>
      </w:r>
    </w:p>
    <w:p w14:paraId="757FDD1A" w14:textId="77777777" w:rsidR="00054323" w:rsidRDefault="00EE578E" w:rsidP="00A8030C">
      <w:pPr>
        <w:tabs>
          <w:tab w:val="right" w:pos="7020"/>
          <w:tab w:val="right" w:pos="8928"/>
        </w:tabs>
        <w:ind w:left="1195"/>
        <w:rPr>
          <w:rStyle w:val="TemporaryLaw"/>
          <w:szCs w:val="16"/>
        </w:rPr>
      </w:pPr>
      <w:r w:rsidRPr="00054323">
        <w:rPr>
          <w:rStyle w:val="TemporaryLaw"/>
          <w:szCs w:val="16"/>
        </w:rPr>
        <w:t>TPT simplification</w:t>
      </w:r>
      <w:r w:rsidRPr="00054323">
        <w:rPr>
          <w:rStyle w:val="TemporaryLaw"/>
          <w:szCs w:val="16"/>
        </w:rPr>
        <w:tab/>
        <w:t>1,063,100</w:t>
      </w:r>
    </w:p>
    <w:p w14:paraId="7CAC29DC" w14:textId="77777777" w:rsidR="00054323" w:rsidRDefault="00EE578E" w:rsidP="00A8030C">
      <w:pPr>
        <w:tabs>
          <w:tab w:val="right" w:pos="7020"/>
          <w:tab w:val="right" w:pos="8928"/>
        </w:tabs>
        <w:ind w:left="1195"/>
        <w:rPr>
          <w:rStyle w:val="TemporaryLaw"/>
          <w:szCs w:val="16"/>
          <w:u w:val="single"/>
        </w:rPr>
      </w:pPr>
      <w:r w:rsidRPr="00054323">
        <w:rPr>
          <w:rStyle w:val="TemporaryLaw"/>
          <w:szCs w:val="16"/>
        </w:rPr>
        <w:t>Tax fraud prevention</w:t>
      </w:r>
      <w:r w:rsidRPr="00054323">
        <w:rPr>
          <w:rStyle w:val="TemporaryLaw"/>
          <w:szCs w:val="16"/>
        </w:rPr>
        <w:tab/>
      </w:r>
      <w:r w:rsidRPr="00054323">
        <w:rPr>
          <w:rStyle w:val="TemporaryLaw"/>
          <w:szCs w:val="16"/>
          <w:u w:val="single"/>
        </w:rPr>
        <w:t>   3,163,800</w:t>
      </w:r>
    </w:p>
    <w:p w14:paraId="6025DBE5"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 department of revenue</w:t>
      </w:r>
      <w:r w:rsidRPr="00054323">
        <w:rPr>
          <w:rStyle w:val="TemporaryLaw"/>
          <w:szCs w:val="16"/>
        </w:rPr>
        <w:tab/>
        <w:t>$ 88,904,700</w:t>
      </w:r>
    </w:p>
    <w:p w14:paraId="50931B3C" w14:textId="77777777" w:rsidR="00054323" w:rsidRDefault="00EE578E" w:rsidP="00A8030C">
      <w:pPr>
        <w:keepNext/>
        <w:keepLines/>
        <w:tabs>
          <w:tab w:val="right" w:pos="7020"/>
          <w:tab w:val="right" w:pos="8928"/>
        </w:tabs>
        <w:ind w:left="1195" w:hanging="480"/>
        <w:rPr>
          <w:rStyle w:val="TemporaryLaw"/>
          <w:szCs w:val="16"/>
        </w:rPr>
      </w:pPr>
      <w:r w:rsidRPr="00054323">
        <w:rPr>
          <w:rStyle w:val="TemporaryLaw"/>
          <w:szCs w:val="16"/>
        </w:rPr>
        <w:t>Fund sources:</w:t>
      </w:r>
    </w:p>
    <w:p w14:paraId="3298D675"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$ 60,177,700</w:t>
      </w:r>
    </w:p>
    <w:p w14:paraId="3151A5C8"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Department of revenue</w:t>
      </w:r>
    </w:p>
    <w:p w14:paraId="6C7896D4" w14:textId="77777777" w:rsidR="00054323" w:rsidRDefault="00EE578E" w:rsidP="00A8030C">
      <w:pPr>
        <w:tabs>
          <w:tab w:val="right" w:pos="7020"/>
          <w:tab w:val="right" w:pos="8928"/>
        </w:tabs>
        <w:ind w:left="1200"/>
        <w:rPr>
          <w:rStyle w:val="TemporaryLaw"/>
          <w:szCs w:val="16"/>
        </w:rPr>
      </w:pPr>
      <w:r w:rsidRPr="00054323">
        <w:rPr>
          <w:rStyle w:val="TemporaryLaw"/>
          <w:szCs w:val="16"/>
        </w:rPr>
        <w:t>   administrative fund</w:t>
      </w:r>
      <w:r w:rsidRPr="00054323">
        <w:rPr>
          <w:rStyle w:val="TemporaryLaw"/>
          <w:szCs w:val="16"/>
        </w:rPr>
        <w:tab/>
        <w:t>27,101,900</w:t>
      </w:r>
    </w:p>
    <w:p w14:paraId="388A298B"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Liability setoff program</w:t>
      </w:r>
    </w:p>
    <w:p w14:paraId="70C6C8F9"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   revolving fund</w:t>
      </w:r>
      <w:r w:rsidRPr="00054323">
        <w:rPr>
          <w:rStyle w:val="TemporaryLaw"/>
          <w:szCs w:val="16"/>
        </w:rPr>
        <w:tab/>
        <w:t>894,800</w:t>
      </w:r>
    </w:p>
    <w:p w14:paraId="7919A7CC"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Tobacco tax and health care fund</w:t>
      </w:r>
      <w:r w:rsidRPr="00054323">
        <w:rPr>
          <w:rStyle w:val="TemporaryLaw"/>
          <w:szCs w:val="16"/>
        </w:rPr>
        <w:tab/>
        <w:t>730,300</w:t>
      </w:r>
    </w:p>
    <w:p w14:paraId="0F7B1E39" w14:textId="77777777" w:rsidR="00054323" w:rsidRDefault="00EE578E" w:rsidP="00A8030C">
      <w:pPr>
        <w:pStyle w:val="P06-00"/>
        <w:rPr>
          <w:rStyle w:val="TemporaryLaw"/>
          <w:szCs w:val="16"/>
        </w:rPr>
      </w:pPr>
      <w:r w:rsidRPr="00054323">
        <w:rPr>
          <w:rStyle w:val="TemporaryLaw"/>
          <w:szCs w:val="16"/>
        </w:rPr>
        <w:t>If the total value of properties retained by unclaimed property contract auditors exceeds $1,473,900, the excess amount is transferred from the state general fund to the department of revenue administrative fund established by section 42-1116.01, Arizona Revised Statutes, and is appropriated to the department for contract auditor fees.</w:t>
      </w:r>
    </w:p>
    <w:p w14:paraId="0B596803" w14:textId="77777777" w:rsidR="00054323" w:rsidRDefault="00EE578E" w:rsidP="00A8030C">
      <w:pPr>
        <w:pStyle w:val="P06-00"/>
        <w:rPr>
          <w:rStyle w:val="TemporaryLaw"/>
          <w:szCs w:val="16"/>
        </w:rPr>
      </w:pPr>
      <w:r w:rsidRPr="00054323">
        <w:rPr>
          <w:rStyle w:val="TemporaryLaw"/>
          <w:szCs w:val="16"/>
        </w:rPr>
        <w:t>If the department of revenue incurs legal expenses to protect the unclaimed property program from legal challenges, the amount of unclaimed property legal expenses is transferred from the state general fund to the department of revenue administrative fund established by section 42</w:t>
      </w:r>
      <w:r w:rsidRPr="00054323">
        <w:rPr>
          <w:rStyle w:val="TemporaryLaw"/>
          <w:szCs w:val="16"/>
        </w:rPr>
        <w:noBreakHyphen/>
        <w:t>1116.01, Arizona Revised Statutes, and is appropriated to the department for unclaimed property legal expenses. The department may not transfer more than $1,500,000 from the general fund in fiscal year 2025</w:t>
      </w:r>
      <w:r w:rsidRPr="00054323">
        <w:rPr>
          <w:rStyle w:val="TemporaryLaw"/>
          <w:szCs w:val="16"/>
        </w:rPr>
        <w:noBreakHyphen/>
        <w:t>2026 for unclaimed property legal expenses.</w:t>
      </w:r>
    </w:p>
    <w:p w14:paraId="666563E4" w14:textId="77777777" w:rsidR="00054323" w:rsidRDefault="00EE578E" w:rsidP="00A8030C">
      <w:pPr>
        <w:pStyle w:val="P06-00"/>
        <w:rPr>
          <w:rStyle w:val="TemporaryLaw"/>
          <w:szCs w:val="16"/>
        </w:rPr>
      </w:pPr>
      <w:r w:rsidRPr="00054323">
        <w:rPr>
          <w:rStyle w:val="TemporaryLaw"/>
          <w:szCs w:val="16"/>
        </w:rPr>
        <w:t xml:space="preserve">The department of revenue shall report the department's general fund revenue enforcement goals for fiscal year </w:t>
      </w:r>
      <w:r w:rsidRPr="00054323">
        <w:rPr>
          <w:rStyle w:val="TemporaryLaw"/>
          <w:rFonts w:eastAsia="Letter Gothic-Drafting"/>
          <w:szCs w:val="16"/>
        </w:rPr>
        <w:t>2025-2026</w:t>
      </w:r>
      <w:r w:rsidRPr="00054323">
        <w:rPr>
          <w:rStyle w:val="TemporaryLaw"/>
          <w:szCs w:val="16"/>
        </w:rPr>
        <w:t xml:space="preserve"> to the joint legislative budget committee on or before September 30, 2025.  On or before September 30, 2026, the department shall provide an annual progress report to the joint legislative budget committee as to the effectiveness of the department's overall enforcement and collections program for fiscal year </w:t>
      </w:r>
      <w:r w:rsidRPr="00054323">
        <w:rPr>
          <w:rStyle w:val="TemporaryLaw"/>
          <w:rFonts w:eastAsia="Letter Gothic-Drafting"/>
          <w:szCs w:val="16"/>
        </w:rPr>
        <w:t>2025-2026</w:t>
      </w:r>
      <w:r w:rsidRPr="00054323">
        <w:rPr>
          <w:rStyle w:val="TemporaryLaw"/>
          <w:szCs w:val="16"/>
        </w:rPr>
        <w:t xml:space="preserve">.  The reports shall compare projected and actual state general fund, total state tax, total county tax and total municipal tax revenue enforcement collections for fiscal year </w:t>
      </w:r>
      <w:r w:rsidRPr="00054323">
        <w:rPr>
          <w:rStyle w:val="TemporaryLaw"/>
          <w:rFonts w:eastAsia="Letter Gothic-Drafting"/>
          <w:szCs w:val="16"/>
        </w:rPr>
        <w:t>2024</w:t>
      </w:r>
      <w:r w:rsidRPr="00054323">
        <w:rPr>
          <w:rStyle w:val="TemporaryLaw"/>
          <w:rFonts w:eastAsia="Letter Gothic-Drafting" w:cs="Cambria Math"/>
          <w:szCs w:val="16"/>
        </w:rPr>
        <w:t>‑</w:t>
      </w:r>
      <w:r w:rsidRPr="00054323">
        <w:rPr>
          <w:rStyle w:val="TemporaryLaw"/>
          <w:rFonts w:eastAsia="Letter Gothic-Drafting"/>
          <w:szCs w:val="16"/>
        </w:rPr>
        <w:t>2025</w:t>
      </w:r>
      <w:r w:rsidRPr="00054323">
        <w:rPr>
          <w:rStyle w:val="TemporaryLaw"/>
          <w:szCs w:val="16"/>
        </w:rPr>
        <w:t xml:space="preserve"> and fiscal year </w:t>
      </w:r>
      <w:r w:rsidRPr="00054323">
        <w:rPr>
          <w:rStyle w:val="TemporaryLaw"/>
          <w:rFonts w:eastAsia="Letter Gothic-Drafting"/>
          <w:szCs w:val="16"/>
        </w:rPr>
        <w:t>2025</w:t>
      </w:r>
      <w:r w:rsidRPr="00054323">
        <w:rPr>
          <w:rStyle w:val="TemporaryLaw"/>
          <w:rFonts w:eastAsia="Letter Gothic-Drafting"/>
          <w:szCs w:val="16"/>
        </w:rPr>
        <w:noBreakHyphen/>
        <w:t>2026</w:t>
      </w:r>
      <w:r w:rsidRPr="00054323">
        <w:rPr>
          <w:rStyle w:val="TemporaryLaw"/>
          <w:szCs w:val="16"/>
        </w:rPr>
        <w:t xml:space="preserve">, including the amount of projected and actual enforcement collections for all tax types.  The reports shall also include the total number of transaction privilege tax delinquent accounts, the total dollar value of those accounts classified by age of account and the total dollar amount of delinquent account write-offs determined to be uncollectible for fiscal year </w:t>
      </w:r>
      <w:r w:rsidRPr="00054323">
        <w:rPr>
          <w:rStyle w:val="TemporaryLaw"/>
          <w:rFonts w:eastAsia="Letter Gothic-Drafting"/>
          <w:szCs w:val="16"/>
        </w:rPr>
        <w:t>2024</w:t>
      </w:r>
      <w:r w:rsidRPr="00054323">
        <w:rPr>
          <w:rStyle w:val="TemporaryLaw"/>
          <w:rFonts w:eastAsia="Letter Gothic-Drafting" w:cs="Cambria Math"/>
          <w:szCs w:val="16"/>
        </w:rPr>
        <w:t>‑</w:t>
      </w:r>
      <w:r w:rsidRPr="00054323">
        <w:rPr>
          <w:rStyle w:val="TemporaryLaw"/>
          <w:rFonts w:eastAsia="Letter Gothic-Drafting"/>
          <w:szCs w:val="16"/>
        </w:rPr>
        <w:t>2025</w:t>
      </w:r>
      <w:r w:rsidRPr="00054323">
        <w:rPr>
          <w:rStyle w:val="TemporaryLaw"/>
          <w:szCs w:val="16"/>
        </w:rPr>
        <w:t xml:space="preserve">. </w:t>
      </w:r>
    </w:p>
    <w:p w14:paraId="131A1A12" w14:textId="77777777" w:rsidR="00054323" w:rsidRDefault="00EE578E" w:rsidP="00A8030C">
      <w:pPr>
        <w:pStyle w:val="P06-00"/>
        <w:rPr>
          <w:rStyle w:val="TemporaryLaw"/>
          <w:szCs w:val="16"/>
        </w:rPr>
      </w:pPr>
      <w:r w:rsidRPr="00054323">
        <w:rPr>
          <w:rStyle w:val="TemporaryLaw"/>
          <w:szCs w:val="16"/>
        </w:rPr>
        <w:t xml:space="preserve">The department may not transfer any monies to or from the </w:t>
      </w:r>
      <w:r w:rsidRPr="00054323">
        <w:rPr>
          <w:rStyle w:val="TemporaryLaw"/>
          <w:rFonts w:eastAsia="Calibri"/>
          <w:szCs w:val="16"/>
        </w:rPr>
        <w:t>tax fraud prevention</w:t>
      </w:r>
      <w:r w:rsidRPr="00054323">
        <w:rPr>
          <w:rStyle w:val="TemporaryLaw"/>
          <w:szCs w:val="16"/>
        </w:rPr>
        <w:t xml:space="preserve"> line item without prior review by the joint legislative budget committee.</w:t>
      </w:r>
    </w:p>
    <w:p w14:paraId="65CA087B" w14:textId="77777777" w:rsidR="00054323" w:rsidRDefault="00EE578E" w:rsidP="00A8030C">
      <w:pPr>
        <w:pStyle w:val="P06-00"/>
        <w:rPr>
          <w:rStyle w:val="TemporaryLaw"/>
          <w:szCs w:val="16"/>
        </w:rPr>
      </w:pPr>
      <w:r w:rsidRPr="00054323">
        <w:rPr>
          <w:rStyle w:val="TemporaryLaw"/>
          <w:szCs w:val="16"/>
        </w:rPr>
        <w:t>The operating lump sum appropriation includes $2,000,000 and 25 FTE positions for additional audit and collections staff.</w:t>
      </w:r>
    </w:p>
    <w:p w14:paraId="2AA71D73" w14:textId="77777777" w:rsidR="00054323" w:rsidRDefault="00EE578E" w:rsidP="00A8030C">
      <w:pPr>
        <w:pStyle w:val="P06-00"/>
        <w:rPr>
          <w:rStyle w:val="TemporaryLaw"/>
          <w:szCs w:val="16"/>
        </w:rPr>
      </w:pPr>
      <w:r w:rsidRPr="00054323">
        <w:rPr>
          <w:rStyle w:val="TemporaryLaw"/>
          <w:szCs w:val="16"/>
        </w:rPr>
        <w:t xml:space="preserve">On or before November 1, 2025, the department shall report the results of private fraud prevention investigation services during fiscal year </w:t>
      </w:r>
      <w:r w:rsidRPr="00054323">
        <w:rPr>
          <w:rStyle w:val="TemporaryLaw"/>
          <w:rFonts w:eastAsia="Letter Gothic-Drafting"/>
          <w:szCs w:val="16"/>
        </w:rPr>
        <w:t>2024</w:t>
      </w:r>
      <w:r w:rsidRPr="00054323">
        <w:rPr>
          <w:rStyle w:val="TemporaryLaw"/>
          <w:rFonts w:eastAsia="Letter Gothic-Drafting" w:cs="Cambria Math"/>
          <w:szCs w:val="16"/>
        </w:rPr>
        <w:t>‑</w:t>
      </w:r>
      <w:r w:rsidRPr="00054323">
        <w:rPr>
          <w:rStyle w:val="TemporaryLaw"/>
          <w:rFonts w:eastAsia="Letter Gothic-Drafting"/>
          <w:szCs w:val="16"/>
        </w:rPr>
        <w:t>2025</w:t>
      </w:r>
      <w:r w:rsidRPr="00054323">
        <w:rPr>
          <w:rStyle w:val="TemporaryLaw"/>
          <w:szCs w:val="16"/>
        </w:rPr>
        <w:t xml:space="preserve"> to the joint legislative budget committee.  The report shall include the total number of fraudulent returns prevented and the total dollar amount of fraudulent returns prevented during fiscal year </w:t>
      </w:r>
      <w:r w:rsidRPr="00054323">
        <w:rPr>
          <w:rStyle w:val="TemporaryLaw"/>
          <w:rFonts w:eastAsia="Letter Gothic-Drafting"/>
          <w:szCs w:val="16"/>
        </w:rPr>
        <w:t>2024</w:t>
      </w:r>
      <w:r w:rsidRPr="00054323">
        <w:rPr>
          <w:rStyle w:val="TemporaryLaw"/>
          <w:rFonts w:eastAsia="Letter Gothic-Drafting" w:cs="Cambria Math"/>
          <w:szCs w:val="16"/>
        </w:rPr>
        <w:t>‑</w:t>
      </w:r>
      <w:r w:rsidRPr="00054323">
        <w:rPr>
          <w:rStyle w:val="TemporaryLaw"/>
          <w:rFonts w:eastAsia="Letter Gothic-Drafting"/>
          <w:szCs w:val="16"/>
        </w:rPr>
        <w:t>2025</w:t>
      </w:r>
      <w:r w:rsidRPr="00054323">
        <w:rPr>
          <w:rStyle w:val="TemporaryLaw"/>
          <w:szCs w:val="16"/>
        </w:rPr>
        <w:t>.</w:t>
      </w:r>
    </w:p>
    <w:p w14:paraId="6B36B76F" w14:textId="77777777" w:rsidR="00054323" w:rsidRDefault="00EE578E" w:rsidP="00A8030C">
      <w:pPr>
        <w:pStyle w:val="P06-00"/>
        <w:keepNext/>
        <w:keepLines/>
        <w:rPr>
          <w:rStyle w:val="TemporaryLaw"/>
          <w:szCs w:val="16"/>
        </w:rPr>
      </w:pPr>
      <w:r w:rsidRPr="00054323">
        <w:rPr>
          <w:rStyle w:val="TemporaryLaw"/>
          <w:szCs w:val="16"/>
        </w:rPr>
        <w:t>The amount appropriated for the Proposition 312 – property tax refund administration costs line item is exempt from the provisions of section 35-190, Arizona Revised Statutes, relating to the lapsing of appropriations, until June 30, 2027.</w:t>
      </w:r>
    </w:p>
    <w:p w14:paraId="72A647F7" w14:textId="77777777" w:rsidR="00054323" w:rsidRDefault="00EE578E" w:rsidP="00A8030C">
      <w:pPr>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STATE — SECRETARY OF STATE</w:t>
      </w:r>
    </w:p>
    <w:p w14:paraId="27E9229B"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2223924F" w14:textId="77777777" w:rsidR="00054323" w:rsidRDefault="00EE578E" w:rsidP="00A8030C">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144.1</w:t>
      </w:r>
    </w:p>
    <w:p w14:paraId="19B7EB6A" w14:textId="77777777" w:rsidR="00054323" w:rsidRDefault="00EE578E" w:rsidP="00A8030C">
      <w:pPr>
        <w:pStyle w:val="P10-10"/>
        <w:tabs>
          <w:tab w:val="right" w:pos="7020"/>
          <w:tab w:val="right" w:pos="8928"/>
        </w:tabs>
        <w:rPr>
          <w:rStyle w:val="TemporaryLaw"/>
          <w:szCs w:val="16"/>
        </w:rPr>
      </w:pPr>
      <w:r w:rsidRPr="00054323">
        <w:rPr>
          <w:rStyle w:val="TemporaryLaw"/>
          <w:szCs w:val="16"/>
        </w:rPr>
        <w:t>Operating lump sum appropriation</w:t>
      </w:r>
      <w:r w:rsidRPr="00054323">
        <w:rPr>
          <w:rStyle w:val="TemporaryLaw"/>
          <w:szCs w:val="16"/>
        </w:rPr>
        <w:tab/>
        <w:t>$ 14,826,500</w:t>
      </w:r>
    </w:p>
    <w:p w14:paraId="0314A827" w14:textId="77777777" w:rsidR="00054323" w:rsidRDefault="00EE578E" w:rsidP="00A8030C">
      <w:pPr>
        <w:pStyle w:val="P10-10"/>
        <w:tabs>
          <w:tab w:val="right" w:pos="7020"/>
          <w:tab w:val="right" w:pos="8928"/>
        </w:tabs>
        <w:rPr>
          <w:rStyle w:val="AmendCode"/>
          <w:rFonts w:eastAsiaTheme="majorEastAsia"/>
          <w:szCs w:val="16"/>
        </w:rPr>
      </w:pPr>
      <w:r w:rsidRPr="00054323">
        <w:rPr>
          <w:rStyle w:val="TemporaryLaw"/>
          <w:rFonts w:eastAsiaTheme="majorEastAsia"/>
        </w:rPr>
        <w:t>Special election expenses</w:t>
      </w:r>
      <w:r w:rsidRPr="00054323">
        <w:rPr>
          <w:rStyle w:val="TemporaryLaw"/>
          <w:rFonts w:eastAsiaTheme="majorEastAsia"/>
        </w:rPr>
        <w:tab/>
        <w:t>8,000,000</w:t>
      </w:r>
    </w:p>
    <w:p w14:paraId="33AA3F4A" w14:textId="77777777" w:rsidR="00054323" w:rsidRDefault="00EE578E" w:rsidP="00A8030C">
      <w:pPr>
        <w:tabs>
          <w:tab w:val="right" w:pos="7020"/>
          <w:tab w:val="right" w:pos="8928"/>
        </w:tabs>
        <w:ind w:left="1200"/>
        <w:rPr>
          <w:rStyle w:val="TemporaryLaw"/>
          <w:szCs w:val="16"/>
        </w:rPr>
      </w:pPr>
      <w:r w:rsidRPr="00054323">
        <w:rPr>
          <w:rStyle w:val="TemporaryLaw"/>
          <w:szCs w:val="16"/>
        </w:rPr>
        <w:t>Access voter information database</w:t>
      </w:r>
      <w:r w:rsidRPr="00054323">
        <w:rPr>
          <w:rStyle w:val="TemporaryLaw"/>
          <w:szCs w:val="16"/>
        </w:rPr>
        <w:tab/>
        <w:t>999,500</w:t>
      </w:r>
    </w:p>
    <w:p w14:paraId="4352CA40" w14:textId="77777777" w:rsidR="00054323" w:rsidRDefault="00EE578E" w:rsidP="00A8030C">
      <w:pPr>
        <w:tabs>
          <w:tab w:val="right" w:pos="7020"/>
          <w:tab w:val="right" w:pos="8928"/>
        </w:tabs>
        <w:ind w:left="1200"/>
        <w:rPr>
          <w:rStyle w:val="TemporaryLaw"/>
          <w:szCs w:val="16"/>
        </w:rPr>
      </w:pPr>
      <w:r w:rsidRPr="00054323">
        <w:rPr>
          <w:rStyle w:val="TemporaryLaw"/>
          <w:szCs w:val="16"/>
        </w:rPr>
        <w:t>Electronic records repository</w:t>
      </w:r>
      <w:r w:rsidRPr="00054323">
        <w:rPr>
          <w:rStyle w:val="TemporaryLaw"/>
          <w:szCs w:val="16"/>
        </w:rPr>
        <w:tab/>
        <w:t>70,000</w:t>
      </w:r>
    </w:p>
    <w:p w14:paraId="761D622C"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Library grants-in-aid</w:t>
      </w:r>
      <w:r w:rsidRPr="00054323">
        <w:rPr>
          <w:rStyle w:val="TemporaryLaw"/>
          <w:szCs w:val="16"/>
        </w:rPr>
        <w:tab/>
        <w:t>651,400*</w:t>
      </w:r>
    </w:p>
    <w:p w14:paraId="676D3EE7"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Statewide radio reading service</w:t>
      </w:r>
    </w:p>
    <w:p w14:paraId="271350D4"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   for the blind</w:t>
      </w:r>
      <w:r w:rsidRPr="00054323">
        <w:rPr>
          <w:rStyle w:val="TemporaryLaw"/>
          <w:szCs w:val="16"/>
        </w:rPr>
        <w:tab/>
        <w:t>97,000</w:t>
      </w:r>
    </w:p>
    <w:p w14:paraId="36FA5CCC" w14:textId="77777777" w:rsidR="00054323" w:rsidRDefault="00EE578E" w:rsidP="00A8030C">
      <w:pPr>
        <w:pStyle w:val="P10-10"/>
        <w:tabs>
          <w:tab w:val="right" w:pos="7020"/>
          <w:tab w:val="right" w:pos="8928"/>
        </w:tabs>
        <w:rPr>
          <w:rStyle w:val="TemporaryLaw"/>
          <w:szCs w:val="16"/>
        </w:rPr>
      </w:pPr>
      <w:r w:rsidRPr="00054323">
        <w:rPr>
          <w:rStyle w:val="TemporaryLaw"/>
          <w:szCs w:val="16"/>
        </w:rPr>
        <w:t>Uniform state laws commission</w:t>
      </w:r>
      <w:r w:rsidRPr="00054323">
        <w:rPr>
          <w:rStyle w:val="TemporaryLaw"/>
          <w:szCs w:val="16"/>
        </w:rPr>
        <w:tab/>
        <w:t>      99,000</w:t>
      </w:r>
    </w:p>
    <w:p w14:paraId="0DA2961F" w14:textId="77777777" w:rsidR="00054323" w:rsidRDefault="00EE578E" w:rsidP="00A8030C">
      <w:pPr>
        <w:pStyle w:val="P10-10"/>
        <w:tabs>
          <w:tab w:val="right" w:pos="7020"/>
          <w:tab w:val="right" w:pos="8928"/>
        </w:tabs>
        <w:rPr>
          <w:rStyle w:val="TemporaryLaw"/>
          <w:szCs w:val="16"/>
        </w:rPr>
      </w:pPr>
      <w:r w:rsidRPr="00054323">
        <w:rPr>
          <w:rStyle w:val="TemporaryLaw"/>
          <w:szCs w:val="16"/>
        </w:rPr>
        <w:t>Address confidentiality program</w:t>
      </w:r>
    </w:p>
    <w:p w14:paraId="2A36CA7B" w14:textId="77777777" w:rsidR="00054323" w:rsidRDefault="00EE578E" w:rsidP="00A8030C">
      <w:pPr>
        <w:pStyle w:val="P10-10"/>
        <w:tabs>
          <w:tab w:val="right" w:pos="7020"/>
          <w:tab w:val="right" w:pos="8928"/>
        </w:tabs>
        <w:rPr>
          <w:rStyle w:val="TemporaryLaw"/>
          <w:szCs w:val="16"/>
        </w:rPr>
      </w:pPr>
      <w:r w:rsidRPr="00054323">
        <w:rPr>
          <w:rStyle w:val="TemporaryLaw"/>
          <w:szCs w:val="16"/>
        </w:rPr>
        <w:t>   fund deposit</w:t>
      </w:r>
      <w:r w:rsidRPr="00054323">
        <w:rPr>
          <w:rStyle w:val="TemporaryLaw"/>
          <w:szCs w:val="16"/>
        </w:rPr>
        <w:tab/>
      </w:r>
      <w:r w:rsidRPr="00054323">
        <w:rPr>
          <w:rStyle w:val="TemporaryLaw"/>
          <w:szCs w:val="16"/>
          <w:u w:val="single"/>
        </w:rPr>
        <w:t>     400,000</w:t>
      </w:r>
      <w:r w:rsidRPr="00054323">
        <w:rPr>
          <w:rStyle w:val="TemporaryLaw"/>
          <w:szCs w:val="16"/>
        </w:rPr>
        <w:tab/>
      </w:r>
      <w:r w:rsidRPr="00054323">
        <w:rPr>
          <w:rStyle w:val="TemporaryLaw"/>
          <w:szCs w:val="16"/>
        </w:rPr>
        <w:tab/>
      </w:r>
    </w:p>
    <w:p w14:paraId="66ED5884" w14:textId="77777777" w:rsidR="00054323" w:rsidRDefault="00EE578E" w:rsidP="00A8030C">
      <w:pPr>
        <w:pStyle w:val="P00-00"/>
        <w:tabs>
          <w:tab w:val="right" w:pos="7020"/>
          <w:tab w:val="right" w:pos="8928"/>
        </w:tabs>
        <w:rPr>
          <w:rStyle w:val="TemporaryLaw"/>
          <w:szCs w:val="16"/>
        </w:rPr>
      </w:pPr>
      <w:r w:rsidRPr="00054323">
        <w:rPr>
          <w:rStyle w:val="TemporaryLaw"/>
          <w:szCs w:val="16"/>
        </w:rPr>
        <w:t>Total appropriation — department of</w:t>
      </w:r>
    </w:p>
    <w:p w14:paraId="02A216E0"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 secretary of state</w:t>
      </w:r>
      <w:r w:rsidRPr="00054323">
        <w:rPr>
          <w:rStyle w:val="TemporaryLaw"/>
          <w:szCs w:val="16"/>
        </w:rPr>
        <w:tab/>
        <w:t>$ </w:t>
      </w:r>
      <w:r w:rsidRPr="00054323">
        <w:rPr>
          <w:rStyle w:val="TemporaryLaw"/>
          <w:rFonts w:eastAsiaTheme="majorEastAsia"/>
        </w:rPr>
        <w:t>25,143,400</w:t>
      </w:r>
    </w:p>
    <w:p w14:paraId="7F338FC1" w14:textId="77777777" w:rsidR="00054323" w:rsidRDefault="00EE578E" w:rsidP="00A8030C">
      <w:pPr>
        <w:keepNext/>
        <w:keepLines/>
        <w:tabs>
          <w:tab w:val="right" w:pos="7020"/>
          <w:tab w:val="right" w:pos="8928"/>
        </w:tabs>
        <w:ind w:left="1195" w:hanging="480"/>
        <w:rPr>
          <w:rStyle w:val="TemporaryLaw"/>
          <w:szCs w:val="16"/>
        </w:rPr>
      </w:pPr>
      <w:r w:rsidRPr="00054323">
        <w:rPr>
          <w:rStyle w:val="TemporaryLaw"/>
          <w:szCs w:val="16"/>
        </w:rPr>
        <w:t>Fund sources:</w:t>
      </w:r>
    </w:p>
    <w:p w14:paraId="51928D62"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22,493,900</w:t>
      </w:r>
    </w:p>
    <w:p w14:paraId="7A67C8B0" w14:textId="77777777" w:rsidR="00054323" w:rsidRDefault="00EE578E" w:rsidP="00A8030C">
      <w:pPr>
        <w:pStyle w:val="P10-10"/>
        <w:tabs>
          <w:tab w:val="right" w:pos="7020"/>
          <w:tab w:val="right" w:pos="8928"/>
        </w:tabs>
        <w:rPr>
          <w:rStyle w:val="TemporaryLaw"/>
          <w:szCs w:val="16"/>
        </w:rPr>
      </w:pPr>
      <w:r w:rsidRPr="00054323">
        <w:rPr>
          <w:rStyle w:val="TemporaryLaw"/>
          <w:szCs w:val="16"/>
        </w:rPr>
        <w:t>Election systems improvement fund</w:t>
      </w:r>
      <w:r w:rsidRPr="00054323">
        <w:rPr>
          <w:rStyle w:val="TemporaryLaw"/>
          <w:szCs w:val="16"/>
        </w:rPr>
        <w:tab/>
      </w:r>
      <w:r w:rsidRPr="00054323">
        <w:rPr>
          <w:rStyle w:val="TemporaryLaw"/>
          <w:rFonts w:eastAsiaTheme="majorEastAsia"/>
        </w:rPr>
        <w:t>999,500</w:t>
      </w:r>
    </w:p>
    <w:p w14:paraId="406E39BA" w14:textId="77777777" w:rsidR="00054323" w:rsidRDefault="00EE578E" w:rsidP="00A8030C">
      <w:pPr>
        <w:pStyle w:val="P10-10"/>
        <w:tabs>
          <w:tab w:val="right" w:pos="7020"/>
          <w:tab w:val="right" w:pos="8928"/>
        </w:tabs>
        <w:rPr>
          <w:rStyle w:val="TemporaryLaw"/>
          <w:szCs w:val="16"/>
        </w:rPr>
      </w:pPr>
      <w:r w:rsidRPr="00054323">
        <w:rPr>
          <w:rStyle w:val="TemporaryLaw"/>
          <w:szCs w:val="16"/>
        </w:rPr>
        <w:t>Records services fund</w:t>
      </w:r>
      <w:r w:rsidRPr="00054323">
        <w:rPr>
          <w:rStyle w:val="TemporaryLaw"/>
          <w:szCs w:val="16"/>
        </w:rPr>
        <w:tab/>
      </w:r>
      <w:r w:rsidRPr="00054323">
        <w:rPr>
          <w:rStyle w:val="TemporaryLaw"/>
          <w:rFonts w:eastAsiaTheme="majorEastAsia"/>
        </w:rPr>
        <w:t>1,650,000</w:t>
      </w:r>
    </w:p>
    <w:p w14:paraId="7F34A3E3" w14:textId="77777777" w:rsidR="00054323" w:rsidRDefault="00EE578E" w:rsidP="00A8030C">
      <w:pPr>
        <w:pStyle w:val="P06-00"/>
        <w:rPr>
          <w:rStyle w:val="TemporaryLaw"/>
          <w:szCs w:val="16"/>
        </w:rPr>
      </w:pPr>
      <w:r w:rsidRPr="00054323">
        <w:rPr>
          <w:rStyle w:val="TemporaryLaw"/>
          <w:szCs w:val="16"/>
        </w:rPr>
        <w:t xml:space="preserve">Included in the operating lump sum appropriation of $14,826,500 for fiscal year </w:t>
      </w:r>
      <w:r w:rsidRPr="00054323">
        <w:rPr>
          <w:rStyle w:val="TemporaryLaw"/>
          <w:rFonts w:eastAsia="Letter Gothic-Drafting"/>
          <w:szCs w:val="16"/>
        </w:rPr>
        <w:t>2025-2026</w:t>
      </w:r>
      <w:r w:rsidRPr="00054323">
        <w:rPr>
          <w:rStyle w:val="TemporaryLaw"/>
          <w:szCs w:val="16"/>
        </w:rPr>
        <w:t xml:space="preserve"> is $5,000 for the purchase of mementos and items for visiting officials.</w:t>
      </w:r>
    </w:p>
    <w:p w14:paraId="4D5BB970" w14:textId="77777777" w:rsidR="00054323" w:rsidRDefault="00EE578E" w:rsidP="00A8030C">
      <w:pPr>
        <w:pStyle w:val="P06-00"/>
        <w:rPr>
          <w:rStyle w:val="TemporaryLaw"/>
          <w:szCs w:val="16"/>
        </w:rPr>
      </w:pPr>
      <w:r w:rsidRPr="00054323">
        <w:rPr>
          <w:rStyle w:val="TemporaryLaw"/>
          <w:szCs w:val="16"/>
        </w:rPr>
        <w:t>Included in the operating lump sum appropriation of $</w:t>
      </w:r>
      <w:r w:rsidRPr="00054323">
        <w:rPr>
          <w:rStyle w:val="TemporaryLaw"/>
          <w:rFonts w:eastAsia="Letter Gothic-Drafting"/>
          <w:szCs w:val="16"/>
        </w:rPr>
        <w:t>14,</w:t>
      </w:r>
      <w:r w:rsidRPr="00054323">
        <w:rPr>
          <w:rStyle w:val="TemporaryLaw"/>
          <w:szCs w:val="16"/>
        </w:rPr>
        <w:t xml:space="preserve">826,500 for fiscal year </w:t>
      </w:r>
      <w:r w:rsidRPr="00054323">
        <w:rPr>
          <w:rStyle w:val="TemporaryLaw"/>
          <w:rFonts w:eastAsia="Letter Gothic-Drafting"/>
          <w:szCs w:val="16"/>
        </w:rPr>
        <w:t>2025-2026</w:t>
      </w:r>
      <w:r w:rsidRPr="00054323">
        <w:rPr>
          <w:rStyle w:val="TemporaryLaw"/>
          <w:szCs w:val="16"/>
        </w:rPr>
        <w:t xml:space="preserve"> is $</w:t>
      </w:r>
      <w:r w:rsidRPr="00054323">
        <w:rPr>
          <w:rStyle w:val="TemporaryLaw"/>
          <w:rFonts w:eastAsiaTheme="majorEastAsia"/>
        </w:rPr>
        <w:t>1,650,000</w:t>
      </w:r>
      <w:r w:rsidRPr="00054323">
        <w:rPr>
          <w:rStyle w:val="TemporaryLaw"/>
          <w:szCs w:val="16"/>
        </w:rPr>
        <w:t xml:space="preserve"> from the records services fund established by section 41</w:t>
      </w:r>
      <w:r w:rsidRPr="00054323">
        <w:rPr>
          <w:rStyle w:val="TemporaryLaw"/>
          <w:szCs w:val="16"/>
        </w:rPr>
        <w:noBreakHyphen/>
        <w:t>151.12, Arizona Revised Statutes.  This appropriation may be used for the payment of obligations incurred in fiscal year 2024-2025.</w:t>
      </w:r>
    </w:p>
    <w:p w14:paraId="59DFE14E" w14:textId="77777777" w:rsidR="00054323" w:rsidRDefault="00EE578E" w:rsidP="00A8030C">
      <w:pPr>
        <w:pStyle w:val="P06-00"/>
        <w:rPr>
          <w:rStyle w:val="TemporaryLaw"/>
          <w:szCs w:val="16"/>
        </w:rPr>
      </w:pPr>
      <w:r w:rsidRPr="00054323">
        <w:rPr>
          <w:rStyle w:val="TemporaryLaw"/>
          <w:szCs w:val="16"/>
        </w:rPr>
        <w:t>The operating lump sum appropriation includes $100,000 for additional support for the talking book library.</w:t>
      </w:r>
    </w:p>
    <w:p w14:paraId="50D9F575" w14:textId="77777777" w:rsidR="00054323" w:rsidRDefault="00EE578E" w:rsidP="00A8030C">
      <w:pPr>
        <w:pStyle w:val="P06-00"/>
        <w:rPr>
          <w:rStyle w:val="TemporaryLaw"/>
          <w:szCs w:val="16"/>
        </w:rPr>
      </w:pPr>
      <w:r w:rsidRPr="00054323">
        <w:rPr>
          <w:rStyle w:val="TemporaryLaw"/>
          <w:szCs w:val="16"/>
        </w:rPr>
        <w:t>The operating lump sum appropriation includes $250,000 for additional support for the address confidentiality program.</w:t>
      </w:r>
    </w:p>
    <w:p w14:paraId="29D42012" w14:textId="77777777" w:rsidR="00054323" w:rsidRDefault="00EE578E" w:rsidP="00A8030C">
      <w:pPr>
        <w:pStyle w:val="P06-00"/>
        <w:rPr>
          <w:rStyle w:val="TemporaryLaw"/>
          <w:szCs w:val="16"/>
        </w:rPr>
      </w:pPr>
      <w:r w:rsidRPr="00054323">
        <w:rPr>
          <w:rStyle w:val="TemporaryLaw"/>
          <w:szCs w:val="16"/>
        </w:rPr>
        <w:t>The operating lump sum appropriation includes $100,000 for additional support for secretary of state legal expenses.  The secretary of state may spend these monies for legal services from the attorney general, to hire one FTE position to serve as legal advisor to the secretary of state or for legal expenses for conflict counsel.  The secretary of state may make expenditures or incur indebtedness to employ outside or private attorneys if all of the following are true:</w:t>
      </w:r>
    </w:p>
    <w:p w14:paraId="0F4972D9" w14:textId="77777777" w:rsidR="00054323" w:rsidRDefault="00EE578E" w:rsidP="00A8030C">
      <w:pPr>
        <w:pStyle w:val="P06-00"/>
        <w:keepNext/>
        <w:keepLines/>
        <w:rPr>
          <w:rStyle w:val="TemporaryLaw"/>
          <w:szCs w:val="16"/>
        </w:rPr>
      </w:pPr>
      <w:r w:rsidRPr="00054323">
        <w:rPr>
          <w:rStyle w:val="TemporaryLaw"/>
          <w:szCs w:val="16"/>
        </w:rPr>
        <w:t>1.  The secretary of state is named as a defendant.</w:t>
      </w:r>
    </w:p>
    <w:p w14:paraId="79C435B2" w14:textId="77777777" w:rsidR="00054323" w:rsidRDefault="00EE578E" w:rsidP="00A8030C">
      <w:pPr>
        <w:pStyle w:val="P06-00"/>
        <w:keepNext/>
        <w:keepLines/>
        <w:rPr>
          <w:rStyle w:val="TemporaryLaw"/>
          <w:szCs w:val="16"/>
        </w:rPr>
      </w:pPr>
      <w:r w:rsidRPr="00054323">
        <w:rPr>
          <w:rStyle w:val="TemporaryLaw"/>
          <w:szCs w:val="16"/>
        </w:rPr>
        <w:t>2.  The secretary of state believes a conflict exists that prevents the attorney general from representing the secretary of state.</w:t>
      </w:r>
    </w:p>
    <w:p w14:paraId="5A34D316" w14:textId="77777777" w:rsidR="00054323" w:rsidRDefault="00EE578E" w:rsidP="00A8030C">
      <w:pPr>
        <w:pStyle w:val="P06-00"/>
        <w:keepNext/>
        <w:keepLines/>
        <w:rPr>
          <w:rStyle w:val="TemporaryLaw"/>
          <w:szCs w:val="16"/>
        </w:rPr>
      </w:pPr>
      <w:r w:rsidRPr="00054323">
        <w:rPr>
          <w:rStyle w:val="TemporaryLaw"/>
          <w:szCs w:val="16"/>
        </w:rPr>
        <w:t>3.  The secretary of state either remains a nominal party or is defending the constitutionality of a law or referendum enacted by the legislature.</w:t>
      </w:r>
    </w:p>
    <w:p w14:paraId="1A8022BD" w14:textId="77777777" w:rsidR="00054323" w:rsidRDefault="00EE578E" w:rsidP="00A8030C">
      <w:pPr>
        <w:pStyle w:val="P06-00"/>
        <w:rPr>
          <w:rStyle w:val="TemporaryLaw"/>
        </w:rPr>
      </w:pPr>
      <w:r w:rsidRPr="00054323">
        <w:rPr>
          <w:rStyle w:val="TemporaryLaw"/>
        </w:rPr>
        <w:t>Monies in the special election expenses line item shall be used for the purpose of reimbursing expenses incurred by Cochise, Maricopa, Pima, Pinal, Santa Cruz and Yuma counties for the administration of the special primary and special general elections to fill the vacancy in the United States house of representatives for Arizona's congressional district 7.</w:t>
      </w:r>
    </w:p>
    <w:p w14:paraId="54D438EC" w14:textId="77777777" w:rsidR="00054323" w:rsidRDefault="00EE578E" w:rsidP="00A8030C">
      <w:pPr>
        <w:pStyle w:val="P06-00"/>
        <w:rPr>
          <w:rStyle w:val="TemporaryLaw"/>
        </w:rPr>
      </w:pPr>
      <w:r w:rsidRPr="00054323">
        <w:rPr>
          <w:rStyle w:val="TemporaryLaw"/>
        </w:rPr>
        <w:t xml:space="preserve">The secretary of state shall use monies in the special election expenses line item to reimburse a county for the additional cost of printing and mailing ballots and other election materials, compensation paid to election board and tally board officers serving during the special elections and other costs of administering the special elections.  The secretary of state may advance a portion of the estimated expenses to the county. </w:t>
      </w:r>
    </w:p>
    <w:p w14:paraId="343BC6E7" w14:textId="77777777" w:rsidR="00054323" w:rsidRDefault="00EE578E" w:rsidP="00A8030C">
      <w:pPr>
        <w:pStyle w:val="P06-00"/>
        <w:rPr>
          <w:rStyle w:val="TemporaryLaw"/>
        </w:rPr>
      </w:pPr>
      <w:r w:rsidRPr="00054323">
        <w:rPr>
          <w:rStyle w:val="TemporaryLaw"/>
        </w:rPr>
        <w:t>The clerk of the board of supervisors shall submit to the secretary of state for approval itemized claims, together with documentation, verified by the clerk, for expenses incurred or to be incurred by the county recorder and the county elections department. The clerk of the board of supervisors shall submit the verified claims to the secretary of state on or before November 30, 2025.</w:t>
      </w:r>
    </w:p>
    <w:p w14:paraId="636E2952" w14:textId="77777777" w:rsidR="00054323" w:rsidRDefault="00EE578E" w:rsidP="00A8030C">
      <w:pPr>
        <w:pStyle w:val="P06-00"/>
        <w:rPr>
          <w:rStyle w:val="TemporaryLaw"/>
        </w:rPr>
      </w:pPr>
      <w:r w:rsidRPr="00054323">
        <w:rPr>
          <w:rStyle w:val="TemporaryLaw"/>
        </w:rPr>
        <w:t>On approval of a claim by the secretary of state, the secretary of state shall submit the claim to the department of administration for payment to the county from the monies appropriated in the special election expenses line item.  Reimbursement of expenses incurred by a county for the administration of the special elections may not exceed:</w:t>
      </w:r>
    </w:p>
    <w:p w14:paraId="2F8BA880" w14:textId="77777777" w:rsidR="00054323" w:rsidRDefault="00EE578E" w:rsidP="00A8030C">
      <w:pPr>
        <w:pStyle w:val="P06-00"/>
        <w:rPr>
          <w:rStyle w:val="TemporaryLaw"/>
        </w:rPr>
      </w:pPr>
      <w:r w:rsidRPr="00054323">
        <w:rPr>
          <w:rStyle w:val="TemporaryLaw"/>
        </w:rPr>
        <w:t>1.  Cochise county</w:t>
      </w:r>
      <w:r w:rsidRPr="00054323">
        <w:rPr>
          <w:rStyle w:val="TemporaryLaw"/>
        </w:rPr>
        <w:tab/>
      </w:r>
      <w:r w:rsidRPr="00054323">
        <w:rPr>
          <w:rStyle w:val="TemporaryLaw"/>
        </w:rPr>
        <w:tab/>
      </w:r>
      <w:r w:rsidRPr="00054323">
        <w:rPr>
          <w:rStyle w:val="TemporaryLaw"/>
        </w:rPr>
        <w:tab/>
      </w:r>
      <w:r w:rsidRPr="00054323">
        <w:rPr>
          <w:rStyle w:val="TemporaryLaw"/>
        </w:rPr>
        <w:tab/>
        <w:t>$  139,500</w:t>
      </w:r>
    </w:p>
    <w:p w14:paraId="7D1A7C9B" w14:textId="77777777" w:rsidR="00054323" w:rsidRDefault="00EE578E" w:rsidP="00A8030C">
      <w:pPr>
        <w:pStyle w:val="P06-00"/>
        <w:rPr>
          <w:rStyle w:val="TemporaryLaw"/>
        </w:rPr>
      </w:pPr>
      <w:r w:rsidRPr="00054323">
        <w:rPr>
          <w:rStyle w:val="TemporaryLaw"/>
        </w:rPr>
        <w:t>2.  Maricopa county</w:t>
      </w:r>
      <w:r w:rsidRPr="00054323">
        <w:rPr>
          <w:rStyle w:val="TemporaryLaw"/>
        </w:rPr>
        <w:tab/>
      </w:r>
      <w:r w:rsidRPr="00054323">
        <w:rPr>
          <w:rStyle w:val="TemporaryLaw"/>
        </w:rPr>
        <w:tab/>
      </w:r>
      <w:r w:rsidRPr="00054323">
        <w:rPr>
          <w:rStyle w:val="TemporaryLaw"/>
        </w:rPr>
        <w:tab/>
      </w:r>
      <w:r w:rsidRPr="00054323">
        <w:rPr>
          <w:rStyle w:val="TemporaryLaw"/>
        </w:rPr>
        <w:tab/>
        <w:t>$  906,900</w:t>
      </w:r>
    </w:p>
    <w:p w14:paraId="1FB08A35" w14:textId="77777777" w:rsidR="00054323" w:rsidRDefault="00EE578E" w:rsidP="00A8030C">
      <w:pPr>
        <w:pStyle w:val="P06-00"/>
        <w:rPr>
          <w:rStyle w:val="TemporaryLaw"/>
        </w:rPr>
      </w:pPr>
      <w:r w:rsidRPr="00054323">
        <w:rPr>
          <w:rStyle w:val="TemporaryLaw"/>
        </w:rPr>
        <w:t>3.  Pima county</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t>$5,347,700</w:t>
      </w:r>
    </w:p>
    <w:p w14:paraId="302B3DD9" w14:textId="77777777" w:rsidR="00054323" w:rsidRDefault="00EE578E" w:rsidP="00A8030C">
      <w:pPr>
        <w:pStyle w:val="P06-00"/>
        <w:rPr>
          <w:rStyle w:val="TemporaryLaw"/>
        </w:rPr>
      </w:pPr>
      <w:r w:rsidRPr="00054323">
        <w:rPr>
          <w:rStyle w:val="TemporaryLaw"/>
        </w:rPr>
        <w:t>4.  Pinal county</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t>$   66,100</w:t>
      </w:r>
    </w:p>
    <w:p w14:paraId="74F1016A" w14:textId="77777777" w:rsidR="00054323" w:rsidRDefault="00EE578E" w:rsidP="00A8030C">
      <w:pPr>
        <w:pStyle w:val="P06-00"/>
        <w:rPr>
          <w:rStyle w:val="TemporaryLaw"/>
        </w:rPr>
      </w:pPr>
      <w:r w:rsidRPr="00054323">
        <w:rPr>
          <w:rStyle w:val="TemporaryLaw"/>
        </w:rPr>
        <w:t>5.  Santa Cruz county</w:t>
      </w:r>
      <w:r w:rsidRPr="00054323">
        <w:rPr>
          <w:rStyle w:val="TemporaryLaw"/>
        </w:rPr>
        <w:tab/>
      </w:r>
      <w:r w:rsidRPr="00054323">
        <w:rPr>
          <w:rStyle w:val="TemporaryLaw"/>
        </w:rPr>
        <w:tab/>
      </w:r>
      <w:r w:rsidRPr="00054323">
        <w:rPr>
          <w:rStyle w:val="TemporaryLaw"/>
        </w:rPr>
        <w:tab/>
      </w:r>
      <w:r w:rsidRPr="00054323">
        <w:rPr>
          <w:rStyle w:val="TemporaryLaw"/>
        </w:rPr>
        <w:tab/>
        <w:t>$  240,600</w:t>
      </w:r>
    </w:p>
    <w:p w14:paraId="3CE0F296" w14:textId="77777777" w:rsidR="00054323" w:rsidRDefault="00EE578E" w:rsidP="00A8030C">
      <w:pPr>
        <w:pStyle w:val="P06-00"/>
        <w:rPr>
          <w:rStyle w:val="TemporaryLaw"/>
        </w:rPr>
      </w:pPr>
      <w:r w:rsidRPr="00054323">
        <w:rPr>
          <w:rStyle w:val="TemporaryLaw"/>
        </w:rPr>
        <w:t xml:space="preserve">6.  Yuma county </w:t>
      </w:r>
      <w:r w:rsidRPr="00054323">
        <w:rPr>
          <w:rStyle w:val="TemporaryLaw"/>
        </w:rPr>
        <w:tab/>
      </w:r>
      <w:r w:rsidRPr="00054323">
        <w:rPr>
          <w:rStyle w:val="TemporaryLaw"/>
        </w:rPr>
        <w:tab/>
      </w:r>
      <w:r w:rsidRPr="00054323">
        <w:rPr>
          <w:rStyle w:val="TemporaryLaw"/>
        </w:rPr>
        <w:tab/>
      </w:r>
      <w:r w:rsidRPr="00054323">
        <w:rPr>
          <w:rStyle w:val="TemporaryLaw"/>
        </w:rPr>
        <w:tab/>
      </w:r>
      <w:r w:rsidRPr="00054323">
        <w:rPr>
          <w:rStyle w:val="TemporaryLaw"/>
        </w:rPr>
        <w:tab/>
        <w:t>$  349,200</w:t>
      </w:r>
    </w:p>
    <w:p w14:paraId="24612106" w14:textId="77777777" w:rsidR="00054323" w:rsidRDefault="00EE578E" w:rsidP="00A8030C">
      <w:pPr>
        <w:pStyle w:val="P06-00"/>
        <w:rPr>
          <w:rStyle w:val="TemporaryLaw"/>
        </w:rPr>
      </w:pPr>
      <w:r w:rsidRPr="00054323">
        <w:rPr>
          <w:rStyle w:val="TemporaryLaw"/>
        </w:rPr>
        <w:t>On or before March 1, 2026, the secretary of state shall submit a report to the joint legislative budget committee and the governor's office of strategic planning and budgeting regarding reimbursements made from the special election expenses line item.</w:t>
      </w:r>
    </w:p>
    <w:p w14:paraId="5CD629E0" w14:textId="77777777" w:rsidR="00054323" w:rsidRDefault="00EE578E" w:rsidP="00A8030C">
      <w:pPr>
        <w:pStyle w:val="P06-00"/>
        <w:rPr>
          <w:rStyle w:val="TemporaryLaw"/>
          <w:rFonts w:eastAsiaTheme="majorEastAsia"/>
        </w:rPr>
      </w:pPr>
      <w:r w:rsidRPr="00054323">
        <w:rPr>
          <w:rStyle w:val="TemporaryLaw"/>
        </w:rPr>
        <w:t>Before transferring any monies in or out of the special election expenses line item, the secretary of state shall submit a report for review by the joint legislative budget committee.</w:t>
      </w:r>
    </w:p>
    <w:p w14:paraId="7AAE8C91" w14:textId="77777777" w:rsidR="00054323" w:rsidRDefault="00EE578E" w:rsidP="00A8030C">
      <w:pPr>
        <w:pStyle w:val="P06-00"/>
        <w:keepNext/>
        <w:keepLines/>
        <w:rPr>
          <w:rStyle w:val="TemporaryLaw"/>
          <w:szCs w:val="16"/>
        </w:rPr>
      </w:pPr>
      <w:r w:rsidRPr="00054323">
        <w:rPr>
          <w:rStyle w:val="TemporaryLaw"/>
          <w:szCs w:val="16"/>
        </w:rPr>
        <w:t>Monies in the access voter information database line item may be used only for the exclusive purpose of developing and administering the statewide database of voter registration information required by section 16-168, Arizona Revised Statutes.  The secretary of state may not transfer any monies in or out of the access voter information database line item.</w:t>
      </w:r>
    </w:p>
    <w:p w14:paraId="404384C4"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 xml:space="preserve">Of the amount appropriated to the secretary of state for the electronic records repository line item in fiscal year 2024-2025 pursuant to Laws 2024, chapter 209, section 90, $450,000 from the record services fund is exempt from the provisions of section 35-190, Arizona Revised Statutes, relating to lapsing of appropriations, until June 30, 2026. </w:t>
      </w:r>
    </w:p>
    <w:p w14:paraId="0976D7F8"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The appropriation of $5,352,200 to the secretary of state for the county allocation of the help America vote act election security grant monies made by Laws 2020, chapter 58, section 104 is exempt from the provisions of section 35-190, Arizona Revised Statutes, relating to the lapsing of appropriations, until June 30, 2026.  The monies that remain unexpended and unencumbered on June 30, 2026 revert to the fund from which the monies were appropriated.</w:t>
      </w:r>
    </w:p>
    <w:p w14:paraId="79CF6B69"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 xml:space="preserve">Monies for the address confidentiality program fund deposit may not be transferred to another line item.    </w:t>
      </w:r>
    </w:p>
    <w:p w14:paraId="5340F798"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On or before November 1, 2025, the secretary of state shall submit a report to the joint legislative budget committee and the governor's office of strategic planning and budgeting reporting the actual expenditures for the prior fiscal year for the access voter information database. The report shall, at a minimum, include:</w:t>
      </w:r>
    </w:p>
    <w:p w14:paraId="61B5F56B"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1.  The actual expenditures for the operation and maintenance of the database.</w:t>
      </w:r>
    </w:p>
    <w:p w14:paraId="1701CE04"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2.  Any expenditures for updates to the database due to statutory changes.</w:t>
      </w:r>
    </w:p>
    <w:p w14:paraId="01C7BF60"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3.  The purpose of the expenditures.</w:t>
      </w:r>
    </w:p>
    <w:p w14:paraId="5885FDF0" w14:textId="77777777" w:rsidR="00054323" w:rsidRDefault="00EE578E" w:rsidP="00A8030C">
      <w:pPr>
        <w:ind w:firstLine="720"/>
        <w:rPr>
          <w:rStyle w:val="TemporaryLaw"/>
          <w:szCs w:val="16"/>
        </w:rPr>
      </w:pPr>
      <w:r w:rsidRPr="00054323">
        <w:rPr>
          <w:rStyle w:val="TemporaryLaw"/>
          <w:rFonts w:eastAsia="Letter Gothic-Drafting"/>
          <w:szCs w:val="16"/>
        </w:rPr>
        <w:t>4.  All funding sources used to support the database.</w:t>
      </w:r>
    </w:p>
    <w:p w14:paraId="6B3C8B2B" w14:textId="77777777" w:rsidR="00054323" w:rsidRDefault="00EE578E" w:rsidP="00A8030C">
      <w:pPr>
        <w:keepNext/>
        <w:keepLines/>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TAX APPEALS</w:t>
      </w:r>
    </w:p>
    <w:p w14:paraId="6D028DA4"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80A82FD"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4.0</w:t>
      </w:r>
    </w:p>
    <w:p w14:paraId="429EC4C3"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318,600</w:t>
      </w:r>
    </w:p>
    <w:p w14:paraId="7A77275F" w14:textId="77777777" w:rsidR="00054323" w:rsidRDefault="00EE578E" w:rsidP="00A8030C">
      <w:pPr>
        <w:keepNext/>
        <w:keepLines/>
        <w:tabs>
          <w:tab w:val="right" w:pos="7020"/>
          <w:tab w:val="right" w:pos="8928"/>
        </w:tabs>
        <w:ind w:left="1200" w:hanging="480"/>
        <w:rPr>
          <w:rStyle w:val="TemporaryLaw"/>
          <w:szCs w:val="16"/>
        </w:rPr>
      </w:pPr>
      <w:r w:rsidRPr="00054323">
        <w:rPr>
          <w:rStyle w:val="TemporaryLaw"/>
          <w:szCs w:val="16"/>
        </w:rPr>
        <w:t>Fund sources:</w:t>
      </w:r>
    </w:p>
    <w:p w14:paraId="34036F32"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318,600</w:t>
      </w:r>
    </w:p>
    <w:p w14:paraId="2626428C"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BOARD OF TECHNICAL REGISTRATION</w:t>
      </w:r>
    </w:p>
    <w:p w14:paraId="6A158F93"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DE9BAB2"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26.0</w:t>
      </w:r>
    </w:p>
    <w:p w14:paraId="1083AB9E"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2,737,000</w:t>
      </w:r>
    </w:p>
    <w:p w14:paraId="1F56C546" w14:textId="77777777" w:rsidR="00054323" w:rsidRDefault="00EE578E" w:rsidP="00A8030C">
      <w:pPr>
        <w:pStyle w:val="BodyTextIndent"/>
        <w:rPr>
          <w:rStyle w:val="TemporaryLaw"/>
          <w:szCs w:val="16"/>
        </w:rPr>
      </w:pPr>
      <w:r w:rsidRPr="00054323">
        <w:rPr>
          <w:rStyle w:val="TemporaryLaw"/>
          <w:szCs w:val="16"/>
        </w:rPr>
        <w:t>Fund sources:</w:t>
      </w:r>
    </w:p>
    <w:p w14:paraId="0B479C32" w14:textId="77777777" w:rsidR="00054323" w:rsidRDefault="00EE578E" w:rsidP="00A8030C">
      <w:pPr>
        <w:tabs>
          <w:tab w:val="right" w:pos="7020"/>
          <w:tab w:val="right" w:pos="8928"/>
        </w:tabs>
        <w:ind w:left="1200"/>
        <w:rPr>
          <w:rStyle w:val="TemporaryLaw"/>
          <w:szCs w:val="16"/>
        </w:rPr>
      </w:pPr>
      <w:r w:rsidRPr="00054323">
        <w:rPr>
          <w:rStyle w:val="TemporaryLaw"/>
          <w:szCs w:val="16"/>
        </w:rPr>
        <w:t>Technical registration fund</w:t>
      </w:r>
      <w:r w:rsidRPr="00054323">
        <w:rPr>
          <w:rStyle w:val="TemporaryLaw"/>
          <w:szCs w:val="16"/>
        </w:rPr>
        <w:tab/>
        <w:t>$  2,737,000</w:t>
      </w:r>
    </w:p>
    <w:p w14:paraId="0E9F68D2" w14:textId="77777777" w:rsidR="00054323" w:rsidRDefault="00EE578E" w:rsidP="00A8030C">
      <w:pPr>
        <w:keepNext/>
        <w:keepLines/>
        <w:widowControl/>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OFFICE OF TOURISM</w:t>
      </w:r>
    </w:p>
    <w:p w14:paraId="4E45D852" w14:textId="77777777" w:rsidR="00054323" w:rsidRDefault="00EE578E" w:rsidP="00A8030C">
      <w:pPr>
        <w:keepNext/>
        <w:keepLines/>
        <w:widowControl/>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A7F8FE7"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31.0</w:t>
      </w:r>
    </w:p>
    <w:p w14:paraId="742556A0"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Tourism fund deposit</w:t>
      </w:r>
      <w:r w:rsidRPr="00054323">
        <w:rPr>
          <w:rStyle w:val="TemporaryLaw"/>
          <w:szCs w:val="16"/>
        </w:rPr>
        <w:tab/>
        <w:t>$  7,406,000</w:t>
      </w:r>
    </w:p>
    <w:p w14:paraId="610279CB"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promotion</w:t>
      </w:r>
      <w:r w:rsidRPr="00054323">
        <w:rPr>
          <w:rStyle w:val="TemporaryLaw"/>
          <w:szCs w:val="16"/>
        </w:rPr>
        <w:tab/>
        <w:t>819,000</w:t>
      </w:r>
    </w:p>
    <w:p w14:paraId="2FF70945" w14:textId="77777777" w:rsidR="00054323" w:rsidRDefault="00EE578E" w:rsidP="008E77CB">
      <w:pPr>
        <w:tabs>
          <w:tab w:val="right" w:pos="7020"/>
          <w:tab w:val="right" w:pos="8928"/>
        </w:tabs>
        <w:ind w:left="1200"/>
        <w:rPr>
          <w:rStyle w:val="TemporaryLaw"/>
        </w:rPr>
      </w:pPr>
      <w:r w:rsidRPr="00054323">
        <w:rPr>
          <w:rStyle w:val="TemporaryLaw"/>
        </w:rPr>
        <w:t>Southern Arizona sports, tourism</w:t>
      </w:r>
    </w:p>
    <w:p w14:paraId="25A4B377" w14:textId="77777777" w:rsidR="00054323" w:rsidRDefault="00EE578E" w:rsidP="008E77CB">
      <w:pPr>
        <w:tabs>
          <w:tab w:val="right" w:pos="7020"/>
          <w:tab w:val="right" w:pos="8928"/>
        </w:tabs>
        <w:ind w:left="1200"/>
        <w:rPr>
          <w:rStyle w:val="TemporaryLaw"/>
          <w:szCs w:val="16"/>
        </w:rPr>
      </w:pPr>
      <w:r w:rsidRPr="00054323">
        <w:rPr>
          <w:rStyle w:val="TemporaryLaw"/>
        </w:rPr>
        <w:t>   and film authority</w:t>
      </w:r>
      <w:r w:rsidRPr="00054323">
        <w:rPr>
          <w:rStyle w:val="TemporaryLaw"/>
        </w:rPr>
        <w:tab/>
        <w:t>500,000</w:t>
      </w:r>
    </w:p>
    <w:p w14:paraId="31683E9B" w14:textId="77777777" w:rsidR="00054323" w:rsidRDefault="00EE578E" w:rsidP="00A8030C">
      <w:pPr>
        <w:tabs>
          <w:tab w:val="right" w:pos="7020"/>
          <w:tab w:val="right" w:pos="8928"/>
        </w:tabs>
        <w:ind w:left="1200"/>
        <w:rPr>
          <w:rStyle w:val="TemporaryLaw"/>
          <w:szCs w:val="16"/>
        </w:rPr>
      </w:pPr>
      <w:r w:rsidRPr="00054323">
        <w:rPr>
          <w:rStyle w:val="TemporaryLaw"/>
          <w:szCs w:val="16"/>
        </w:rPr>
        <w:t>Wine promotion</w:t>
      </w:r>
      <w:r w:rsidRPr="00054323">
        <w:rPr>
          <w:rStyle w:val="TemporaryLaw"/>
          <w:szCs w:val="16"/>
        </w:rPr>
        <w:tab/>
      </w:r>
      <w:r w:rsidRPr="00054323">
        <w:rPr>
          <w:rStyle w:val="TemporaryLaw"/>
          <w:szCs w:val="16"/>
          <w:u w:val="single"/>
        </w:rPr>
        <w:t>     100,000</w:t>
      </w:r>
    </w:p>
    <w:p w14:paraId="55A78B42" w14:textId="77777777" w:rsidR="00054323" w:rsidRDefault="00EE578E" w:rsidP="00A8030C">
      <w:pPr>
        <w:tabs>
          <w:tab w:val="right" w:pos="7020"/>
          <w:tab w:val="right" w:pos="8928"/>
        </w:tabs>
        <w:ind w:left="1200" w:hanging="1200"/>
        <w:rPr>
          <w:rStyle w:val="TemporaryLaw"/>
          <w:szCs w:val="16"/>
        </w:rPr>
      </w:pPr>
      <w:r w:rsidRPr="00054323">
        <w:rPr>
          <w:rStyle w:val="TemporaryLaw"/>
          <w:szCs w:val="16"/>
        </w:rPr>
        <w:t>Total appropriation — office of tourism</w:t>
      </w:r>
      <w:r w:rsidRPr="00054323">
        <w:rPr>
          <w:rStyle w:val="TemporaryLaw"/>
          <w:szCs w:val="16"/>
        </w:rPr>
        <w:tab/>
        <w:t>$  8,825,000</w:t>
      </w:r>
    </w:p>
    <w:p w14:paraId="7C8AAE5C" w14:textId="77777777" w:rsidR="00054323" w:rsidRDefault="00EE578E" w:rsidP="00A8030C">
      <w:pPr>
        <w:pStyle w:val="BodyTextIndent"/>
        <w:rPr>
          <w:rStyle w:val="TemporaryLaw"/>
          <w:szCs w:val="16"/>
        </w:rPr>
      </w:pPr>
      <w:r w:rsidRPr="00054323">
        <w:rPr>
          <w:rStyle w:val="TemporaryLaw"/>
          <w:szCs w:val="16"/>
        </w:rPr>
        <w:t>Fund sources:</w:t>
      </w:r>
    </w:p>
    <w:p w14:paraId="677F37F1"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8,825,000</w:t>
      </w:r>
    </w:p>
    <w:p w14:paraId="7A629D19" w14:textId="77777777" w:rsidR="00054323" w:rsidRDefault="00EE578E" w:rsidP="00A8030C">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TRANSPORTATION</w:t>
      </w:r>
    </w:p>
    <w:p w14:paraId="72D241CD"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55CF9203"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szCs w:val="16"/>
        </w:rPr>
        <w:tab/>
      </w:r>
      <w:r w:rsidRPr="00054323">
        <w:rPr>
          <w:rStyle w:val="TemporaryLaw"/>
          <w:szCs w:val="16"/>
        </w:rPr>
        <w:t>4,581.0</w:t>
      </w:r>
    </w:p>
    <w:p w14:paraId="771342FB"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$262,138,700</w:t>
      </w:r>
    </w:p>
    <w:p w14:paraId="7243F28B" w14:textId="77777777" w:rsidR="00054323" w:rsidRDefault="00EE578E" w:rsidP="00A8030C">
      <w:pPr>
        <w:tabs>
          <w:tab w:val="right" w:pos="7020"/>
          <w:tab w:val="right" w:pos="8928"/>
        </w:tabs>
        <w:ind w:left="1200"/>
        <w:rPr>
          <w:rStyle w:val="TemporaryLaw"/>
          <w:szCs w:val="16"/>
        </w:rPr>
      </w:pPr>
      <w:r w:rsidRPr="00054323">
        <w:rPr>
          <w:rStyle w:val="TemporaryLaw"/>
          <w:szCs w:val="16"/>
        </w:rPr>
        <w:t>Attorney general legal services</w:t>
      </w:r>
      <w:r w:rsidRPr="00054323">
        <w:rPr>
          <w:rStyle w:val="TemporaryLaw"/>
          <w:szCs w:val="16"/>
        </w:rPr>
        <w:tab/>
        <w:t>3,940,400</w:t>
      </w:r>
    </w:p>
    <w:p w14:paraId="6654FFBE" w14:textId="77777777" w:rsidR="00054323" w:rsidRDefault="00EE578E" w:rsidP="00A8030C">
      <w:pPr>
        <w:tabs>
          <w:tab w:val="right" w:pos="7020"/>
          <w:tab w:val="right" w:pos="8928"/>
        </w:tabs>
        <w:ind w:left="1200"/>
        <w:rPr>
          <w:rStyle w:val="TemporaryLaw"/>
          <w:szCs w:val="16"/>
        </w:rPr>
      </w:pPr>
      <w:r w:rsidRPr="00054323">
        <w:rPr>
          <w:rStyle w:val="TemporaryLaw"/>
          <w:szCs w:val="16"/>
        </w:rPr>
        <w:t>Highway maintenance</w:t>
      </w:r>
      <w:r w:rsidRPr="00054323">
        <w:rPr>
          <w:rStyle w:val="TemporaryLaw"/>
          <w:szCs w:val="16"/>
        </w:rPr>
        <w:tab/>
        <w:t>181,700,500</w:t>
      </w:r>
    </w:p>
    <w:p w14:paraId="77027DF1"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ADOT fleet vehicles and heavy </w:t>
      </w:r>
    </w:p>
    <w:p w14:paraId="51AEBEB9" w14:textId="77777777" w:rsidR="00054323" w:rsidRDefault="00EE578E" w:rsidP="00A8030C">
      <w:pPr>
        <w:tabs>
          <w:tab w:val="right" w:pos="7020"/>
          <w:tab w:val="right" w:pos="8928"/>
        </w:tabs>
        <w:ind w:left="1200"/>
        <w:rPr>
          <w:rStyle w:val="TemporaryLaw"/>
          <w:szCs w:val="16"/>
        </w:rPr>
      </w:pPr>
      <w:r w:rsidRPr="00054323">
        <w:rPr>
          <w:rStyle w:val="TemporaryLaw"/>
          <w:szCs w:val="16"/>
        </w:rPr>
        <w:t>   equipment maintenance</w:t>
      </w:r>
      <w:r w:rsidRPr="00054323">
        <w:rPr>
          <w:rStyle w:val="TemporaryLaw"/>
          <w:szCs w:val="16"/>
        </w:rPr>
        <w:tab/>
        <w:t>26,522,700</w:t>
      </w:r>
    </w:p>
    <w:p w14:paraId="65E349D9"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ADOT fleet vehicles and heavy </w:t>
      </w:r>
    </w:p>
    <w:p w14:paraId="7C02D73A" w14:textId="77777777" w:rsidR="00054323" w:rsidRDefault="00EE578E" w:rsidP="00A8030C">
      <w:pPr>
        <w:tabs>
          <w:tab w:val="right" w:pos="7020"/>
          <w:tab w:val="right" w:pos="8928"/>
        </w:tabs>
        <w:ind w:left="1200"/>
        <w:rPr>
          <w:rStyle w:val="TemporaryLaw"/>
          <w:szCs w:val="16"/>
        </w:rPr>
      </w:pPr>
      <w:r w:rsidRPr="00054323">
        <w:rPr>
          <w:rStyle w:val="TemporaryLaw"/>
          <w:szCs w:val="16"/>
        </w:rPr>
        <w:t>   equipment maintenance contingency</w:t>
      </w:r>
      <w:r w:rsidRPr="00054323">
        <w:rPr>
          <w:rStyle w:val="TemporaryLaw"/>
          <w:szCs w:val="16"/>
        </w:rPr>
        <w:tab/>
        <w:t>1,000,000</w:t>
      </w:r>
    </w:p>
    <w:p w14:paraId="0ADE03A0"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State fleet operations</w:t>
      </w:r>
      <w:r w:rsidRPr="00054323">
        <w:rPr>
          <w:rStyle w:val="TemporaryLaw"/>
          <w:szCs w:val="16"/>
        </w:rPr>
        <w:tab/>
        <w:t>32,422,900</w:t>
      </w:r>
    </w:p>
    <w:p w14:paraId="16C038B7"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State fleet vehicle replacement</w:t>
      </w:r>
      <w:r w:rsidRPr="00054323">
        <w:rPr>
          <w:rStyle w:val="TemporaryLaw"/>
          <w:szCs w:val="16"/>
        </w:rPr>
        <w:tab/>
        <w:t>15,351,600</w:t>
      </w:r>
    </w:p>
    <w:p w14:paraId="7CFEAB07" w14:textId="77777777" w:rsidR="00054323" w:rsidRDefault="00EE578E" w:rsidP="00A8030C">
      <w:pPr>
        <w:tabs>
          <w:tab w:val="left" w:pos="0"/>
          <w:tab w:val="left" w:pos="720"/>
          <w:tab w:val="right" w:pos="7020"/>
          <w:tab w:val="right" w:pos="8910"/>
        </w:tabs>
        <w:ind w:firstLine="1166"/>
        <w:rPr>
          <w:rStyle w:val="TemporaryLaw"/>
          <w:szCs w:val="16"/>
        </w:rPr>
      </w:pPr>
      <w:r w:rsidRPr="00054323">
        <w:rPr>
          <w:rStyle w:val="TemporaryLaw"/>
          <w:szCs w:val="16"/>
        </w:rPr>
        <w:t>Driver safety and livestock control</w:t>
      </w:r>
      <w:r w:rsidRPr="00054323">
        <w:rPr>
          <w:rStyle w:val="TemporaryLaw"/>
          <w:szCs w:val="16"/>
        </w:rPr>
        <w:tab/>
        <w:t>800,000</w:t>
      </w:r>
    </w:p>
    <w:p w14:paraId="40D4E06E" w14:textId="77777777" w:rsidR="00054323" w:rsidRDefault="00EE578E" w:rsidP="00A8030C">
      <w:pPr>
        <w:tabs>
          <w:tab w:val="right" w:pos="7020"/>
          <w:tab w:val="right" w:pos="8928"/>
        </w:tabs>
        <w:ind w:left="1195"/>
        <w:rPr>
          <w:rStyle w:val="TemporaryLaw"/>
          <w:szCs w:val="16"/>
        </w:rPr>
      </w:pPr>
      <w:r w:rsidRPr="00054323">
        <w:rPr>
          <w:rStyle w:val="TemporaryLaw"/>
          <w:szCs w:val="16"/>
        </w:rPr>
        <w:t xml:space="preserve">ADOT fleet vehicle and heavy </w:t>
      </w:r>
    </w:p>
    <w:p w14:paraId="7E433EAB" w14:textId="77777777" w:rsidR="00054323" w:rsidRDefault="00EE578E" w:rsidP="00A8030C">
      <w:pPr>
        <w:tabs>
          <w:tab w:val="left" w:pos="0"/>
          <w:tab w:val="left" w:pos="720"/>
          <w:tab w:val="right" w:pos="7020"/>
          <w:tab w:val="right" w:pos="8910"/>
        </w:tabs>
        <w:ind w:firstLine="1166"/>
        <w:rPr>
          <w:rStyle w:val="TemporaryLaw"/>
          <w:szCs w:val="16"/>
        </w:rPr>
      </w:pPr>
      <w:r w:rsidRPr="00054323">
        <w:rPr>
          <w:rStyle w:val="TemporaryLaw"/>
          <w:szCs w:val="16"/>
        </w:rPr>
        <w:t>   equipment replacement</w:t>
      </w:r>
      <w:r w:rsidRPr="00054323">
        <w:rPr>
          <w:rStyle w:val="TemporaryLaw"/>
          <w:szCs w:val="16"/>
        </w:rPr>
        <w:tab/>
        <w:t>22,400,000</w:t>
      </w:r>
    </w:p>
    <w:p w14:paraId="3EA6A223"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Highway damage recovery account</w:t>
      </w:r>
      <w:r w:rsidRPr="00054323">
        <w:rPr>
          <w:rStyle w:val="TemporaryLaw"/>
          <w:szCs w:val="16"/>
        </w:rPr>
        <w:tab/>
        <w:t>7,999,300</w:t>
      </w:r>
    </w:p>
    <w:p w14:paraId="33E50C92"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Statewide litter removal</w:t>
      </w:r>
      <w:r w:rsidRPr="00054323">
        <w:rPr>
          <w:szCs w:val="16"/>
        </w:rPr>
        <w:tab/>
      </w:r>
      <w:r w:rsidRPr="00054323">
        <w:rPr>
          <w:rStyle w:val="TemporaryLaw"/>
          <w:szCs w:val="16"/>
        </w:rPr>
        <w:t>3,106,800</w:t>
      </w:r>
    </w:p>
    <w:p w14:paraId="698259C6"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Construction management system</w:t>
      </w:r>
    </w:p>
    <w:p w14:paraId="44CBF934"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   replacement</w:t>
      </w:r>
      <w:r w:rsidRPr="00054323">
        <w:rPr>
          <w:rStyle w:val="TemporaryLaw"/>
          <w:szCs w:val="16"/>
        </w:rPr>
        <w:tab/>
        <w:t>6,272,000</w:t>
      </w:r>
    </w:p>
    <w:p w14:paraId="62134297"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Radio lifecycle replacement</w:t>
      </w:r>
      <w:r w:rsidRPr="00054323">
        <w:rPr>
          <w:szCs w:val="16"/>
        </w:rPr>
        <w:tab/>
      </w:r>
      <w:r w:rsidRPr="00054323">
        <w:rPr>
          <w:rStyle w:val="TemporaryLaw"/>
          <w:szCs w:val="16"/>
        </w:rPr>
        <w:t>1,656,100</w:t>
      </w:r>
    </w:p>
    <w:p w14:paraId="336F91C9"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Spaying and neutering of</w:t>
      </w:r>
    </w:p>
    <w:p w14:paraId="45DEAD08"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   animals fund deposit</w:t>
      </w:r>
      <w:r w:rsidRPr="00054323">
        <w:rPr>
          <w:rStyle w:val="TemporaryLaw"/>
          <w:szCs w:val="16"/>
        </w:rPr>
        <w:tab/>
        <w:t>500,000</w:t>
      </w:r>
    </w:p>
    <w:p w14:paraId="58EE29D1" w14:textId="77777777" w:rsidR="00054323" w:rsidRDefault="00EE578E" w:rsidP="00A8030C">
      <w:pPr>
        <w:tabs>
          <w:tab w:val="left" w:pos="0"/>
          <w:tab w:val="left" w:pos="720"/>
          <w:tab w:val="right" w:pos="7020"/>
          <w:tab w:val="right" w:pos="8910"/>
        </w:tabs>
        <w:ind w:firstLine="1166"/>
        <w:rPr>
          <w:rStyle w:val="TemporaryLaw"/>
          <w:szCs w:val="16"/>
        </w:rPr>
      </w:pPr>
      <w:r w:rsidRPr="00054323">
        <w:rPr>
          <w:rStyle w:val="TemporaryLaw"/>
          <w:szCs w:val="16"/>
        </w:rPr>
        <w:t>Preventive surface treatments</w:t>
      </w:r>
      <w:r w:rsidRPr="00054323">
        <w:rPr>
          <w:rStyle w:val="TemporaryLaw"/>
          <w:szCs w:val="16"/>
        </w:rPr>
        <w:tab/>
        <w:t>36,142,000</w:t>
      </w:r>
    </w:p>
    <w:p w14:paraId="4959242A"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Authorized third parties</w:t>
      </w:r>
      <w:r w:rsidRPr="00054323">
        <w:rPr>
          <w:rStyle w:val="TemporaryLaw"/>
          <w:szCs w:val="16"/>
        </w:rPr>
        <w:tab/>
      </w:r>
      <w:r w:rsidRPr="00054323">
        <w:rPr>
          <w:rStyle w:val="TemporaryLaw"/>
          <w:szCs w:val="16"/>
          <w:u w:val="single"/>
        </w:rPr>
        <w:t>   2,262,600</w:t>
      </w:r>
    </w:p>
    <w:p w14:paraId="0BE33C72" w14:textId="77777777" w:rsidR="00054323" w:rsidRDefault="00EE578E" w:rsidP="00A8030C">
      <w:pPr>
        <w:tabs>
          <w:tab w:val="right" w:pos="7020"/>
          <w:tab w:val="right" w:pos="8928"/>
        </w:tabs>
        <w:ind w:left="1195" w:hanging="1200"/>
        <w:rPr>
          <w:rStyle w:val="TemporaryLaw"/>
          <w:szCs w:val="16"/>
        </w:rPr>
      </w:pPr>
      <w:r w:rsidRPr="00054323">
        <w:rPr>
          <w:rStyle w:val="TemporaryLaw"/>
          <w:szCs w:val="16"/>
        </w:rPr>
        <w:t>Total appropriation — department of</w:t>
      </w:r>
    </w:p>
    <w:p w14:paraId="3EE22F6E" w14:textId="77777777" w:rsidR="00054323" w:rsidRDefault="00EE578E" w:rsidP="00A8030C">
      <w:pPr>
        <w:tabs>
          <w:tab w:val="right" w:pos="7020"/>
          <w:tab w:val="right" w:pos="8928"/>
        </w:tabs>
        <w:ind w:left="1195"/>
        <w:rPr>
          <w:rStyle w:val="TemporaryLaw"/>
          <w:szCs w:val="16"/>
        </w:rPr>
      </w:pPr>
      <w:r w:rsidRPr="00054323">
        <w:rPr>
          <w:rStyle w:val="TemporaryLaw"/>
          <w:szCs w:val="16"/>
        </w:rPr>
        <w:t>transportation</w:t>
      </w:r>
      <w:r w:rsidRPr="00054323">
        <w:rPr>
          <w:rStyle w:val="TemporaryLaw"/>
          <w:szCs w:val="16"/>
        </w:rPr>
        <w:tab/>
      </w:r>
      <w:bookmarkStart w:id="15" w:name="_Hlk63696023"/>
      <w:r w:rsidRPr="00054323">
        <w:rPr>
          <w:rStyle w:val="TemporaryLaw"/>
          <w:szCs w:val="16"/>
        </w:rPr>
        <w:t>$</w:t>
      </w:r>
      <w:bookmarkEnd w:id="15"/>
      <w:r w:rsidRPr="00054323">
        <w:rPr>
          <w:rStyle w:val="TemporaryLaw"/>
          <w:szCs w:val="16"/>
        </w:rPr>
        <w:t>604,215,600</w:t>
      </w:r>
    </w:p>
    <w:p w14:paraId="3BA19ED2" w14:textId="77777777" w:rsidR="00054323" w:rsidRDefault="00EE578E" w:rsidP="00A8030C">
      <w:pPr>
        <w:tabs>
          <w:tab w:val="left" w:pos="0"/>
          <w:tab w:val="left" w:pos="720"/>
        </w:tabs>
        <w:ind w:firstLine="720"/>
        <w:rPr>
          <w:rStyle w:val="TemporaryLaw"/>
          <w:szCs w:val="16"/>
        </w:rPr>
      </w:pPr>
      <w:r w:rsidRPr="00054323">
        <w:rPr>
          <w:rStyle w:val="TemporaryLaw"/>
          <w:szCs w:val="16"/>
        </w:rPr>
        <w:t>Fund sources:</w:t>
      </w:r>
    </w:p>
    <w:p w14:paraId="1119BBBC"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500,000</w:t>
      </w:r>
    </w:p>
    <w:p w14:paraId="7EFDE9F5" w14:textId="77777777" w:rsidR="00054323" w:rsidRDefault="00EE578E" w:rsidP="00A8030C">
      <w:pPr>
        <w:tabs>
          <w:tab w:val="right" w:pos="7020"/>
          <w:tab w:val="right" w:pos="8928"/>
        </w:tabs>
        <w:ind w:left="1200"/>
        <w:rPr>
          <w:rStyle w:val="TemporaryLaw"/>
          <w:szCs w:val="16"/>
        </w:rPr>
      </w:pPr>
      <w:r w:rsidRPr="00054323">
        <w:rPr>
          <w:rStyle w:val="TemporaryLaw"/>
          <w:szCs w:val="16"/>
        </w:rPr>
        <w:t>Air quality fund</w:t>
      </w:r>
      <w:r w:rsidRPr="00054323">
        <w:rPr>
          <w:rStyle w:val="TemporaryLaw"/>
          <w:szCs w:val="16"/>
        </w:rPr>
        <w:tab/>
        <w:t>$  1,078,300</w:t>
      </w:r>
    </w:p>
    <w:p w14:paraId="5B39D6D5"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highway user revenue fund</w:t>
      </w:r>
      <w:r w:rsidRPr="00054323">
        <w:rPr>
          <w:rStyle w:val="TemporaryLaw"/>
          <w:szCs w:val="16"/>
        </w:rPr>
        <w:tab/>
        <w:t>951,500</w:t>
      </w:r>
    </w:p>
    <w:p w14:paraId="1E793BF2" w14:textId="77777777" w:rsidR="00054323" w:rsidRDefault="00EE578E" w:rsidP="00A8030C">
      <w:pPr>
        <w:tabs>
          <w:tab w:val="right" w:pos="7020"/>
          <w:tab w:val="right" w:pos="8928"/>
        </w:tabs>
        <w:ind w:left="1195"/>
        <w:rPr>
          <w:rStyle w:val="TemporaryLaw"/>
          <w:szCs w:val="16"/>
        </w:rPr>
      </w:pPr>
      <w:r w:rsidRPr="00054323">
        <w:rPr>
          <w:rStyle w:val="TemporaryLaw"/>
          <w:szCs w:val="16"/>
        </w:rPr>
        <w:t>Highway damage recovery account</w:t>
      </w:r>
      <w:r w:rsidRPr="00054323">
        <w:rPr>
          <w:rStyle w:val="TemporaryLaw"/>
          <w:szCs w:val="16"/>
        </w:rPr>
        <w:tab/>
        <w:t>7,999,300</w:t>
      </w:r>
    </w:p>
    <w:p w14:paraId="37F3E676" w14:textId="77777777" w:rsidR="00054323" w:rsidRDefault="00EE578E" w:rsidP="008E77CB">
      <w:pPr>
        <w:keepNext/>
        <w:keepLines/>
        <w:tabs>
          <w:tab w:val="right" w:pos="7020"/>
          <w:tab w:val="right" w:pos="8928"/>
        </w:tabs>
        <w:ind w:left="1195"/>
        <w:rPr>
          <w:rStyle w:val="TemporaryLaw"/>
          <w:szCs w:val="16"/>
        </w:rPr>
      </w:pPr>
      <w:r w:rsidRPr="00054323">
        <w:rPr>
          <w:rStyle w:val="TemporaryLaw"/>
          <w:szCs w:val="16"/>
        </w:rPr>
        <w:t>Ignition interlock device fund</w:t>
      </w:r>
      <w:r w:rsidRPr="00054323">
        <w:rPr>
          <w:rStyle w:val="TemporaryLaw"/>
          <w:szCs w:val="16"/>
        </w:rPr>
        <w:tab/>
        <w:t>365,600</w:t>
      </w:r>
    </w:p>
    <w:p w14:paraId="13F40F80" w14:textId="77777777" w:rsidR="00054323" w:rsidRDefault="00EE578E" w:rsidP="008E77CB">
      <w:pPr>
        <w:keepNext/>
        <w:keepLines/>
        <w:tabs>
          <w:tab w:val="right" w:pos="7020"/>
          <w:tab w:val="right" w:pos="8928"/>
        </w:tabs>
        <w:ind w:left="1195"/>
        <w:rPr>
          <w:rStyle w:val="TemporaryLaw"/>
          <w:szCs w:val="16"/>
        </w:rPr>
      </w:pPr>
      <w:r w:rsidRPr="00054323">
        <w:rPr>
          <w:rStyle w:val="TemporaryLaw"/>
          <w:szCs w:val="16"/>
        </w:rPr>
        <w:t xml:space="preserve">Motor vehicle liability </w:t>
      </w:r>
    </w:p>
    <w:p w14:paraId="3F7D62D9" w14:textId="77777777" w:rsidR="00054323" w:rsidRDefault="00EE578E" w:rsidP="008E77CB">
      <w:pPr>
        <w:keepNext/>
        <w:keepLines/>
        <w:tabs>
          <w:tab w:val="right" w:pos="7020"/>
          <w:tab w:val="right" w:pos="8928"/>
        </w:tabs>
        <w:ind w:left="1195"/>
        <w:rPr>
          <w:rStyle w:val="TemporaryLaw"/>
          <w:szCs w:val="16"/>
        </w:rPr>
      </w:pPr>
      <w:r w:rsidRPr="00054323">
        <w:rPr>
          <w:rStyle w:val="TemporaryLaw"/>
          <w:szCs w:val="16"/>
        </w:rPr>
        <w:t>   insurance enforcement fund</w:t>
      </w:r>
      <w:r w:rsidRPr="00054323">
        <w:rPr>
          <w:rStyle w:val="TemporaryLaw"/>
          <w:szCs w:val="16"/>
        </w:rPr>
        <w:tab/>
        <w:t>1,615,600</w:t>
      </w:r>
    </w:p>
    <w:p w14:paraId="41AC15C6" w14:textId="77777777" w:rsidR="00054323" w:rsidRDefault="00EE578E" w:rsidP="008E77CB">
      <w:pPr>
        <w:keepNext/>
        <w:keepLines/>
        <w:widowControl/>
        <w:tabs>
          <w:tab w:val="left" w:pos="720"/>
          <w:tab w:val="right" w:pos="7020"/>
          <w:tab w:val="right" w:pos="8910"/>
        </w:tabs>
        <w:ind w:firstLine="1166"/>
        <w:rPr>
          <w:rStyle w:val="TemporaryLaw"/>
          <w:szCs w:val="16"/>
        </w:rPr>
      </w:pPr>
      <w:r w:rsidRPr="00054323">
        <w:rPr>
          <w:rStyle w:val="TemporaryLaw"/>
          <w:szCs w:val="16"/>
        </w:rPr>
        <w:t>State fleet operations fund</w:t>
      </w:r>
      <w:r w:rsidRPr="00054323">
        <w:rPr>
          <w:rStyle w:val="TemporaryLaw"/>
          <w:szCs w:val="16"/>
        </w:rPr>
        <w:tab/>
        <w:t>32,422,900</w:t>
      </w:r>
    </w:p>
    <w:p w14:paraId="10656054" w14:textId="77777777" w:rsidR="00054323" w:rsidRDefault="00EE578E" w:rsidP="00A8030C">
      <w:pPr>
        <w:keepNext/>
        <w:keepLines/>
        <w:widowControl/>
        <w:tabs>
          <w:tab w:val="left" w:pos="720"/>
          <w:tab w:val="right" w:pos="7020"/>
          <w:tab w:val="right" w:pos="8910"/>
        </w:tabs>
        <w:ind w:firstLine="1166"/>
        <w:rPr>
          <w:rStyle w:val="TemporaryLaw"/>
          <w:szCs w:val="16"/>
        </w:rPr>
      </w:pPr>
      <w:r w:rsidRPr="00054323">
        <w:rPr>
          <w:rStyle w:val="TemporaryLaw"/>
          <w:szCs w:val="16"/>
        </w:rPr>
        <w:t>State vehicle replacement fund</w:t>
      </w:r>
      <w:r w:rsidRPr="00054323">
        <w:rPr>
          <w:rStyle w:val="TemporaryLaw"/>
          <w:szCs w:val="16"/>
        </w:rPr>
        <w:tab/>
        <w:t>15,351,600</w:t>
      </w:r>
    </w:p>
    <w:p w14:paraId="0B26E429" w14:textId="77777777" w:rsidR="00054323" w:rsidRDefault="00EE578E" w:rsidP="00A8030C">
      <w:pPr>
        <w:keepNext/>
        <w:keepLines/>
        <w:widowControl/>
        <w:tabs>
          <w:tab w:val="left" w:pos="720"/>
          <w:tab w:val="right" w:pos="7020"/>
          <w:tab w:val="right" w:pos="8928"/>
        </w:tabs>
        <w:ind w:firstLine="1166"/>
        <w:rPr>
          <w:rStyle w:val="TemporaryLaw"/>
          <w:szCs w:val="16"/>
        </w:rPr>
      </w:pPr>
      <w:r w:rsidRPr="00054323">
        <w:rPr>
          <w:rStyle w:val="TemporaryLaw"/>
          <w:szCs w:val="16"/>
        </w:rPr>
        <w:t>State aviation fund</w:t>
      </w:r>
      <w:r w:rsidRPr="00054323">
        <w:rPr>
          <w:rStyle w:val="TemporaryLaw"/>
          <w:szCs w:val="16"/>
        </w:rPr>
        <w:tab/>
        <w:t>2,511,900</w:t>
      </w:r>
    </w:p>
    <w:p w14:paraId="50597043" w14:textId="77777777" w:rsidR="00054323" w:rsidRDefault="00EE578E" w:rsidP="00A8030C">
      <w:pPr>
        <w:tabs>
          <w:tab w:val="left" w:pos="720"/>
          <w:tab w:val="right" w:pos="7020"/>
          <w:tab w:val="right" w:pos="8928"/>
        </w:tabs>
        <w:ind w:firstLine="1166"/>
        <w:rPr>
          <w:rStyle w:val="TemporaryLaw"/>
          <w:szCs w:val="16"/>
        </w:rPr>
      </w:pPr>
      <w:r w:rsidRPr="00054323">
        <w:rPr>
          <w:rStyle w:val="TemporaryLaw"/>
          <w:szCs w:val="16"/>
        </w:rPr>
        <w:t>State highway fund</w:t>
      </w:r>
      <w:r w:rsidRPr="00054323">
        <w:rPr>
          <w:rStyle w:val="TemporaryLaw"/>
          <w:szCs w:val="16"/>
        </w:rPr>
        <w:tab/>
        <w:t>512,249,800</w:t>
      </w:r>
    </w:p>
    <w:p w14:paraId="065EF7CD" w14:textId="77777777" w:rsidR="00054323" w:rsidRDefault="00EE578E" w:rsidP="00A8030C">
      <w:pPr>
        <w:tabs>
          <w:tab w:val="left" w:pos="720"/>
          <w:tab w:val="right" w:pos="7020"/>
          <w:tab w:val="right" w:pos="8928"/>
        </w:tabs>
        <w:ind w:firstLine="1166"/>
        <w:rPr>
          <w:rStyle w:val="TemporaryLaw"/>
          <w:szCs w:val="16"/>
        </w:rPr>
      </w:pPr>
      <w:r w:rsidRPr="00054323">
        <w:rPr>
          <w:rStyle w:val="TemporaryLaw"/>
          <w:szCs w:val="16"/>
        </w:rPr>
        <w:t>Department fleet operations fund</w:t>
      </w:r>
      <w:r w:rsidRPr="00054323">
        <w:rPr>
          <w:rStyle w:val="TemporaryLaw"/>
          <w:szCs w:val="16"/>
        </w:rPr>
        <w:tab/>
        <w:t>27,522,700</w:t>
      </w:r>
    </w:p>
    <w:p w14:paraId="50D8548E" w14:textId="77777777" w:rsidR="00054323" w:rsidRDefault="00EE578E" w:rsidP="00A8030C">
      <w:pPr>
        <w:tabs>
          <w:tab w:val="left" w:pos="720"/>
          <w:tab w:val="right" w:pos="7020"/>
          <w:tab w:val="right" w:pos="8928"/>
        </w:tabs>
        <w:ind w:firstLine="1166"/>
        <w:rPr>
          <w:rStyle w:val="TemporaryLaw"/>
          <w:szCs w:val="16"/>
        </w:rPr>
      </w:pPr>
      <w:r w:rsidRPr="00054323">
        <w:rPr>
          <w:rStyle w:val="TemporaryLaw"/>
          <w:szCs w:val="16"/>
        </w:rPr>
        <w:t>Vehicle inspection and certificate</w:t>
      </w:r>
    </w:p>
    <w:p w14:paraId="621C25B8" w14:textId="77777777" w:rsidR="00054323" w:rsidRDefault="00EE578E" w:rsidP="00A8030C">
      <w:pPr>
        <w:pStyle w:val="P10-10"/>
        <w:tabs>
          <w:tab w:val="right" w:pos="7020"/>
          <w:tab w:val="right" w:pos="8928"/>
        </w:tabs>
        <w:rPr>
          <w:rStyle w:val="TemporaryLaw"/>
          <w:szCs w:val="16"/>
        </w:rPr>
      </w:pPr>
      <w:r w:rsidRPr="00054323">
        <w:rPr>
          <w:rStyle w:val="TemporaryLaw"/>
          <w:szCs w:val="16"/>
        </w:rPr>
        <w:t>   of title enforcement fund</w:t>
      </w:r>
      <w:r w:rsidRPr="00054323">
        <w:rPr>
          <w:rStyle w:val="TemporaryLaw"/>
          <w:szCs w:val="16"/>
        </w:rPr>
        <w:tab/>
        <w:t>1,646,400</w:t>
      </w:r>
    </w:p>
    <w:p w14:paraId="643409A4" w14:textId="77777777" w:rsidR="00054323" w:rsidRDefault="00EE578E" w:rsidP="00A8030C">
      <w:pPr>
        <w:pStyle w:val="P06-00"/>
        <w:keepNext/>
        <w:keepLines/>
        <w:rPr>
          <w:rStyle w:val="TemporaryLaw"/>
          <w:szCs w:val="16"/>
          <w:u w:val="single"/>
        </w:rPr>
      </w:pPr>
      <w:r w:rsidRPr="00054323">
        <w:rPr>
          <w:rStyle w:val="TemporaryLaw"/>
          <w:szCs w:val="16"/>
          <w:u w:val="single"/>
        </w:rPr>
        <w:t>Motor vehicle division</w:t>
      </w:r>
    </w:p>
    <w:p w14:paraId="556BF8A5" w14:textId="77777777" w:rsidR="00054323" w:rsidRDefault="00EE578E" w:rsidP="00A8030C">
      <w:pPr>
        <w:pStyle w:val="P06-00"/>
        <w:keepNext/>
        <w:keepLines/>
        <w:rPr>
          <w:rStyle w:val="TemporaryLaw"/>
          <w:szCs w:val="16"/>
        </w:rPr>
      </w:pPr>
      <w:r w:rsidRPr="00054323">
        <w:rPr>
          <w:rStyle w:val="TemporaryLaw"/>
          <w:szCs w:val="16"/>
        </w:rPr>
        <w:t>On or before February 1, 2026, the Arizona strategic enterprise technology office shall submit, on behalf of the department of transportation, an annual progress report to the joint legislative budget committee staff.  The annual report shall provide updated plans for spending the department-dedicated portion of the authorized third-party electronic service partner's fee retention on the motor vehicle modernization project in fiscal year 2025-2026, including any amounts for stabilization, maintenance, ongoing operations, support and enhancements for the motor vehicle modernization solution, maintenance of legacy mainframe processing and support capability, and other system projects outside the scope of the motor vehicle modernization project.</w:t>
      </w:r>
    </w:p>
    <w:p w14:paraId="5C1C2258" w14:textId="77777777" w:rsidR="00054323" w:rsidRDefault="00EE578E" w:rsidP="00A8030C">
      <w:pPr>
        <w:pStyle w:val="P06-00"/>
        <w:rPr>
          <w:rStyle w:val="TemporaryLaw"/>
          <w:szCs w:val="16"/>
        </w:rPr>
      </w:pPr>
      <w:r w:rsidRPr="00054323">
        <w:rPr>
          <w:rStyle w:val="TemporaryLaw"/>
          <w:szCs w:val="16"/>
        </w:rPr>
        <w:t>On or before August 1, 2025, the department of transportation shall report to the director of the joint legislative budget committee the state's share of fees retained by the service Arizona vendor in the prior fiscal year.  The report shall include the amount spent by the service Arizona vendor on behalf of this state in the prior fiscal year and a list of the projects funded with those monies.</w:t>
      </w:r>
    </w:p>
    <w:p w14:paraId="473BC175" w14:textId="77777777" w:rsidR="00054323" w:rsidRDefault="00EE578E" w:rsidP="00A8030C">
      <w:pPr>
        <w:ind w:firstLine="720"/>
        <w:rPr>
          <w:rStyle w:val="TemporaryLaw"/>
          <w:szCs w:val="16"/>
        </w:rPr>
      </w:pPr>
      <w:r w:rsidRPr="00054323">
        <w:rPr>
          <w:rStyle w:val="TemporaryLaw"/>
          <w:rFonts w:eastAsia="Letter Gothic-Drafting"/>
          <w:szCs w:val="16"/>
        </w:rPr>
        <w:t>The department of transportation shall submit an annual report to the joint legislative budget committee on progress in improving motor vehicle division wait times and vehicle registration renewal by mail turnaround times in a format similar to prior years. The report is due on or before July 31, 2026 for fiscal year 2025-2026.</w:t>
      </w:r>
    </w:p>
    <w:p w14:paraId="0039FA1D" w14:textId="77777777" w:rsidR="00054323" w:rsidRDefault="00EE578E" w:rsidP="00A8030C">
      <w:pPr>
        <w:pStyle w:val="P06-00"/>
        <w:rPr>
          <w:rStyle w:val="TemporaryLaw"/>
          <w:szCs w:val="16"/>
          <w:u w:val="single"/>
        </w:rPr>
      </w:pPr>
      <w:r w:rsidRPr="00054323">
        <w:rPr>
          <w:rStyle w:val="TemporaryLaw"/>
          <w:szCs w:val="16"/>
          <w:u w:val="single"/>
        </w:rPr>
        <w:t xml:space="preserve">Other </w:t>
      </w:r>
    </w:p>
    <w:p w14:paraId="781576A8" w14:textId="77777777" w:rsidR="00054323" w:rsidRDefault="00EE578E" w:rsidP="00A8030C">
      <w:pPr>
        <w:pStyle w:val="P06-00"/>
        <w:rPr>
          <w:rStyle w:val="TemporaryLaw"/>
          <w:szCs w:val="16"/>
        </w:rPr>
      </w:pPr>
      <w:r w:rsidRPr="00054323">
        <w:rPr>
          <w:rStyle w:val="TemporaryLaw"/>
          <w:szCs w:val="16"/>
        </w:rPr>
        <w:t>Of the total amount appropriated, $181,700,500 in fiscal year 2025</w:t>
      </w:r>
      <w:r w:rsidRPr="00054323">
        <w:rPr>
          <w:rStyle w:val="TemporaryLaw"/>
          <w:szCs w:val="16"/>
        </w:rPr>
        <w:noBreakHyphen/>
        <w:t>2026 for highway maintenance is exempt from the provisions of section 35-190, Arizona Revised Statutes, relating to lapsing of appropriations, except that all unexpended and unencumbered monies of the appropriation revert to the state highway fund established by section 28</w:t>
      </w:r>
      <w:r w:rsidRPr="00054323">
        <w:rPr>
          <w:rStyle w:val="TemporaryLaw"/>
          <w:szCs w:val="16"/>
        </w:rPr>
        <w:noBreakHyphen/>
        <w:t>6991, Arizona Revised Statutes, on August 31, 2026.</w:t>
      </w:r>
    </w:p>
    <w:p w14:paraId="4F03FE3F" w14:textId="77777777" w:rsidR="00054323" w:rsidRDefault="00EE578E" w:rsidP="008E77CB">
      <w:pPr>
        <w:pStyle w:val="P06-00"/>
        <w:rPr>
          <w:rStyle w:val="TemporaryLaw"/>
          <w:szCs w:val="16"/>
        </w:rPr>
      </w:pPr>
      <w:bookmarkStart w:id="16" w:name="_Hlk67574626"/>
      <w:r w:rsidRPr="00054323">
        <w:rPr>
          <w:rStyle w:val="TemporaryLaw"/>
          <w:szCs w:val="16"/>
        </w:rPr>
        <w:t xml:space="preserve">The amount appropriated to the preventive surface treatments line item is exempt from the provisions of section 35-190, Arizona Revised Statutes, relating to lapsing of appropriations, except that all unexpended and unencumbered monies of the appropriation revert to the </w:t>
      </w:r>
      <w:r w:rsidRPr="00054323">
        <w:rPr>
          <w:rStyle w:val="TemporaryLaw"/>
          <w:szCs w:val="16"/>
        </w:rPr>
        <w:lastRenderedPageBreak/>
        <w:t>state highway fund established by section 28-6991, Arizona Revised Statutes, on August 31, 2026.</w:t>
      </w:r>
    </w:p>
    <w:bookmarkEnd w:id="16"/>
    <w:p w14:paraId="7D43B78B" w14:textId="77777777" w:rsidR="00054323" w:rsidRDefault="00EE578E" w:rsidP="00A8030C">
      <w:pPr>
        <w:pStyle w:val="P06-00"/>
        <w:rPr>
          <w:rStyle w:val="TemporaryLaw"/>
          <w:szCs w:val="16"/>
        </w:rPr>
      </w:pPr>
      <w:r w:rsidRPr="00054323">
        <w:rPr>
          <w:rStyle w:val="TemporaryLaw"/>
          <w:szCs w:val="16"/>
        </w:rPr>
        <w:t>Of the total amount appropriated, the department of transportation shall pay $</w:t>
      </w:r>
      <w:r w:rsidRPr="00054323">
        <w:rPr>
          <w:rStyle w:val="TemporaryLaw"/>
          <w:rFonts w:eastAsiaTheme="majorEastAsia"/>
        </w:rPr>
        <w:t>21,233,800</w:t>
      </w:r>
      <w:r w:rsidRPr="00054323">
        <w:rPr>
          <w:rStyle w:val="TemporaryLaw"/>
          <w:szCs w:val="16"/>
        </w:rPr>
        <w:t xml:space="preserve"> in fiscal year 2025-2026 from all funds to the department of administration for its risk management payment.</w:t>
      </w:r>
    </w:p>
    <w:p w14:paraId="5EADA67F" w14:textId="77777777" w:rsidR="00054323" w:rsidRDefault="00EE578E" w:rsidP="00A8030C">
      <w:pPr>
        <w:pStyle w:val="P06-00"/>
        <w:rPr>
          <w:rStyle w:val="TemporaryLaw"/>
          <w:szCs w:val="16"/>
        </w:rPr>
      </w:pPr>
      <w:r w:rsidRPr="00054323">
        <w:rPr>
          <w:rStyle w:val="TemporaryLaw"/>
          <w:szCs w:val="16"/>
        </w:rPr>
        <w:t>All expenditures made by the department of transportation for attorney general legal services shall be funded only from the attorney general legal services line item.  Monies in the operating lump sum appropriation or other line items intended for this purpose shall be transferred to the attorney general legal services line item before expenditure.</w:t>
      </w:r>
    </w:p>
    <w:p w14:paraId="191A4D11" w14:textId="77777777" w:rsidR="00054323" w:rsidRDefault="00EE578E" w:rsidP="00A8030C">
      <w:pPr>
        <w:pStyle w:val="P06-00"/>
        <w:rPr>
          <w:rStyle w:val="TemporaryLaw"/>
          <w:szCs w:val="16"/>
        </w:rPr>
      </w:pPr>
      <w:r w:rsidRPr="00054323">
        <w:rPr>
          <w:rStyle w:val="TemporaryLaw"/>
          <w:szCs w:val="16"/>
        </w:rPr>
        <w:t>In accordance with section 35-142.01, Arizona Revised Statutes, reimbursements for monies expended from the highway maintenance line item may not be credited to the account out of which the expenditure was incurred.  The department shall deposit all reimbursements for monies expended from the highway maintenance line item in the highway damage recovery account established by section 28-6994, Arizona Revised Statutes.</w:t>
      </w:r>
    </w:p>
    <w:p w14:paraId="48F8F447" w14:textId="77777777" w:rsidR="00054323" w:rsidRDefault="00EE578E" w:rsidP="00A8030C">
      <w:pPr>
        <w:pStyle w:val="P06-00"/>
        <w:rPr>
          <w:rStyle w:val="TemporaryLaw"/>
          <w:szCs w:val="16"/>
        </w:rPr>
      </w:pPr>
      <w:r w:rsidRPr="00054323">
        <w:rPr>
          <w:rStyle w:val="TemporaryLaw"/>
          <w:szCs w:val="16"/>
        </w:rPr>
        <w:t>The amount appropriated in the operating lump sum includes a $2,000,000 reduction below the fiscal year 2023-2024 level from the state highway fund established by section 28-6991, Arizona Revised Statutes, in fiscal year 2025-2026 from the department's enforcement and compliance division.</w:t>
      </w:r>
    </w:p>
    <w:p w14:paraId="10FCCADE" w14:textId="77777777" w:rsidR="00054323" w:rsidRDefault="00EE578E" w:rsidP="00A8030C">
      <w:pPr>
        <w:pStyle w:val="P06-00"/>
        <w:rPr>
          <w:rStyle w:val="TemporaryLaw"/>
          <w:szCs w:val="16"/>
        </w:rPr>
      </w:pPr>
      <w:r w:rsidRPr="00054323">
        <w:rPr>
          <w:rStyle w:val="TemporaryLaw"/>
          <w:szCs w:val="16"/>
        </w:rPr>
        <w:t>Expenditures made by the department of transportation for ADOT fleet vehicle and heavy equipment replacement shall be funded only from the ADOT fleet vehicle and heavy equipment replacement line item.  Monies in the operating lump sum appropriation or other line items intended for this purpose shall be transferred to the ADOT fleet vehicle and heavy equipment replacement line item before expenditure.</w:t>
      </w:r>
    </w:p>
    <w:p w14:paraId="798AC24E"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STATE TREASURER</w:t>
      </w:r>
    </w:p>
    <w:p w14:paraId="3920F092" w14:textId="77777777" w:rsidR="00054323" w:rsidRDefault="00EE578E" w:rsidP="00A8030C">
      <w:pPr>
        <w:tabs>
          <w:tab w:val="right" w:pos="7020"/>
        </w:tabs>
        <w:rPr>
          <w:rStyle w:val="TemporaryLaw"/>
          <w:szCs w:val="16"/>
          <w:u w:val="single"/>
        </w:rPr>
      </w:pPr>
      <w:r w:rsidRPr="00054323">
        <w:rPr>
          <w:rStyle w:val="TemporaryLaw"/>
          <w:szCs w:val="16"/>
        </w:rPr>
        <w:tab/>
      </w:r>
      <w:r w:rsidRPr="00054323">
        <w:rPr>
          <w:rStyle w:val="TemporaryLaw"/>
          <w:szCs w:val="16"/>
          <w:u w:val="single"/>
        </w:rPr>
        <w:t>2025-26</w:t>
      </w:r>
    </w:p>
    <w:p w14:paraId="57864D2A"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FTE positions</w:t>
      </w:r>
      <w:r w:rsidRPr="00054323">
        <w:rPr>
          <w:rStyle w:val="TemporaryLaw"/>
          <w:szCs w:val="16"/>
        </w:rPr>
        <w:tab/>
        <w:t>38.4</w:t>
      </w:r>
    </w:p>
    <w:p w14:paraId="1AF3D513" w14:textId="77777777" w:rsidR="00054323" w:rsidRDefault="00EE578E" w:rsidP="00A8030C">
      <w:pPr>
        <w:tabs>
          <w:tab w:val="left" w:pos="1200"/>
          <w:tab w:val="right" w:pos="7020"/>
        </w:tabs>
        <w:ind w:left="1195"/>
        <w:rPr>
          <w:rStyle w:val="TemporaryLaw"/>
          <w:szCs w:val="16"/>
        </w:rPr>
      </w:pPr>
      <w:r w:rsidRPr="00054323">
        <w:rPr>
          <w:rStyle w:val="TemporaryLaw"/>
          <w:szCs w:val="16"/>
        </w:rPr>
        <w:t>Operating lump sum appropriation</w:t>
      </w:r>
      <w:r w:rsidRPr="00054323">
        <w:rPr>
          <w:rStyle w:val="TemporaryLaw"/>
          <w:szCs w:val="16"/>
        </w:rPr>
        <w:tab/>
        <w:t>$  4,677,100</w:t>
      </w:r>
    </w:p>
    <w:p w14:paraId="5AA36CB9"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Advanced air mobility fund deposit</w:t>
      </w:r>
      <w:r w:rsidRPr="00054323">
        <w:rPr>
          <w:rStyle w:val="TemporaryLaw"/>
          <w:szCs w:val="16"/>
        </w:rPr>
        <w:tab/>
        <w:t>2,000,000</w:t>
      </w:r>
    </w:p>
    <w:p w14:paraId="663093EE"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Justice of the peace salaries</w:t>
      </w:r>
      <w:r w:rsidRPr="00054323">
        <w:rPr>
          <w:rStyle w:val="TemporaryLaw"/>
          <w:szCs w:val="16"/>
        </w:rPr>
        <w:tab/>
        <w:t>2,797,200</w:t>
      </w:r>
    </w:p>
    <w:p w14:paraId="79AF2474" w14:textId="77777777" w:rsidR="00054323" w:rsidRDefault="00EE578E" w:rsidP="00A8030C">
      <w:pPr>
        <w:tabs>
          <w:tab w:val="left" w:pos="0"/>
          <w:tab w:val="left" w:pos="1200"/>
          <w:tab w:val="right" w:pos="7020"/>
        </w:tabs>
        <w:ind w:left="1195"/>
        <w:rPr>
          <w:rStyle w:val="TemporaryLaw"/>
          <w:szCs w:val="16"/>
        </w:rPr>
      </w:pPr>
      <w:r w:rsidRPr="00054323">
        <w:rPr>
          <w:rStyle w:val="TemporaryLaw"/>
          <w:szCs w:val="16"/>
        </w:rPr>
        <w:t>Law enforcement/boating safety</w:t>
      </w:r>
    </w:p>
    <w:p w14:paraId="2BAA2103" w14:textId="77777777" w:rsidR="00054323" w:rsidRDefault="00EE578E" w:rsidP="00A8030C">
      <w:pPr>
        <w:tabs>
          <w:tab w:val="left" w:pos="1200"/>
          <w:tab w:val="right" w:pos="7020"/>
        </w:tabs>
        <w:ind w:left="1195"/>
        <w:rPr>
          <w:rStyle w:val="TemporaryLaw"/>
          <w:szCs w:val="16"/>
        </w:rPr>
      </w:pPr>
      <w:r w:rsidRPr="00054323">
        <w:rPr>
          <w:rStyle w:val="TemporaryLaw"/>
          <w:szCs w:val="16"/>
        </w:rPr>
        <w:t>   fund grants</w:t>
      </w:r>
      <w:r w:rsidRPr="00054323">
        <w:rPr>
          <w:rStyle w:val="TemporaryLaw"/>
          <w:szCs w:val="16"/>
        </w:rPr>
        <w:tab/>
        <w:t>   2,183,800</w:t>
      </w:r>
    </w:p>
    <w:p w14:paraId="65E5932E"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Statewide infrastructure</w:t>
      </w:r>
    </w:p>
    <w:p w14:paraId="0E825EC8"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   trust fund deposit</w:t>
      </w:r>
      <w:r w:rsidRPr="00054323">
        <w:rPr>
          <w:rStyle w:val="TemporaryLaw"/>
          <w:szCs w:val="16"/>
        </w:rPr>
        <w:tab/>
        <w:t>1,000,000</w:t>
      </w:r>
    </w:p>
    <w:p w14:paraId="15C5098D"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 xml:space="preserve">Statewide transportation </w:t>
      </w:r>
    </w:p>
    <w:p w14:paraId="43E946B0" w14:textId="77777777" w:rsidR="00054323" w:rsidRDefault="00EE578E" w:rsidP="00A8030C">
      <w:pPr>
        <w:tabs>
          <w:tab w:val="left" w:pos="720"/>
          <w:tab w:val="right" w:pos="7020"/>
          <w:tab w:val="right" w:pos="8910"/>
        </w:tabs>
        <w:ind w:firstLine="1166"/>
        <w:rPr>
          <w:rStyle w:val="TemporaryLaw"/>
          <w:szCs w:val="16"/>
        </w:rPr>
      </w:pPr>
      <w:r w:rsidRPr="00054323">
        <w:rPr>
          <w:rStyle w:val="TemporaryLaw"/>
          <w:szCs w:val="16"/>
        </w:rPr>
        <w:t>   innovation fund deposit</w:t>
      </w:r>
      <w:r w:rsidRPr="00054323">
        <w:rPr>
          <w:rStyle w:val="TemporaryLaw"/>
          <w:szCs w:val="16"/>
        </w:rPr>
        <w:tab/>
        <w:t>    2,000,000</w:t>
      </w:r>
    </w:p>
    <w:p w14:paraId="10D8A1E8" w14:textId="77777777" w:rsidR="00054323" w:rsidRDefault="00EE578E" w:rsidP="00A8030C">
      <w:pPr>
        <w:tabs>
          <w:tab w:val="left" w:pos="720"/>
          <w:tab w:val="right" w:pos="7020"/>
          <w:tab w:val="right" w:pos="8910"/>
        </w:tabs>
        <w:ind w:firstLine="1166"/>
        <w:rPr>
          <w:rStyle w:val="TemporaryLaw"/>
        </w:rPr>
      </w:pPr>
      <w:r w:rsidRPr="00054323">
        <w:rPr>
          <w:rStyle w:val="TemporaryLaw"/>
        </w:rPr>
        <w:t>Veterans' health innovations</w:t>
      </w:r>
    </w:p>
    <w:p w14:paraId="4FD19EF7" w14:textId="77777777" w:rsidR="00054323" w:rsidRDefault="00EE578E" w:rsidP="00A8030C">
      <w:pPr>
        <w:tabs>
          <w:tab w:val="left" w:pos="1200"/>
          <w:tab w:val="right" w:pos="7020"/>
        </w:tabs>
        <w:ind w:left="1195"/>
        <w:rPr>
          <w:rStyle w:val="TemporaryLaw"/>
          <w:rFonts w:eastAsiaTheme="majorEastAsia"/>
          <w:u w:val="single"/>
        </w:rPr>
      </w:pPr>
      <w:r w:rsidRPr="00054323">
        <w:rPr>
          <w:rStyle w:val="TemporaryLaw"/>
        </w:rPr>
        <w:t>   pilot program</w:t>
      </w:r>
      <w:r w:rsidRPr="00054323">
        <w:rPr>
          <w:rStyle w:val="TemporaryLaw"/>
        </w:rPr>
        <w:tab/>
      </w:r>
      <w:r w:rsidRPr="00054323">
        <w:rPr>
          <w:rStyle w:val="TemporaryLaw"/>
          <w:u w:val="single"/>
        </w:rPr>
        <w:t>      150,000</w:t>
      </w:r>
    </w:p>
    <w:p w14:paraId="345CD1C9" w14:textId="77777777" w:rsidR="00054323" w:rsidRDefault="00EE578E" w:rsidP="00A8030C">
      <w:pPr>
        <w:tabs>
          <w:tab w:val="right" w:pos="7020"/>
        </w:tabs>
        <w:rPr>
          <w:rStyle w:val="TemporaryLaw"/>
          <w:szCs w:val="16"/>
        </w:rPr>
      </w:pPr>
      <w:r w:rsidRPr="00054323">
        <w:rPr>
          <w:rStyle w:val="TemporaryLaw"/>
          <w:szCs w:val="16"/>
        </w:rPr>
        <w:t>Total appropriation — state treasurer</w:t>
      </w:r>
      <w:r w:rsidRPr="00054323">
        <w:rPr>
          <w:rStyle w:val="TemporaryLaw"/>
          <w:szCs w:val="16"/>
        </w:rPr>
        <w:tab/>
        <w:t>$  </w:t>
      </w:r>
      <w:r w:rsidRPr="00054323">
        <w:rPr>
          <w:rStyle w:val="TemporaryLaw"/>
          <w:rFonts w:eastAsiaTheme="majorEastAsia"/>
        </w:rPr>
        <w:t>14,808,100</w:t>
      </w:r>
    </w:p>
    <w:p w14:paraId="6D7092F6" w14:textId="77777777" w:rsidR="00054323" w:rsidRDefault="00EE578E" w:rsidP="00A8030C">
      <w:pPr>
        <w:keepNext/>
        <w:keepLines/>
        <w:tabs>
          <w:tab w:val="left" w:pos="0"/>
          <w:tab w:val="left" w:pos="720"/>
        </w:tabs>
        <w:ind w:firstLine="720"/>
        <w:rPr>
          <w:rStyle w:val="TemporaryLaw"/>
          <w:szCs w:val="16"/>
        </w:rPr>
      </w:pPr>
      <w:r w:rsidRPr="00054323">
        <w:rPr>
          <w:rStyle w:val="TemporaryLaw"/>
          <w:szCs w:val="16"/>
        </w:rPr>
        <w:t>Fund sources:</w:t>
      </w:r>
    </w:p>
    <w:p w14:paraId="583814DC"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8,289,700</w:t>
      </w:r>
    </w:p>
    <w:p w14:paraId="5FDFBD28"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Law enforcement and boating</w:t>
      </w:r>
    </w:p>
    <w:p w14:paraId="3599A6CA"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   safety fund</w:t>
      </w:r>
      <w:r w:rsidRPr="00054323">
        <w:rPr>
          <w:rStyle w:val="TemporaryLaw"/>
          <w:szCs w:val="16"/>
        </w:rPr>
        <w:tab/>
        <w:t>2,183,800</w:t>
      </w:r>
    </w:p>
    <w:p w14:paraId="3BB9A15A" w14:textId="77777777" w:rsidR="00054323" w:rsidRDefault="00EE578E" w:rsidP="00A8030C">
      <w:pPr>
        <w:pStyle w:val="P10-10"/>
        <w:keepNext/>
        <w:keepLines/>
        <w:tabs>
          <w:tab w:val="right" w:pos="7020"/>
          <w:tab w:val="right" w:pos="8928"/>
        </w:tabs>
        <w:rPr>
          <w:rStyle w:val="TemporaryLaw"/>
          <w:szCs w:val="16"/>
        </w:rPr>
      </w:pPr>
      <w:r w:rsidRPr="00054323">
        <w:rPr>
          <w:rStyle w:val="TemporaryLaw"/>
          <w:szCs w:val="16"/>
        </w:rPr>
        <w:t>State treasurer's operating fund</w:t>
      </w:r>
      <w:r w:rsidRPr="00054323">
        <w:rPr>
          <w:rStyle w:val="TemporaryLaw"/>
          <w:szCs w:val="16"/>
        </w:rPr>
        <w:tab/>
        <w:t>4,334,600</w:t>
      </w:r>
    </w:p>
    <w:p w14:paraId="694460C5" w14:textId="77777777" w:rsidR="00054323" w:rsidRDefault="00EE578E" w:rsidP="00A8030C">
      <w:pPr>
        <w:pStyle w:val="P06-00"/>
        <w:rPr>
          <w:rStyle w:val="TemporaryLaw"/>
          <w:szCs w:val="16"/>
        </w:rPr>
      </w:pPr>
      <w:bookmarkStart w:id="17" w:name="_Hlk63759206"/>
      <w:r w:rsidRPr="00054323">
        <w:rPr>
          <w:rStyle w:val="TemporaryLaw"/>
          <w:szCs w:val="16"/>
        </w:rPr>
        <w:t>On or before June 30, 2026, the state treasurer shall report to the joint legislative budget committee staff on the state treasurer's current fiscal year and estimated next fiscal year expenditures of interest earnings spent pursuant to sections 35-315 and 35-318, Arizona Revised Statutes, for the state treasurer's banking service contract, external investment management agreement, administrative and information technology costs and any other costs.</w:t>
      </w:r>
    </w:p>
    <w:p w14:paraId="0A041297" w14:textId="77777777" w:rsidR="00054323" w:rsidRDefault="00EE578E" w:rsidP="00A8030C">
      <w:pPr>
        <w:pStyle w:val="P06-00"/>
        <w:rPr>
          <w:color w:val="0000FF"/>
          <w:szCs w:val="16"/>
        </w:rPr>
      </w:pPr>
      <w:r w:rsidRPr="00054323">
        <w:rPr>
          <w:color w:val="0000FF"/>
          <w:szCs w:val="16"/>
        </w:rPr>
        <w:t>The monies in the statewide infrastructure trust fund deposit line item, the advanced air mobility fund deposit line item and the statewide transportation innovation fund deposit line item are appropriated from the respective funds to the state treasurer for the purposes provided in sections 28</w:t>
      </w:r>
      <w:r w:rsidRPr="00054323">
        <w:rPr>
          <w:color w:val="0000FF"/>
          <w:szCs w:val="16"/>
        </w:rPr>
        <w:noBreakHyphen/>
        <w:t>7011, 28</w:t>
      </w:r>
      <w:r w:rsidRPr="00054323">
        <w:rPr>
          <w:color w:val="0000FF"/>
          <w:szCs w:val="16"/>
        </w:rPr>
        <w:noBreakHyphen/>
        <w:t>8604, and 28</w:t>
      </w:r>
      <w:r w:rsidRPr="00054323">
        <w:rPr>
          <w:color w:val="0000FF"/>
          <w:szCs w:val="16"/>
        </w:rPr>
        <w:noBreakHyphen/>
        <w:t>9571, Arizona Revised Statutes, respectively.</w:t>
      </w:r>
    </w:p>
    <w:p w14:paraId="2E078ABD" w14:textId="77777777" w:rsidR="00054323" w:rsidRDefault="00EE578E" w:rsidP="00A8030C">
      <w:pPr>
        <w:pStyle w:val="P06-00"/>
        <w:rPr>
          <w:rStyle w:val="TemporaryLaw"/>
          <w:szCs w:val="16"/>
        </w:rPr>
      </w:pPr>
      <w:r w:rsidRPr="00054323">
        <w:rPr>
          <w:rStyle w:val="TemporaryLaw"/>
          <w:szCs w:val="16"/>
        </w:rPr>
        <w:t>Of the amount appropriated for the statewide transportation innovation fund deposit line item, $1,000,000 shall be allocated for projects east of Power Road in Maricopa county and Pinal county.</w:t>
      </w:r>
      <w:bookmarkEnd w:id="17"/>
    </w:p>
    <w:p w14:paraId="3CF4FE01" w14:textId="77777777" w:rsidR="00054323" w:rsidRDefault="00EE578E" w:rsidP="00A8030C">
      <w:pPr>
        <w:pStyle w:val="P06-00"/>
        <w:rPr>
          <w:rStyle w:val="TemporaryLaw"/>
          <w:rFonts w:eastAsiaTheme="majorEastAsia"/>
        </w:rPr>
      </w:pPr>
      <w:r w:rsidRPr="00054323">
        <w:rPr>
          <w:rStyle w:val="TemporaryLaw"/>
        </w:rPr>
        <w:t>The amount appropriated for the veterans' health innovations pilot program line item shall be allocated to the entity described in section 41-177, subsection E, Arizona Revised Statutes, to conduct a pilot program with an emphasis on innovations that improve veterans' health that satisfy the requirements of section 41-177, subsections E and F, Arizona Revised Statutes.</w:t>
      </w:r>
    </w:p>
    <w:p w14:paraId="1B220564" w14:textId="77777777" w:rsidR="00054323" w:rsidRDefault="00EE578E" w:rsidP="00A8030C">
      <w:pPr>
        <w:pStyle w:val="P06-00"/>
        <w:ind w:firstLine="0"/>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GOVERNOR'S OFFICE ON TRIBAL RELATIONS</w:t>
      </w:r>
    </w:p>
    <w:p w14:paraId="3A94C2BA" w14:textId="77777777" w:rsidR="00054323" w:rsidRDefault="00EE578E" w:rsidP="00580170">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42AAE69" w14:textId="77777777" w:rsidR="00054323" w:rsidRDefault="00EE578E" w:rsidP="00580170">
      <w:pPr>
        <w:pStyle w:val="P10-10"/>
        <w:tabs>
          <w:tab w:val="right" w:pos="7020"/>
          <w:tab w:val="right" w:pos="8928"/>
        </w:tabs>
        <w:rPr>
          <w:rStyle w:val="TemporaryLaw"/>
          <w:szCs w:val="16"/>
        </w:rPr>
      </w:pPr>
      <w:r w:rsidRPr="00054323">
        <w:rPr>
          <w:rStyle w:val="TemporaryLaw"/>
          <w:szCs w:val="16"/>
        </w:rPr>
        <w:t>FTE positions</w:t>
      </w:r>
      <w:r w:rsidRPr="00054323">
        <w:rPr>
          <w:rStyle w:val="TemporaryLaw"/>
          <w:szCs w:val="16"/>
        </w:rPr>
        <w:tab/>
        <w:t>3.0</w:t>
      </w:r>
    </w:p>
    <w:p w14:paraId="565BDCE6" w14:textId="77777777" w:rsidR="00054323" w:rsidRDefault="00EE578E" w:rsidP="00580170">
      <w:pPr>
        <w:pStyle w:val="P10-10"/>
        <w:tabs>
          <w:tab w:val="right" w:pos="7020"/>
          <w:tab w:val="right" w:pos="8928"/>
        </w:tabs>
        <w:rPr>
          <w:rStyle w:val="TemporaryLaw"/>
          <w:szCs w:val="16"/>
        </w:rPr>
      </w:pPr>
      <w:r w:rsidRPr="00054323">
        <w:rPr>
          <w:rStyle w:val="TemporaryLaw"/>
          <w:szCs w:val="16"/>
        </w:rPr>
        <w:t>Lump sum appropriation</w:t>
      </w:r>
      <w:r w:rsidRPr="00054323">
        <w:rPr>
          <w:rStyle w:val="TemporaryLaw"/>
          <w:szCs w:val="16"/>
        </w:rPr>
        <w:tab/>
        <w:t>$      67,100</w:t>
      </w:r>
    </w:p>
    <w:p w14:paraId="46EF0591" w14:textId="77777777" w:rsidR="00054323" w:rsidRDefault="00EE578E" w:rsidP="00580170">
      <w:pPr>
        <w:pStyle w:val="BodyTextIndent"/>
        <w:rPr>
          <w:rStyle w:val="TemporaryLaw"/>
          <w:szCs w:val="16"/>
        </w:rPr>
      </w:pPr>
      <w:r w:rsidRPr="00054323">
        <w:rPr>
          <w:rStyle w:val="TemporaryLaw"/>
          <w:szCs w:val="16"/>
        </w:rPr>
        <w:t>Fund sources:</w:t>
      </w:r>
    </w:p>
    <w:p w14:paraId="7D4BFBE1"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67,100</w:t>
      </w:r>
    </w:p>
    <w:p w14:paraId="26CF0E5F"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BOARD OF REGENTS</w:t>
      </w:r>
    </w:p>
    <w:p w14:paraId="3D60156F"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1EC3F5B6"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30.9</w:t>
      </w:r>
    </w:p>
    <w:p w14:paraId="06E564B0"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3,084,500</w:t>
      </w:r>
    </w:p>
    <w:p w14:paraId="2518EA4E" w14:textId="77777777" w:rsidR="00054323" w:rsidRDefault="00EE578E" w:rsidP="00A8030C">
      <w:pPr>
        <w:tabs>
          <w:tab w:val="right" w:pos="7020"/>
          <w:tab w:val="right" w:pos="8928"/>
        </w:tabs>
        <w:ind w:left="1200"/>
        <w:rPr>
          <w:rStyle w:val="TemporaryLaw"/>
          <w:szCs w:val="16"/>
        </w:rPr>
      </w:pPr>
      <w:r w:rsidRPr="00054323">
        <w:rPr>
          <w:rStyle w:val="TemporaryLaw"/>
          <w:szCs w:val="16"/>
        </w:rPr>
        <w:t>Adaptive athletics</w:t>
      </w:r>
      <w:r w:rsidRPr="00054323">
        <w:rPr>
          <w:rStyle w:val="TemporaryLaw"/>
          <w:szCs w:val="16"/>
        </w:rPr>
        <w:tab/>
        <w:t>160,000</w:t>
      </w:r>
    </w:p>
    <w:p w14:paraId="2E591F3C"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promise program</w:t>
      </w:r>
      <w:r w:rsidRPr="00054323">
        <w:rPr>
          <w:rStyle w:val="TemporaryLaw"/>
          <w:szCs w:val="16"/>
        </w:rPr>
        <w:tab/>
      </w:r>
      <w:r w:rsidRPr="00054323">
        <w:rPr>
          <w:rStyle w:val="TemporaryLaw"/>
          <w:rFonts w:eastAsiaTheme="majorEastAsia"/>
        </w:rPr>
        <w:t>36,300,000</w:t>
      </w:r>
    </w:p>
    <w:p w14:paraId="7E23102E" w14:textId="77777777" w:rsidR="00054323" w:rsidRDefault="00EE578E" w:rsidP="00A8030C">
      <w:pPr>
        <w:tabs>
          <w:tab w:val="right" w:pos="7020"/>
          <w:tab w:val="right" w:pos="8928"/>
        </w:tabs>
        <w:ind w:left="1195"/>
        <w:rPr>
          <w:rStyle w:val="TemporaryLaw"/>
          <w:szCs w:val="16"/>
        </w:rPr>
      </w:pPr>
      <w:r w:rsidRPr="00054323">
        <w:rPr>
          <w:rStyle w:val="TemporaryLaw"/>
          <w:szCs w:val="16"/>
        </w:rPr>
        <w:t>Spouses of military veterans</w:t>
      </w:r>
    </w:p>
    <w:p w14:paraId="418247CA" w14:textId="77777777" w:rsidR="00054323" w:rsidRDefault="00EE578E" w:rsidP="00A8030C">
      <w:pPr>
        <w:tabs>
          <w:tab w:val="right" w:pos="7020"/>
          <w:tab w:val="right" w:pos="8928"/>
        </w:tabs>
        <w:ind w:left="1195"/>
        <w:rPr>
          <w:rStyle w:val="TemporaryLaw"/>
          <w:szCs w:val="16"/>
        </w:rPr>
      </w:pPr>
      <w:r w:rsidRPr="00054323">
        <w:rPr>
          <w:rStyle w:val="TemporaryLaw"/>
          <w:szCs w:val="16"/>
        </w:rPr>
        <w:t>   tuition scholarships</w:t>
      </w:r>
      <w:r w:rsidRPr="00054323">
        <w:rPr>
          <w:rStyle w:val="TemporaryLaw"/>
          <w:szCs w:val="16"/>
        </w:rPr>
        <w:tab/>
        <w:t>10,000,000</w:t>
      </w:r>
    </w:p>
    <w:p w14:paraId="77397C70"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teachers academy</w:t>
      </w:r>
      <w:r w:rsidRPr="00054323">
        <w:rPr>
          <w:rStyle w:val="TemporaryLaw"/>
          <w:szCs w:val="16"/>
        </w:rPr>
        <w:tab/>
        <w:t>15,000,000</w:t>
      </w:r>
    </w:p>
    <w:p w14:paraId="6DCA09C1"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Arizona teachers incentive program</w:t>
      </w:r>
      <w:r w:rsidRPr="00054323">
        <w:rPr>
          <w:rStyle w:val="TemporaryLaw"/>
          <w:szCs w:val="16"/>
        </w:rPr>
        <w:tab/>
        <w:t>90,000</w:t>
      </w:r>
    </w:p>
    <w:p w14:paraId="415D7351" w14:textId="77777777" w:rsidR="00054323" w:rsidRDefault="00EE578E" w:rsidP="00A8030C">
      <w:pPr>
        <w:keepNext/>
        <w:keepLines/>
        <w:widowControl/>
        <w:tabs>
          <w:tab w:val="right" w:pos="7020"/>
          <w:tab w:val="right" w:pos="8928"/>
        </w:tabs>
        <w:ind w:left="1200"/>
        <w:rPr>
          <w:rStyle w:val="TemporaryLaw"/>
          <w:szCs w:val="16"/>
        </w:rPr>
      </w:pPr>
      <w:r w:rsidRPr="00054323">
        <w:rPr>
          <w:rStyle w:val="TemporaryLaw"/>
          <w:szCs w:val="16"/>
        </w:rPr>
        <w:t>Arizona teacher student loan program</w:t>
      </w:r>
      <w:r w:rsidRPr="00054323">
        <w:rPr>
          <w:rStyle w:val="TemporaryLaw"/>
          <w:szCs w:val="16"/>
        </w:rPr>
        <w:tab/>
        <w:t>426,000</w:t>
      </w:r>
    </w:p>
    <w:p w14:paraId="45F3B6E4"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Arizona transfer articulation</w:t>
      </w:r>
    </w:p>
    <w:p w14:paraId="1BF1F01F"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   support system</w:t>
      </w:r>
      <w:r w:rsidRPr="00054323">
        <w:rPr>
          <w:rStyle w:val="TemporaryLaw"/>
          <w:szCs w:val="16"/>
        </w:rPr>
        <w:tab/>
        <w:t>213,700</w:t>
      </w:r>
    </w:p>
    <w:p w14:paraId="22AB8C56"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xml:space="preserve">Leveraging educational assistance </w:t>
      </w:r>
    </w:p>
    <w:p w14:paraId="12B38F4B"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partnership program</w:t>
      </w:r>
      <w:r w:rsidRPr="00054323">
        <w:rPr>
          <w:rStyle w:val="TemporaryLaw"/>
          <w:szCs w:val="16"/>
        </w:rPr>
        <w:tab/>
        <w:t> 1,220,800</w:t>
      </w:r>
    </w:p>
    <w:p w14:paraId="74AC57F9" w14:textId="77777777" w:rsidR="00054323" w:rsidRDefault="00EE578E" w:rsidP="00A8030C">
      <w:pPr>
        <w:tabs>
          <w:tab w:val="right" w:pos="7020"/>
          <w:tab w:val="right" w:pos="8928"/>
        </w:tabs>
        <w:ind w:left="1195"/>
        <w:rPr>
          <w:rStyle w:val="TemporaryLaw"/>
          <w:szCs w:val="16"/>
        </w:rPr>
      </w:pPr>
      <w:r w:rsidRPr="00054323">
        <w:rPr>
          <w:rStyle w:val="TemporaryLaw"/>
          <w:szCs w:val="16"/>
        </w:rPr>
        <w:t>Washington, D.C. internships</w:t>
      </w:r>
      <w:r w:rsidRPr="00054323">
        <w:rPr>
          <w:rStyle w:val="TemporaryLaw"/>
          <w:szCs w:val="16"/>
        </w:rPr>
        <w:tab/>
        <w:t>450,000*</w:t>
      </w:r>
    </w:p>
    <w:p w14:paraId="35E6B7FC" w14:textId="77777777" w:rsidR="00054323" w:rsidRDefault="00EE578E" w:rsidP="00A8030C">
      <w:pPr>
        <w:tabs>
          <w:tab w:val="right" w:pos="7020"/>
          <w:tab w:val="right" w:pos="8928"/>
        </w:tabs>
        <w:ind w:left="1195"/>
        <w:rPr>
          <w:rStyle w:val="TemporaryLaw"/>
          <w:szCs w:val="16"/>
        </w:rPr>
      </w:pPr>
      <w:r w:rsidRPr="00054323">
        <w:rPr>
          <w:rStyle w:val="TemporaryLaw"/>
          <w:szCs w:val="16"/>
        </w:rPr>
        <w:t>Western interstate commission</w:t>
      </w:r>
    </w:p>
    <w:p w14:paraId="3077BADA" w14:textId="77777777" w:rsidR="00054323" w:rsidRDefault="00EE578E" w:rsidP="00A8030C">
      <w:pPr>
        <w:tabs>
          <w:tab w:val="right" w:pos="7020"/>
          <w:tab w:val="right" w:pos="8928"/>
        </w:tabs>
        <w:ind w:left="1195"/>
        <w:rPr>
          <w:rStyle w:val="TemporaryLaw"/>
          <w:szCs w:val="16"/>
        </w:rPr>
      </w:pPr>
      <w:r w:rsidRPr="00054323">
        <w:rPr>
          <w:rStyle w:val="TemporaryLaw"/>
          <w:szCs w:val="16"/>
        </w:rPr>
        <w:t>   office</w:t>
      </w:r>
      <w:r w:rsidRPr="00054323">
        <w:rPr>
          <w:rStyle w:val="TemporaryLaw"/>
          <w:szCs w:val="16"/>
        </w:rPr>
        <w:tab/>
        <w:t>153,000</w:t>
      </w:r>
    </w:p>
    <w:p w14:paraId="74BF84E7" w14:textId="77777777" w:rsidR="00054323" w:rsidRDefault="00EE578E" w:rsidP="00A8030C">
      <w:pPr>
        <w:tabs>
          <w:tab w:val="right" w:pos="7020"/>
          <w:tab w:val="right" w:pos="8928"/>
        </w:tabs>
        <w:ind w:left="1195"/>
        <w:rPr>
          <w:rStyle w:val="TemporaryLaw"/>
          <w:szCs w:val="16"/>
        </w:rPr>
      </w:pPr>
      <w:r w:rsidRPr="00054323">
        <w:rPr>
          <w:rStyle w:val="TemporaryLaw"/>
          <w:szCs w:val="16"/>
        </w:rPr>
        <w:t>WICHE student subsidies</w:t>
      </w:r>
      <w:r w:rsidRPr="00054323">
        <w:rPr>
          <w:rStyle w:val="TemporaryLaw"/>
          <w:szCs w:val="16"/>
        </w:rPr>
        <w:tab/>
      </w:r>
      <w:r w:rsidRPr="00054323">
        <w:rPr>
          <w:rStyle w:val="TemporaryLaw"/>
          <w:szCs w:val="16"/>
          <w:u w:val="single"/>
        </w:rPr>
        <w:t>   4,078,000</w:t>
      </w:r>
    </w:p>
    <w:p w14:paraId="1867F838" w14:textId="77777777" w:rsidR="00054323" w:rsidRDefault="00EE578E" w:rsidP="00A8030C">
      <w:pPr>
        <w:tabs>
          <w:tab w:val="left" w:pos="0"/>
          <w:tab w:val="right" w:pos="7020"/>
        </w:tabs>
        <w:rPr>
          <w:rStyle w:val="TemporaryLaw"/>
          <w:szCs w:val="16"/>
        </w:rPr>
      </w:pPr>
      <w:r w:rsidRPr="00054323">
        <w:rPr>
          <w:rStyle w:val="TemporaryLaw"/>
          <w:szCs w:val="16"/>
        </w:rPr>
        <w:t>Total appropriation — Arizona board of</w:t>
      </w:r>
    </w:p>
    <w:p w14:paraId="0635E5C2" w14:textId="77777777" w:rsidR="00054323" w:rsidRDefault="00EE578E" w:rsidP="00A8030C">
      <w:pPr>
        <w:tabs>
          <w:tab w:val="right" w:pos="7020"/>
          <w:tab w:val="right" w:pos="8928"/>
        </w:tabs>
        <w:ind w:left="1200"/>
        <w:rPr>
          <w:rStyle w:val="TemporaryLaw"/>
          <w:szCs w:val="16"/>
        </w:rPr>
      </w:pPr>
      <w:r w:rsidRPr="00054323">
        <w:rPr>
          <w:rStyle w:val="TemporaryLaw"/>
          <w:szCs w:val="16"/>
        </w:rPr>
        <w:t>regents</w:t>
      </w:r>
      <w:r w:rsidRPr="00054323">
        <w:rPr>
          <w:rStyle w:val="TemporaryLaw"/>
          <w:szCs w:val="16"/>
        </w:rPr>
        <w:tab/>
        <w:t>$ </w:t>
      </w:r>
      <w:r w:rsidRPr="00054323">
        <w:rPr>
          <w:rStyle w:val="TemporaryLaw"/>
          <w:rFonts w:eastAsiaTheme="majorEastAsia"/>
        </w:rPr>
        <w:t>71,176,000</w:t>
      </w:r>
    </w:p>
    <w:p w14:paraId="33ACECEA"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689AACC7" w14:textId="77777777" w:rsidR="00054323" w:rsidRDefault="00EE578E" w:rsidP="00A8030C">
      <w:pPr>
        <w:pStyle w:val="P10-10"/>
        <w:tabs>
          <w:tab w:val="right" w:pos="7020"/>
          <w:tab w:val="right" w:pos="8928"/>
        </w:tabs>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71,176,000</w:t>
      </w:r>
    </w:p>
    <w:p w14:paraId="7A7DF8DC" w14:textId="77777777" w:rsidR="00054323" w:rsidRDefault="00EE578E" w:rsidP="00A8030C">
      <w:pPr>
        <w:pStyle w:val="P06-00"/>
        <w:rPr>
          <w:rStyle w:val="TemporaryLaw"/>
          <w:szCs w:val="16"/>
        </w:rPr>
      </w:pPr>
      <w:r w:rsidRPr="00054323">
        <w:rPr>
          <w:rStyle w:val="TemporaryLaw"/>
          <w:szCs w:val="16"/>
        </w:rPr>
        <w:t>The Arizona board of regents shall distribute monies appropriated for the adaptive athletics line item to each university under the jurisdiction of the board to maintain and operate an intercollegiate adaptive athletics program that provides opportunities for competitive wheelchair and adaptive sports to students and community members with disabilities.  The monies may be spent only when the university collects matching monies of gifts, grants and donations for the intercollegiate adaptive athletics program from sources other than this state.  Universities may spend the monies only on scholarships, equipment, uniforms, travel expenses and tournament fees for participants in the intercollegiate adaptive athletics program.  The monies may not be used for administrative costs, personal services or employee</w:t>
      </w:r>
      <w:r w:rsidRPr="00054323">
        <w:rPr>
          <w:rStyle w:val="TemporaryLaw"/>
          <w:rFonts w:eastAsiaTheme="majorEastAsia"/>
        </w:rPr>
        <w:noBreakHyphen/>
      </w:r>
      <w:r w:rsidRPr="00054323">
        <w:rPr>
          <w:rStyle w:val="TemporaryLaw"/>
          <w:szCs w:val="16"/>
        </w:rPr>
        <w:t>related expenditures.</w:t>
      </w:r>
    </w:p>
    <w:p w14:paraId="7FC00DF5" w14:textId="77777777" w:rsidR="00054323" w:rsidRDefault="00EE578E" w:rsidP="00A8030C">
      <w:pPr>
        <w:pStyle w:val="P06-00"/>
        <w:rPr>
          <w:rStyle w:val="TemporaryLaw"/>
          <w:szCs w:val="16"/>
        </w:rPr>
      </w:pPr>
      <w:r w:rsidRPr="00054323">
        <w:rPr>
          <w:rStyle w:val="TemporaryLaw"/>
          <w:szCs w:val="16"/>
        </w:rPr>
        <w:t>On or before October 1, 2026, the Arizona board of regents shall submit a report to the director of the joint legislative budget committee and the director of the governor's office of strategic planning and budgeting on the Arizona promise program that includes all of the following for fiscal year 2025-2026:</w:t>
      </w:r>
    </w:p>
    <w:p w14:paraId="2913032C" w14:textId="77777777" w:rsidR="00054323" w:rsidRDefault="00EE578E" w:rsidP="00A8030C">
      <w:pPr>
        <w:pStyle w:val="P06-00"/>
        <w:rPr>
          <w:rStyle w:val="TemporaryLaw"/>
          <w:szCs w:val="16"/>
        </w:rPr>
      </w:pPr>
      <w:r w:rsidRPr="00054323">
        <w:rPr>
          <w:rStyle w:val="TemporaryLaw"/>
          <w:szCs w:val="16"/>
        </w:rPr>
        <w:t>1.  The total number of students receiving promise scholarships by each eligible postsecondary institution.</w:t>
      </w:r>
    </w:p>
    <w:p w14:paraId="5533315B" w14:textId="77777777" w:rsidR="00054323" w:rsidRDefault="00EE578E" w:rsidP="00A8030C">
      <w:pPr>
        <w:pStyle w:val="P06-00"/>
        <w:rPr>
          <w:rStyle w:val="TemporaryLaw"/>
          <w:szCs w:val="16"/>
        </w:rPr>
      </w:pPr>
      <w:r w:rsidRPr="00054323">
        <w:rPr>
          <w:rStyle w:val="TemporaryLaw"/>
          <w:szCs w:val="16"/>
        </w:rPr>
        <w:t>2.  The total number of students enrolled at each eligible postsecondary institution that are eligible to receive federal Pell grants.</w:t>
      </w:r>
    </w:p>
    <w:p w14:paraId="23A8964E" w14:textId="77777777" w:rsidR="00054323" w:rsidRDefault="00EE578E" w:rsidP="00A8030C">
      <w:pPr>
        <w:pStyle w:val="P06-00"/>
        <w:rPr>
          <w:rStyle w:val="TemporaryLaw"/>
          <w:szCs w:val="16"/>
        </w:rPr>
      </w:pPr>
      <w:r w:rsidRPr="00054323">
        <w:rPr>
          <w:rStyle w:val="TemporaryLaw"/>
          <w:szCs w:val="16"/>
        </w:rPr>
        <w:t>3.  A list of the programs of study in which promise scholarship recipients are enrolled, including the number of recipients enrolled in each program.</w:t>
      </w:r>
    </w:p>
    <w:p w14:paraId="727F529A" w14:textId="77777777" w:rsidR="00054323" w:rsidRDefault="00EE578E" w:rsidP="00A8030C">
      <w:pPr>
        <w:pStyle w:val="P06-00"/>
        <w:rPr>
          <w:rStyle w:val="TemporaryLaw"/>
          <w:szCs w:val="16"/>
        </w:rPr>
      </w:pPr>
      <w:r w:rsidRPr="00054323">
        <w:rPr>
          <w:rStyle w:val="TemporaryLaw"/>
          <w:szCs w:val="16"/>
        </w:rPr>
        <w:t>4.  The average promise scholarship award amount for each eligible postsecondary institution.</w:t>
      </w:r>
    </w:p>
    <w:p w14:paraId="63A4A0A0" w14:textId="77777777" w:rsidR="00054323" w:rsidRDefault="00EE578E" w:rsidP="00A8030C">
      <w:pPr>
        <w:pStyle w:val="P06-00"/>
        <w:rPr>
          <w:rStyle w:val="TemporaryLaw"/>
          <w:szCs w:val="16"/>
        </w:rPr>
      </w:pPr>
      <w:r w:rsidRPr="00054323">
        <w:rPr>
          <w:rStyle w:val="TemporaryLaw"/>
          <w:szCs w:val="16"/>
        </w:rPr>
        <w:t>5.  A geographic representation of promise scholarship recipients based on the high school attended.</w:t>
      </w:r>
    </w:p>
    <w:p w14:paraId="16852E0D" w14:textId="77777777" w:rsidR="00054323" w:rsidRDefault="00EE578E" w:rsidP="00A8030C">
      <w:pPr>
        <w:pStyle w:val="P06-00"/>
        <w:rPr>
          <w:rStyle w:val="TemporaryLaw"/>
          <w:szCs w:val="16"/>
        </w:rPr>
      </w:pPr>
      <w:r w:rsidRPr="00054323">
        <w:rPr>
          <w:rStyle w:val="TemporaryLaw"/>
          <w:szCs w:val="16"/>
        </w:rPr>
        <w:t>6.  The average grade point average of promise scholarships recipients by each eligible postsecondary institution.</w:t>
      </w:r>
    </w:p>
    <w:p w14:paraId="6FF0BDEE" w14:textId="77777777" w:rsidR="00054323" w:rsidRDefault="00EE578E" w:rsidP="00A8030C">
      <w:pPr>
        <w:pStyle w:val="P06-00"/>
        <w:rPr>
          <w:rStyle w:val="TemporaryLaw"/>
          <w:szCs w:val="16"/>
        </w:rPr>
      </w:pPr>
      <w:r w:rsidRPr="00054323">
        <w:rPr>
          <w:rStyle w:val="TemporaryLaw"/>
          <w:szCs w:val="16"/>
        </w:rPr>
        <w:t>On or before October 1, 2026, the Arizona board of regents shall submit a report to the director of the joint legislative budget committee and the director of the governor's office of strategic planning and budgeting on spouses of military veterans tuition scholarships that includes all of the following for fiscal year 2025-2026:</w:t>
      </w:r>
    </w:p>
    <w:p w14:paraId="546A3770" w14:textId="77777777" w:rsidR="00054323" w:rsidRDefault="00EE578E" w:rsidP="00A8030C">
      <w:pPr>
        <w:pStyle w:val="P06-00"/>
        <w:rPr>
          <w:rStyle w:val="TemporaryLaw"/>
          <w:szCs w:val="16"/>
        </w:rPr>
      </w:pPr>
      <w:r w:rsidRPr="00054323">
        <w:rPr>
          <w:rStyle w:val="TemporaryLaw"/>
          <w:szCs w:val="16"/>
        </w:rPr>
        <w:t>1.  The amount distributed to each eligible postsecondary institution.</w:t>
      </w:r>
    </w:p>
    <w:p w14:paraId="15C04EEB" w14:textId="77777777" w:rsidR="00054323" w:rsidRDefault="00EE578E" w:rsidP="00A8030C">
      <w:pPr>
        <w:pStyle w:val="P06-00"/>
        <w:rPr>
          <w:rStyle w:val="TemporaryLaw"/>
          <w:szCs w:val="16"/>
        </w:rPr>
      </w:pPr>
      <w:r w:rsidRPr="00054323">
        <w:rPr>
          <w:rStyle w:val="TemporaryLaw"/>
          <w:szCs w:val="16"/>
        </w:rPr>
        <w:t>2.  The total number of award recipients by each eligible postsecondary institution.</w:t>
      </w:r>
    </w:p>
    <w:p w14:paraId="5B377039" w14:textId="77777777" w:rsidR="00054323" w:rsidRDefault="00EE578E" w:rsidP="00A8030C">
      <w:pPr>
        <w:pStyle w:val="P06-00"/>
        <w:rPr>
          <w:rStyle w:val="TemporaryLaw"/>
          <w:szCs w:val="16"/>
        </w:rPr>
      </w:pPr>
      <w:r w:rsidRPr="00054323">
        <w:rPr>
          <w:rStyle w:val="TemporaryLaw"/>
          <w:szCs w:val="16"/>
        </w:rPr>
        <w:t>3.  The average award amount for each eligible postsecondary institution.</w:t>
      </w:r>
    </w:p>
    <w:p w14:paraId="3C0FC3DC" w14:textId="77777777" w:rsidR="00054323" w:rsidRDefault="00EE578E" w:rsidP="00A8030C">
      <w:pPr>
        <w:pStyle w:val="P06-00"/>
        <w:rPr>
          <w:rStyle w:val="TemporaryLaw"/>
          <w:szCs w:val="16"/>
        </w:rPr>
      </w:pPr>
      <w:r w:rsidRPr="00054323">
        <w:rPr>
          <w:rStyle w:val="TemporaryLaw"/>
          <w:szCs w:val="16"/>
        </w:rPr>
        <w:t>In order to be eligible to receive state matching monies under the leveraging educational assistance partnership program for grants to students, each participating institution, public or private, shall provide an amount of institutional matching monies that equals the amount of monies provided by this state to the institution for the leveraging educational assistance partnership program.  Administrative expenses incurred by the Arizona board of regents shall be paid from institutional matching monies and may not exceed twelve percent of the monies appropriated in fiscal year 2025-2026.</w:t>
      </w:r>
    </w:p>
    <w:p w14:paraId="0D12B636" w14:textId="77777777" w:rsidR="00054323" w:rsidRDefault="00EE578E" w:rsidP="00A8030C">
      <w:pPr>
        <w:pStyle w:val="P06-00"/>
        <w:rPr>
          <w:rStyle w:val="TemporaryLaw"/>
          <w:szCs w:val="16"/>
        </w:rPr>
      </w:pPr>
      <w:r w:rsidRPr="00054323">
        <w:rPr>
          <w:rStyle w:val="TemporaryLaw"/>
          <w:szCs w:val="16"/>
        </w:rPr>
        <w:t>The Arizona board of regents shall distribute monies appropriated for Washington, D.C. internships for program fees and housing costs in equal amounts to each of the three universities under the jurisdiction of the board for the purpose of providing student internships and short</w:t>
      </w:r>
      <w:r w:rsidRPr="00054323">
        <w:rPr>
          <w:rStyle w:val="TemporaryLaw"/>
          <w:szCs w:val="16"/>
        </w:rPr>
        <w:noBreakHyphen/>
        <w:t>term programs in Washington, D.C. in partnership with a third</w:t>
      </w:r>
      <w:r w:rsidRPr="00054323">
        <w:rPr>
          <w:rStyle w:val="TemporaryLaw"/>
          <w:szCs w:val="16"/>
        </w:rPr>
        <w:noBreakHyphen/>
        <w:t>party organization.  Short</w:t>
      </w:r>
      <w:r w:rsidRPr="00054323">
        <w:rPr>
          <w:rStyle w:val="TemporaryLaw"/>
          <w:szCs w:val="16"/>
        </w:rPr>
        <w:noBreakHyphen/>
        <w:t>term programs include one</w:t>
      </w:r>
      <w:r w:rsidRPr="00054323">
        <w:rPr>
          <w:rStyle w:val="TemporaryLaw"/>
          <w:szCs w:val="16"/>
        </w:rPr>
        <w:noBreakHyphen/>
        <w:t>week seminars and learning opportunities shorter than one academic semester.  The third-party organization must meet the following requirements:</w:t>
      </w:r>
    </w:p>
    <w:p w14:paraId="63B86771" w14:textId="77777777" w:rsidR="00054323" w:rsidRDefault="00EE578E" w:rsidP="00A8030C">
      <w:pPr>
        <w:pStyle w:val="P06-00"/>
        <w:rPr>
          <w:rStyle w:val="TemporaryLaw"/>
          <w:szCs w:val="16"/>
        </w:rPr>
      </w:pPr>
      <w:r w:rsidRPr="00054323">
        <w:rPr>
          <w:rStyle w:val="TemporaryLaw"/>
          <w:szCs w:val="16"/>
        </w:rPr>
        <w:t>1.  Have partnerships with Washington, D.C.—based organizations to provide full-time, semester-long student internships and short</w:t>
      </w:r>
      <w:r w:rsidRPr="00054323">
        <w:rPr>
          <w:rStyle w:val="TemporaryLaw"/>
          <w:szCs w:val="16"/>
        </w:rPr>
        <w:noBreakHyphen/>
        <w:t>term programs.</w:t>
      </w:r>
    </w:p>
    <w:p w14:paraId="2F16435B" w14:textId="77777777" w:rsidR="00054323" w:rsidRDefault="00EE578E" w:rsidP="00A8030C">
      <w:pPr>
        <w:pStyle w:val="P06-00"/>
        <w:rPr>
          <w:rStyle w:val="TemporaryLaw"/>
          <w:szCs w:val="16"/>
        </w:rPr>
      </w:pPr>
      <w:r w:rsidRPr="00054323">
        <w:rPr>
          <w:rStyle w:val="TemporaryLaw"/>
          <w:szCs w:val="16"/>
        </w:rPr>
        <w:t>2.  Have the ability to place as many students in internships and short</w:t>
      </w:r>
      <w:r w:rsidRPr="00054323">
        <w:rPr>
          <w:rStyle w:val="TemporaryLaw"/>
          <w:szCs w:val="16"/>
        </w:rPr>
        <w:noBreakHyphen/>
        <w:t>term programs as needed by the universities.</w:t>
      </w:r>
    </w:p>
    <w:p w14:paraId="4578C3A0" w14:textId="77777777" w:rsidR="00054323" w:rsidRDefault="00EE578E" w:rsidP="00A8030C">
      <w:pPr>
        <w:pStyle w:val="P06-00"/>
        <w:rPr>
          <w:rStyle w:val="TemporaryLaw"/>
          <w:szCs w:val="16"/>
        </w:rPr>
      </w:pPr>
      <w:r w:rsidRPr="00054323">
        <w:rPr>
          <w:rStyle w:val="TemporaryLaw"/>
          <w:szCs w:val="16"/>
        </w:rPr>
        <w:t>3.  Have experience placing students in internships for at least ten consecutive years.</w:t>
      </w:r>
    </w:p>
    <w:p w14:paraId="204210AE" w14:textId="77777777" w:rsidR="00054323" w:rsidRDefault="00EE578E" w:rsidP="00A8030C">
      <w:pPr>
        <w:pStyle w:val="P06-00"/>
        <w:rPr>
          <w:rStyle w:val="TemporaryLaw"/>
          <w:szCs w:val="16"/>
        </w:rPr>
      </w:pPr>
      <w:r w:rsidRPr="00054323">
        <w:rPr>
          <w:rStyle w:val="TemporaryLaw"/>
          <w:szCs w:val="16"/>
        </w:rPr>
        <w:t>4.  Have dedicated staff to ensure that student interns have access to internships and short</w:t>
      </w:r>
      <w:r w:rsidRPr="00054323">
        <w:rPr>
          <w:rStyle w:val="TemporaryLaw"/>
          <w:szCs w:val="16"/>
        </w:rPr>
        <w:noBreakHyphen/>
        <w:t>term programs in their areas of interest.</w:t>
      </w:r>
    </w:p>
    <w:p w14:paraId="459FD4F8" w14:textId="77777777" w:rsidR="00054323" w:rsidRDefault="00EE578E" w:rsidP="00A8030C">
      <w:pPr>
        <w:pStyle w:val="P06-00"/>
        <w:rPr>
          <w:rStyle w:val="TemporaryLaw"/>
          <w:szCs w:val="16"/>
        </w:rPr>
      </w:pPr>
      <w:r w:rsidRPr="00054323">
        <w:rPr>
          <w:rStyle w:val="TemporaryLaw"/>
          <w:szCs w:val="16"/>
        </w:rPr>
        <w:t xml:space="preserve">Within ten days after the acceptance of the universities' semiannual all funds budget reports, the Arizona board of regents shall submit a current year expenditure plan to the joint legislative budget committee for review.  The expenditure plan shall include the use of all projected tuition and fee revenues by expenditure category, including operating expenses, plant fund, debt service and financial aid.  The plan shall </w:t>
      </w:r>
      <w:r w:rsidRPr="00054323">
        <w:rPr>
          <w:rStyle w:val="TemporaryLaw"/>
          <w:szCs w:val="16"/>
        </w:rPr>
        <w:lastRenderedPageBreak/>
        <w:t xml:space="preserve">include the amount by which each expenditure category is projected to increase over the prior year and shall provide as much detail as the university budget requests.  The plan shall include the total revenue and expenditure amounts from all tuition and student fee revenues, including base tuition, differential tuition, program fees, course fees, summer session fees and other miscellaneous and mandatory student fee revenues. </w:t>
      </w:r>
    </w:p>
    <w:p w14:paraId="3E0036CF" w14:textId="77777777" w:rsidR="00054323" w:rsidRDefault="00EE578E" w:rsidP="00A8030C">
      <w:pPr>
        <w:keepNext/>
        <w:keepLines/>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UNIVERSITY</w:t>
      </w:r>
    </w:p>
    <w:p w14:paraId="1B888CAC" w14:textId="77777777" w:rsidR="00054323" w:rsidRDefault="00EE578E" w:rsidP="00A8030C">
      <w:pPr>
        <w:keepNext/>
        <w:keepLines/>
        <w:tabs>
          <w:tab w:val="right" w:pos="7020"/>
          <w:tab w:val="right" w:pos="8928"/>
        </w:tabs>
        <w:ind w:left="1200"/>
        <w:rPr>
          <w:rStyle w:val="TemporaryLaw"/>
          <w:szCs w:val="16"/>
          <w:u w:val="single"/>
        </w:rPr>
      </w:pPr>
      <w:r w:rsidRPr="00054323">
        <w:rPr>
          <w:rStyle w:val="TemporaryLaw"/>
          <w:szCs w:val="16"/>
        </w:rPr>
        <w:tab/>
      </w:r>
      <w:r w:rsidRPr="00054323">
        <w:rPr>
          <w:rStyle w:val="TemporaryLaw"/>
          <w:szCs w:val="16"/>
          <w:u w:val="single"/>
        </w:rPr>
        <w:t>2025-26</w:t>
      </w:r>
    </w:p>
    <w:p w14:paraId="11180001"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8,357.4</w:t>
      </w:r>
    </w:p>
    <w:p w14:paraId="7EBCF28B"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$1,073,584,600</w:t>
      </w:r>
    </w:p>
    <w:p w14:paraId="0C5D9A39" w14:textId="77777777" w:rsidR="00054323" w:rsidRDefault="00EE578E" w:rsidP="00A8030C">
      <w:pPr>
        <w:tabs>
          <w:tab w:val="right" w:pos="7020"/>
          <w:tab w:val="right" w:pos="8928"/>
        </w:tabs>
        <w:ind w:left="1200"/>
        <w:rPr>
          <w:rStyle w:val="TemporaryLaw"/>
          <w:szCs w:val="16"/>
        </w:rPr>
      </w:pPr>
      <w:r w:rsidRPr="00054323">
        <w:rPr>
          <w:rStyle w:val="TemporaryLaw"/>
          <w:szCs w:val="16"/>
        </w:rPr>
        <w:t>Biomedical informatics</w:t>
      </w:r>
      <w:r w:rsidRPr="00054323">
        <w:rPr>
          <w:rStyle w:val="TemporaryLaw"/>
          <w:szCs w:val="16"/>
        </w:rPr>
        <w:tab/>
        <w:t>3,758,100</w:t>
      </w:r>
    </w:p>
    <w:p w14:paraId="519950F1" w14:textId="77777777" w:rsidR="00054323" w:rsidRDefault="00EE578E" w:rsidP="00A8030C">
      <w:pPr>
        <w:tabs>
          <w:tab w:val="right" w:pos="7020"/>
          <w:tab w:val="right" w:pos="8928"/>
        </w:tabs>
        <w:ind w:left="1195"/>
        <w:rPr>
          <w:rStyle w:val="TemporaryLaw"/>
          <w:szCs w:val="16"/>
        </w:rPr>
      </w:pPr>
      <w:r w:rsidRPr="00054323">
        <w:rPr>
          <w:rStyle w:val="TemporaryLaw"/>
          <w:szCs w:val="16"/>
        </w:rPr>
        <w:t>Eastern Europe cultural</w:t>
      </w:r>
    </w:p>
    <w:p w14:paraId="31641FFC" w14:textId="77777777" w:rsidR="00054323" w:rsidRDefault="00EE578E" w:rsidP="00A8030C">
      <w:pPr>
        <w:tabs>
          <w:tab w:val="right" w:pos="7020"/>
          <w:tab w:val="right" w:pos="8928"/>
        </w:tabs>
        <w:ind w:left="1195"/>
        <w:rPr>
          <w:rStyle w:val="TemporaryLaw"/>
          <w:szCs w:val="16"/>
        </w:rPr>
      </w:pPr>
      <w:r w:rsidRPr="00054323">
        <w:rPr>
          <w:rStyle w:val="TemporaryLaw"/>
          <w:szCs w:val="16"/>
        </w:rPr>
        <w:t>   collaborative</w:t>
      </w:r>
      <w:r w:rsidRPr="00054323">
        <w:rPr>
          <w:rStyle w:val="TemporaryLaw"/>
          <w:szCs w:val="16"/>
        </w:rPr>
        <w:tab/>
        <w:t>250,000</w:t>
      </w:r>
    </w:p>
    <w:p w14:paraId="5215AC9B"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financial aid trust</w:t>
      </w:r>
      <w:r w:rsidRPr="00054323">
        <w:rPr>
          <w:rStyle w:val="TemporaryLaw"/>
          <w:szCs w:val="16"/>
        </w:rPr>
        <w:tab/>
        <w:t>5,985,800</w:t>
      </w:r>
    </w:p>
    <w:p w14:paraId="1B2E1C12" w14:textId="77777777" w:rsidR="00054323" w:rsidRDefault="00EE578E" w:rsidP="00A8030C">
      <w:pPr>
        <w:keepNext/>
        <w:keepLines/>
        <w:widowControl/>
        <w:tabs>
          <w:tab w:val="right" w:pos="7020"/>
          <w:tab w:val="right" w:pos="8928"/>
        </w:tabs>
        <w:ind w:left="1195"/>
        <w:rPr>
          <w:color w:val="0000FF"/>
          <w:szCs w:val="16"/>
        </w:rPr>
      </w:pPr>
      <w:r w:rsidRPr="00054323">
        <w:rPr>
          <w:color w:val="0000FF"/>
          <w:szCs w:val="16"/>
        </w:rPr>
        <w:t xml:space="preserve">Decision theater – </w:t>
      </w:r>
    </w:p>
    <w:p w14:paraId="01CB710C" w14:textId="77777777" w:rsidR="00054323" w:rsidRDefault="00EE578E" w:rsidP="00A8030C">
      <w:pPr>
        <w:keepNext/>
        <w:keepLines/>
        <w:widowControl/>
        <w:tabs>
          <w:tab w:val="right" w:pos="7020"/>
          <w:tab w:val="right" w:pos="8928"/>
        </w:tabs>
        <w:ind w:left="1195"/>
        <w:rPr>
          <w:rStyle w:val="TemporaryLaw"/>
          <w:szCs w:val="16"/>
        </w:rPr>
      </w:pPr>
      <w:r w:rsidRPr="00054323">
        <w:rPr>
          <w:color w:val="0000FF"/>
          <w:szCs w:val="16"/>
        </w:rPr>
        <w:t>   Pinal county transportation</w:t>
      </w:r>
      <w:r w:rsidRPr="00054323">
        <w:rPr>
          <w:color w:val="0000FF"/>
          <w:szCs w:val="16"/>
        </w:rPr>
        <w:tab/>
        <w:t>500,000</w:t>
      </w:r>
    </w:p>
    <w:p w14:paraId="008D9E42"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 xml:space="preserve">Downtown Phoenix campus </w:t>
      </w:r>
      <w:r w:rsidRPr="00054323">
        <w:rPr>
          <w:rStyle w:val="TemporaryLaw"/>
          <w:szCs w:val="16"/>
        </w:rPr>
        <w:tab/>
      </w:r>
      <w:r w:rsidRPr="00054323">
        <w:rPr>
          <w:rStyle w:val="TemporaryLaw"/>
          <w:szCs w:val="16"/>
          <w:u w:val="single"/>
        </w:rPr>
        <w:t>   134,098,500</w:t>
      </w:r>
    </w:p>
    <w:p w14:paraId="296675E8" w14:textId="77777777" w:rsidR="00054323" w:rsidRDefault="00EE578E" w:rsidP="00A8030C">
      <w:pPr>
        <w:tabs>
          <w:tab w:val="left" w:pos="0"/>
          <w:tab w:val="right" w:pos="7020"/>
        </w:tabs>
        <w:rPr>
          <w:rStyle w:val="TemporaryLaw"/>
          <w:szCs w:val="16"/>
        </w:rPr>
      </w:pPr>
      <w:r w:rsidRPr="00054323">
        <w:rPr>
          <w:rStyle w:val="TemporaryLaw"/>
          <w:szCs w:val="16"/>
        </w:rPr>
        <w:t>Total appropriation — Arizona state</w:t>
      </w:r>
    </w:p>
    <w:p w14:paraId="789FD3BD" w14:textId="77777777" w:rsidR="00054323" w:rsidRDefault="00EE578E" w:rsidP="00A8030C">
      <w:pPr>
        <w:tabs>
          <w:tab w:val="left" w:pos="1170"/>
          <w:tab w:val="right" w:pos="7020"/>
        </w:tabs>
        <w:rPr>
          <w:rStyle w:val="TemporaryLaw"/>
          <w:szCs w:val="16"/>
        </w:rPr>
      </w:pPr>
      <w:r w:rsidRPr="00054323">
        <w:rPr>
          <w:rStyle w:val="TemporaryLaw"/>
          <w:szCs w:val="16"/>
        </w:rPr>
        <w:tab/>
        <w:t xml:space="preserve">university </w:t>
      </w:r>
      <w:r w:rsidRPr="00054323">
        <w:rPr>
          <w:rStyle w:val="TemporaryLaw"/>
          <w:szCs w:val="16"/>
        </w:rPr>
        <w:tab/>
        <w:t>$1,218,177,000</w:t>
      </w:r>
    </w:p>
    <w:p w14:paraId="3CA904B8" w14:textId="77777777" w:rsidR="00054323" w:rsidRDefault="00EE578E" w:rsidP="00A8030C">
      <w:pPr>
        <w:pStyle w:val="BodyTextIndent"/>
        <w:tabs>
          <w:tab w:val="right" w:pos="7020"/>
        </w:tabs>
        <w:rPr>
          <w:rStyle w:val="TemporaryLaw"/>
          <w:szCs w:val="16"/>
        </w:rPr>
      </w:pPr>
      <w:r w:rsidRPr="00054323">
        <w:rPr>
          <w:rStyle w:val="TemporaryLaw"/>
          <w:szCs w:val="16"/>
        </w:rPr>
        <w:t>Fund sources:</w:t>
      </w:r>
    </w:p>
    <w:p w14:paraId="5DB1894E"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361,178,200</w:t>
      </w:r>
    </w:p>
    <w:p w14:paraId="732E0A0F" w14:textId="77777777" w:rsidR="00054323" w:rsidRDefault="00EE578E" w:rsidP="00A8030C">
      <w:pPr>
        <w:tabs>
          <w:tab w:val="right" w:pos="7020"/>
          <w:tab w:val="right" w:pos="8928"/>
        </w:tabs>
        <w:ind w:left="1200"/>
        <w:rPr>
          <w:rStyle w:val="TemporaryLaw"/>
          <w:szCs w:val="16"/>
        </w:rPr>
      </w:pPr>
      <w:r w:rsidRPr="00054323">
        <w:rPr>
          <w:rStyle w:val="TemporaryLaw"/>
          <w:szCs w:val="16"/>
        </w:rPr>
        <w:t>University collections fund</w:t>
      </w:r>
      <w:r w:rsidRPr="00054323">
        <w:rPr>
          <w:rStyle w:val="TemporaryLaw"/>
          <w:szCs w:val="16"/>
        </w:rPr>
        <w:tab/>
        <w:t>856,998,800</w:t>
      </w:r>
    </w:p>
    <w:p w14:paraId="114D4690" w14:textId="77777777" w:rsidR="00054323" w:rsidRDefault="00EE578E" w:rsidP="00A8030C">
      <w:pPr>
        <w:pStyle w:val="P06-00"/>
        <w:rPr>
          <w:rStyle w:val="TemporaryLaw"/>
          <w:szCs w:val="16"/>
        </w:rPr>
      </w:pPr>
      <w:r w:rsidRPr="00054323">
        <w:rPr>
          <w:rStyle w:val="TemporaryLaw"/>
          <w:szCs w:val="16"/>
        </w:rPr>
        <w:t>The state general fund appropriation may not be used for alumni association funding.</w:t>
      </w:r>
    </w:p>
    <w:p w14:paraId="697478B3" w14:textId="77777777" w:rsidR="00054323" w:rsidRDefault="00EE578E" w:rsidP="00A8030C">
      <w:pPr>
        <w:pStyle w:val="P06-00"/>
        <w:rPr>
          <w:rStyle w:val="TemporaryLaw"/>
          <w:szCs w:val="16"/>
        </w:rPr>
      </w:pPr>
      <w:r w:rsidRPr="00054323">
        <w:rPr>
          <w:rStyle w:val="TemporaryLaw"/>
          <w:szCs w:val="16"/>
        </w:rPr>
        <w:t>The increased state general fund appropriation from Laws 2014, chapter 18 may not be used for medical marijuana research.</w:t>
      </w:r>
    </w:p>
    <w:p w14:paraId="302F0788" w14:textId="77777777" w:rsidR="00054323" w:rsidRDefault="00EE578E" w:rsidP="00A8030C">
      <w:pPr>
        <w:pStyle w:val="P06-00"/>
        <w:rPr>
          <w:rStyle w:val="TemporaryLaw"/>
          <w:szCs w:val="16"/>
        </w:rPr>
      </w:pPr>
      <w:r w:rsidRPr="00054323">
        <w:rPr>
          <w:rStyle w:val="TemporaryLaw"/>
          <w:szCs w:val="16"/>
        </w:rPr>
        <w:t>Other than scholarships awarded through the Arizona financial aid trust, the appropriated monies may not be used for scholarships or any student newspaper.</w:t>
      </w:r>
    </w:p>
    <w:p w14:paraId="2B894A7B" w14:textId="77777777" w:rsidR="00054323" w:rsidRDefault="00EE578E" w:rsidP="00A8030C">
      <w:pPr>
        <w:pStyle w:val="P06-00"/>
        <w:rPr>
          <w:rStyle w:val="TemporaryLaw"/>
          <w:szCs w:val="16"/>
        </w:rPr>
      </w:pPr>
      <w:r w:rsidRPr="00054323">
        <w:rPr>
          <w:rStyle w:val="TemporaryLaw"/>
          <w:szCs w:val="16"/>
        </w:rPr>
        <w:t>The appropriated monies may not be used by the Arizona state university college of law legal clinic for any lawsuits involving inmates of the state department of corrections in which this state is the adverse party.</w:t>
      </w:r>
    </w:p>
    <w:p w14:paraId="5A420C5C" w14:textId="77777777" w:rsidR="00054323" w:rsidRDefault="00EE578E" w:rsidP="00A8030C">
      <w:pPr>
        <w:pStyle w:val="P06-00"/>
        <w:rPr>
          <w:rStyle w:val="TemporaryLaw"/>
          <w:szCs w:val="16"/>
        </w:rPr>
      </w:pPr>
      <w:r w:rsidRPr="00054323">
        <w:rPr>
          <w:rStyle w:val="TemporaryLaw"/>
          <w:szCs w:val="16"/>
        </w:rPr>
        <w:t>Arizona state university shall use monies appropriated for the eastern Europe cultural collaborative to facilitate cultural and academic exchanges between university faculty and students and academic institutions in eastern Europe.</w:t>
      </w:r>
    </w:p>
    <w:p w14:paraId="7E8209EE" w14:textId="77777777" w:rsidR="00054323" w:rsidRDefault="00EE578E" w:rsidP="00A8030C">
      <w:pPr>
        <w:pStyle w:val="P06-00"/>
        <w:rPr>
          <w:rStyle w:val="TemporaryLaw"/>
          <w:szCs w:val="16"/>
        </w:rPr>
      </w:pPr>
      <w:r w:rsidRPr="00054323">
        <w:rPr>
          <w:rStyle w:val="TemporaryLaw"/>
          <w:szCs w:val="16"/>
        </w:rPr>
        <w:t xml:space="preserve">Any appropriated monies allocated by the university for the school of civic and economic thought and leadership shall be used to operate a single stand-alone academic entity within Arizona state university.  The appropriated monies may not supplant any existing state funding or private or external donations to the existing centers or to the school.  The appropriated monies and all private and external donations for the school, including any remaining balances from prior fiscal years, shall be deposited in a separate account, shall be used only for the direct </w:t>
      </w:r>
      <w:r w:rsidRPr="00054323">
        <w:rPr>
          <w:rStyle w:val="TemporaryLaw"/>
          <w:szCs w:val="16"/>
        </w:rPr>
        <w:lastRenderedPageBreak/>
        <w:t>operation of the school and may not be used for indirect costs of the university.  On or before October 1, 2025, the school shall submit a report to the president of the senate, the speaker of the house of representatives, the chairpersons of the senate education committee and the house of representatives education committee and the director of the joint legislative budget committee that includes at least the following information for the school:</w:t>
      </w:r>
    </w:p>
    <w:p w14:paraId="3DCEA0F6" w14:textId="77777777" w:rsidR="00054323" w:rsidRDefault="00EE578E" w:rsidP="00A8030C">
      <w:pPr>
        <w:pStyle w:val="ListParagraph"/>
        <w:widowControl/>
        <w:autoSpaceDE w:val="0"/>
        <w:autoSpaceDN w:val="0"/>
        <w:rPr>
          <w:rStyle w:val="TemporaryLaw"/>
          <w:szCs w:val="16"/>
        </w:rPr>
      </w:pPr>
      <w:r w:rsidRPr="00054323">
        <w:rPr>
          <w:rStyle w:val="TemporaryLaw"/>
          <w:szCs w:val="16"/>
        </w:rPr>
        <w:t>1.  The total amount of funding received from all sources.</w:t>
      </w:r>
    </w:p>
    <w:p w14:paraId="4EC413C8" w14:textId="77777777" w:rsidR="00054323" w:rsidRDefault="00EE578E" w:rsidP="00A8030C">
      <w:pPr>
        <w:pStyle w:val="ListParagraph"/>
        <w:widowControl/>
        <w:autoSpaceDE w:val="0"/>
        <w:autoSpaceDN w:val="0"/>
        <w:rPr>
          <w:rStyle w:val="TemporaryLaw"/>
          <w:szCs w:val="16"/>
        </w:rPr>
      </w:pPr>
      <w:r w:rsidRPr="00054323">
        <w:rPr>
          <w:rStyle w:val="TemporaryLaw"/>
          <w:szCs w:val="16"/>
        </w:rPr>
        <w:t>2.  A description of faculty positions and courses offered.</w:t>
      </w:r>
    </w:p>
    <w:p w14:paraId="1CA5E55F" w14:textId="77777777" w:rsidR="00054323" w:rsidRDefault="00EE578E" w:rsidP="00A8030C">
      <w:pPr>
        <w:pStyle w:val="ListParagraph"/>
        <w:widowControl/>
        <w:autoSpaceDE w:val="0"/>
        <w:autoSpaceDN w:val="0"/>
        <w:rPr>
          <w:rStyle w:val="TemporaryLaw"/>
          <w:szCs w:val="16"/>
        </w:rPr>
      </w:pPr>
      <w:r w:rsidRPr="00054323">
        <w:rPr>
          <w:rStyle w:val="TemporaryLaw"/>
          <w:szCs w:val="16"/>
        </w:rPr>
        <w:t>3.  The total undergraduate and graduate student enrollment.</w:t>
      </w:r>
    </w:p>
    <w:p w14:paraId="479EF1E2" w14:textId="77777777" w:rsidR="00054323" w:rsidRDefault="00EE578E" w:rsidP="00A8030C">
      <w:pPr>
        <w:pStyle w:val="ListParagraph"/>
        <w:autoSpaceDE w:val="0"/>
        <w:autoSpaceDN w:val="0"/>
        <w:rPr>
          <w:rStyle w:val="TemporaryLaw"/>
          <w:szCs w:val="16"/>
        </w:rPr>
      </w:pPr>
      <w:r w:rsidRPr="00054323">
        <w:rPr>
          <w:rStyle w:val="TemporaryLaw"/>
          <w:szCs w:val="16"/>
        </w:rPr>
        <w:t>4.  Significant community events, initiatives or publications.</w:t>
      </w:r>
    </w:p>
    <w:p w14:paraId="4CA707C0" w14:textId="77777777" w:rsidR="00054323" w:rsidRDefault="00EE578E" w:rsidP="00A8030C">
      <w:pPr>
        <w:pStyle w:val="P06-00"/>
        <w:rPr>
          <w:rStyle w:val="TemporaryLaw"/>
          <w:szCs w:val="16"/>
        </w:rPr>
      </w:pPr>
      <w:r w:rsidRPr="00054323">
        <w:rPr>
          <w:rStyle w:val="TemporaryLaw"/>
          <w:szCs w:val="16"/>
        </w:rPr>
        <w:t>The chairpersons of the senate education committee and the house of representatives education committee may request the director of the school to appear before the committees to report on the school's annual achievements.</w:t>
      </w:r>
    </w:p>
    <w:p w14:paraId="5DB8E535" w14:textId="77777777" w:rsidR="00054323" w:rsidRDefault="00EE578E" w:rsidP="00A8030C">
      <w:pPr>
        <w:pStyle w:val="P06-00"/>
        <w:rPr>
          <w:rStyle w:val="TemporaryLaw"/>
          <w:szCs w:val="16"/>
        </w:rPr>
      </w:pPr>
      <w:r w:rsidRPr="00054323">
        <w:rPr>
          <w:rStyle w:val="TemporaryLaw"/>
          <w:szCs w:val="16"/>
        </w:rPr>
        <w:t>The legislature intends that appropriated monies allocated by the university for the school of civic and economic thought and leadership in fiscal year 2025-2026 be consistent with the amount appropriated in fiscal year 2022-2023, except that the university may allocate to the school the lump sum reduction of not more than 3.45 percent prescribed by Laws 2024, chapter 209, section 129.</w:t>
      </w:r>
    </w:p>
    <w:p w14:paraId="7ED99E64" w14:textId="77777777" w:rsidR="00054323" w:rsidRDefault="00EE578E" w:rsidP="00A8030C">
      <w:pPr>
        <w:pStyle w:val="P06-00"/>
        <w:rPr>
          <w:rStyle w:val="TemporaryLaw"/>
          <w:szCs w:val="16"/>
        </w:rPr>
      </w:pPr>
      <w:r w:rsidRPr="00054323">
        <w:rPr>
          <w:rStyle w:val="TemporaryLaw"/>
          <w:szCs w:val="16"/>
        </w:rPr>
        <w:t>Any unencumbered balances remaining in the university collections fund on June 30, 2025 and all collections received by the university during the fiscal year are appropriated for operating expenditures, capital outlay and fixed charges.  Earnings on state lands and interest on the investment of the permanent land funds are appropriated in compliance with the enabling act and the Constitution of Arizona.  No part of this appropriation may be spent for supplemental life insurance or supplemental retirement.</w:t>
      </w:r>
    </w:p>
    <w:p w14:paraId="3D319004" w14:textId="77777777" w:rsidR="00054323" w:rsidRDefault="00EE578E" w:rsidP="00A8030C">
      <w:pPr>
        <w:keepNext/>
        <w:keepLines/>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NORTHERN ARIZONA UNIVERSITY</w:t>
      </w:r>
    </w:p>
    <w:p w14:paraId="02B6D55E"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6E2BE05" w14:textId="77777777" w:rsidR="00054323" w:rsidRDefault="00EE578E" w:rsidP="00A8030C">
      <w:pPr>
        <w:keepNext/>
        <w:keepLines/>
        <w:tabs>
          <w:tab w:val="left" w:pos="6210"/>
          <w:tab w:val="right" w:pos="7020"/>
          <w:tab w:val="right" w:pos="8928"/>
        </w:tabs>
        <w:ind w:left="1195"/>
        <w:rPr>
          <w:rStyle w:val="TemporaryLaw"/>
          <w:szCs w:val="16"/>
        </w:rPr>
      </w:pPr>
      <w:r w:rsidRPr="00054323">
        <w:rPr>
          <w:rStyle w:val="TemporaryLaw"/>
          <w:szCs w:val="16"/>
        </w:rPr>
        <w:t>FTE positions</w:t>
      </w:r>
      <w:r w:rsidRPr="00054323">
        <w:rPr>
          <w:rStyle w:val="TemporaryLaw"/>
          <w:szCs w:val="16"/>
        </w:rPr>
        <w:tab/>
        <w:t>2,399</w:t>
      </w:r>
    </w:p>
    <w:p w14:paraId="76DFC1E8"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Operating lump sum appropriation</w:t>
      </w:r>
      <w:r w:rsidRPr="00054323">
        <w:rPr>
          <w:rStyle w:val="TemporaryLaw"/>
          <w:szCs w:val="16"/>
        </w:rPr>
        <w:tab/>
        <w:t>$236,397,200</w:t>
      </w:r>
    </w:p>
    <w:p w14:paraId="17B4AFB2"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Arizona financial aid trust</w:t>
      </w:r>
      <w:r w:rsidRPr="00054323">
        <w:rPr>
          <w:rStyle w:val="TemporaryLaw"/>
          <w:szCs w:val="16"/>
        </w:rPr>
        <w:tab/>
        <w:t>1,326,000</w:t>
      </w:r>
    </w:p>
    <w:p w14:paraId="63FE25C2" w14:textId="77777777" w:rsidR="00054323" w:rsidRDefault="00EE578E" w:rsidP="00A8030C">
      <w:pPr>
        <w:tabs>
          <w:tab w:val="right" w:pos="7020"/>
          <w:tab w:val="right" w:pos="8928"/>
        </w:tabs>
        <w:ind w:left="1195"/>
        <w:rPr>
          <w:rStyle w:val="TemporaryLaw"/>
          <w:szCs w:val="16"/>
        </w:rPr>
      </w:pPr>
      <w:r w:rsidRPr="00054323">
        <w:rPr>
          <w:rStyle w:val="TemporaryLaw"/>
          <w:szCs w:val="16"/>
        </w:rPr>
        <w:t>Biomedical research funding</w:t>
      </w:r>
      <w:r w:rsidRPr="00054323">
        <w:rPr>
          <w:rStyle w:val="TemporaryLaw"/>
          <w:szCs w:val="16"/>
        </w:rPr>
        <w:tab/>
        <w:t>   3,000,000</w:t>
      </w:r>
    </w:p>
    <w:p w14:paraId="73EB0EF4" w14:textId="77777777" w:rsidR="00054323" w:rsidRDefault="00EE578E" w:rsidP="00A8030C">
      <w:pPr>
        <w:tabs>
          <w:tab w:val="right" w:pos="7020"/>
          <w:tab w:val="right" w:pos="8928"/>
        </w:tabs>
        <w:ind w:left="1195"/>
        <w:rPr>
          <w:rStyle w:val="TemporaryLaw"/>
          <w:szCs w:val="16"/>
        </w:rPr>
      </w:pPr>
      <w:r w:rsidRPr="00054323">
        <w:rPr>
          <w:rStyle w:val="TemporaryLaw"/>
          <w:szCs w:val="16"/>
        </w:rPr>
        <w:t>NAU — Yuma</w:t>
      </w:r>
      <w:r w:rsidRPr="00054323">
        <w:rPr>
          <w:rStyle w:val="TemporaryLaw"/>
          <w:szCs w:val="16"/>
        </w:rPr>
        <w:tab/>
        <w:t>3,088,400</w:t>
      </w:r>
    </w:p>
    <w:p w14:paraId="56CE7A13" w14:textId="77777777" w:rsidR="00054323" w:rsidRDefault="00EE578E" w:rsidP="00A8030C">
      <w:pPr>
        <w:tabs>
          <w:tab w:val="right" w:pos="7020"/>
          <w:tab w:val="right" w:pos="8928"/>
        </w:tabs>
        <w:ind w:left="1195"/>
        <w:rPr>
          <w:rStyle w:val="TemporaryLaw"/>
          <w:szCs w:val="16"/>
        </w:rPr>
      </w:pPr>
      <w:r w:rsidRPr="00054323">
        <w:rPr>
          <w:rStyle w:val="TemporaryLaw"/>
          <w:szCs w:val="16"/>
        </w:rPr>
        <w:t>Teacher training</w:t>
      </w:r>
      <w:r w:rsidRPr="00054323">
        <w:rPr>
          <w:rStyle w:val="TemporaryLaw"/>
          <w:szCs w:val="16"/>
        </w:rPr>
        <w:tab/>
      </w:r>
      <w:r w:rsidRPr="00054323">
        <w:rPr>
          <w:rStyle w:val="TemporaryLaw"/>
          <w:szCs w:val="16"/>
          <w:u w:val="single"/>
        </w:rPr>
        <w:t>   2,292,700</w:t>
      </w:r>
    </w:p>
    <w:p w14:paraId="66AEAE32" w14:textId="77777777" w:rsidR="00054323" w:rsidRDefault="00EE578E" w:rsidP="00A8030C">
      <w:pPr>
        <w:tabs>
          <w:tab w:val="right" w:pos="7020"/>
          <w:tab w:val="right" w:pos="8928"/>
        </w:tabs>
        <w:rPr>
          <w:rStyle w:val="TemporaryLaw"/>
          <w:szCs w:val="16"/>
        </w:rPr>
      </w:pPr>
      <w:r w:rsidRPr="00054323">
        <w:rPr>
          <w:rStyle w:val="TemporaryLaw"/>
          <w:szCs w:val="16"/>
        </w:rPr>
        <w:t>Total appropriation — Northern Arizona</w:t>
      </w:r>
    </w:p>
    <w:p w14:paraId="622B3F59" w14:textId="77777777" w:rsidR="00054323" w:rsidRDefault="00EE578E" w:rsidP="00A8030C">
      <w:pPr>
        <w:tabs>
          <w:tab w:val="right" w:pos="7020"/>
          <w:tab w:val="right" w:pos="8928"/>
        </w:tabs>
        <w:ind w:left="1200"/>
        <w:rPr>
          <w:rStyle w:val="TemporaryLaw"/>
          <w:szCs w:val="16"/>
        </w:rPr>
      </w:pPr>
      <w:r w:rsidRPr="00054323">
        <w:rPr>
          <w:rStyle w:val="TemporaryLaw"/>
          <w:szCs w:val="16"/>
        </w:rPr>
        <w:t>university</w:t>
      </w:r>
      <w:r w:rsidRPr="00054323">
        <w:rPr>
          <w:rStyle w:val="TemporaryLaw"/>
          <w:szCs w:val="16"/>
        </w:rPr>
        <w:tab/>
        <w:t>$246,104,300</w:t>
      </w:r>
    </w:p>
    <w:p w14:paraId="5A61E2D1" w14:textId="77777777" w:rsidR="00054323" w:rsidRDefault="00EE578E" w:rsidP="00A8030C">
      <w:pPr>
        <w:tabs>
          <w:tab w:val="left" w:pos="0"/>
          <w:tab w:val="left" w:pos="720"/>
          <w:tab w:val="right" w:pos="7020"/>
        </w:tabs>
        <w:ind w:firstLine="720"/>
        <w:rPr>
          <w:rStyle w:val="TemporaryLaw"/>
          <w:szCs w:val="16"/>
        </w:rPr>
      </w:pPr>
      <w:r w:rsidRPr="00054323">
        <w:rPr>
          <w:rStyle w:val="TemporaryLaw"/>
          <w:szCs w:val="16"/>
        </w:rPr>
        <w:t>Fund sources:</w:t>
      </w:r>
    </w:p>
    <w:p w14:paraId="64238127" w14:textId="77777777" w:rsidR="00054323" w:rsidRDefault="00EE578E" w:rsidP="00A8030C">
      <w:pPr>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$114,267,500</w:t>
      </w:r>
    </w:p>
    <w:p w14:paraId="510CDB99" w14:textId="77777777" w:rsidR="00054323" w:rsidRDefault="00EE578E" w:rsidP="00A8030C">
      <w:pPr>
        <w:tabs>
          <w:tab w:val="right" w:pos="7020"/>
          <w:tab w:val="right" w:pos="8928"/>
        </w:tabs>
        <w:ind w:left="1195"/>
        <w:rPr>
          <w:rStyle w:val="TemporaryLaw"/>
          <w:szCs w:val="16"/>
        </w:rPr>
      </w:pPr>
      <w:r w:rsidRPr="00054323">
        <w:rPr>
          <w:rStyle w:val="TemporaryLaw"/>
          <w:szCs w:val="16"/>
        </w:rPr>
        <w:t>University collections fund</w:t>
      </w:r>
      <w:r w:rsidRPr="00054323">
        <w:rPr>
          <w:rStyle w:val="TemporaryLaw"/>
          <w:szCs w:val="16"/>
        </w:rPr>
        <w:tab/>
        <w:t>131,836,800</w:t>
      </w:r>
    </w:p>
    <w:p w14:paraId="4E27EAFD" w14:textId="77777777" w:rsidR="00054323" w:rsidRDefault="00EE578E" w:rsidP="00A8030C">
      <w:pPr>
        <w:pStyle w:val="P06-00"/>
        <w:rPr>
          <w:rStyle w:val="TemporaryLaw"/>
          <w:szCs w:val="16"/>
        </w:rPr>
      </w:pPr>
      <w:r w:rsidRPr="00054323">
        <w:rPr>
          <w:rStyle w:val="TemporaryLaw"/>
          <w:szCs w:val="16"/>
        </w:rPr>
        <w:t>The state general fund appropriation may not be used for alumni association funding.</w:t>
      </w:r>
    </w:p>
    <w:p w14:paraId="73348AEF" w14:textId="77777777" w:rsidR="00054323" w:rsidRDefault="00EE578E" w:rsidP="00A8030C">
      <w:pPr>
        <w:pStyle w:val="P06-00"/>
        <w:rPr>
          <w:rStyle w:val="TemporaryLaw"/>
          <w:szCs w:val="16"/>
        </w:rPr>
      </w:pPr>
      <w:r w:rsidRPr="00054323">
        <w:rPr>
          <w:rStyle w:val="TemporaryLaw"/>
          <w:szCs w:val="16"/>
        </w:rPr>
        <w:t>The increased state general fund appropriation from Laws 2014, chapter 18 may not be used for medical marijuana research.</w:t>
      </w:r>
    </w:p>
    <w:p w14:paraId="6C124665" w14:textId="77777777" w:rsidR="00054323" w:rsidRDefault="00EE578E" w:rsidP="00A8030C">
      <w:pPr>
        <w:pStyle w:val="P06-00"/>
        <w:rPr>
          <w:rStyle w:val="TemporaryLaw"/>
          <w:szCs w:val="16"/>
        </w:rPr>
      </w:pPr>
      <w:r w:rsidRPr="00054323">
        <w:rPr>
          <w:rStyle w:val="TemporaryLaw"/>
          <w:szCs w:val="16"/>
        </w:rPr>
        <w:t>Other than scholarships awarded through the Arizona financial aid trust, the appropriated monies may not be used for scholarships or any student newspaper.</w:t>
      </w:r>
    </w:p>
    <w:p w14:paraId="3194A8DF" w14:textId="77777777" w:rsidR="00054323" w:rsidRDefault="00EE578E" w:rsidP="00A8030C">
      <w:pPr>
        <w:pStyle w:val="P06-00"/>
        <w:rPr>
          <w:rStyle w:val="TemporaryLaw"/>
          <w:szCs w:val="16"/>
        </w:rPr>
      </w:pPr>
      <w:r w:rsidRPr="00054323">
        <w:rPr>
          <w:rStyle w:val="TemporaryLaw"/>
          <w:szCs w:val="16"/>
        </w:rPr>
        <w:t>The appropriated amount for the teacher training line item shall be distributed to the Arizona K-12 center for program implementation and mentor training for the Arizona mentor teacher program prescribed by the state board of education.</w:t>
      </w:r>
    </w:p>
    <w:p w14:paraId="5BFCD996" w14:textId="77777777" w:rsidR="00054323" w:rsidRDefault="00EE578E" w:rsidP="00A8030C">
      <w:pPr>
        <w:pStyle w:val="P06-00"/>
        <w:rPr>
          <w:rStyle w:val="TemporaryLaw"/>
          <w:szCs w:val="16"/>
        </w:rPr>
      </w:pPr>
      <w:r w:rsidRPr="00054323">
        <w:rPr>
          <w:rStyle w:val="TemporaryLaw"/>
          <w:szCs w:val="16"/>
        </w:rPr>
        <w:t>Any unencumbered balances remaining in the university collections fund on June 30, 2025 and all collections received by the university during the fiscal year are appropriated for operating expenditures, capital outlay and fixed charges.  Earnings on state lands and interest on the investment of the permanent land funds are appropriated in compliance with the enabling act and the Constitution of Arizona.  No part of this appropriation may be spent for supplemental life insurance or supplemental retirement.</w:t>
      </w:r>
    </w:p>
    <w:p w14:paraId="0316C890" w14:textId="77777777" w:rsidR="00054323" w:rsidRDefault="00EE578E" w:rsidP="00A8030C">
      <w:pPr>
        <w:pStyle w:val="P06-00"/>
        <w:rPr>
          <w:rStyle w:val="TemporaryLaw"/>
          <w:szCs w:val="16"/>
        </w:rPr>
      </w:pPr>
      <w:r w:rsidRPr="00054323">
        <w:rPr>
          <w:rStyle w:val="TemporaryLaw"/>
          <w:szCs w:val="16"/>
        </w:rPr>
        <w:t>The biomedical research funding shall be distributed to a nonprofit medical research foundation in this state that collaborates with universities, hospitals and biotechnology and health research centers.  A nonprofit foundation that receives monies shall submit an expenditure and performance report to northern Arizona university.  The university shall transmit the report to the joint legislative budget committee and the director of the governor's office of strategic planning and budgeting on or before February 1, 2026.  The report must include at least the following:</w:t>
      </w:r>
    </w:p>
    <w:p w14:paraId="02E21380" w14:textId="77777777" w:rsidR="00054323" w:rsidRDefault="00EE578E" w:rsidP="00A8030C">
      <w:pPr>
        <w:pStyle w:val="P06-00"/>
        <w:rPr>
          <w:rStyle w:val="TemporaryLaw"/>
          <w:szCs w:val="16"/>
        </w:rPr>
      </w:pPr>
      <w:r w:rsidRPr="00054323">
        <w:rPr>
          <w:rStyle w:val="TemporaryLaw"/>
          <w:szCs w:val="16"/>
        </w:rPr>
        <w:t>1.  The type and amount of expenditures from all state sources of monies, including the amount leveraged for local, state, federal and private grants.</w:t>
      </w:r>
    </w:p>
    <w:p w14:paraId="0C2D540C" w14:textId="77777777" w:rsidR="00054323" w:rsidRDefault="00EE578E" w:rsidP="00A8030C">
      <w:pPr>
        <w:pStyle w:val="P06-00"/>
        <w:rPr>
          <w:rStyle w:val="TemporaryLaw"/>
          <w:szCs w:val="16"/>
        </w:rPr>
      </w:pPr>
      <w:r w:rsidRPr="00054323">
        <w:rPr>
          <w:rStyle w:val="TemporaryLaw"/>
          <w:szCs w:val="16"/>
        </w:rPr>
        <w:t>2.  A description of each grant received as well as the percentage and locations of positions funded solely or partly by state monies and the nonprofit foundation's projects with which those positions are associated.</w:t>
      </w:r>
    </w:p>
    <w:p w14:paraId="48A3DD63" w14:textId="77777777" w:rsidR="00054323" w:rsidRDefault="00EE578E" w:rsidP="00A8030C">
      <w:pPr>
        <w:pStyle w:val="P06-00"/>
        <w:rPr>
          <w:rStyle w:val="TemporaryLaw"/>
          <w:szCs w:val="16"/>
        </w:rPr>
      </w:pPr>
      <w:r w:rsidRPr="00054323">
        <w:rPr>
          <w:rStyle w:val="TemporaryLaw"/>
          <w:szCs w:val="16"/>
        </w:rPr>
        <w:t>3.  Performance measures, including:</w:t>
      </w:r>
    </w:p>
    <w:p w14:paraId="78A94A1D" w14:textId="77777777" w:rsidR="00054323" w:rsidRDefault="00EE578E" w:rsidP="00A8030C">
      <w:pPr>
        <w:pStyle w:val="P06-00"/>
        <w:rPr>
          <w:rStyle w:val="TemporaryLaw"/>
          <w:szCs w:val="16"/>
        </w:rPr>
      </w:pPr>
      <w:r w:rsidRPr="00054323">
        <w:rPr>
          <w:rStyle w:val="TemporaryLaw"/>
          <w:szCs w:val="16"/>
        </w:rPr>
        <w:t>(a)  Outcomes that are specifically related to the use of state monies.</w:t>
      </w:r>
    </w:p>
    <w:p w14:paraId="709AA745" w14:textId="77777777" w:rsidR="00054323" w:rsidRDefault="00EE578E" w:rsidP="00A8030C">
      <w:pPr>
        <w:pStyle w:val="P06-00"/>
        <w:rPr>
          <w:rStyle w:val="TemporaryLaw"/>
          <w:szCs w:val="16"/>
        </w:rPr>
      </w:pPr>
      <w:r w:rsidRPr="00054323">
        <w:rPr>
          <w:rStyle w:val="TemporaryLaw"/>
          <w:szCs w:val="16"/>
        </w:rPr>
        <w:t>(b)  Progress that has been made toward achieving each outcome, including activities, resources and other evidence of the progress.</w:t>
      </w:r>
    </w:p>
    <w:p w14:paraId="198CFEE2" w14:textId="77777777" w:rsidR="00054323" w:rsidRDefault="00EE578E" w:rsidP="00A8030C">
      <w:pPr>
        <w:pStyle w:val="P06-00"/>
        <w:rPr>
          <w:rStyle w:val="TemporaryLaw"/>
          <w:szCs w:val="16"/>
        </w:rPr>
      </w:pPr>
      <w:r w:rsidRPr="00054323">
        <w:rPr>
          <w:rStyle w:val="TemporaryLaw"/>
          <w:szCs w:val="16"/>
        </w:rPr>
        <w:t>(c)  Reportable inventions or discoveries related to each outcome.</w:t>
      </w:r>
    </w:p>
    <w:p w14:paraId="0DEF98E4" w14:textId="77777777" w:rsidR="00054323" w:rsidRDefault="00EE578E" w:rsidP="00A8030C">
      <w:pPr>
        <w:pStyle w:val="P06-00"/>
        <w:rPr>
          <w:rStyle w:val="TemporaryLaw"/>
          <w:szCs w:val="16"/>
        </w:rPr>
      </w:pPr>
      <w:r w:rsidRPr="00054323">
        <w:rPr>
          <w:rStyle w:val="TemporaryLaw"/>
          <w:szCs w:val="16"/>
        </w:rPr>
        <w:t>(d)  Publications, presentations and narratives related to each outcome and how the expenditures from all state sources of monies that the nonprofit foundation received have benefited this state.</w:t>
      </w:r>
    </w:p>
    <w:p w14:paraId="2AAED3ED" w14:textId="77777777" w:rsidR="00054323" w:rsidRDefault="00EE578E" w:rsidP="00A8030C">
      <w:pPr>
        <w:pStyle w:val="P06-00"/>
        <w:rPr>
          <w:rStyle w:val="TemporaryLaw"/>
          <w:szCs w:val="16"/>
        </w:rPr>
      </w:pPr>
      <w:r w:rsidRPr="00054323">
        <w:rPr>
          <w:rStyle w:val="TemporaryLaw"/>
          <w:szCs w:val="16"/>
        </w:rPr>
        <w:t xml:space="preserve">Any appropriated monies allocated by the university for the economic policy institute may not supplant any existing state funding or private or external donations to the institute or to the university.  The appropriated monies and all private and external donations for the </w:t>
      </w:r>
      <w:r w:rsidRPr="00054323">
        <w:rPr>
          <w:rStyle w:val="TemporaryLaw"/>
          <w:szCs w:val="16"/>
        </w:rPr>
        <w:lastRenderedPageBreak/>
        <w:t>institute, including any remaining balances from prior fiscal years, shall be deposited in a separate account, shall be used only for the direct operation of the institute and may not be used for indirect costs of the university.  On or before October 1, 2025, the institute shall submit to the president of the senate, the speaker of the house of representatives, the chairpersons of the senate education committee and the house of representatives education committee and the director of the joint legislative budget committee a report that includes at least the following information for the institute:</w:t>
      </w:r>
    </w:p>
    <w:p w14:paraId="28E95BE6" w14:textId="77777777" w:rsidR="00054323" w:rsidRDefault="00EE578E" w:rsidP="00A8030C">
      <w:pPr>
        <w:pStyle w:val="P06-00"/>
        <w:rPr>
          <w:rStyle w:val="TemporaryLaw"/>
          <w:szCs w:val="16"/>
        </w:rPr>
      </w:pPr>
      <w:r w:rsidRPr="00054323">
        <w:rPr>
          <w:rStyle w:val="TemporaryLaw"/>
          <w:szCs w:val="16"/>
        </w:rPr>
        <w:t>1.  The total amount of funding received from all sources.</w:t>
      </w:r>
    </w:p>
    <w:p w14:paraId="4C66A3A0" w14:textId="77777777" w:rsidR="00054323" w:rsidRDefault="00EE578E" w:rsidP="00A8030C">
      <w:pPr>
        <w:pStyle w:val="P06-00"/>
        <w:rPr>
          <w:rStyle w:val="TemporaryLaw"/>
          <w:szCs w:val="16"/>
        </w:rPr>
      </w:pPr>
      <w:r w:rsidRPr="00054323">
        <w:rPr>
          <w:rStyle w:val="TemporaryLaw"/>
          <w:szCs w:val="16"/>
        </w:rPr>
        <w:t>2.  A description of the faculty positions and courses offered.</w:t>
      </w:r>
    </w:p>
    <w:p w14:paraId="4CE30DA5" w14:textId="77777777" w:rsidR="00054323" w:rsidRDefault="00EE578E" w:rsidP="00A8030C">
      <w:pPr>
        <w:pStyle w:val="P06-00"/>
        <w:rPr>
          <w:rStyle w:val="TemporaryLaw"/>
          <w:szCs w:val="16"/>
        </w:rPr>
      </w:pPr>
      <w:r w:rsidRPr="00054323">
        <w:rPr>
          <w:rStyle w:val="TemporaryLaw"/>
          <w:szCs w:val="16"/>
        </w:rPr>
        <w:t>3.  The total undergraduate and graduate student participation.</w:t>
      </w:r>
    </w:p>
    <w:p w14:paraId="402D878D" w14:textId="77777777" w:rsidR="00054323" w:rsidRDefault="00EE578E" w:rsidP="00A8030C">
      <w:pPr>
        <w:pStyle w:val="P06-00"/>
        <w:rPr>
          <w:rStyle w:val="TemporaryLaw"/>
          <w:szCs w:val="16"/>
        </w:rPr>
      </w:pPr>
      <w:r w:rsidRPr="00054323">
        <w:rPr>
          <w:rStyle w:val="TemporaryLaw"/>
          <w:szCs w:val="16"/>
        </w:rPr>
        <w:t>4.  Significant community events, initiatives or publications.</w:t>
      </w:r>
    </w:p>
    <w:p w14:paraId="37C08BC4" w14:textId="77777777" w:rsidR="00054323" w:rsidRDefault="00EE578E" w:rsidP="00A8030C">
      <w:pPr>
        <w:pStyle w:val="P06-00"/>
        <w:rPr>
          <w:rStyle w:val="TemporaryLaw"/>
          <w:szCs w:val="16"/>
        </w:rPr>
      </w:pPr>
      <w:r w:rsidRPr="00054323">
        <w:rPr>
          <w:rStyle w:val="TemporaryLaw"/>
          <w:szCs w:val="16"/>
        </w:rPr>
        <w:t>The chairpersons of the senate education committee and the house of representatives education committee may request the director of the institute to appear before the committees to report on the institute's annual achievements.</w:t>
      </w:r>
    </w:p>
    <w:p w14:paraId="5E6B1DE4" w14:textId="77777777" w:rsidR="00054323" w:rsidRDefault="00EE578E" w:rsidP="00A8030C">
      <w:pPr>
        <w:pStyle w:val="P06-00"/>
        <w:rPr>
          <w:rStyle w:val="TemporaryLaw"/>
          <w:szCs w:val="16"/>
        </w:rPr>
      </w:pPr>
      <w:r w:rsidRPr="00054323">
        <w:rPr>
          <w:rStyle w:val="TemporaryLaw"/>
          <w:szCs w:val="16"/>
        </w:rPr>
        <w:t>The legislature intends that appropriated monies allocated by the university for the economic policy institute in fiscal year 2025-2026 be consistent with the amount appropriated in fiscal year 2022-2023, except that the university may allocate to the institute the lump sum reduction of not more than 3.45 percent prescribed by Laws 2024, chapter 209, section 129.</w:t>
      </w:r>
    </w:p>
    <w:p w14:paraId="53F5F583" w14:textId="77777777" w:rsidR="00054323" w:rsidRDefault="00EE578E" w:rsidP="00A8030C">
      <w:pPr>
        <w:tabs>
          <w:tab w:val="left" w:pos="0"/>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UNIVERSITY OF ARIZONA</w:t>
      </w:r>
    </w:p>
    <w:p w14:paraId="139DAB7C"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7C245DC3" w14:textId="77777777" w:rsidR="00054323" w:rsidRDefault="00EE578E" w:rsidP="00A8030C">
      <w:pPr>
        <w:tabs>
          <w:tab w:val="left" w:pos="0"/>
          <w:tab w:val="left" w:pos="720"/>
          <w:tab w:val="right" w:pos="7020"/>
        </w:tabs>
        <w:ind w:firstLine="720"/>
        <w:rPr>
          <w:rStyle w:val="TemporaryLaw"/>
          <w:szCs w:val="16"/>
          <w:u w:val="single"/>
        </w:rPr>
      </w:pPr>
      <w:r w:rsidRPr="00054323">
        <w:rPr>
          <w:rStyle w:val="TemporaryLaw"/>
          <w:szCs w:val="16"/>
          <w:u w:val="single"/>
        </w:rPr>
        <w:t>Main campus</w:t>
      </w:r>
    </w:p>
    <w:p w14:paraId="73CBDDD3"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6,162.8</w:t>
      </w:r>
    </w:p>
    <w:p w14:paraId="67EB86EE"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w:t>
      </w:r>
      <w:r w:rsidRPr="00054323">
        <w:rPr>
          <w:rStyle w:val="TemporaryLaw"/>
          <w:rFonts w:eastAsiaTheme="majorEastAsia"/>
        </w:rPr>
        <w:t>523,696,100</w:t>
      </w:r>
    </w:p>
    <w:p w14:paraId="2615E406" w14:textId="77777777" w:rsidR="00054323" w:rsidRDefault="00EE578E" w:rsidP="00A8030C">
      <w:pPr>
        <w:tabs>
          <w:tab w:val="right" w:pos="7020"/>
          <w:tab w:val="right" w:pos="8928"/>
        </w:tabs>
        <w:ind w:left="1195"/>
        <w:rPr>
          <w:rStyle w:val="TemporaryLaw"/>
          <w:szCs w:val="16"/>
        </w:rPr>
      </w:pPr>
      <w:r w:rsidRPr="00054323">
        <w:rPr>
          <w:rStyle w:val="TemporaryLaw"/>
          <w:szCs w:val="16"/>
        </w:rPr>
        <w:t>Agriculture</w:t>
      </w:r>
      <w:r w:rsidRPr="00054323">
        <w:rPr>
          <w:rStyle w:val="TemporaryLaw"/>
          <w:szCs w:val="16"/>
        </w:rPr>
        <w:tab/>
        <w:t>44,176,800</w:t>
      </w:r>
    </w:p>
    <w:p w14:paraId="20A6D3D3"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cooperative extension</w:t>
      </w:r>
      <w:r w:rsidRPr="00054323">
        <w:rPr>
          <w:rStyle w:val="TemporaryLaw"/>
          <w:szCs w:val="16"/>
        </w:rPr>
        <w:tab/>
        <w:t>15,287,100</w:t>
      </w:r>
    </w:p>
    <w:p w14:paraId="4C8105F7"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financial aid trust</w:t>
      </w:r>
      <w:r w:rsidRPr="00054323">
        <w:rPr>
          <w:rStyle w:val="TemporaryLaw"/>
          <w:szCs w:val="16"/>
        </w:rPr>
        <w:tab/>
        <w:t>2,729,400</w:t>
      </w:r>
    </w:p>
    <w:p w14:paraId="6F59B0BA"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geological survey</w:t>
      </w:r>
      <w:r w:rsidRPr="00054323">
        <w:rPr>
          <w:rStyle w:val="TemporaryLaw"/>
          <w:szCs w:val="16"/>
        </w:rPr>
        <w:tab/>
        <w:t>1,708,200</w:t>
      </w:r>
    </w:p>
    <w:p w14:paraId="7C7347F4" w14:textId="77777777" w:rsidR="00054323" w:rsidRDefault="00EE578E" w:rsidP="00A8030C">
      <w:pPr>
        <w:tabs>
          <w:tab w:val="right" w:pos="7020"/>
          <w:tab w:val="right" w:pos="8928"/>
        </w:tabs>
        <w:ind w:left="1195"/>
        <w:rPr>
          <w:rStyle w:val="TemporaryLaw"/>
          <w:szCs w:val="16"/>
        </w:rPr>
      </w:pPr>
      <w:r w:rsidRPr="00054323">
        <w:rPr>
          <w:rStyle w:val="TemporaryLaw"/>
          <w:szCs w:val="16"/>
        </w:rPr>
        <w:t>College of veterinary medicine</w:t>
      </w:r>
      <w:r w:rsidRPr="00054323">
        <w:rPr>
          <w:rStyle w:val="TemporaryLaw"/>
          <w:szCs w:val="16"/>
        </w:rPr>
        <w:tab/>
        <w:t>23,936,300</w:t>
      </w:r>
    </w:p>
    <w:p w14:paraId="1FA50003" w14:textId="77777777" w:rsidR="00054323" w:rsidRDefault="00EE578E" w:rsidP="00A8030C">
      <w:pPr>
        <w:tabs>
          <w:tab w:val="right" w:pos="7020"/>
          <w:tab w:val="right" w:pos="8928"/>
        </w:tabs>
        <w:ind w:left="1195"/>
        <w:rPr>
          <w:rStyle w:val="TemporaryLaw"/>
        </w:rPr>
      </w:pPr>
      <w:r w:rsidRPr="00054323">
        <w:rPr>
          <w:rStyle w:val="TemporaryLaw"/>
        </w:rPr>
        <w:t>Extractive modular metallurgy</w:t>
      </w:r>
    </w:p>
    <w:p w14:paraId="0F28372D" w14:textId="77777777" w:rsidR="00054323" w:rsidRDefault="00EE578E" w:rsidP="00A8030C">
      <w:pPr>
        <w:tabs>
          <w:tab w:val="right" w:pos="7020"/>
          <w:tab w:val="right" w:pos="8928"/>
        </w:tabs>
        <w:ind w:left="1195"/>
        <w:rPr>
          <w:rStyle w:val="TemporaryLaw"/>
          <w:szCs w:val="16"/>
        </w:rPr>
      </w:pPr>
      <w:r w:rsidRPr="00054323">
        <w:rPr>
          <w:rStyle w:val="TemporaryLaw"/>
        </w:rPr>
        <w:t>   facility</w:t>
      </w:r>
      <w:r w:rsidRPr="00054323">
        <w:rPr>
          <w:rStyle w:val="TemporaryLaw"/>
        </w:rPr>
        <w:tab/>
        <w:t>850,000</w:t>
      </w:r>
    </w:p>
    <w:p w14:paraId="72DD7B95" w14:textId="77777777" w:rsidR="00054323" w:rsidRDefault="00EE578E" w:rsidP="00A8030C">
      <w:pPr>
        <w:tabs>
          <w:tab w:val="right" w:pos="7020"/>
          <w:tab w:val="right" w:pos="8928"/>
        </w:tabs>
        <w:ind w:left="1195"/>
        <w:rPr>
          <w:rStyle w:val="TemporaryLaw"/>
          <w:szCs w:val="16"/>
        </w:rPr>
      </w:pPr>
      <w:r w:rsidRPr="00054323">
        <w:rPr>
          <w:rStyle w:val="TemporaryLaw"/>
          <w:szCs w:val="16"/>
        </w:rPr>
        <w:t>Kazakhstan studies program</w:t>
      </w:r>
      <w:r w:rsidRPr="00054323">
        <w:rPr>
          <w:rStyle w:val="TemporaryLaw"/>
          <w:szCs w:val="16"/>
        </w:rPr>
        <w:tab/>
        <w:t>250,000</w:t>
      </w:r>
    </w:p>
    <w:p w14:paraId="2C2D3BDF" w14:textId="77777777" w:rsidR="00054323" w:rsidRDefault="00EE578E" w:rsidP="00A8030C">
      <w:pPr>
        <w:tabs>
          <w:tab w:val="right" w:pos="7020"/>
          <w:tab w:val="right" w:pos="8928"/>
        </w:tabs>
        <w:ind w:left="1195"/>
        <w:rPr>
          <w:rStyle w:val="TemporaryLaw"/>
          <w:szCs w:val="16"/>
        </w:rPr>
      </w:pPr>
      <w:r w:rsidRPr="00054323">
        <w:rPr>
          <w:rStyle w:val="TemporaryLaw"/>
          <w:szCs w:val="16"/>
        </w:rPr>
        <w:t>Mining, mineral and natural</w:t>
      </w:r>
    </w:p>
    <w:p w14:paraId="701E3B46" w14:textId="77777777" w:rsidR="00054323" w:rsidRDefault="00EE578E" w:rsidP="00A8030C">
      <w:pPr>
        <w:tabs>
          <w:tab w:val="right" w:pos="7020"/>
          <w:tab w:val="right" w:pos="8928"/>
        </w:tabs>
        <w:ind w:left="1195"/>
        <w:rPr>
          <w:rStyle w:val="TemporaryLaw"/>
          <w:szCs w:val="16"/>
        </w:rPr>
      </w:pPr>
      <w:r w:rsidRPr="00054323">
        <w:rPr>
          <w:rStyle w:val="TemporaryLaw"/>
          <w:szCs w:val="16"/>
        </w:rPr>
        <w:t>   resources educational museum</w:t>
      </w:r>
      <w:r w:rsidRPr="00054323">
        <w:rPr>
          <w:rStyle w:val="TemporaryLaw"/>
          <w:szCs w:val="16"/>
        </w:rPr>
        <w:tab/>
        <w:t>432,100</w:t>
      </w:r>
    </w:p>
    <w:p w14:paraId="4A425A28" w14:textId="77777777" w:rsidR="00054323" w:rsidRDefault="00EE578E" w:rsidP="00A8030C">
      <w:pPr>
        <w:tabs>
          <w:tab w:val="right" w:pos="7020"/>
          <w:tab w:val="right" w:pos="8928"/>
        </w:tabs>
        <w:ind w:left="1195"/>
        <w:rPr>
          <w:rStyle w:val="TemporaryLaw"/>
          <w:szCs w:val="16"/>
        </w:rPr>
      </w:pPr>
      <w:r w:rsidRPr="00054323">
        <w:rPr>
          <w:rStyle w:val="TemporaryLaw"/>
          <w:szCs w:val="16"/>
        </w:rPr>
        <w:t>Natural resource users law and</w:t>
      </w:r>
    </w:p>
    <w:p w14:paraId="2EFB3FC3" w14:textId="77777777" w:rsidR="00054323" w:rsidRDefault="00EE578E" w:rsidP="00A8030C">
      <w:pPr>
        <w:tabs>
          <w:tab w:val="right" w:pos="7020"/>
          <w:tab w:val="right" w:pos="8928"/>
        </w:tabs>
        <w:ind w:left="1195"/>
        <w:rPr>
          <w:rStyle w:val="TemporaryLaw"/>
          <w:szCs w:val="16"/>
        </w:rPr>
      </w:pPr>
      <w:r w:rsidRPr="00054323">
        <w:rPr>
          <w:rStyle w:val="TemporaryLaw"/>
          <w:szCs w:val="16"/>
        </w:rPr>
        <w:t>   policy center</w:t>
      </w:r>
      <w:r w:rsidRPr="00054323">
        <w:rPr>
          <w:rStyle w:val="TemporaryLaw"/>
          <w:szCs w:val="16"/>
        </w:rPr>
        <w:tab/>
        <w:t>1,571,800</w:t>
      </w:r>
    </w:p>
    <w:p w14:paraId="1622D115" w14:textId="77777777" w:rsidR="00054323" w:rsidRDefault="00EE578E" w:rsidP="00A8030C">
      <w:pPr>
        <w:tabs>
          <w:tab w:val="right" w:pos="7020"/>
          <w:tab w:val="right" w:pos="8928"/>
        </w:tabs>
        <w:ind w:left="1195"/>
        <w:rPr>
          <w:rStyle w:val="TemporaryLaw"/>
          <w:rFonts w:eastAsiaTheme="majorEastAsia"/>
        </w:rPr>
      </w:pPr>
      <w:r w:rsidRPr="00054323">
        <w:rPr>
          <w:rStyle w:val="TemporaryLaw"/>
          <w:rFonts w:eastAsiaTheme="majorEastAsia"/>
        </w:rPr>
        <w:t>On</w:t>
      </w:r>
      <w:r w:rsidRPr="00054323">
        <w:rPr>
          <w:rStyle w:val="TemporaryLaw"/>
          <w:rFonts w:eastAsiaTheme="majorEastAsia"/>
        </w:rPr>
        <w:noBreakHyphen/>
        <w:t>farm irrigation efficiency</w:t>
      </w:r>
    </w:p>
    <w:p w14:paraId="4DE85446" w14:textId="77777777" w:rsidR="00054323" w:rsidRDefault="00EE578E" w:rsidP="00A8030C">
      <w:pPr>
        <w:tabs>
          <w:tab w:val="right" w:pos="7020"/>
          <w:tab w:val="right" w:pos="8928"/>
        </w:tabs>
        <w:ind w:left="1195"/>
        <w:rPr>
          <w:rStyle w:val="AmendCode"/>
          <w:rFonts w:eastAsiaTheme="majorEastAsia"/>
          <w:szCs w:val="16"/>
        </w:rPr>
      </w:pPr>
      <w:r w:rsidRPr="00054323">
        <w:rPr>
          <w:rStyle w:val="TemporaryLaw"/>
          <w:rFonts w:eastAsiaTheme="majorEastAsia"/>
        </w:rPr>
        <w:t>   </w:t>
      </w:r>
      <w:r w:rsidRPr="00054323">
        <w:rPr>
          <w:rStyle w:val="TemporaryLaw"/>
          <w:szCs w:val="16"/>
        </w:rPr>
        <w:t>fund</w:t>
      </w:r>
      <w:r w:rsidRPr="00054323">
        <w:rPr>
          <w:rStyle w:val="TemporaryLaw"/>
          <w:rFonts w:eastAsiaTheme="majorEastAsia"/>
        </w:rPr>
        <w:t xml:space="preserve"> deposit</w:t>
      </w:r>
      <w:r w:rsidRPr="00054323">
        <w:rPr>
          <w:rStyle w:val="TemporaryLaw"/>
          <w:rFonts w:eastAsiaTheme="majorEastAsia"/>
        </w:rPr>
        <w:tab/>
        <w:t>2,000,000</w:t>
      </w:r>
    </w:p>
    <w:p w14:paraId="4898E457" w14:textId="77777777" w:rsidR="00054323" w:rsidRDefault="00EE578E" w:rsidP="00A8030C">
      <w:pPr>
        <w:keepNext/>
        <w:keepLines/>
        <w:widowControl/>
        <w:tabs>
          <w:tab w:val="right" w:pos="7020"/>
          <w:tab w:val="right" w:pos="8928"/>
        </w:tabs>
        <w:ind w:left="1195"/>
        <w:rPr>
          <w:rStyle w:val="TemporaryLaw"/>
          <w:szCs w:val="16"/>
        </w:rPr>
      </w:pPr>
      <w:r w:rsidRPr="00054323">
        <w:rPr>
          <w:rStyle w:val="TemporaryLaw"/>
          <w:szCs w:val="16"/>
        </w:rPr>
        <w:t>School of mining</w:t>
      </w:r>
      <w:r w:rsidRPr="00054323">
        <w:rPr>
          <w:rStyle w:val="TemporaryLaw"/>
          <w:szCs w:val="16"/>
        </w:rPr>
        <w:tab/>
        <w:t>4,170,200</w:t>
      </w:r>
    </w:p>
    <w:p w14:paraId="46DE6A5D" w14:textId="77777777" w:rsidR="00054323" w:rsidRDefault="00EE578E" w:rsidP="00A8030C">
      <w:pPr>
        <w:keepNext/>
        <w:keepLines/>
        <w:widowControl/>
        <w:tabs>
          <w:tab w:val="right" w:pos="7020"/>
          <w:tab w:val="left" w:pos="7200"/>
          <w:tab w:val="right" w:pos="8928"/>
        </w:tabs>
        <w:ind w:left="1195"/>
        <w:rPr>
          <w:rStyle w:val="TemporaryLaw"/>
          <w:szCs w:val="16"/>
        </w:rPr>
      </w:pPr>
      <w:r w:rsidRPr="00054323">
        <w:rPr>
          <w:rStyle w:val="TemporaryLaw"/>
          <w:szCs w:val="16"/>
        </w:rPr>
        <w:t>Sierra Vista campus</w:t>
      </w:r>
      <w:r w:rsidRPr="00054323">
        <w:rPr>
          <w:rStyle w:val="TemporaryLaw"/>
          <w:szCs w:val="16"/>
        </w:rPr>
        <w:tab/>
        <w:t>5,056,700</w:t>
      </w:r>
    </w:p>
    <w:p w14:paraId="5BCFD3D9" w14:textId="77777777" w:rsidR="00054323" w:rsidRDefault="00EE578E" w:rsidP="00A8030C">
      <w:pPr>
        <w:keepNext/>
        <w:keepLines/>
        <w:widowControl/>
        <w:tabs>
          <w:tab w:val="right" w:pos="7020"/>
          <w:tab w:val="left" w:pos="7200"/>
          <w:tab w:val="right" w:pos="8928"/>
        </w:tabs>
        <w:ind w:left="1195"/>
        <w:rPr>
          <w:rStyle w:val="TemporaryLaw"/>
          <w:szCs w:val="16"/>
        </w:rPr>
      </w:pPr>
      <w:r w:rsidRPr="00054323">
        <w:rPr>
          <w:rStyle w:val="TemporaryLaw"/>
          <w:szCs w:val="16"/>
        </w:rPr>
        <w:t>Veterinary diagnostic laboratory</w:t>
      </w:r>
      <w:r w:rsidRPr="00054323">
        <w:rPr>
          <w:rStyle w:val="TemporaryLaw"/>
          <w:szCs w:val="16"/>
        </w:rPr>
        <w:tab/>
      </w:r>
      <w:r w:rsidRPr="00054323">
        <w:rPr>
          <w:rStyle w:val="TemporaryLaw"/>
          <w:szCs w:val="16"/>
          <w:u w:val="single"/>
        </w:rPr>
        <w:t>   2,584,200</w:t>
      </w:r>
    </w:p>
    <w:p w14:paraId="2B74C788" w14:textId="77777777" w:rsidR="00054323" w:rsidRDefault="00EE578E" w:rsidP="00A8030C">
      <w:pPr>
        <w:keepNext/>
        <w:keepLines/>
        <w:widowControl/>
        <w:tabs>
          <w:tab w:val="right" w:pos="7020"/>
          <w:tab w:val="right" w:pos="8928"/>
        </w:tabs>
        <w:ind w:left="1195" w:hanging="495"/>
        <w:rPr>
          <w:rStyle w:val="TemporaryLaw"/>
          <w:szCs w:val="16"/>
        </w:rPr>
      </w:pPr>
      <w:r w:rsidRPr="00054323">
        <w:rPr>
          <w:rStyle w:val="TemporaryLaw"/>
          <w:szCs w:val="16"/>
        </w:rPr>
        <w:t>Total — main campus</w:t>
      </w:r>
      <w:r w:rsidRPr="00054323">
        <w:rPr>
          <w:rStyle w:val="TemporaryLaw"/>
          <w:szCs w:val="16"/>
        </w:rPr>
        <w:tab/>
        <w:t>$</w:t>
      </w:r>
      <w:r w:rsidRPr="00054323">
        <w:rPr>
          <w:rStyle w:val="TemporaryLaw"/>
        </w:rPr>
        <w:t>628,448,900</w:t>
      </w:r>
    </w:p>
    <w:p w14:paraId="33DC2CAE" w14:textId="77777777" w:rsidR="00054323" w:rsidRDefault="00EE578E" w:rsidP="00A8030C">
      <w:pPr>
        <w:keepNext/>
        <w:keepLines/>
        <w:tabs>
          <w:tab w:val="right" w:pos="7020"/>
          <w:tab w:val="right" w:pos="8928"/>
        </w:tabs>
        <w:ind w:left="1195" w:hanging="480"/>
        <w:rPr>
          <w:rStyle w:val="TemporaryLaw"/>
          <w:szCs w:val="16"/>
        </w:rPr>
      </w:pPr>
      <w:r w:rsidRPr="00054323">
        <w:rPr>
          <w:rStyle w:val="TemporaryLaw"/>
          <w:szCs w:val="16"/>
        </w:rPr>
        <w:t>Fund sources:</w:t>
      </w:r>
    </w:p>
    <w:p w14:paraId="566278EA"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w:t>
      </w:r>
      <w:r w:rsidRPr="00054323">
        <w:rPr>
          <w:rStyle w:val="TemporaryLaw"/>
        </w:rPr>
        <w:t>259,899,800</w:t>
      </w:r>
    </w:p>
    <w:p w14:paraId="25875886"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University collections fund</w:t>
      </w:r>
      <w:r w:rsidRPr="00054323">
        <w:rPr>
          <w:rStyle w:val="TemporaryLaw"/>
          <w:szCs w:val="16"/>
        </w:rPr>
        <w:tab/>
        <w:t>368,549,100</w:t>
      </w:r>
    </w:p>
    <w:p w14:paraId="62A1E544" w14:textId="77777777" w:rsidR="00054323" w:rsidRDefault="00EE578E" w:rsidP="00A8030C">
      <w:pPr>
        <w:tabs>
          <w:tab w:val="right" w:pos="7020"/>
          <w:tab w:val="right" w:pos="8928"/>
        </w:tabs>
        <w:ind w:left="1195" w:hanging="480"/>
        <w:rPr>
          <w:rStyle w:val="TemporaryLaw"/>
          <w:szCs w:val="16"/>
          <w:u w:val="single"/>
        </w:rPr>
      </w:pPr>
      <w:r w:rsidRPr="00054323">
        <w:rPr>
          <w:rStyle w:val="TemporaryLaw"/>
          <w:szCs w:val="16"/>
          <w:u w:val="single"/>
        </w:rPr>
        <w:t>Health sciences center</w:t>
      </w:r>
    </w:p>
    <w:p w14:paraId="32073FB3"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1,044.0</w:t>
      </w:r>
    </w:p>
    <w:p w14:paraId="7F38FEF8"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$87,356,100</w:t>
      </w:r>
    </w:p>
    <w:p w14:paraId="6A178B3B" w14:textId="77777777" w:rsidR="00054323" w:rsidRDefault="00EE578E" w:rsidP="00A8030C">
      <w:pPr>
        <w:tabs>
          <w:tab w:val="right" w:pos="7020"/>
          <w:tab w:val="right" w:pos="8928"/>
        </w:tabs>
        <w:ind w:left="1200"/>
        <w:rPr>
          <w:rStyle w:val="TemporaryLaw"/>
          <w:szCs w:val="16"/>
        </w:rPr>
      </w:pPr>
      <w:r w:rsidRPr="00054323">
        <w:rPr>
          <w:rStyle w:val="TemporaryLaw"/>
          <w:szCs w:val="16"/>
        </w:rPr>
        <w:t>AZ REACH</w:t>
      </w:r>
      <w:r w:rsidRPr="00054323">
        <w:rPr>
          <w:rStyle w:val="TemporaryLaw"/>
          <w:szCs w:val="16"/>
        </w:rPr>
        <w:tab/>
        <w:t>500,000</w:t>
      </w:r>
    </w:p>
    <w:p w14:paraId="100E7FF0" w14:textId="77777777" w:rsidR="00054323" w:rsidRDefault="00EE578E" w:rsidP="00A8030C">
      <w:pPr>
        <w:tabs>
          <w:tab w:val="right" w:pos="7020"/>
          <w:tab w:val="right" w:pos="8928"/>
        </w:tabs>
        <w:ind w:left="1200"/>
        <w:rPr>
          <w:rStyle w:val="TemporaryLaw"/>
          <w:szCs w:val="16"/>
        </w:rPr>
      </w:pPr>
      <w:r w:rsidRPr="00054323">
        <w:rPr>
          <w:rStyle w:val="TemporaryLaw"/>
          <w:szCs w:val="16"/>
        </w:rPr>
        <w:t>Clinical rural rotation</w:t>
      </w:r>
      <w:r w:rsidRPr="00054323">
        <w:rPr>
          <w:rStyle w:val="TemporaryLaw"/>
          <w:szCs w:val="16"/>
        </w:rPr>
        <w:tab/>
        <w:t>353,600</w:t>
      </w:r>
    </w:p>
    <w:p w14:paraId="45C75DD6" w14:textId="77777777" w:rsidR="00054323" w:rsidRDefault="00EE578E" w:rsidP="00A8030C">
      <w:pPr>
        <w:tabs>
          <w:tab w:val="right" w:pos="7020"/>
          <w:tab w:val="right" w:pos="8928"/>
        </w:tabs>
        <w:ind w:left="1195"/>
        <w:rPr>
          <w:rStyle w:val="TemporaryLaw"/>
          <w:szCs w:val="16"/>
        </w:rPr>
      </w:pPr>
      <w:r w:rsidRPr="00054323">
        <w:rPr>
          <w:rStyle w:val="TemporaryLaw"/>
          <w:szCs w:val="16"/>
        </w:rPr>
        <w:t>Clinical teaching support</w:t>
      </w:r>
      <w:r w:rsidRPr="00054323">
        <w:rPr>
          <w:rStyle w:val="TemporaryLaw"/>
          <w:szCs w:val="16"/>
        </w:rPr>
        <w:tab/>
        <w:t>8,587,000</w:t>
      </w:r>
    </w:p>
    <w:p w14:paraId="7EB60A42" w14:textId="77777777" w:rsidR="00054323" w:rsidRDefault="00EE578E" w:rsidP="00A8030C">
      <w:pPr>
        <w:tabs>
          <w:tab w:val="right" w:pos="7020"/>
          <w:tab w:val="right" w:pos="8928"/>
        </w:tabs>
        <w:ind w:left="1195"/>
        <w:rPr>
          <w:rStyle w:val="AmendCode"/>
          <w:rFonts w:eastAsiaTheme="majorEastAsia"/>
          <w:szCs w:val="16"/>
        </w:rPr>
      </w:pPr>
      <w:r w:rsidRPr="00054323">
        <w:rPr>
          <w:rStyle w:val="TemporaryLaw"/>
          <w:rFonts w:eastAsiaTheme="majorEastAsia"/>
        </w:rPr>
        <w:t>Medical mission scholarships</w:t>
      </w:r>
      <w:r w:rsidRPr="00054323">
        <w:rPr>
          <w:rStyle w:val="TemporaryLaw"/>
          <w:rFonts w:eastAsiaTheme="majorEastAsia"/>
        </w:rPr>
        <w:tab/>
        <w:t>50,000</w:t>
      </w:r>
    </w:p>
    <w:p w14:paraId="304487C4" w14:textId="77777777" w:rsidR="00054323" w:rsidRDefault="00EE578E" w:rsidP="00A8030C">
      <w:pPr>
        <w:tabs>
          <w:tab w:val="right" w:pos="7020"/>
          <w:tab w:val="right" w:pos="8928"/>
        </w:tabs>
        <w:ind w:left="1195"/>
        <w:rPr>
          <w:rStyle w:val="TemporaryLaw"/>
          <w:szCs w:val="16"/>
        </w:rPr>
      </w:pPr>
      <w:r w:rsidRPr="00054323">
        <w:rPr>
          <w:rStyle w:val="TemporaryLaw"/>
          <w:szCs w:val="16"/>
        </w:rPr>
        <w:t>Liver research institute</w:t>
      </w:r>
      <w:r w:rsidRPr="00054323">
        <w:rPr>
          <w:rStyle w:val="TemporaryLaw"/>
          <w:szCs w:val="16"/>
        </w:rPr>
        <w:tab/>
        <w:t>440,400</w:t>
      </w:r>
    </w:p>
    <w:p w14:paraId="748AC935" w14:textId="77777777" w:rsidR="00054323" w:rsidRDefault="00EE578E" w:rsidP="00A8030C">
      <w:pPr>
        <w:tabs>
          <w:tab w:val="right" w:pos="7020"/>
          <w:tab w:val="right" w:pos="8928"/>
        </w:tabs>
        <w:ind w:left="1195"/>
        <w:rPr>
          <w:rStyle w:val="TemporaryLaw"/>
          <w:szCs w:val="16"/>
        </w:rPr>
      </w:pPr>
      <w:r w:rsidRPr="00054323">
        <w:rPr>
          <w:rStyle w:val="TemporaryLaw"/>
          <w:szCs w:val="16"/>
        </w:rPr>
        <w:t>Phoenix medical campus</w:t>
      </w:r>
      <w:r w:rsidRPr="00054323">
        <w:rPr>
          <w:rStyle w:val="TemporaryLaw"/>
          <w:szCs w:val="16"/>
        </w:rPr>
        <w:tab/>
        <w:t>38,544,100</w:t>
      </w:r>
    </w:p>
    <w:p w14:paraId="7B8F1BAA" w14:textId="77777777" w:rsidR="00054323" w:rsidRDefault="00EE578E" w:rsidP="00A8030C">
      <w:pPr>
        <w:tabs>
          <w:tab w:val="right" w:pos="7020"/>
          <w:tab w:val="right" w:pos="8928"/>
        </w:tabs>
        <w:ind w:left="1195"/>
        <w:rPr>
          <w:rStyle w:val="TemporaryLaw"/>
          <w:szCs w:val="16"/>
        </w:rPr>
      </w:pPr>
      <w:r w:rsidRPr="00054323">
        <w:rPr>
          <w:rStyle w:val="TemporaryLaw"/>
          <w:szCs w:val="16"/>
        </w:rPr>
        <w:t>Telemedicine network</w:t>
      </w:r>
      <w:r w:rsidRPr="00054323">
        <w:rPr>
          <w:rStyle w:val="TemporaryLaw"/>
          <w:szCs w:val="16"/>
        </w:rPr>
        <w:tab/>
      </w:r>
      <w:r w:rsidRPr="00054323">
        <w:rPr>
          <w:rStyle w:val="TemporaryLaw"/>
          <w:szCs w:val="16"/>
          <w:u w:val="single"/>
        </w:rPr>
        <w:t>   1,670,000</w:t>
      </w:r>
    </w:p>
    <w:p w14:paraId="7CC8FE8F"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Total — health sciences center</w:t>
      </w:r>
      <w:r w:rsidRPr="00054323">
        <w:rPr>
          <w:rStyle w:val="TemporaryLaw"/>
          <w:szCs w:val="16"/>
        </w:rPr>
        <w:tab/>
        <w:t>$</w:t>
      </w:r>
      <w:r w:rsidRPr="00054323">
        <w:rPr>
          <w:rStyle w:val="TemporaryLaw"/>
          <w:rFonts w:eastAsiaTheme="majorEastAsia"/>
        </w:rPr>
        <w:t>137,501,200</w:t>
      </w:r>
    </w:p>
    <w:p w14:paraId="6F38D0C7"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45B2C5C0"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w:t>
      </w:r>
      <w:r w:rsidRPr="00054323">
        <w:rPr>
          <w:rStyle w:val="UP"/>
          <w:rFonts w:eastAsiaTheme="majorEastAsia"/>
        </w:rPr>
        <w:t>75,978,400</w:t>
      </w:r>
    </w:p>
    <w:p w14:paraId="550075AB" w14:textId="77777777" w:rsidR="00054323" w:rsidRDefault="00EE578E" w:rsidP="00A8030C">
      <w:pPr>
        <w:tabs>
          <w:tab w:val="right" w:pos="7020"/>
          <w:tab w:val="right" w:pos="8928"/>
        </w:tabs>
        <w:ind w:left="1200"/>
        <w:rPr>
          <w:rStyle w:val="TemporaryLaw"/>
          <w:szCs w:val="16"/>
        </w:rPr>
      </w:pPr>
      <w:r w:rsidRPr="00054323">
        <w:rPr>
          <w:rStyle w:val="TemporaryLaw"/>
          <w:szCs w:val="16"/>
        </w:rPr>
        <w:t>University collections fund</w:t>
      </w:r>
      <w:r w:rsidRPr="00054323">
        <w:rPr>
          <w:rStyle w:val="TemporaryLaw"/>
          <w:szCs w:val="16"/>
        </w:rPr>
        <w:tab/>
      </w:r>
      <w:r w:rsidRPr="00054323">
        <w:rPr>
          <w:rStyle w:val="TemporaryLaw"/>
          <w:szCs w:val="16"/>
          <w:u w:val="single"/>
        </w:rPr>
        <w:t>  61,522,800</w:t>
      </w:r>
    </w:p>
    <w:p w14:paraId="0C3D8849" w14:textId="77777777" w:rsidR="00054323" w:rsidRDefault="00EE578E" w:rsidP="00A8030C">
      <w:pPr>
        <w:tabs>
          <w:tab w:val="right" w:pos="7020"/>
          <w:tab w:val="right" w:pos="8928"/>
        </w:tabs>
        <w:ind w:left="1200" w:hanging="1200"/>
        <w:rPr>
          <w:rStyle w:val="TemporaryLaw"/>
          <w:szCs w:val="16"/>
        </w:rPr>
      </w:pPr>
      <w:r w:rsidRPr="00054323">
        <w:rPr>
          <w:rStyle w:val="TemporaryLaw"/>
          <w:szCs w:val="16"/>
        </w:rPr>
        <w:t xml:space="preserve">Total appropriation </w:t>
      </w:r>
      <w:r w:rsidRPr="00054323">
        <w:rPr>
          <w:rStyle w:val="TemporaryLaw"/>
          <w:szCs w:val="16"/>
        </w:rPr>
        <w:noBreakHyphen/>
        <w:t xml:space="preserve"> university of</w:t>
      </w:r>
      <w:r w:rsidRPr="00054323">
        <w:rPr>
          <w:rStyle w:val="TemporaryLaw"/>
          <w:szCs w:val="16"/>
        </w:rPr>
        <w:tab/>
      </w:r>
    </w:p>
    <w:p w14:paraId="76B8C70C"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w:t>
      </w:r>
      <w:r w:rsidRPr="00054323">
        <w:rPr>
          <w:rStyle w:val="TemporaryLaw"/>
          <w:szCs w:val="16"/>
        </w:rPr>
        <w:tab/>
        <w:t>$</w:t>
      </w:r>
      <w:r w:rsidRPr="00054323">
        <w:rPr>
          <w:rStyle w:val="TemporaryLaw"/>
          <w:rFonts w:eastAsiaTheme="majorEastAsia"/>
        </w:rPr>
        <w:t>765,950,100</w:t>
      </w:r>
    </w:p>
    <w:p w14:paraId="3B7C5010"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5C9543C8"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w:t>
      </w:r>
      <w:r w:rsidRPr="00054323">
        <w:rPr>
          <w:rStyle w:val="TemporaryLaw"/>
          <w:rFonts w:eastAsiaTheme="majorEastAsia"/>
        </w:rPr>
        <w:t>335,878,200</w:t>
      </w:r>
    </w:p>
    <w:p w14:paraId="372F0B8A" w14:textId="77777777" w:rsidR="00054323" w:rsidRDefault="00EE578E" w:rsidP="00A8030C">
      <w:pPr>
        <w:tabs>
          <w:tab w:val="right" w:pos="7020"/>
          <w:tab w:val="right" w:pos="8928"/>
        </w:tabs>
        <w:ind w:left="1200"/>
        <w:rPr>
          <w:rStyle w:val="TemporaryLaw"/>
          <w:szCs w:val="16"/>
        </w:rPr>
      </w:pPr>
      <w:r w:rsidRPr="00054323">
        <w:rPr>
          <w:rStyle w:val="TemporaryLaw"/>
          <w:szCs w:val="16"/>
        </w:rPr>
        <w:t>University collections fund</w:t>
      </w:r>
      <w:r w:rsidRPr="00054323">
        <w:rPr>
          <w:rStyle w:val="TemporaryLaw"/>
          <w:szCs w:val="16"/>
        </w:rPr>
        <w:tab/>
        <w:t>430,071,900</w:t>
      </w:r>
    </w:p>
    <w:p w14:paraId="345EF14B" w14:textId="77777777" w:rsidR="00054323" w:rsidRDefault="00EE578E" w:rsidP="00A8030C">
      <w:pPr>
        <w:pStyle w:val="P06-00"/>
        <w:rPr>
          <w:rStyle w:val="TemporaryLaw"/>
          <w:szCs w:val="16"/>
        </w:rPr>
      </w:pPr>
      <w:r w:rsidRPr="00054323">
        <w:rPr>
          <w:rStyle w:val="TemporaryLaw"/>
          <w:szCs w:val="16"/>
        </w:rPr>
        <w:t>The state general fund appropriation may not be used for alumni association funding.</w:t>
      </w:r>
    </w:p>
    <w:p w14:paraId="0B7094A4" w14:textId="77777777" w:rsidR="00054323" w:rsidRDefault="00EE578E" w:rsidP="00A8030C">
      <w:pPr>
        <w:pStyle w:val="P06-00"/>
        <w:rPr>
          <w:rStyle w:val="TemporaryLaw"/>
          <w:szCs w:val="16"/>
        </w:rPr>
      </w:pPr>
      <w:r w:rsidRPr="00054323">
        <w:rPr>
          <w:rStyle w:val="TemporaryLaw"/>
          <w:szCs w:val="16"/>
        </w:rPr>
        <w:t>The increased state general fund appropriation from Laws 2014, chapter 18 may not be used for medical marijuana research.</w:t>
      </w:r>
    </w:p>
    <w:p w14:paraId="076F6B5F" w14:textId="77777777" w:rsidR="00054323" w:rsidRDefault="00EE578E" w:rsidP="00A8030C">
      <w:pPr>
        <w:pStyle w:val="P06-00"/>
        <w:rPr>
          <w:rStyle w:val="TemporaryLaw"/>
          <w:szCs w:val="16"/>
        </w:rPr>
      </w:pPr>
      <w:r w:rsidRPr="00054323">
        <w:rPr>
          <w:rStyle w:val="TemporaryLaw"/>
          <w:szCs w:val="16"/>
        </w:rPr>
        <w:t>Other than scholarships awarded through the Arizona financial aid trust, the appropriated monies may not be used for scholarships or any student newspaper.</w:t>
      </w:r>
    </w:p>
    <w:p w14:paraId="5F79E265" w14:textId="77777777" w:rsidR="00054323" w:rsidRDefault="00EE578E" w:rsidP="00A8030C">
      <w:pPr>
        <w:pStyle w:val="P06-00"/>
        <w:rPr>
          <w:rStyle w:val="TemporaryLaw"/>
          <w:szCs w:val="16"/>
        </w:rPr>
      </w:pPr>
      <w:r w:rsidRPr="00054323">
        <w:rPr>
          <w:rStyle w:val="TemporaryLaw"/>
          <w:szCs w:val="16"/>
        </w:rPr>
        <w:t>The university of Arizona may not use monies appropriated for the Arizona geological survey line item for any other purpose and may not transfer the monies appropriated for the Arizona geological survey to the operating budget or any other line item.</w:t>
      </w:r>
    </w:p>
    <w:p w14:paraId="2BFB342F" w14:textId="77777777" w:rsidR="00054323" w:rsidRDefault="00EE578E" w:rsidP="00A8030C">
      <w:pPr>
        <w:pStyle w:val="P06-00"/>
        <w:rPr>
          <w:rStyle w:val="TemporaryLaw"/>
          <w:szCs w:val="16"/>
        </w:rPr>
      </w:pPr>
      <w:r w:rsidRPr="00054323">
        <w:rPr>
          <w:rStyle w:val="TemporaryLaw"/>
        </w:rPr>
        <w:t>The university of Arizona shall use the monies appropriated for the on-farm irrigation efficiency fund deposit line item in fiscal year 2025</w:t>
      </w:r>
      <w:r w:rsidRPr="00054323">
        <w:rPr>
          <w:rStyle w:val="TemporaryLaw"/>
        </w:rPr>
        <w:noBreakHyphen/>
        <w:t>2026 for growers in the Gila Valley irrigation district.</w:t>
      </w:r>
    </w:p>
    <w:p w14:paraId="2C636764" w14:textId="77777777" w:rsidR="00054323" w:rsidRDefault="00EE578E" w:rsidP="00A8030C">
      <w:pPr>
        <w:pStyle w:val="P06-00"/>
        <w:rPr>
          <w:rStyle w:val="TemporaryLaw"/>
          <w:szCs w:val="16"/>
        </w:rPr>
      </w:pPr>
      <w:r w:rsidRPr="00054323">
        <w:rPr>
          <w:rStyle w:val="TemporaryLaw"/>
          <w:szCs w:val="16"/>
        </w:rPr>
        <w:t>Of the amount appropriated for the university of Arizona main campus operating lump sum, $</w:t>
      </w:r>
      <w:r w:rsidRPr="00054323">
        <w:rPr>
          <w:rStyle w:val="TemporaryLaw"/>
          <w:rFonts w:eastAsiaTheme="majorEastAsia"/>
        </w:rPr>
        <w:t>1,350,000</w:t>
      </w:r>
      <w:r w:rsidRPr="00054323">
        <w:rPr>
          <w:rStyle w:val="TemporaryLaw"/>
          <w:szCs w:val="16"/>
        </w:rPr>
        <w:t xml:space="preserve"> shall be used for the Yuma center of excellence for desert agriculture. </w:t>
      </w:r>
    </w:p>
    <w:p w14:paraId="2B196B28" w14:textId="77777777" w:rsidR="00054323" w:rsidRDefault="00EE578E" w:rsidP="00863FED">
      <w:pPr>
        <w:pStyle w:val="P06-00"/>
        <w:keepNext/>
        <w:keepLines/>
        <w:rPr>
          <w:rStyle w:val="TemporaryLaw"/>
          <w:szCs w:val="16"/>
        </w:rPr>
      </w:pPr>
      <w:r w:rsidRPr="00054323">
        <w:rPr>
          <w:rStyle w:val="TemporaryLaw"/>
          <w:szCs w:val="16"/>
        </w:rPr>
        <w:t>The legislature intends that $8,000,000 of the amount appropriated to the health sciences center operating lump sum appropriation line item be used to expand the college of medicine Phoenix campus and to develop and administer a primary care physician scholarship program at the college of medicine Phoenix campus and the college of medicine Tucson campus.  The legislature intends that the $8,000,000 not be annualized in future years.</w:t>
      </w:r>
    </w:p>
    <w:p w14:paraId="2D0E8827" w14:textId="77777777" w:rsidR="00054323" w:rsidRDefault="00EE578E" w:rsidP="00A8030C">
      <w:pPr>
        <w:pStyle w:val="P06-00"/>
        <w:rPr>
          <w:rStyle w:val="TemporaryLaw"/>
          <w:szCs w:val="16"/>
        </w:rPr>
      </w:pPr>
      <w:r w:rsidRPr="00054323">
        <w:rPr>
          <w:rStyle w:val="TemporaryLaw"/>
          <w:szCs w:val="16"/>
        </w:rPr>
        <w:t>Any appropriated monies allocated by the university for the center for the philosophy of freedom may not supplant any existing state funding or private or external donations to the center or the philosophy department of the university of Arizona.  The appropriated monies and all private and external donations for the center, including any remaining balances from prior fiscal years, shall be deposited in a separate account, shall be used only for the direct operation of the center and may not be used for indirect costs of the university.  On or before October 1, 2025, the center shall submit a report to the president of the senate, the speaker of the house of representatives, the chairpersons of the senate education committee and the house of representatives education committee and the director of the joint legislative budget committee that includes at least the following information for the center:</w:t>
      </w:r>
    </w:p>
    <w:p w14:paraId="45128A14" w14:textId="77777777" w:rsidR="00054323" w:rsidRDefault="00EE578E" w:rsidP="00A8030C">
      <w:pPr>
        <w:pStyle w:val="ListParagraph"/>
        <w:autoSpaceDE w:val="0"/>
        <w:autoSpaceDN w:val="0"/>
        <w:rPr>
          <w:rStyle w:val="TemporaryLaw"/>
          <w:szCs w:val="16"/>
        </w:rPr>
      </w:pPr>
      <w:r w:rsidRPr="00054323">
        <w:rPr>
          <w:rStyle w:val="TemporaryLaw"/>
          <w:szCs w:val="16"/>
        </w:rPr>
        <w:t>1.  The total amount of funding received from all sources.</w:t>
      </w:r>
    </w:p>
    <w:p w14:paraId="2AE39335" w14:textId="77777777" w:rsidR="00054323" w:rsidRDefault="00EE578E" w:rsidP="00A8030C">
      <w:pPr>
        <w:pStyle w:val="ListParagraph"/>
        <w:autoSpaceDE w:val="0"/>
        <w:autoSpaceDN w:val="0"/>
        <w:rPr>
          <w:rStyle w:val="TemporaryLaw"/>
          <w:szCs w:val="16"/>
        </w:rPr>
      </w:pPr>
      <w:r w:rsidRPr="00054323">
        <w:rPr>
          <w:rStyle w:val="TemporaryLaw"/>
          <w:szCs w:val="16"/>
        </w:rPr>
        <w:t>2.  A description of faculty positions and courses offered.</w:t>
      </w:r>
    </w:p>
    <w:p w14:paraId="6288B053" w14:textId="77777777" w:rsidR="00054323" w:rsidRDefault="00EE578E" w:rsidP="00A8030C">
      <w:pPr>
        <w:pStyle w:val="ListParagraph"/>
        <w:autoSpaceDE w:val="0"/>
        <w:autoSpaceDN w:val="0"/>
        <w:rPr>
          <w:rStyle w:val="TemporaryLaw"/>
          <w:szCs w:val="16"/>
        </w:rPr>
      </w:pPr>
      <w:r w:rsidRPr="00054323">
        <w:rPr>
          <w:rStyle w:val="TemporaryLaw"/>
          <w:szCs w:val="16"/>
        </w:rPr>
        <w:t>3.  The total undergraduate and graduate student participation.</w:t>
      </w:r>
    </w:p>
    <w:p w14:paraId="4C9A0A03" w14:textId="77777777" w:rsidR="00054323" w:rsidRDefault="00EE578E" w:rsidP="00A8030C">
      <w:pPr>
        <w:pStyle w:val="ListParagraph"/>
        <w:autoSpaceDE w:val="0"/>
        <w:autoSpaceDN w:val="0"/>
        <w:rPr>
          <w:rStyle w:val="TemporaryLaw"/>
          <w:szCs w:val="16"/>
        </w:rPr>
      </w:pPr>
      <w:r w:rsidRPr="00054323">
        <w:rPr>
          <w:rStyle w:val="TemporaryLaw"/>
          <w:szCs w:val="16"/>
        </w:rPr>
        <w:t>4.  Significant community events, initiatives or publications.</w:t>
      </w:r>
    </w:p>
    <w:p w14:paraId="3E0B21D7" w14:textId="77777777" w:rsidR="00054323" w:rsidRDefault="00EE578E" w:rsidP="00A8030C">
      <w:pPr>
        <w:pStyle w:val="P06-00"/>
        <w:rPr>
          <w:rStyle w:val="TemporaryLaw"/>
          <w:szCs w:val="16"/>
        </w:rPr>
      </w:pPr>
      <w:r w:rsidRPr="00054323">
        <w:rPr>
          <w:rStyle w:val="TemporaryLaw"/>
          <w:szCs w:val="16"/>
        </w:rPr>
        <w:t>The chairpersons of the senate education committee and the house of representatives education committee may request the director of the center to appear before the committees to report on the center's annual achievements.</w:t>
      </w:r>
    </w:p>
    <w:p w14:paraId="350B4FCC" w14:textId="77777777" w:rsidR="00054323" w:rsidRDefault="00EE578E" w:rsidP="00A8030C">
      <w:pPr>
        <w:pStyle w:val="P06-00"/>
        <w:rPr>
          <w:rStyle w:val="TemporaryLaw"/>
          <w:szCs w:val="16"/>
        </w:rPr>
      </w:pPr>
      <w:r w:rsidRPr="00054323">
        <w:rPr>
          <w:rStyle w:val="TemporaryLaw"/>
          <w:szCs w:val="16"/>
        </w:rPr>
        <w:t>The legislature intends that appropriated monies allocated by the university for the center for the philosophy of freedom in fiscal year 2025-2026 be consistent with the amount appropriated in fiscal year 2022</w:t>
      </w:r>
      <w:r w:rsidRPr="00054323">
        <w:rPr>
          <w:rStyle w:val="TemporaryLaw"/>
          <w:szCs w:val="16"/>
        </w:rPr>
        <w:noBreakHyphen/>
        <w:t>2023, except that the university may allocate to the center the lump sum reduction of not more than 3.45 percent prescribed by Laws 2024, chapter 209, section 129.</w:t>
      </w:r>
    </w:p>
    <w:p w14:paraId="5C6EDD8D" w14:textId="77777777" w:rsidR="00054323" w:rsidRDefault="00EE578E" w:rsidP="00A8030C">
      <w:pPr>
        <w:pStyle w:val="P06-00"/>
        <w:rPr>
          <w:rStyle w:val="TemporaryLaw"/>
          <w:szCs w:val="16"/>
        </w:rPr>
      </w:pPr>
      <w:r w:rsidRPr="00054323">
        <w:rPr>
          <w:rStyle w:val="TemporaryLaw"/>
          <w:szCs w:val="16"/>
        </w:rPr>
        <w:t>The amount appropriated to the college of veterinary medicine line item shall be distributed to the college of veterinary medicine to increase the number of students that are residents of this state. Before spending these monies, the university of Arizona shall report to the joint legislative budget committee all of the following information for the college of veterinary medicine:</w:t>
      </w:r>
    </w:p>
    <w:p w14:paraId="52CC553D" w14:textId="77777777" w:rsidR="00054323" w:rsidRDefault="00EE578E" w:rsidP="00A8030C">
      <w:pPr>
        <w:pStyle w:val="P06-00"/>
        <w:rPr>
          <w:rStyle w:val="TemporaryLaw"/>
          <w:szCs w:val="16"/>
        </w:rPr>
      </w:pPr>
      <w:r w:rsidRPr="00054323">
        <w:rPr>
          <w:rStyle w:val="TemporaryLaw"/>
          <w:szCs w:val="16"/>
        </w:rPr>
        <w:t>1.  The current number of students who are residents of this state.</w:t>
      </w:r>
    </w:p>
    <w:p w14:paraId="00DEF2CB" w14:textId="77777777" w:rsidR="00054323" w:rsidRDefault="00EE578E" w:rsidP="00A8030C">
      <w:pPr>
        <w:pStyle w:val="P06-00"/>
        <w:rPr>
          <w:rStyle w:val="TemporaryLaw"/>
          <w:szCs w:val="16"/>
        </w:rPr>
      </w:pPr>
      <w:r w:rsidRPr="00054323">
        <w:rPr>
          <w:rStyle w:val="TemporaryLaw"/>
          <w:szCs w:val="16"/>
        </w:rPr>
        <w:t>2.  The current number of students who are not residents of this state.</w:t>
      </w:r>
    </w:p>
    <w:p w14:paraId="3529ABBA" w14:textId="77777777" w:rsidR="00054323" w:rsidRDefault="00EE578E" w:rsidP="00A8030C">
      <w:pPr>
        <w:pStyle w:val="P06-00"/>
        <w:rPr>
          <w:rStyle w:val="TemporaryLaw"/>
          <w:szCs w:val="16"/>
        </w:rPr>
      </w:pPr>
      <w:r w:rsidRPr="00054323">
        <w:rPr>
          <w:rStyle w:val="TemporaryLaw"/>
          <w:szCs w:val="16"/>
        </w:rPr>
        <w:t>The university of Arizona shall use monies appropriated for the Kazakhstan studies program to facilitate academic exchanges between university students and academic institutions in Kazakhstan.</w:t>
      </w:r>
    </w:p>
    <w:p w14:paraId="19A5EFA3" w14:textId="77777777" w:rsidR="00054323" w:rsidRDefault="00EE578E" w:rsidP="00A8030C">
      <w:pPr>
        <w:pStyle w:val="P06-00"/>
        <w:rPr>
          <w:rStyle w:val="TemporaryLaw"/>
          <w:szCs w:val="16"/>
        </w:rPr>
      </w:pPr>
      <w:r w:rsidRPr="00054323">
        <w:rPr>
          <w:rStyle w:val="TemporaryLaw"/>
          <w:szCs w:val="16"/>
        </w:rPr>
        <w:t>The amount appropriated for the natural resource users law and policy center line item shall be used by the natural resource users law and policy center within the Arizona cooperative extension.  Of the amount appropriated, at least $500,000 shall be used to assist claimants in the general stream adjudication of water rights pursuant to section 15</w:t>
      </w:r>
      <w:r w:rsidRPr="00054323">
        <w:rPr>
          <w:rStyle w:val="TemporaryLaw"/>
          <w:szCs w:val="16"/>
        </w:rPr>
        <w:noBreakHyphen/>
        <w:t>1647, Arizona Revised Statutes.</w:t>
      </w:r>
    </w:p>
    <w:p w14:paraId="72C49083" w14:textId="77777777" w:rsidR="00054323" w:rsidRDefault="00EE578E" w:rsidP="00A8030C">
      <w:pPr>
        <w:pStyle w:val="P06-00"/>
        <w:rPr>
          <w:rStyle w:val="TemporaryLaw"/>
          <w:szCs w:val="16"/>
        </w:rPr>
      </w:pPr>
      <w:r w:rsidRPr="00054323">
        <w:rPr>
          <w:rStyle w:val="TemporaryLaw"/>
          <w:szCs w:val="16"/>
        </w:rPr>
        <w:t>The amount appropriated for the AZ REACH line item shall be used to provide medical care transfer services for hospitals with less than twenty beds.</w:t>
      </w:r>
    </w:p>
    <w:p w14:paraId="79A90DEB" w14:textId="77777777" w:rsidR="00054323" w:rsidRDefault="00EE578E" w:rsidP="00A8030C">
      <w:pPr>
        <w:pStyle w:val="P06-00"/>
        <w:rPr>
          <w:rStyle w:val="TemporaryLaw"/>
          <w:szCs w:val="16"/>
        </w:rPr>
      </w:pPr>
      <w:r w:rsidRPr="00054323">
        <w:rPr>
          <w:rStyle w:val="TemporaryLaw"/>
          <w:szCs w:val="16"/>
        </w:rPr>
        <w:t>One hundred percent of the land earnings and interest from the school of mines land fund shall be distributed to the university of Arizona school of mining and mineral resources in compliance with the enabling act and the Constitution of Arizona.</w:t>
      </w:r>
    </w:p>
    <w:p w14:paraId="29EE971E" w14:textId="77777777" w:rsidR="00054323" w:rsidRDefault="00EE578E" w:rsidP="00A8030C">
      <w:pPr>
        <w:pStyle w:val="P06-00"/>
        <w:rPr>
          <w:rStyle w:val="TemporaryLaw"/>
          <w:szCs w:val="16"/>
        </w:rPr>
      </w:pPr>
      <w:r w:rsidRPr="00054323">
        <w:rPr>
          <w:rStyle w:val="TemporaryLaw"/>
          <w:szCs w:val="16"/>
        </w:rPr>
        <w:t>Any unencumbered balances remaining in the university collections fund on June 30, 2025 and all collections received by the university during the fiscal year are appropriated for operating expenditures, capital outlay and fixed charges.  Earnings on state lands and interest on the investment of the permanent land funds are appropriated in compliance with the enabling act and the Constitution of Arizona.  No part of this appropriation may be spent for supplemental life insurance or supplemental retirement.</w:t>
      </w:r>
    </w:p>
    <w:p w14:paraId="3D055A77" w14:textId="77777777" w:rsidR="00054323" w:rsidRDefault="00EE578E" w:rsidP="00A8030C">
      <w:pPr>
        <w:keepNext/>
        <w:keepLines/>
        <w:tabs>
          <w:tab w:val="left" w:pos="0"/>
          <w:tab w:val="left" w:pos="7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VETERANS' SERVICES</w:t>
      </w:r>
    </w:p>
    <w:p w14:paraId="03483E92" w14:textId="77777777" w:rsidR="00054323" w:rsidRDefault="00EE578E" w:rsidP="00A8030C">
      <w:pPr>
        <w:keepNext/>
        <w:keepLines/>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64C12ED" w14:textId="77777777" w:rsidR="00054323" w:rsidRDefault="00EE578E" w:rsidP="00A8030C">
      <w:pPr>
        <w:keepNext/>
        <w:keepLines/>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792.3</w:t>
      </w:r>
    </w:p>
    <w:p w14:paraId="72FBD330" w14:textId="77777777" w:rsidR="00054323" w:rsidRDefault="00EE578E" w:rsidP="00A8030C">
      <w:pPr>
        <w:tabs>
          <w:tab w:val="right" w:pos="7020"/>
          <w:tab w:val="right" w:pos="8928"/>
        </w:tabs>
        <w:ind w:left="1200"/>
        <w:rPr>
          <w:rStyle w:val="TemporaryLaw"/>
          <w:szCs w:val="16"/>
        </w:rPr>
      </w:pPr>
      <w:r w:rsidRPr="00054323">
        <w:rPr>
          <w:rStyle w:val="TemporaryLaw"/>
          <w:szCs w:val="16"/>
        </w:rPr>
        <w:t>Operating lump sum appropriation</w:t>
      </w:r>
      <w:r w:rsidRPr="00054323">
        <w:rPr>
          <w:rStyle w:val="TemporaryLaw"/>
          <w:szCs w:val="16"/>
        </w:rPr>
        <w:tab/>
        <w:t>$  2,921,700</w:t>
      </w:r>
    </w:p>
    <w:p w14:paraId="10A858AC" w14:textId="77777777" w:rsidR="00054323" w:rsidRDefault="00EE578E" w:rsidP="00A8030C">
      <w:pPr>
        <w:tabs>
          <w:tab w:val="right" w:pos="7020"/>
          <w:tab w:val="right" w:pos="8928"/>
        </w:tabs>
        <w:ind w:left="1200"/>
        <w:rPr>
          <w:rStyle w:val="TemporaryLaw"/>
          <w:szCs w:val="16"/>
        </w:rPr>
      </w:pPr>
      <w:r w:rsidRPr="00054323">
        <w:rPr>
          <w:rStyle w:val="TemporaryLaw"/>
          <w:szCs w:val="16"/>
        </w:rPr>
        <w:t>Arizona state veterans' homes</w:t>
      </w:r>
      <w:r w:rsidRPr="00054323">
        <w:rPr>
          <w:rStyle w:val="TemporaryLaw"/>
          <w:szCs w:val="16"/>
        </w:rPr>
        <w:tab/>
        <w:t>60,994,800</w:t>
      </w:r>
    </w:p>
    <w:p w14:paraId="350447FF" w14:textId="77777777" w:rsidR="00054323" w:rsidRDefault="00EE578E" w:rsidP="00A8030C">
      <w:pPr>
        <w:tabs>
          <w:tab w:val="right" w:pos="7020"/>
          <w:tab w:val="right" w:pos="8928"/>
        </w:tabs>
        <w:ind w:left="1195"/>
        <w:rPr>
          <w:rStyle w:val="TemporaryLaw"/>
          <w:szCs w:val="16"/>
        </w:rPr>
      </w:pPr>
      <w:r w:rsidRPr="00054323">
        <w:rPr>
          <w:rStyle w:val="TemporaryLaw"/>
          <w:szCs w:val="16"/>
        </w:rPr>
        <w:t>Arizona state veterans' cemeteries</w:t>
      </w:r>
      <w:r w:rsidRPr="00054323">
        <w:rPr>
          <w:rStyle w:val="TemporaryLaw"/>
          <w:szCs w:val="16"/>
        </w:rPr>
        <w:tab/>
        <w:t>970,300</w:t>
      </w:r>
    </w:p>
    <w:p w14:paraId="4F0434D5" w14:textId="77777777" w:rsidR="00054323" w:rsidRDefault="00EE578E" w:rsidP="00A8030C">
      <w:pPr>
        <w:tabs>
          <w:tab w:val="right" w:pos="7020"/>
          <w:tab w:val="right" w:pos="8928"/>
        </w:tabs>
        <w:ind w:left="1195"/>
        <w:rPr>
          <w:rStyle w:val="TemporaryLaw"/>
          <w:szCs w:val="16"/>
        </w:rPr>
      </w:pPr>
      <w:r w:rsidRPr="00054323">
        <w:rPr>
          <w:rStyle w:val="TemporaryLaw"/>
          <w:szCs w:val="16"/>
        </w:rPr>
        <w:t>Rural tribal nations veteran</w:t>
      </w:r>
    </w:p>
    <w:p w14:paraId="129AAEA2" w14:textId="77777777" w:rsidR="00054323" w:rsidRDefault="00EE578E" w:rsidP="00A8030C">
      <w:pPr>
        <w:tabs>
          <w:tab w:val="right" w:pos="7020"/>
          <w:tab w:val="right" w:pos="8928"/>
        </w:tabs>
        <w:ind w:left="1195"/>
        <w:rPr>
          <w:rStyle w:val="TemporaryLaw"/>
          <w:szCs w:val="16"/>
        </w:rPr>
      </w:pPr>
      <w:r w:rsidRPr="00054323">
        <w:rPr>
          <w:rStyle w:val="TemporaryLaw"/>
          <w:szCs w:val="16"/>
        </w:rPr>
        <w:t>   benefit counseling</w:t>
      </w:r>
      <w:r w:rsidRPr="00054323">
        <w:rPr>
          <w:rStyle w:val="TemporaryLaw"/>
          <w:szCs w:val="16"/>
        </w:rPr>
        <w:tab/>
        <w:t>2,217,900</w:t>
      </w:r>
    </w:p>
    <w:p w14:paraId="182A6E8C" w14:textId="77777777" w:rsidR="00054323" w:rsidRDefault="00EE578E" w:rsidP="00A8030C">
      <w:pPr>
        <w:tabs>
          <w:tab w:val="right" w:pos="7020"/>
          <w:tab w:val="right" w:pos="8928"/>
        </w:tabs>
        <w:ind w:left="1195"/>
        <w:rPr>
          <w:rStyle w:val="TemporaryLaw"/>
          <w:szCs w:val="16"/>
        </w:rPr>
      </w:pPr>
      <w:r w:rsidRPr="00054323">
        <w:rPr>
          <w:rStyle w:val="TemporaryLaw"/>
          <w:szCs w:val="16"/>
        </w:rPr>
        <w:t>Veterans' benefit counseling</w:t>
      </w:r>
      <w:r w:rsidRPr="00054323">
        <w:rPr>
          <w:rStyle w:val="TemporaryLaw"/>
          <w:szCs w:val="16"/>
        </w:rPr>
        <w:tab/>
        <w:t>3,713,100</w:t>
      </w:r>
    </w:p>
    <w:p w14:paraId="56FAAE88" w14:textId="77777777" w:rsidR="00054323" w:rsidRDefault="00EE578E" w:rsidP="00A8030C">
      <w:pPr>
        <w:tabs>
          <w:tab w:val="right" w:pos="7020"/>
          <w:tab w:val="right" w:pos="8928"/>
        </w:tabs>
        <w:ind w:left="1195"/>
        <w:rPr>
          <w:rStyle w:val="TemporaryLaw"/>
          <w:rFonts w:eastAsiaTheme="majorEastAsia"/>
        </w:rPr>
      </w:pPr>
      <w:r w:rsidRPr="00054323">
        <w:rPr>
          <w:rStyle w:val="TemporaryLaw"/>
        </w:rPr>
        <w:t>Veterans' mental health pilot program</w:t>
      </w:r>
      <w:r w:rsidRPr="00054323">
        <w:rPr>
          <w:rStyle w:val="TemporaryLaw"/>
        </w:rPr>
        <w:tab/>
        <w:t>1,000,000*</w:t>
      </w:r>
    </w:p>
    <w:p w14:paraId="14A08AA6" w14:textId="77777777" w:rsidR="00054323" w:rsidRDefault="00EE578E" w:rsidP="00A8030C">
      <w:pPr>
        <w:tabs>
          <w:tab w:val="right" w:pos="7020"/>
          <w:tab w:val="right" w:pos="8928"/>
        </w:tabs>
        <w:ind w:left="1195"/>
        <w:rPr>
          <w:rStyle w:val="TemporaryLaw"/>
          <w:szCs w:val="16"/>
        </w:rPr>
      </w:pPr>
      <w:r w:rsidRPr="00054323">
        <w:rPr>
          <w:rStyle w:val="TemporaryLaw"/>
          <w:szCs w:val="16"/>
        </w:rPr>
        <w:t>Veterans' support services</w:t>
      </w:r>
      <w:r w:rsidRPr="00054323">
        <w:rPr>
          <w:rStyle w:val="TemporaryLaw"/>
          <w:szCs w:val="16"/>
        </w:rPr>
        <w:tab/>
        <w:t>1,226,100</w:t>
      </w:r>
    </w:p>
    <w:p w14:paraId="39079189" w14:textId="77777777" w:rsidR="00054323" w:rsidRDefault="00EE578E" w:rsidP="00A8030C">
      <w:pPr>
        <w:tabs>
          <w:tab w:val="right" w:pos="7020"/>
          <w:tab w:val="right" w:pos="8928"/>
        </w:tabs>
        <w:ind w:left="1195"/>
        <w:rPr>
          <w:rStyle w:val="TemporaryLaw"/>
          <w:szCs w:val="16"/>
        </w:rPr>
      </w:pPr>
      <w:r w:rsidRPr="00054323">
        <w:rPr>
          <w:rStyle w:val="TemporaryLaw"/>
          <w:szCs w:val="16"/>
        </w:rPr>
        <w:t>Veterans' trauma treatment</w:t>
      </w:r>
    </w:p>
    <w:p w14:paraId="7782BE83" w14:textId="77777777" w:rsidR="00054323" w:rsidRDefault="00EE578E" w:rsidP="00A8030C">
      <w:pPr>
        <w:tabs>
          <w:tab w:val="right" w:pos="7020"/>
          <w:tab w:val="right" w:pos="8928"/>
        </w:tabs>
        <w:ind w:left="1195"/>
        <w:rPr>
          <w:rStyle w:val="TemporaryLaw"/>
          <w:szCs w:val="16"/>
        </w:rPr>
      </w:pPr>
      <w:r w:rsidRPr="00054323">
        <w:rPr>
          <w:rStyle w:val="TemporaryLaw"/>
          <w:szCs w:val="16"/>
        </w:rPr>
        <w:t>   services</w:t>
      </w:r>
      <w:r w:rsidRPr="00054323">
        <w:rPr>
          <w:rStyle w:val="TemporaryLaw"/>
          <w:szCs w:val="16"/>
        </w:rPr>
        <w:tab/>
      </w:r>
      <w:r w:rsidRPr="00054323">
        <w:rPr>
          <w:rStyle w:val="TemporaryLaw"/>
          <w:szCs w:val="16"/>
          <w:u w:val="single"/>
        </w:rPr>
        <w:t>     450,000</w:t>
      </w:r>
    </w:p>
    <w:p w14:paraId="6ADBF3DF" w14:textId="77777777" w:rsidR="00054323" w:rsidRDefault="00EE578E" w:rsidP="00A8030C">
      <w:pPr>
        <w:tabs>
          <w:tab w:val="right" w:pos="7020"/>
          <w:tab w:val="right" w:pos="8928"/>
        </w:tabs>
        <w:rPr>
          <w:rStyle w:val="TemporaryLaw"/>
          <w:szCs w:val="16"/>
        </w:rPr>
      </w:pPr>
      <w:r w:rsidRPr="00054323">
        <w:rPr>
          <w:rStyle w:val="TemporaryLaw"/>
          <w:szCs w:val="16"/>
        </w:rPr>
        <w:t>Total appropriation — department of</w:t>
      </w:r>
    </w:p>
    <w:p w14:paraId="72C4D28E" w14:textId="77777777" w:rsidR="00054323" w:rsidRDefault="00EE578E" w:rsidP="00A8030C">
      <w:pPr>
        <w:tabs>
          <w:tab w:val="right" w:pos="7020"/>
          <w:tab w:val="right" w:pos="8928"/>
        </w:tabs>
        <w:ind w:left="1200"/>
        <w:rPr>
          <w:rStyle w:val="TemporaryLaw"/>
          <w:szCs w:val="16"/>
        </w:rPr>
      </w:pPr>
      <w:r w:rsidRPr="00054323">
        <w:rPr>
          <w:rStyle w:val="TemporaryLaw"/>
          <w:szCs w:val="16"/>
        </w:rPr>
        <w:t>veterans' services</w:t>
      </w:r>
      <w:r w:rsidRPr="00054323">
        <w:rPr>
          <w:rStyle w:val="TemporaryLaw"/>
          <w:szCs w:val="16"/>
        </w:rPr>
        <w:tab/>
        <w:t>$ </w:t>
      </w:r>
      <w:r w:rsidRPr="00054323">
        <w:rPr>
          <w:rStyle w:val="TemporaryLaw"/>
          <w:rFonts w:eastAsiaTheme="majorEastAsia"/>
        </w:rPr>
        <w:t>73,493,900</w:t>
      </w:r>
    </w:p>
    <w:p w14:paraId="258DF1C9" w14:textId="77777777" w:rsidR="00054323" w:rsidRDefault="00EE578E" w:rsidP="00A8030C">
      <w:pPr>
        <w:tabs>
          <w:tab w:val="right" w:pos="7020"/>
          <w:tab w:val="right" w:pos="8928"/>
        </w:tabs>
        <w:ind w:left="1195" w:hanging="480"/>
        <w:rPr>
          <w:rStyle w:val="TemporaryLaw"/>
          <w:szCs w:val="16"/>
        </w:rPr>
      </w:pPr>
      <w:r w:rsidRPr="00054323">
        <w:rPr>
          <w:rStyle w:val="TemporaryLaw"/>
          <w:szCs w:val="16"/>
        </w:rPr>
        <w:t>Fund sources:</w:t>
      </w:r>
    </w:p>
    <w:p w14:paraId="6ED9D309"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12,499,100</w:t>
      </w:r>
    </w:p>
    <w:p w14:paraId="53458293" w14:textId="77777777" w:rsidR="00054323" w:rsidRDefault="00EE578E" w:rsidP="00A8030C">
      <w:pPr>
        <w:tabs>
          <w:tab w:val="right" w:pos="7020"/>
          <w:tab w:val="right" w:pos="8928"/>
        </w:tabs>
        <w:ind w:left="1200"/>
        <w:rPr>
          <w:rStyle w:val="TemporaryLaw"/>
          <w:szCs w:val="16"/>
        </w:rPr>
      </w:pPr>
      <w:r w:rsidRPr="00054323">
        <w:rPr>
          <w:rStyle w:val="TemporaryLaw"/>
          <w:szCs w:val="16"/>
        </w:rPr>
        <w:t>State home for veterans' trust</w:t>
      </w:r>
    </w:p>
    <w:p w14:paraId="549B0C5C" w14:textId="77777777" w:rsidR="00054323" w:rsidRDefault="00EE578E" w:rsidP="00A8030C">
      <w:pPr>
        <w:tabs>
          <w:tab w:val="right" w:pos="7020"/>
          <w:tab w:val="right" w:pos="8928"/>
        </w:tabs>
        <w:ind w:left="1200"/>
        <w:rPr>
          <w:rStyle w:val="TemporaryLaw"/>
          <w:szCs w:val="16"/>
        </w:rPr>
      </w:pPr>
      <w:r w:rsidRPr="00054323">
        <w:rPr>
          <w:rStyle w:val="TemporaryLaw"/>
          <w:szCs w:val="16"/>
        </w:rPr>
        <w:t>   fund</w:t>
      </w:r>
      <w:r w:rsidRPr="00054323">
        <w:rPr>
          <w:rStyle w:val="TemporaryLaw"/>
          <w:szCs w:val="16"/>
        </w:rPr>
        <w:tab/>
        <w:t>60,994,800</w:t>
      </w:r>
    </w:p>
    <w:p w14:paraId="414C61FD" w14:textId="77777777" w:rsidR="00054323" w:rsidRDefault="00EE578E" w:rsidP="00A8030C">
      <w:pPr>
        <w:pStyle w:val="P06-00"/>
        <w:rPr>
          <w:rStyle w:val="TemporaryLaw"/>
          <w:szCs w:val="16"/>
        </w:rPr>
      </w:pPr>
      <w:r w:rsidRPr="00054323">
        <w:rPr>
          <w:rStyle w:val="TemporaryLaw"/>
          <w:szCs w:val="16"/>
        </w:rPr>
        <w:t xml:space="preserve">Monies appropriated for the rural tribal nations veteran benefit counseling line item shall be used for veterans' services officers to provide services in rural tribal nations in this state that have communities that are located one hundred miles or more from the nearest United States department of veterans' affairs service center. </w:t>
      </w:r>
    </w:p>
    <w:p w14:paraId="0A055B40" w14:textId="77777777" w:rsidR="00054323" w:rsidRDefault="00EE578E" w:rsidP="00A8030C">
      <w:pPr>
        <w:pStyle w:val="P06-00"/>
        <w:rPr>
          <w:rStyle w:val="TemporaryLaw"/>
        </w:rPr>
      </w:pPr>
      <w:r w:rsidRPr="00054323">
        <w:rPr>
          <w:rStyle w:val="TemporaryLaw"/>
        </w:rPr>
        <w:t>The amount appropriated for the veterans' mental health pilot program line item shall be used for grants to nonprofit organizations that deliver evidence-based, trauma-informed, clinical care, physical fitness and strength conditioning training from a certified strength and conditioning specialist, mindful movement classes, nutritional guidance from a registered dietician, wellness, education, peer outreach, programming for Native American veterans and clinician training for the benefit of active duty service members, veterans of all eras and discharge status and their families who are impacted by mental and behavioral health issues, including any of the following:</w:t>
      </w:r>
    </w:p>
    <w:p w14:paraId="7728772E" w14:textId="77777777" w:rsidR="00054323" w:rsidRDefault="00EE578E" w:rsidP="00A8030C">
      <w:pPr>
        <w:pStyle w:val="P06-00"/>
        <w:rPr>
          <w:rStyle w:val="TemporaryLaw"/>
        </w:rPr>
      </w:pPr>
      <w:r w:rsidRPr="00054323">
        <w:rPr>
          <w:rStyle w:val="TemporaryLaw"/>
        </w:rPr>
        <w:t>1.  Post-traumatic stress injuries.</w:t>
      </w:r>
    </w:p>
    <w:p w14:paraId="1D3B41D3" w14:textId="77777777" w:rsidR="00054323" w:rsidRDefault="00EE578E" w:rsidP="00A8030C">
      <w:pPr>
        <w:pStyle w:val="P06-00"/>
        <w:rPr>
          <w:rStyle w:val="TemporaryLaw"/>
        </w:rPr>
      </w:pPr>
      <w:r w:rsidRPr="00054323">
        <w:rPr>
          <w:rStyle w:val="TemporaryLaw"/>
        </w:rPr>
        <w:t>2.  Traumatic brain injuries.</w:t>
      </w:r>
    </w:p>
    <w:p w14:paraId="3FFA353D" w14:textId="77777777" w:rsidR="00054323" w:rsidRDefault="00EE578E" w:rsidP="00A8030C">
      <w:pPr>
        <w:pStyle w:val="P06-00"/>
        <w:rPr>
          <w:rStyle w:val="TemporaryLaw"/>
        </w:rPr>
      </w:pPr>
      <w:r w:rsidRPr="00054323">
        <w:rPr>
          <w:rStyle w:val="TemporaryLaw"/>
        </w:rPr>
        <w:t>3.  Depression.</w:t>
      </w:r>
    </w:p>
    <w:p w14:paraId="3436217A" w14:textId="77777777" w:rsidR="00054323" w:rsidRDefault="00EE578E" w:rsidP="00A8030C">
      <w:pPr>
        <w:pStyle w:val="P06-00"/>
        <w:rPr>
          <w:rStyle w:val="TemporaryLaw"/>
        </w:rPr>
      </w:pPr>
      <w:r w:rsidRPr="00054323">
        <w:rPr>
          <w:rStyle w:val="TemporaryLaw"/>
        </w:rPr>
        <w:t>4.  Anxiety.</w:t>
      </w:r>
    </w:p>
    <w:p w14:paraId="26235266" w14:textId="77777777" w:rsidR="00054323" w:rsidRDefault="00EE578E" w:rsidP="00A8030C">
      <w:pPr>
        <w:pStyle w:val="P06-00"/>
        <w:rPr>
          <w:rStyle w:val="TemporaryLaw"/>
        </w:rPr>
      </w:pPr>
      <w:r w:rsidRPr="00054323">
        <w:rPr>
          <w:rStyle w:val="TemporaryLaw"/>
        </w:rPr>
        <w:t>5.  Substance use disorder.</w:t>
      </w:r>
    </w:p>
    <w:p w14:paraId="527FB878" w14:textId="77777777" w:rsidR="00054323" w:rsidRDefault="00EE578E" w:rsidP="00A8030C">
      <w:pPr>
        <w:pStyle w:val="P06-00"/>
        <w:rPr>
          <w:rStyle w:val="TemporaryLaw"/>
        </w:rPr>
      </w:pPr>
      <w:r w:rsidRPr="00054323">
        <w:rPr>
          <w:rStyle w:val="TemporaryLaw"/>
        </w:rPr>
        <w:t>6.  Suicidal ideation.</w:t>
      </w:r>
    </w:p>
    <w:p w14:paraId="6389BBEC" w14:textId="77777777" w:rsidR="00054323" w:rsidRDefault="00EE578E" w:rsidP="00A8030C">
      <w:pPr>
        <w:pStyle w:val="P06-00"/>
        <w:rPr>
          <w:rStyle w:val="TemporaryLaw"/>
          <w:rFonts w:eastAsiaTheme="majorEastAsia"/>
        </w:rPr>
      </w:pPr>
      <w:r w:rsidRPr="00054323">
        <w:rPr>
          <w:rStyle w:val="TemporaryLaw"/>
        </w:rPr>
        <w:t>The nonprofit organizations shall administer these services in partnership with qualified hospital systems within this state and state universities, regardless of the dates the veterans or active duty service members served in the military or were discharged or separated from service.</w:t>
      </w:r>
    </w:p>
    <w:p w14:paraId="03A9B18A" w14:textId="77777777" w:rsidR="00054323" w:rsidRDefault="00EE578E" w:rsidP="00A8030C">
      <w:pPr>
        <w:pStyle w:val="P06-00"/>
        <w:rPr>
          <w:rStyle w:val="TemporaryLaw"/>
          <w:szCs w:val="16"/>
        </w:rPr>
      </w:pPr>
      <w:r w:rsidRPr="00054323">
        <w:rPr>
          <w:rStyle w:val="TemporaryLaw"/>
          <w:szCs w:val="16"/>
        </w:rPr>
        <w:t>The amount appropriated for veterans' support services line item shall be distributed to a nonprofit veterans' services organization that provides support services among this state's military and veteran population.  The department may spend up to $76,500 of this appropriation to hire a program specialist to liaise between the department and the selected nonprofit organization.  Before the expenditure of the monies, the department shall submit an expenditure report to the joint legislative budget committee that includes the status of non</w:t>
      </w:r>
      <w:r w:rsidRPr="00054323">
        <w:rPr>
          <w:rStyle w:val="TemporaryLaw"/>
          <w:szCs w:val="16"/>
        </w:rPr>
        <w:noBreakHyphen/>
        <w:t>state matching grant monies.</w:t>
      </w:r>
    </w:p>
    <w:p w14:paraId="1ECA886B" w14:textId="77777777" w:rsidR="00054323" w:rsidRDefault="00EE578E" w:rsidP="00A8030C">
      <w:pPr>
        <w:pStyle w:val="P06-00"/>
        <w:rPr>
          <w:rStyle w:val="TemporaryLaw"/>
          <w:szCs w:val="16"/>
        </w:rPr>
      </w:pPr>
      <w:r w:rsidRPr="00054323">
        <w:rPr>
          <w:rStyle w:val="TemporaryLaw"/>
          <w:szCs w:val="16"/>
        </w:rPr>
        <w:t>Monies appropriated for the veterans' trauma treatment services line item shall be used to provide grants to contractors as defined in section 36</w:t>
      </w:r>
      <w:r w:rsidRPr="00054323">
        <w:rPr>
          <w:rStyle w:val="TemporaryLaw"/>
          <w:szCs w:val="16"/>
        </w:rPr>
        <w:noBreakHyphen/>
        <w:t>2901, Arizona Revised Statutes, that provide trauma treatment services training to any of the following health professionals licensed pursuant to title 32, Arizona Revised Statutes:</w:t>
      </w:r>
    </w:p>
    <w:p w14:paraId="677CD25C" w14:textId="77777777" w:rsidR="00054323" w:rsidRDefault="00EE578E" w:rsidP="00A8030C">
      <w:pPr>
        <w:pStyle w:val="P06-00"/>
        <w:rPr>
          <w:rStyle w:val="TemporaryLaw"/>
          <w:szCs w:val="16"/>
        </w:rPr>
      </w:pPr>
      <w:r w:rsidRPr="00054323">
        <w:rPr>
          <w:rStyle w:val="TemporaryLaw"/>
          <w:szCs w:val="16"/>
        </w:rPr>
        <w:t>1.  Physicians.</w:t>
      </w:r>
    </w:p>
    <w:p w14:paraId="004B5AA2" w14:textId="77777777" w:rsidR="00054323" w:rsidRDefault="00EE578E" w:rsidP="00A8030C">
      <w:pPr>
        <w:pStyle w:val="P06-00"/>
        <w:rPr>
          <w:rStyle w:val="TemporaryLaw"/>
          <w:szCs w:val="16"/>
        </w:rPr>
      </w:pPr>
      <w:r w:rsidRPr="00054323">
        <w:rPr>
          <w:rStyle w:val="TemporaryLaw"/>
          <w:szCs w:val="16"/>
        </w:rPr>
        <w:t>2.  Registered nurse practitioners.</w:t>
      </w:r>
    </w:p>
    <w:p w14:paraId="77AD1F45" w14:textId="77777777" w:rsidR="00054323" w:rsidRDefault="00EE578E" w:rsidP="00A8030C">
      <w:pPr>
        <w:pStyle w:val="P06-00"/>
        <w:rPr>
          <w:rStyle w:val="TemporaryLaw"/>
          <w:szCs w:val="16"/>
        </w:rPr>
      </w:pPr>
      <w:r w:rsidRPr="00054323">
        <w:rPr>
          <w:rStyle w:val="TemporaryLaw"/>
          <w:szCs w:val="16"/>
        </w:rPr>
        <w:t>3.  Physician assistants.</w:t>
      </w:r>
    </w:p>
    <w:p w14:paraId="52EA0830" w14:textId="77777777" w:rsidR="00054323" w:rsidRDefault="00EE578E" w:rsidP="00A8030C">
      <w:pPr>
        <w:pStyle w:val="P06-00"/>
        <w:rPr>
          <w:rStyle w:val="TemporaryLaw"/>
          <w:szCs w:val="16"/>
        </w:rPr>
      </w:pPr>
      <w:r w:rsidRPr="00054323">
        <w:rPr>
          <w:rStyle w:val="TemporaryLaw"/>
          <w:szCs w:val="16"/>
        </w:rPr>
        <w:t>4.  Psychologists.</w:t>
      </w:r>
    </w:p>
    <w:p w14:paraId="48B1AE09" w14:textId="77777777" w:rsidR="00054323" w:rsidRDefault="00EE578E" w:rsidP="00A8030C">
      <w:pPr>
        <w:pStyle w:val="P06-00"/>
        <w:rPr>
          <w:rStyle w:val="TemporaryLaw"/>
          <w:szCs w:val="16"/>
        </w:rPr>
      </w:pPr>
      <w:r w:rsidRPr="00054323">
        <w:rPr>
          <w:rStyle w:val="TemporaryLaw"/>
          <w:szCs w:val="16"/>
        </w:rPr>
        <w:t>5.  Behavioral health professionals who are either licensed for individual practice or supervised by a psychologist, registered nurse practitioner or behavioral health professional licensed pursuant to title 32, Arizona Revised Statutes, for independent practice.</w:t>
      </w:r>
    </w:p>
    <w:p w14:paraId="2035CCA7" w14:textId="77777777" w:rsidR="00054323" w:rsidRDefault="00EE578E" w:rsidP="00863FED">
      <w:pPr>
        <w:pStyle w:val="P06-00"/>
        <w:keepNext/>
        <w:keepLines/>
        <w:rPr>
          <w:rStyle w:val="TemporaryLaw"/>
          <w:szCs w:val="16"/>
        </w:rPr>
      </w:pPr>
      <w:r w:rsidRPr="00054323">
        <w:rPr>
          <w:rStyle w:val="TemporaryLaw"/>
          <w:szCs w:val="16"/>
        </w:rPr>
        <w:t xml:space="preserve">The amount appropriated in Laws 2024, chapter 209, section 130 to the department of veterans' services to distribute to a veterans center that provides referral services for employment and job training, housing and utility assistance in fiscal year 2024-2025 is exempt from the provisions of section 35-190, Arizona Revised Statutes, related to lapsing of appropriations, until June 30, 2026. </w:t>
      </w:r>
    </w:p>
    <w:p w14:paraId="4A83755A" w14:textId="77777777" w:rsidR="00054323" w:rsidRDefault="00EE578E" w:rsidP="00A8030C">
      <w:pPr>
        <w:tabs>
          <w:tab w:val="left" w:pos="0"/>
          <w:tab w:val="left" w:pos="7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ARIZONA STATE VETERINARY MEDICAL EXAMINING BOARD</w:t>
      </w:r>
    </w:p>
    <w:p w14:paraId="33E0CD88"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09C7B1F1" w14:textId="77777777" w:rsidR="00054323" w:rsidRDefault="00EE578E" w:rsidP="00A8030C">
      <w:pPr>
        <w:tabs>
          <w:tab w:val="right" w:pos="7020"/>
          <w:tab w:val="right" w:pos="8928"/>
        </w:tabs>
        <w:ind w:left="1200"/>
        <w:rPr>
          <w:rStyle w:val="TemporaryLaw"/>
          <w:szCs w:val="16"/>
        </w:rPr>
      </w:pPr>
      <w:r w:rsidRPr="00054323">
        <w:rPr>
          <w:rStyle w:val="TemporaryLaw"/>
          <w:szCs w:val="16"/>
        </w:rPr>
        <w:t>FTE positions</w:t>
      </w:r>
      <w:r w:rsidRPr="00054323">
        <w:rPr>
          <w:rStyle w:val="TemporaryLaw"/>
          <w:szCs w:val="16"/>
        </w:rPr>
        <w:tab/>
        <w:t>8.0</w:t>
      </w:r>
    </w:p>
    <w:p w14:paraId="67D066FC" w14:textId="77777777" w:rsidR="00054323" w:rsidRDefault="00EE578E" w:rsidP="00A8030C">
      <w:pPr>
        <w:tabs>
          <w:tab w:val="right" w:pos="7020"/>
          <w:tab w:val="right" w:pos="8928"/>
        </w:tabs>
        <w:ind w:left="1200"/>
        <w:rPr>
          <w:rStyle w:val="TemporaryLaw"/>
          <w:szCs w:val="16"/>
        </w:rPr>
      </w:pPr>
      <w:r w:rsidRPr="00054323">
        <w:rPr>
          <w:rStyle w:val="TemporaryLaw"/>
          <w:szCs w:val="16"/>
        </w:rPr>
        <w:t>Lump sum appropriation</w:t>
      </w:r>
      <w:r w:rsidRPr="00054323">
        <w:rPr>
          <w:rStyle w:val="TemporaryLaw"/>
          <w:szCs w:val="16"/>
        </w:rPr>
        <w:tab/>
        <w:t>$    897,600</w:t>
      </w:r>
    </w:p>
    <w:p w14:paraId="7BD1178F" w14:textId="77777777" w:rsidR="00054323" w:rsidRDefault="00EE578E" w:rsidP="00A8030C">
      <w:pPr>
        <w:pStyle w:val="BodyTextIndent"/>
        <w:rPr>
          <w:rStyle w:val="TemporaryLaw"/>
          <w:szCs w:val="16"/>
        </w:rPr>
      </w:pPr>
      <w:r w:rsidRPr="00054323">
        <w:rPr>
          <w:rStyle w:val="TemporaryLaw"/>
          <w:szCs w:val="16"/>
        </w:rPr>
        <w:t>Fund sources:</w:t>
      </w:r>
    </w:p>
    <w:p w14:paraId="5067F66A" w14:textId="77777777" w:rsidR="00054323" w:rsidRDefault="00EE578E" w:rsidP="00A8030C">
      <w:pPr>
        <w:tabs>
          <w:tab w:val="left" w:pos="0"/>
          <w:tab w:val="left" w:pos="1200"/>
        </w:tabs>
        <w:ind w:left="1200"/>
        <w:rPr>
          <w:rStyle w:val="TemporaryLaw"/>
          <w:szCs w:val="16"/>
        </w:rPr>
      </w:pPr>
      <w:r w:rsidRPr="00054323">
        <w:rPr>
          <w:rStyle w:val="TemporaryLaw"/>
          <w:szCs w:val="16"/>
        </w:rPr>
        <w:t>Veterinary medical examining</w:t>
      </w:r>
    </w:p>
    <w:p w14:paraId="26FDDF7E" w14:textId="77777777" w:rsidR="00054323" w:rsidRDefault="00EE578E" w:rsidP="00A8030C">
      <w:pPr>
        <w:tabs>
          <w:tab w:val="left" w:pos="0"/>
          <w:tab w:val="left" w:pos="1200"/>
          <w:tab w:val="right" w:pos="7020"/>
          <w:tab w:val="right" w:pos="8910"/>
        </w:tabs>
        <w:ind w:left="1200"/>
        <w:rPr>
          <w:rStyle w:val="TemporaryLaw"/>
          <w:szCs w:val="16"/>
        </w:rPr>
      </w:pPr>
      <w:r w:rsidRPr="00054323">
        <w:rPr>
          <w:rStyle w:val="TemporaryLaw"/>
          <w:szCs w:val="16"/>
        </w:rPr>
        <w:t>   board fund</w:t>
      </w:r>
      <w:r w:rsidRPr="00054323">
        <w:rPr>
          <w:rStyle w:val="TemporaryLaw"/>
          <w:szCs w:val="16"/>
        </w:rPr>
        <w:tab/>
        <w:t>$    897,600</w:t>
      </w:r>
    </w:p>
    <w:p w14:paraId="173380E9" w14:textId="77777777" w:rsidR="00054323" w:rsidRDefault="00EE578E" w:rsidP="006169A0">
      <w:pPr>
        <w:tabs>
          <w:tab w:val="left" w:pos="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WATER INFRASTRUCTURE FINANCE AUTHORITY</w:t>
      </w:r>
    </w:p>
    <w:p w14:paraId="48B32917" w14:textId="77777777" w:rsidR="00054323" w:rsidRDefault="00EE578E" w:rsidP="006169A0">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4CB69725" w14:textId="77777777" w:rsidR="00054323" w:rsidRDefault="00EE578E" w:rsidP="006169A0">
      <w:pPr>
        <w:pStyle w:val="P10-10"/>
        <w:tabs>
          <w:tab w:val="right" w:pos="7020"/>
          <w:tab w:val="right" w:pos="8928"/>
        </w:tabs>
        <w:rPr>
          <w:rStyle w:val="TemporaryLaw"/>
        </w:rPr>
      </w:pPr>
      <w:r w:rsidRPr="00054323">
        <w:rPr>
          <w:rStyle w:val="TemporaryLaw"/>
        </w:rPr>
        <w:t>Gila Valley irrigation district</w:t>
      </w:r>
    </w:p>
    <w:p w14:paraId="5F1D0A7F" w14:textId="77777777" w:rsidR="00054323" w:rsidRDefault="00EE578E" w:rsidP="006169A0">
      <w:pPr>
        <w:pStyle w:val="P10-10"/>
        <w:tabs>
          <w:tab w:val="right" w:pos="7020"/>
          <w:tab w:val="right" w:pos="8928"/>
        </w:tabs>
        <w:rPr>
          <w:rStyle w:val="TemporaryLaw"/>
          <w:rFonts w:eastAsiaTheme="majorEastAsia"/>
        </w:rPr>
      </w:pPr>
      <w:r w:rsidRPr="00054323">
        <w:rPr>
          <w:rStyle w:val="TemporaryLaw"/>
        </w:rPr>
        <w:t>   project</w:t>
      </w:r>
      <w:r w:rsidRPr="00054323">
        <w:rPr>
          <w:rStyle w:val="TemporaryLaw"/>
        </w:rPr>
        <w:tab/>
        <w:t>500,000</w:t>
      </w:r>
    </w:p>
    <w:p w14:paraId="48C5B82D" w14:textId="77777777" w:rsidR="00054323" w:rsidRDefault="00EE578E" w:rsidP="006169A0">
      <w:pPr>
        <w:pStyle w:val="P10-10"/>
        <w:tabs>
          <w:tab w:val="right" w:pos="7020"/>
          <w:tab w:val="right" w:pos="8928"/>
        </w:tabs>
        <w:rPr>
          <w:rStyle w:val="TemporaryLaw"/>
          <w:rFonts w:eastAsiaTheme="majorEastAsia"/>
        </w:rPr>
      </w:pPr>
      <w:r w:rsidRPr="00054323">
        <w:rPr>
          <w:rStyle w:val="TemporaryLaw"/>
          <w:rFonts w:eastAsiaTheme="majorEastAsia"/>
        </w:rPr>
        <w:t>Gilbert wells project</w:t>
      </w:r>
      <w:r w:rsidRPr="00054323">
        <w:rPr>
          <w:rStyle w:val="TemporaryLaw"/>
          <w:rFonts w:eastAsiaTheme="majorEastAsia"/>
        </w:rPr>
        <w:tab/>
        <w:t>5,000,000</w:t>
      </w:r>
    </w:p>
    <w:p w14:paraId="3FC61CDE" w14:textId="77777777" w:rsidR="00054323" w:rsidRDefault="00EE578E" w:rsidP="006169A0">
      <w:pPr>
        <w:pStyle w:val="P10-10"/>
        <w:tabs>
          <w:tab w:val="right" w:pos="7020"/>
          <w:tab w:val="right" w:pos="8928"/>
        </w:tabs>
        <w:rPr>
          <w:rStyle w:val="TemporaryLaw"/>
          <w:rFonts w:eastAsiaTheme="majorEastAsia"/>
        </w:rPr>
      </w:pPr>
      <w:r w:rsidRPr="00054323">
        <w:rPr>
          <w:rStyle w:val="TemporaryLaw"/>
          <w:rFonts w:eastAsiaTheme="majorEastAsia"/>
        </w:rPr>
        <w:t>Kingman water well drilling</w:t>
      </w:r>
    </w:p>
    <w:p w14:paraId="09BDCF6B" w14:textId="77777777" w:rsidR="00054323" w:rsidRDefault="00EE578E" w:rsidP="006169A0">
      <w:pPr>
        <w:pStyle w:val="P10-10"/>
        <w:tabs>
          <w:tab w:val="right" w:pos="7020"/>
          <w:tab w:val="right" w:pos="8928"/>
        </w:tabs>
        <w:rPr>
          <w:rStyle w:val="TemporaryLaw"/>
          <w:rFonts w:eastAsiaTheme="majorEastAsia"/>
        </w:rPr>
      </w:pPr>
      <w:r w:rsidRPr="00054323">
        <w:rPr>
          <w:rStyle w:val="TemporaryLaw"/>
          <w:rFonts w:eastAsiaTheme="majorEastAsia"/>
        </w:rPr>
        <w:t>   and rehabilitation</w:t>
      </w:r>
      <w:r w:rsidRPr="00054323">
        <w:rPr>
          <w:rStyle w:val="TemporaryLaw"/>
          <w:rFonts w:eastAsiaTheme="majorEastAsia"/>
        </w:rPr>
        <w:tab/>
        <w:t>3,000,000</w:t>
      </w:r>
    </w:p>
    <w:p w14:paraId="70670559" w14:textId="77777777" w:rsidR="00054323" w:rsidRDefault="00EE578E" w:rsidP="006169A0">
      <w:pPr>
        <w:pStyle w:val="P10-10"/>
        <w:tabs>
          <w:tab w:val="right" w:pos="7020"/>
          <w:tab w:val="right" w:pos="8928"/>
        </w:tabs>
        <w:rPr>
          <w:rStyle w:val="TemporaryLaw"/>
          <w:rFonts w:eastAsiaTheme="majorEastAsia"/>
        </w:rPr>
      </w:pPr>
      <w:r w:rsidRPr="00054323">
        <w:rPr>
          <w:rStyle w:val="TemporaryLaw"/>
          <w:rFonts w:eastAsiaTheme="majorEastAsia"/>
        </w:rPr>
        <w:t>Water conservation grant</w:t>
      </w:r>
    </w:p>
    <w:p w14:paraId="64A36031" w14:textId="77777777" w:rsidR="00054323" w:rsidRDefault="00EE578E" w:rsidP="00A8030C">
      <w:pPr>
        <w:tabs>
          <w:tab w:val="left" w:pos="0"/>
          <w:tab w:val="left" w:pos="1200"/>
          <w:tab w:val="right" w:pos="7020"/>
          <w:tab w:val="right" w:pos="8910"/>
        </w:tabs>
        <w:ind w:left="1200"/>
        <w:rPr>
          <w:rStyle w:val="TemporaryLaw"/>
          <w:rFonts w:eastAsiaTheme="majorEastAsia"/>
          <w:u w:val="single"/>
        </w:rPr>
      </w:pPr>
      <w:r w:rsidRPr="00054323">
        <w:rPr>
          <w:rStyle w:val="TemporaryLaw"/>
          <w:rFonts w:eastAsiaTheme="majorEastAsia"/>
        </w:rPr>
        <w:t>   fund deposit</w:t>
      </w:r>
      <w:r w:rsidRPr="00054323">
        <w:rPr>
          <w:rStyle w:val="TemporaryLaw"/>
          <w:rFonts w:eastAsiaTheme="majorEastAsia"/>
        </w:rPr>
        <w:tab/>
      </w:r>
      <w:r w:rsidRPr="00054323">
        <w:rPr>
          <w:rStyle w:val="TemporaryLaw"/>
          <w:rFonts w:eastAsiaTheme="majorEastAsia"/>
          <w:u w:val="single"/>
        </w:rPr>
        <w:t>     250,000</w:t>
      </w:r>
    </w:p>
    <w:p w14:paraId="33D067C7" w14:textId="77777777" w:rsidR="00054323" w:rsidRDefault="00EE578E" w:rsidP="00A8030C">
      <w:pPr>
        <w:tabs>
          <w:tab w:val="right" w:pos="7020"/>
        </w:tabs>
        <w:rPr>
          <w:rStyle w:val="TemporaryLaw"/>
          <w:szCs w:val="16"/>
        </w:rPr>
      </w:pPr>
      <w:r w:rsidRPr="00054323">
        <w:rPr>
          <w:rStyle w:val="TemporaryLaw"/>
          <w:rFonts w:eastAsiaTheme="majorEastAsia"/>
        </w:rPr>
        <w:t>Total appropriation — water infrastructure</w:t>
      </w:r>
      <w:r w:rsidRPr="00054323">
        <w:rPr>
          <w:rStyle w:val="TemporaryLaw"/>
          <w:szCs w:val="16"/>
        </w:rPr>
        <w:tab/>
      </w:r>
    </w:p>
    <w:p w14:paraId="2EAD143B" w14:textId="77777777" w:rsidR="00054323" w:rsidRDefault="00EE578E" w:rsidP="00A8030C">
      <w:pPr>
        <w:tabs>
          <w:tab w:val="right" w:pos="7020"/>
          <w:tab w:val="right" w:pos="8928"/>
        </w:tabs>
        <w:ind w:left="1200"/>
        <w:rPr>
          <w:rStyle w:val="AmendCode"/>
          <w:rFonts w:eastAsiaTheme="majorEastAsia"/>
          <w:szCs w:val="16"/>
        </w:rPr>
      </w:pPr>
      <w:r w:rsidRPr="00054323">
        <w:rPr>
          <w:rStyle w:val="TemporaryLaw"/>
          <w:rFonts w:eastAsiaTheme="majorEastAsia"/>
        </w:rPr>
        <w:t>finance authority</w:t>
      </w:r>
      <w:r w:rsidRPr="00054323">
        <w:rPr>
          <w:rStyle w:val="TemporaryLaw"/>
          <w:rFonts w:eastAsiaTheme="majorEastAsia"/>
        </w:rPr>
        <w:tab/>
        <w:t>$  8,750,000</w:t>
      </w:r>
    </w:p>
    <w:p w14:paraId="7F49E540" w14:textId="77777777" w:rsidR="00054323" w:rsidRDefault="00EE578E" w:rsidP="00A8030C">
      <w:pPr>
        <w:keepNext/>
        <w:keepLines/>
        <w:tabs>
          <w:tab w:val="right" w:pos="7020"/>
          <w:tab w:val="right" w:pos="8928"/>
        </w:tabs>
        <w:ind w:left="1195" w:hanging="475"/>
        <w:rPr>
          <w:rStyle w:val="TemporaryLaw"/>
          <w:szCs w:val="16"/>
        </w:rPr>
      </w:pPr>
      <w:r w:rsidRPr="00054323">
        <w:rPr>
          <w:rStyle w:val="TemporaryLaw"/>
          <w:szCs w:val="16"/>
        </w:rPr>
        <w:t>Fund sources:</w:t>
      </w:r>
    </w:p>
    <w:p w14:paraId="279EF2C8" w14:textId="77777777" w:rsidR="00054323" w:rsidRDefault="00EE578E" w:rsidP="00A8030C">
      <w:pPr>
        <w:tabs>
          <w:tab w:val="right" w:pos="7020"/>
          <w:tab w:val="right" w:pos="8928"/>
        </w:tabs>
        <w:ind w:left="1200"/>
        <w:rPr>
          <w:rStyle w:val="TemporaryLaw"/>
          <w:rFonts w:eastAsiaTheme="majorEastAsia"/>
        </w:rPr>
      </w:pPr>
      <w:r w:rsidRPr="00054323">
        <w:rPr>
          <w:rStyle w:val="TemporaryLaw"/>
          <w:szCs w:val="16"/>
        </w:rPr>
        <w:t>State general fund</w:t>
      </w:r>
      <w:r w:rsidRPr="00054323">
        <w:rPr>
          <w:rStyle w:val="TemporaryLaw"/>
          <w:szCs w:val="16"/>
        </w:rPr>
        <w:tab/>
        <w:t>$    7</w:t>
      </w:r>
      <w:r w:rsidRPr="00054323">
        <w:rPr>
          <w:rStyle w:val="TemporaryLaw"/>
          <w:rFonts w:eastAsiaTheme="majorEastAsia"/>
        </w:rPr>
        <w:t>50,000</w:t>
      </w:r>
    </w:p>
    <w:p w14:paraId="55BAD80B" w14:textId="77777777" w:rsidR="00054323" w:rsidRDefault="00EE578E" w:rsidP="00A8030C">
      <w:pPr>
        <w:tabs>
          <w:tab w:val="right" w:pos="7020"/>
          <w:tab w:val="right" w:pos="8928"/>
        </w:tabs>
        <w:ind w:left="1200"/>
        <w:rPr>
          <w:rStyle w:val="AmendCode"/>
          <w:rFonts w:eastAsiaTheme="majorEastAsia"/>
          <w:szCs w:val="16"/>
        </w:rPr>
      </w:pPr>
      <w:r w:rsidRPr="00054323">
        <w:rPr>
          <w:rStyle w:val="TemporaryLaw"/>
          <w:rFonts w:eastAsiaTheme="majorEastAsia"/>
        </w:rPr>
        <w:t>Long</w:t>
      </w:r>
      <w:r w:rsidRPr="00054323">
        <w:rPr>
          <w:rStyle w:val="TemporaryLaw"/>
          <w:rFonts w:eastAsiaTheme="majorEastAsia"/>
        </w:rPr>
        <w:noBreakHyphen/>
        <w:t>term water augmentation fund</w:t>
      </w:r>
      <w:r w:rsidRPr="00054323">
        <w:rPr>
          <w:rStyle w:val="TemporaryLaw"/>
          <w:rFonts w:eastAsiaTheme="majorEastAsia"/>
        </w:rPr>
        <w:tab/>
        <w:t>8,000,000</w:t>
      </w:r>
    </w:p>
    <w:p w14:paraId="003CF57F" w14:textId="77777777" w:rsidR="00054323" w:rsidRDefault="00EE578E" w:rsidP="00A8030C">
      <w:pPr>
        <w:tabs>
          <w:tab w:val="right" w:pos="7020"/>
        </w:tabs>
        <w:rPr>
          <w:rStyle w:val="TemporaryLaw"/>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rStyle w:val="TemporaryLaw"/>
          <w:szCs w:val="16"/>
        </w:rPr>
        <w:t>  DEPARTMENT OF WATER RESOURCES</w:t>
      </w:r>
    </w:p>
    <w:p w14:paraId="24BDC0A5" w14:textId="77777777" w:rsidR="00054323" w:rsidRDefault="00EE578E" w:rsidP="00A8030C">
      <w:pPr>
        <w:tabs>
          <w:tab w:val="right" w:pos="7020"/>
          <w:tab w:val="right" w:pos="8928"/>
        </w:tabs>
        <w:rPr>
          <w:rStyle w:val="TemporaryLaw"/>
          <w:szCs w:val="16"/>
          <w:u w:val="single"/>
        </w:rPr>
      </w:pPr>
      <w:r w:rsidRPr="00054323">
        <w:rPr>
          <w:rStyle w:val="TemporaryLaw"/>
          <w:szCs w:val="16"/>
        </w:rPr>
        <w:tab/>
      </w:r>
      <w:r w:rsidRPr="00054323">
        <w:rPr>
          <w:rStyle w:val="TemporaryLaw"/>
          <w:szCs w:val="16"/>
          <w:u w:val="single"/>
        </w:rPr>
        <w:t>2025-26</w:t>
      </w:r>
    </w:p>
    <w:p w14:paraId="38E0CE0A" w14:textId="77777777" w:rsidR="00054323" w:rsidRDefault="00EE578E" w:rsidP="00A8030C">
      <w:pPr>
        <w:tabs>
          <w:tab w:val="left" w:pos="1200"/>
          <w:tab w:val="right" w:pos="7020"/>
          <w:tab w:val="right" w:pos="8910"/>
        </w:tabs>
        <w:ind w:left="1200"/>
        <w:rPr>
          <w:rStyle w:val="TemporaryLaw"/>
          <w:szCs w:val="16"/>
        </w:rPr>
      </w:pPr>
      <w:r w:rsidRPr="00054323">
        <w:rPr>
          <w:rStyle w:val="TemporaryLaw"/>
          <w:szCs w:val="16"/>
        </w:rPr>
        <w:t>FTE positions</w:t>
      </w:r>
      <w:r w:rsidRPr="00054323">
        <w:rPr>
          <w:rStyle w:val="TemporaryLaw"/>
          <w:szCs w:val="16"/>
        </w:rPr>
        <w:tab/>
        <w:t>210.0</w:t>
      </w:r>
    </w:p>
    <w:p w14:paraId="6231917E" w14:textId="77777777" w:rsidR="00054323" w:rsidRDefault="00EE578E" w:rsidP="00A8030C">
      <w:pPr>
        <w:tabs>
          <w:tab w:val="left" w:pos="1200"/>
          <w:tab w:val="right" w:pos="7020"/>
          <w:tab w:val="right" w:pos="8910"/>
        </w:tabs>
        <w:ind w:left="1200"/>
        <w:rPr>
          <w:rStyle w:val="TemporaryLaw"/>
          <w:szCs w:val="16"/>
        </w:rPr>
      </w:pPr>
      <w:r w:rsidRPr="00054323">
        <w:rPr>
          <w:rStyle w:val="TemporaryLaw"/>
          <w:szCs w:val="16"/>
        </w:rPr>
        <w:t>Operating lump sum appropriation</w:t>
      </w:r>
      <w:r w:rsidRPr="00054323">
        <w:rPr>
          <w:rStyle w:val="TemporaryLaw"/>
          <w:szCs w:val="16"/>
        </w:rPr>
        <w:tab/>
        <w:t>$ 15,989,900</w:t>
      </w:r>
    </w:p>
    <w:p w14:paraId="0B765FEF" w14:textId="77777777" w:rsidR="00054323" w:rsidRDefault="00EE578E" w:rsidP="00A8030C">
      <w:pPr>
        <w:tabs>
          <w:tab w:val="left" w:pos="1200"/>
          <w:tab w:val="right" w:pos="7020"/>
          <w:tab w:val="right" w:pos="8910"/>
        </w:tabs>
        <w:ind w:left="1200"/>
        <w:rPr>
          <w:rStyle w:val="TemporaryLaw"/>
          <w:szCs w:val="16"/>
        </w:rPr>
      </w:pPr>
      <w:r w:rsidRPr="00054323">
        <w:rPr>
          <w:rStyle w:val="TemporaryLaw"/>
          <w:szCs w:val="16"/>
        </w:rPr>
        <w:t>Adjudication support</w:t>
      </w:r>
      <w:r w:rsidRPr="00054323">
        <w:rPr>
          <w:rStyle w:val="TemporaryLaw"/>
          <w:szCs w:val="16"/>
        </w:rPr>
        <w:tab/>
        <w:t>1,914,400</w:t>
      </w:r>
    </w:p>
    <w:p w14:paraId="765DCFE1"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Arizona water protection fund</w:t>
      </w:r>
    </w:p>
    <w:p w14:paraId="0D46ABDF"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   deposit</w:t>
      </w:r>
      <w:r w:rsidRPr="00054323">
        <w:rPr>
          <w:rStyle w:val="TemporaryLaw"/>
          <w:szCs w:val="16"/>
        </w:rPr>
        <w:tab/>
        <w:t>750,000</w:t>
      </w:r>
    </w:p>
    <w:p w14:paraId="7F18ACB6"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Assured and adequate water supply</w:t>
      </w:r>
    </w:p>
    <w:p w14:paraId="47432381"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   administration</w:t>
      </w:r>
      <w:r w:rsidRPr="00054323">
        <w:rPr>
          <w:rStyle w:val="TemporaryLaw"/>
          <w:szCs w:val="16"/>
        </w:rPr>
        <w:tab/>
        <w:t>2,531,200</w:t>
      </w:r>
    </w:p>
    <w:p w14:paraId="5CEC8B10" w14:textId="77777777" w:rsidR="00054323" w:rsidRDefault="00EE578E" w:rsidP="00A8030C">
      <w:pPr>
        <w:tabs>
          <w:tab w:val="left" w:pos="1200"/>
          <w:tab w:val="right" w:pos="7020"/>
          <w:tab w:val="right" w:pos="8910"/>
        </w:tabs>
        <w:ind w:left="1200"/>
        <w:rPr>
          <w:rStyle w:val="TemporaryLaw"/>
          <w:szCs w:val="16"/>
        </w:rPr>
      </w:pPr>
      <w:r w:rsidRPr="00054323">
        <w:rPr>
          <w:rStyle w:val="TemporaryLaw"/>
          <w:szCs w:val="16"/>
        </w:rPr>
        <w:t xml:space="preserve">Rural water studies   </w:t>
      </w:r>
      <w:r w:rsidRPr="00054323">
        <w:rPr>
          <w:rStyle w:val="TemporaryLaw"/>
          <w:szCs w:val="16"/>
        </w:rPr>
        <w:tab/>
        <w:t>1,296,000</w:t>
      </w:r>
    </w:p>
    <w:p w14:paraId="02FCC057"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Conservation and drought program</w:t>
      </w:r>
      <w:r w:rsidRPr="00054323">
        <w:rPr>
          <w:rStyle w:val="TemporaryLaw"/>
          <w:szCs w:val="16"/>
        </w:rPr>
        <w:tab/>
        <w:t xml:space="preserve">  433,500</w:t>
      </w:r>
    </w:p>
    <w:p w14:paraId="7811DBA5" w14:textId="77777777" w:rsidR="00054323" w:rsidRDefault="00EE578E" w:rsidP="00A8030C">
      <w:pPr>
        <w:tabs>
          <w:tab w:val="left" w:pos="1200"/>
          <w:tab w:val="right" w:pos="7020"/>
          <w:tab w:val="right" w:pos="8910"/>
        </w:tabs>
        <w:ind w:left="1195"/>
        <w:rPr>
          <w:rStyle w:val="TemporaryLaw"/>
          <w:szCs w:val="16"/>
        </w:rPr>
      </w:pPr>
      <w:r w:rsidRPr="00054323">
        <w:rPr>
          <w:rStyle w:val="TemporaryLaw"/>
          <w:szCs w:val="16"/>
        </w:rPr>
        <w:t>Automated groundwater monitoring</w:t>
      </w:r>
      <w:r w:rsidRPr="00054323">
        <w:rPr>
          <w:rStyle w:val="TemporaryLaw"/>
          <w:szCs w:val="16"/>
        </w:rPr>
        <w:tab/>
        <w:t>421,100</w:t>
      </w:r>
    </w:p>
    <w:p w14:paraId="697BD49B" w14:textId="77777777" w:rsidR="00054323" w:rsidRDefault="00EE578E" w:rsidP="00A8030C">
      <w:pPr>
        <w:tabs>
          <w:tab w:val="left" w:pos="1200"/>
          <w:tab w:val="right" w:pos="7110"/>
          <w:tab w:val="right" w:pos="8910"/>
        </w:tabs>
        <w:ind w:left="1195"/>
        <w:rPr>
          <w:rStyle w:val="TemporaryLaw"/>
          <w:szCs w:val="16"/>
        </w:rPr>
      </w:pPr>
      <w:r w:rsidRPr="00054323">
        <w:rPr>
          <w:rStyle w:val="TemporaryLaw"/>
          <w:szCs w:val="16"/>
        </w:rPr>
        <w:t>Colorado River legal expenses</w:t>
      </w:r>
      <w:r w:rsidRPr="00054323">
        <w:rPr>
          <w:rStyle w:val="TemporaryLaw"/>
          <w:szCs w:val="16"/>
        </w:rPr>
        <w:tab/>
        <w:t>     500,000*</w:t>
      </w:r>
    </w:p>
    <w:p w14:paraId="3DE5C454" w14:textId="77777777" w:rsidR="00054323" w:rsidRDefault="00EE578E" w:rsidP="00A8030C">
      <w:pPr>
        <w:tabs>
          <w:tab w:val="left" w:pos="1200"/>
          <w:tab w:val="right" w:pos="7020"/>
          <w:tab w:val="right" w:pos="8910"/>
        </w:tabs>
        <w:ind w:left="1200"/>
        <w:rPr>
          <w:rStyle w:val="TemporaryLaw"/>
          <w:szCs w:val="16"/>
        </w:rPr>
      </w:pPr>
      <w:r w:rsidRPr="00054323">
        <w:rPr>
          <w:rStyle w:val="TemporaryLaw"/>
          <w:szCs w:val="16"/>
        </w:rPr>
        <w:t>Colorado River litigation fund deposit</w:t>
      </w:r>
      <w:r w:rsidRPr="00054323">
        <w:rPr>
          <w:rStyle w:val="TemporaryLaw"/>
          <w:szCs w:val="16"/>
        </w:rPr>
        <w:tab/>
        <w:t xml:space="preserve"> 1,000,000</w:t>
      </w:r>
    </w:p>
    <w:p w14:paraId="2FB178A4" w14:textId="77777777" w:rsidR="00054323" w:rsidRDefault="00EE578E" w:rsidP="00A8030C">
      <w:pPr>
        <w:tabs>
          <w:tab w:val="left" w:pos="1200"/>
          <w:tab w:val="right" w:pos="7020"/>
          <w:tab w:val="right" w:pos="8910"/>
        </w:tabs>
        <w:ind w:left="1200"/>
        <w:rPr>
          <w:rStyle w:val="TemporaryLaw"/>
          <w:szCs w:val="16"/>
        </w:rPr>
      </w:pPr>
      <w:r w:rsidRPr="00054323">
        <w:rPr>
          <w:rStyle w:val="TemporaryLaw"/>
          <w:szCs w:val="16"/>
        </w:rPr>
        <w:t>Water supply and demand assessment</w:t>
      </w:r>
      <w:r w:rsidRPr="00054323">
        <w:rPr>
          <w:rStyle w:val="TemporaryLaw"/>
          <w:szCs w:val="16"/>
        </w:rPr>
        <w:tab/>
      </w:r>
      <w:r w:rsidRPr="00054323">
        <w:rPr>
          <w:rStyle w:val="TemporaryLaw"/>
          <w:szCs w:val="16"/>
          <w:u w:val="single"/>
        </w:rPr>
        <w:t>   3,541,500</w:t>
      </w:r>
    </w:p>
    <w:p w14:paraId="013B0071" w14:textId="77777777" w:rsidR="00054323" w:rsidRDefault="00EE578E" w:rsidP="00A8030C">
      <w:pPr>
        <w:tabs>
          <w:tab w:val="right" w:pos="7020"/>
        </w:tabs>
        <w:rPr>
          <w:rStyle w:val="TemporaryLaw"/>
          <w:szCs w:val="16"/>
        </w:rPr>
      </w:pPr>
      <w:r w:rsidRPr="00054323">
        <w:rPr>
          <w:rStyle w:val="TemporaryLaw"/>
          <w:szCs w:val="16"/>
        </w:rPr>
        <w:t>Total appropriation — department of water</w:t>
      </w:r>
      <w:r w:rsidRPr="00054323">
        <w:rPr>
          <w:rStyle w:val="TemporaryLaw"/>
          <w:szCs w:val="16"/>
        </w:rPr>
        <w:tab/>
      </w:r>
    </w:p>
    <w:p w14:paraId="60D3CBC2" w14:textId="77777777" w:rsidR="00054323" w:rsidRDefault="00EE578E" w:rsidP="00A8030C">
      <w:pPr>
        <w:tabs>
          <w:tab w:val="right" w:pos="7020"/>
          <w:tab w:val="right" w:pos="8928"/>
        </w:tabs>
        <w:ind w:left="1195"/>
        <w:rPr>
          <w:rStyle w:val="TemporaryLaw"/>
          <w:szCs w:val="16"/>
        </w:rPr>
      </w:pPr>
      <w:r w:rsidRPr="00054323">
        <w:rPr>
          <w:rStyle w:val="TemporaryLaw"/>
          <w:szCs w:val="16"/>
        </w:rPr>
        <w:t>resources</w:t>
      </w:r>
      <w:r w:rsidRPr="00054323">
        <w:rPr>
          <w:rStyle w:val="TemporaryLaw"/>
          <w:szCs w:val="16"/>
        </w:rPr>
        <w:tab/>
        <w:t>$ 28,377,600</w:t>
      </w:r>
    </w:p>
    <w:p w14:paraId="0D42748C" w14:textId="77777777" w:rsidR="00054323" w:rsidRDefault="00EE578E" w:rsidP="00A8030C">
      <w:pPr>
        <w:keepNext/>
        <w:keepLines/>
        <w:tabs>
          <w:tab w:val="right" w:pos="7020"/>
          <w:tab w:val="right" w:pos="8928"/>
        </w:tabs>
        <w:ind w:left="1200" w:hanging="480"/>
        <w:rPr>
          <w:rStyle w:val="TemporaryLaw"/>
          <w:szCs w:val="16"/>
        </w:rPr>
      </w:pPr>
      <w:r w:rsidRPr="00054323">
        <w:rPr>
          <w:rStyle w:val="TemporaryLaw"/>
          <w:szCs w:val="16"/>
        </w:rPr>
        <w:t>Fund sources:</w:t>
      </w:r>
    </w:p>
    <w:p w14:paraId="79B34DA7"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State general fund</w:t>
      </w:r>
      <w:r w:rsidRPr="00054323">
        <w:rPr>
          <w:rStyle w:val="TemporaryLaw"/>
          <w:szCs w:val="16"/>
        </w:rPr>
        <w:tab/>
        <w:t>$ 24,618,200</w:t>
      </w:r>
    </w:p>
    <w:p w14:paraId="7EDBD03C"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Water resources fund</w:t>
      </w:r>
      <w:r w:rsidRPr="00054323">
        <w:rPr>
          <w:rStyle w:val="TemporaryLaw"/>
          <w:szCs w:val="16"/>
        </w:rPr>
        <w:tab/>
        <w:t>1,726,500</w:t>
      </w:r>
    </w:p>
    <w:p w14:paraId="4A825520"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Assured and adequate water</w:t>
      </w:r>
    </w:p>
    <w:p w14:paraId="316388B1" w14:textId="77777777" w:rsidR="00054323" w:rsidRDefault="00EE578E" w:rsidP="00A8030C">
      <w:pPr>
        <w:keepNext/>
        <w:keepLines/>
        <w:tabs>
          <w:tab w:val="right" w:pos="7020"/>
          <w:tab w:val="right" w:pos="8928"/>
        </w:tabs>
        <w:ind w:left="1195"/>
        <w:rPr>
          <w:rStyle w:val="TemporaryLaw"/>
          <w:szCs w:val="16"/>
        </w:rPr>
      </w:pPr>
      <w:r w:rsidRPr="00054323">
        <w:rPr>
          <w:rStyle w:val="TemporaryLaw"/>
          <w:szCs w:val="16"/>
        </w:rPr>
        <w:t>   supply administration fund</w:t>
      </w:r>
      <w:r w:rsidRPr="00054323">
        <w:rPr>
          <w:rStyle w:val="TemporaryLaw"/>
          <w:szCs w:val="16"/>
        </w:rPr>
        <w:tab/>
        <w:t>291,800</w:t>
      </w:r>
    </w:p>
    <w:p w14:paraId="07DDE4E8" w14:textId="77777777" w:rsidR="00054323" w:rsidRDefault="00EE578E" w:rsidP="00A8030C">
      <w:pPr>
        <w:tabs>
          <w:tab w:val="right" w:pos="7020"/>
          <w:tab w:val="right" w:pos="8928"/>
        </w:tabs>
        <w:ind w:left="1195"/>
        <w:rPr>
          <w:rStyle w:val="TemporaryLaw"/>
          <w:szCs w:val="16"/>
        </w:rPr>
      </w:pPr>
      <w:r w:rsidRPr="00054323">
        <w:rPr>
          <w:rStyle w:val="TemporaryLaw"/>
          <w:szCs w:val="16"/>
        </w:rPr>
        <w:t>Long-term water augmentation fund</w:t>
      </w:r>
      <w:r w:rsidRPr="00054323">
        <w:rPr>
          <w:rStyle w:val="TemporaryLaw"/>
          <w:szCs w:val="16"/>
        </w:rPr>
        <w:tab/>
        <w:t>1,741,100</w:t>
      </w:r>
    </w:p>
    <w:p w14:paraId="62B56632" w14:textId="77777777" w:rsidR="00054323" w:rsidRDefault="00EE578E" w:rsidP="00A8030C">
      <w:pPr>
        <w:pStyle w:val="P06-00"/>
        <w:keepNext/>
        <w:keepLines/>
        <w:rPr>
          <w:rStyle w:val="TemporaryLaw"/>
          <w:szCs w:val="16"/>
          <w:highlight w:val="yellow"/>
        </w:rPr>
      </w:pPr>
      <w:bookmarkStart w:id="18" w:name="_Hlk100572592"/>
      <w:r w:rsidRPr="00054323">
        <w:rPr>
          <w:rStyle w:val="TemporaryLaw"/>
          <w:szCs w:val="16"/>
        </w:rPr>
        <w:t>Monies in the assured and adequate water supply administration line item may be used only for the exclusive purposes prescribed in sections 45-108, 45-576, 45-577, 45-578 and 45-579, Arizona Revised Statutes.  </w:t>
      </w:r>
      <w:bookmarkEnd w:id="18"/>
      <w:r w:rsidRPr="00054323">
        <w:rPr>
          <w:rStyle w:val="TemporaryLaw"/>
          <w:szCs w:val="16"/>
        </w:rPr>
        <w:t>The department of water resources may not transfer any monies into or out of the assured and adequate water supply administration line item.</w:t>
      </w:r>
    </w:p>
    <w:p w14:paraId="7EBD34B4" w14:textId="77777777" w:rsidR="00054323" w:rsidRDefault="00EE578E" w:rsidP="00A8030C">
      <w:pPr>
        <w:pStyle w:val="P06-00"/>
        <w:rPr>
          <w:rStyle w:val="TemporaryLaw"/>
          <w:szCs w:val="16"/>
        </w:rPr>
      </w:pPr>
      <w:r w:rsidRPr="00054323">
        <w:rPr>
          <w:rStyle w:val="TemporaryLaw"/>
          <w:szCs w:val="16"/>
        </w:rPr>
        <w:t>The legislature intends that monies in the rural water studies line item be spent only to assess local water use needs and to develop plans for sustainable future water supplies in rural areas outside this state's active management areas and not be made available for other department operating expenditures.</w:t>
      </w:r>
    </w:p>
    <w:p w14:paraId="633AFCDD" w14:textId="77777777" w:rsidR="00054323" w:rsidRDefault="00EE578E" w:rsidP="00A8030C">
      <w:pPr>
        <w:pStyle w:val="P06-00"/>
        <w:rPr>
          <w:rStyle w:val="TemporaryLaw"/>
          <w:szCs w:val="16"/>
          <w:highlight w:val="yellow"/>
        </w:rPr>
      </w:pPr>
      <w:r w:rsidRPr="00054323">
        <w:rPr>
          <w:rStyle w:val="TemporaryLaw"/>
          <w:szCs w:val="16"/>
        </w:rPr>
        <w:t>Monies in the adjudication support line item may be used only for the exclusive purposes prescribed in section 45-256, Arizona Revised Statutes, and section 45-257, subsection B, paragraph 4, Arizona Revised Statutes.  The department of water resources may not transfer any monies into or out of the adjudication support line item.</w:t>
      </w:r>
    </w:p>
    <w:p w14:paraId="49E48F49" w14:textId="77777777" w:rsidR="00054323" w:rsidRDefault="00EE578E" w:rsidP="00A8030C">
      <w:pPr>
        <w:pStyle w:val="P06-00"/>
        <w:rPr>
          <w:rStyle w:val="TemporaryLaw"/>
          <w:szCs w:val="16"/>
        </w:rPr>
      </w:pPr>
      <w:r w:rsidRPr="00054323">
        <w:rPr>
          <w:rStyle w:val="TemporaryLaw"/>
          <w:szCs w:val="16"/>
        </w:rPr>
        <w:t>The department of water resources may not transfer any monies from the Colorado River legal expenses line item without prior review by the joint legislative budget committee.</w:t>
      </w:r>
    </w:p>
    <w:p w14:paraId="6C3E358D" w14:textId="77777777" w:rsidR="00054323" w:rsidRDefault="00EE578E" w:rsidP="00A8030C">
      <w:pPr>
        <w:pStyle w:val="P03-06"/>
        <w:ind w:left="0" w:firstLine="0"/>
        <w:rPr>
          <w:rStyle w:val="TemporaryLaw"/>
          <w:szCs w:val="16"/>
          <w:u w:val="single"/>
        </w:rPr>
      </w:pPr>
      <w:r w:rsidRPr="00054323">
        <w:rPr>
          <w:rStyle w:val="TemporaryLaw"/>
          <w:szCs w:val="16"/>
          <w:u w:val="single"/>
        </w:rPr>
        <w:t>Fiscal Year 2024-2025 Appropriation Adjustments</w:t>
      </w:r>
    </w:p>
    <w:p w14:paraId="7973832C" w14:textId="77777777" w:rsidR="00054323" w:rsidRDefault="00EE578E" w:rsidP="00A8030C">
      <w:pPr>
        <w:pStyle w:val="SEC06-18"/>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acupuncture board of examiners; fiscal year 2024-2025</w:t>
      </w:r>
    </w:p>
    <w:p w14:paraId="36A75EBD" w14:textId="77777777" w:rsidR="00054323" w:rsidRDefault="00EE578E" w:rsidP="00A8030C">
      <w:pPr>
        <w:pStyle w:val="P06-00"/>
        <w:rPr>
          <w:rStyle w:val="AmendCode"/>
          <w:rFonts w:eastAsiaTheme="majorEastAsia"/>
          <w:szCs w:val="16"/>
        </w:rPr>
      </w:pPr>
      <w:r w:rsidRPr="00054323">
        <w:rPr>
          <w:rStyle w:val="TemporaryLaw"/>
          <w:rFonts w:eastAsiaTheme="majorEastAsia"/>
        </w:rPr>
        <w:t>In addition to any other appropriations made in fiscal year 2024</w:t>
      </w:r>
      <w:r w:rsidRPr="00054323">
        <w:rPr>
          <w:rStyle w:val="TemporaryLaw"/>
          <w:rFonts w:eastAsiaTheme="majorEastAsia"/>
        </w:rPr>
        <w:noBreakHyphen/>
        <w:t>2025, the sum of $15,000 is appropriated from the acupuncture board of examiners fund established by section 32</w:t>
      </w:r>
      <w:r w:rsidRPr="00054323">
        <w:rPr>
          <w:rStyle w:val="TemporaryLaw"/>
          <w:rFonts w:eastAsiaTheme="majorEastAsia"/>
        </w:rPr>
        <w:noBreakHyphen/>
        <w:t>3905, Arizona Revised Statutes, in fiscal year 2024-2025 to the acupuncture board of examiners for operating costs.</w:t>
      </w:r>
    </w:p>
    <w:p w14:paraId="31466BDB" w14:textId="77777777" w:rsidR="00054323" w:rsidRDefault="00EE578E" w:rsidP="00A8030C">
      <w:pPr>
        <w:pStyle w:val="SEC06-18"/>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department of administration; intent; review; fiscal year 2024</w:t>
      </w:r>
      <w:r w:rsidRPr="00054323">
        <w:rPr>
          <w:rStyle w:val="SECHEAD"/>
          <w:szCs w:val="16"/>
        </w:rPr>
        <w:noBreakHyphen/>
        <w:t>2025</w:t>
      </w:r>
    </w:p>
    <w:p w14:paraId="40D4C577" w14:textId="77777777" w:rsidR="00054323" w:rsidRDefault="00EE578E" w:rsidP="00A8030C">
      <w:pPr>
        <w:ind w:firstLine="720"/>
        <w:rPr>
          <w:rStyle w:val="TemporaryLaw"/>
          <w:rFonts w:eastAsia="Letter Gothic-Drafting"/>
          <w:szCs w:val="16"/>
        </w:rPr>
      </w:pPr>
      <w:r w:rsidRPr="00054323">
        <w:rPr>
          <w:rStyle w:val="TemporaryLaw"/>
          <w:szCs w:val="16"/>
        </w:rPr>
        <w:t>A.  In addition to any other appropriations made in fiscal year 2024</w:t>
      </w:r>
      <w:r w:rsidRPr="00054323">
        <w:rPr>
          <w:rStyle w:val="TemporaryLaw"/>
          <w:szCs w:val="16"/>
        </w:rPr>
        <w:noBreakHyphen/>
        <w:t xml:space="preserve">2025, the sum of $15,000,000 is appropriated from the state general fund in fiscal year 2024-2025 to the </w:t>
      </w:r>
      <w:r w:rsidRPr="00054323">
        <w:rPr>
          <w:rStyle w:val="TemporaryLaw"/>
          <w:rFonts w:eastAsia="Letter Gothic-Drafting"/>
          <w:szCs w:val="16"/>
        </w:rPr>
        <w:t>department of administration for the following purposes:</w:t>
      </w:r>
    </w:p>
    <w:p w14:paraId="79B1CF97"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1.  To pay disallowed costs relating to excess retained earnings.</w:t>
      </w:r>
    </w:p>
    <w:p w14:paraId="011EFA30"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2.  To pay disallowed costs relating to the statewide information technology charges.</w:t>
      </w:r>
    </w:p>
    <w:p w14:paraId="2A87E7CC"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3.  For fund transfers in fiscal year 2023-2024.</w:t>
      </w:r>
    </w:p>
    <w:p w14:paraId="7A799F2A"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4.  To pay interest owed from prior-year disallowed costs.</w:t>
      </w:r>
    </w:p>
    <w:p w14:paraId="61604AFE" w14:textId="77777777" w:rsidR="00054323" w:rsidRDefault="00EE578E" w:rsidP="001F0616">
      <w:pPr>
        <w:pStyle w:val="P06-00"/>
        <w:rPr>
          <w:rStyle w:val="BSECNUM"/>
          <w:szCs w:val="16"/>
        </w:rPr>
      </w:pPr>
      <w:r w:rsidRPr="00054323">
        <w:rPr>
          <w:rStyle w:val="TemporaryLaw"/>
          <w:rFonts w:eastAsia="Letter Gothic-Drafting"/>
          <w:szCs w:val="16"/>
        </w:rPr>
        <w:t>B.  The legislature intends that the department of administration not enter into any agreements to pay for any federal reimbursements related to excess balances in the special employee health insurance trust fund established by section 38-654, Arizona Revised Statutes, unless the proposed agreements have been reviewed by the joint legislative budget committee.</w:t>
      </w:r>
    </w:p>
    <w:p w14:paraId="4DC757DA" w14:textId="77777777" w:rsidR="00054323" w:rsidRDefault="00EE578E" w:rsidP="001F0616">
      <w:pPr>
        <w:pStyle w:val="SEC06-19"/>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bCs/>
        </w:rPr>
        <w:t>Supplemental appropriation; department of administration; risk management revolving fund; fiscal year 2024-2025</w:t>
      </w:r>
    </w:p>
    <w:p w14:paraId="6272A6AC" w14:textId="77777777" w:rsidR="00054323" w:rsidRDefault="00EE578E" w:rsidP="001F0616">
      <w:pPr>
        <w:pStyle w:val="P06-00"/>
        <w:rPr>
          <w:rStyle w:val="BSECNUM"/>
          <w:szCs w:val="16"/>
        </w:rPr>
      </w:pPr>
      <w:r w:rsidRPr="00054323">
        <w:rPr>
          <w:rStyle w:val="TemporaryLaw"/>
        </w:rPr>
        <w:t>In addition to any other appropriations made in fiscal year 2024</w:t>
      </w:r>
      <w:r w:rsidRPr="00054323">
        <w:rPr>
          <w:rStyle w:val="TemporaryLaw"/>
        </w:rPr>
        <w:noBreakHyphen/>
        <w:t>2025, the sum of $8,900,000 is appropriated from the risk management revolving fund established by section 41-622, Arizona Revised Statutes, to the risk management losses and premiums line item in fiscal year 2024</w:t>
      </w:r>
      <w:r w:rsidRPr="00054323">
        <w:rPr>
          <w:rStyle w:val="TemporaryLaw"/>
        </w:rPr>
        <w:noBreakHyphen/>
        <w:t>2025.</w:t>
      </w:r>
    </w:p>
    <w:p w14:paraId="01031A58"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Appropriation reduction; Arizona health care cost containment system administration; fiscal year 2024-2025</w:t>
      </w:r>
    </w:p>
    <w:p w14:paraId="43F32974" w14:textId="77777777" w:rsidR="00054323" w:rsidRDefault="00EE578E" w:rsidP="00A8030C">
      <w:pPr>
        <w:pStyle w:val="P06-00"/>
        <w:rPr>
          <w:rStyle w:val="TemporaryLaw"/>
          <w:szCs w:val="16"/>
        </w:rPr>
      </w:pPr>
      <w:r w:rsidRPr="00054323">
        <w:rPr>
          <w:rStyle w:val="TemporaryLaw"/>
          <w:szCs w:val="16"/>
        </w:rPr>
        <w:t>In addition to any other appropriations made in fiscal year 2024</w:t>
      </w:r>
      <w:r w:rsidRPr="00054323">
        <w:rPr>
          <w:rStyle w:val="TemporaryLaw"/>
          <w:szCs w:val="16"/>
        </w:rPr>
        <w:noBreakHyphen/>
        <w:t>2025, the sum of $(94,051,600) is reduced from appropriations made from the state general fund in fiscal year 2024-2025 to the Arizona health care cost containment system administration for adjustments in formula requirements.</w:t>
      </w:r>
    </w:p>
    <w:p w14:paraId="6825CE98"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Arizona health care cost containment system administration; fiscal year 2024-2025</w:t>
      </w:r>
    </w:p>
    <w:p w14:paraId="261D98E9" w14:textId="77777777" w:rsidR="00054323" w:rsidRDefault="00EE578E" w:rsidP="00A8030C">
      <w:pPr>
        <w:ind w:firstLine="720"/>
        <w:rPr>
          <w:rStyle w:val="TemporaryLaw"/>
          <w:szCs w:val="16"/>
        </w:rPr>
      </w:pPr>
      <w:r w:rsidRPr="00054323">
        <w:rPr>
          <w:color w:val="0000FF"/>
          <w:szCs w:val="16"/>
        </w:rPr>
        <w:t>In addition to any other appropriations made in fiscal year 2024</w:t>
      </w:r>
      <w:r w:rsidRPr="00054323">
        <w:rPr>
          <w:color w:val="0000FF"/>
          <w:szCs w:val="16"/>
        </w:rPr>
        <w:noBreakHyphen/>
        <w:t>2025, the sum of $1,832,000 is appropriated from the state general fund in fiscal year 2024</w:t>
      </w:r>
      <w:r w:rsidRPr="00054323">
        <w:rPr>
          <w:color w:val="0000FF"/>
          <w:szCs w:val="16"/>
        </w:rPr>
        <w:noBreakHyphen/>
        <w:t>2025 to the Arizona health care cost containment system administration for eligibility income verification costs.</w:t>
      </w:r>
    </w:p>
    <w:p w14:paraId="3DDB5730"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appropriations; superintendent of public instruction; fiscal year 2024-2025</w:t>
      </w:r>
    </w:p>
    <w:p w14:paraId="5611B0D7" w14:textId="77777777" w:rsidR="00054323" w:rsidRDefault="00EE578E" w:rsidP="00A8030C">
      <w:pPr>
        <w:pStyle w:val="P06-00"/>
        <w:rPr>
          <w:rStyle w:val="TemporaryLaw"/>
          <w:szCs w:val="16"/>
        </w:rPr>
      </w:pPr>
      <w:r w:rsidRPr="00054323">
        <w:rPr>
          <w:rStyle w:val="TemporaryLaw"/>
          <w:rFonts w:eastAsiaTheme="majorEastAsia"/>
        </w:rPr>
        <w:t>A.</w:t>
      </w:r>
      <w:r w:rsidRPr="00054323">
        <w:rPr>
          <w:rStyle w:val="AmendCode"/>
          <w:rFonts w:eastAsiaTheme="majorEastAsia"/>
          <w:szCs w:val="16"/>
        </w:rPr>
        <w:t xml:space="preserve"> </w:t>
      </w:r>
      <w:r w:rsidRPr="00054323">
        <w:rPr>
          <w:rStyle w:val="TemporaryLaw"/>
          <w:szCs w:val="16"/>
        </w:rPr>
        <w:t>In addition to any other appropriations made in fiscal year 2024</w:t>
      </w:r>
      <w:r w:rsidRPr="00054323">
        <w:rPr>
          <w:rStyle w:val="TemporaryLaw"/>
          <w:szCs w:val="16"/>
        </w:rPr>
        <w:noBreakHyphen/>
        <w:t>2025, the sum of $206,206,000 is appropriated from the state general fund in fiscal year 2024-2025 to the superintendent of public instruction for additional basic state aid formula costs.</w:t>
      </w:r>
    </w:p>
    <w:p w14:paraId="20E61030" w14:textId="77777777" w:rsidR="00054323" w:rsidRDefault="00EE578E" w:rsidP="00A8030C">
      <w:pPr>
        <w:pStyle w:val="P06-00"/>
        <w:rPr>
          <w:rStyle w:val="TemporaryLaw"/>
          <w:rFonts w:eastAsiaTheme="majorEastAsia"/>
        </w:rPr>
      </w:pPr>
      <w:r w:rsidRPr="00054323">
        <w:rPr>
          <w:rStyle w:val="TemporaryLaw"/>
          <w:rFonts w:eastAsiaTheme="majorEastAsia"/>
        </w:rPr>
        <w:t>B.  </w:t>
      </w:r>
      <w:r w:rsidRPr="00054323">
        <w:rPr>
          <w:rStyle w:val="TemporaryLaw"/>
        </w:rPr>
        <w:t>In addition to any other appropriations made in fiscal year 2024-2025, the sum of $2,000,000 is appropriated from the special education fund established by section 15-1182, Arizona Revised Statutes, in fiscal year 2024-2025 to the superintendent of public instruction for statewide assessment expenses.</w:t>
      </w:r>
    </w:p>
    <w:p w14:paraId="0615AB44"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Arizona department of forestry and fire management; fiscal year 2024</w:t>
      </w:r>
      <w:r w:rsidRPr="00054323">
        <w:rPr>
          <w:rStyle w:val="SECHEAD"/>
          <w:szCs w:val="16"/>
        </w:rPr>
        <w:noBreakHyphen/>
        <w:t>2025</w:t>
      </w:r>
    </w:p>
    <w:p w14:paraId="34BAFF28" w14:textId="77777777" w:rsidR="00054323" w:rsidRDefault="00EE578E" w:rsidP="00A8030C">
      <w:pPr>
        <w:ind w:firstLine="720"/>
        <w:rPr>
          <w:rStyle w:val="TemporaryLaw"/>
          <w:szCs w:val="16"/>
        </w:rPr>
      </w:pPr>
      <w:r w:rsidRPr="00054323">
        <w:rPr>
          <w:rStyle w:val="TemporaryLaw"/>
          <w:szCs w:val="16"/>
        </w:rPr>
        <w:t>In addition to any other appropriations made in fiscal year 2024</w:t>
      </w:r>
      <w:r w:rsidRPr="00054323">
        <w:rPr>
          <w:rStyle w:val="TemporaryLaw"/>
          <w:szCs w:val="16"/>
        </w:rPr>
        <w:noBreakHyphen/>
        <w:t xml:space="preserve">2025, the sum of </w:t>
      </w:r>
      <w:r w:rsidRPr="00054323">
        <w:rPr>
          <w:rStyle w:val="TemporaryLaw"/>
          <w:rFonts w:eastAsia="Letter Gothic-Drafting"/>
          <w:szCs w:val="16"/>
        </w:rPr>
        <w:t xml:space="preserve">$11,180,800 is appropriated from the long-term water </w:t>
      </w:r>
      <w:r w:rsidRPr="00054323">
        <w:rPr>
          <w:rStyle w:val="TemporaryLaw"/>
          <w:rFonts w:eastAsia="Letter Gothic-Drafting"/>
          <w:szCs w:val="16"/>
        </w:rPr>
        <w:lastRenderedPageBreak/>
        <w:t>augmentation fund established by section 49-1302, Arizona Revised Statutes, in fiscal year 2024</w:t>
      </w:r>
      <w:r w:rsidRPr="00054323">
        <w:rPr>
          <w:rStyle w:val="TemporaryLaw"/>
          <w:rFonts w:eastAsia="Letter Gothic-Drafting"/>
          <w:szCs w:val="16"/>
        </w:rPr>
        <w:noBreakHyphen/>
        <w:t>2025 to the Arizona department of forestry and fire management to repay debts owed to the federal government incurred in the course of wildfire suppression activities.  The appropriation made in this section is exempt from the provisions of section 35-190, Arizona Revised Statutes, relating to lapsing of appropriations.</w:t>
      </w:r>
    </w:p>
    <w:p w14:paraId="7415B1CD"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Supplemental appropriation; Arizona </w:t>
      </w:r>
      <w:r w:rsidRPr="00054323">
        <w:rPr>
          <w:color w:val="800080"/>
          <w:szCs w:val="16"/>
          <w:u w:val="single"/>
        </w:rPr>
        <w:t>department of forestry and fire management; wildfire emergency response; reports;</w:t>
      </w:r>
      <w:r w:rsidRPr="00054323">
        <w:rPr>
          <w:rStyle w:val="SECHEAD"/>
          <w:szCs w:val="16"/>
        </w:rPr>
        <w:t xml:space="preserve"> fiscal year 2024-2025</w:t>
      </w:r>
    </w:p>
    <w:p w14:paraId="2C616E60" w14:textId="77777777" w:rsidR="00054323" w:rsidRDefault="00EE578E" w:rsidP="00A8030C">
      <w:pPr>
        <w:pStyle w:val="P06-00"/>
        <w:rPr>
          <w:rStyle w:val="TemporaryLaw"/>
          <w:szCs w:val="16"/>
        </w:rPr>
      </w:pPr>
      <w:r w:rsidRPr="00054323">
        <w:rPr>
          <w:rStyle w:val="TemporaryLaw"/>
          <w:szCs w:val="16"/>
        </w:rPr>
        <w:t>A.  In addition to any other appropriations made in fiscal year 2024</w:t>
      </w:r>
      <w:r w:rsidRPr="00054323">
        <w:rPr>
          <w:rStyle w:val="TemporaryLaw"/>
          <w:szCs w:val="16"/>
        </w:rPr>
        <w:noBreakHyphen/>
        <w:t>2025, the sum of $30,000,000 is appropriated from the long-term water augmentation fund established by section 49-1302, Arizona Revised Statutes, in fiscal year 2024</w:t>
      </w:r>
      <w:r w:rsidRPr="00054323">
        <w:rPr>
          <w:rStyle w:val="TemporaryLaw"/>
          <w:szCs w:val="16"/>
        </w:rPr>
        <w:noBreakHyphen/>
        <w:t>2025 to the Arizona department of forestry and fire management for wildfire suppression. The department may spend the monies for:</w:t>
      </w:r>
    </w:p>
    <w:p w14:paraId="5629397B" w14:textId="77777777" w:rsidR="00054323" w:rsidRDefault="00EE578E" w:rsidP="00A8030C">
      <w:pPr>
        <w:ind w:firstLine="720"/>
        <w:rPr>
          <w:bCs/>
          <w:color w:val="0000FF"/>
          <w:szCs w:val="16"/>
        </w:rPr>
      </w:pPr>
      <w:r w:rsidRPr="00054323">
        <w:rPr>
          <w:bCs/>
          <w:color w:val="0000FF"/>
          <w:szCs w:val="16"/>
        </w:rPr>
        <w:t>1.  Fire suppression and pre-positioning of fire suppression equipment and staff.</w:t>
      </w:r>
    </w:p>
    <w:p w14:paraId="38D43601" w14:textId="77777777" w:rsidR="00054323" w:rsidRDefault="00EE578E" w:rsidP="00A8030C">
      <w:pPr>
        <w:ind w:firstLine="720"/>
        <w:rPr>
          <w:bCs/>
          <w:color w:val="0000FF"/>
          <w:szCs w:val="16"/>
        </w:rPr>
      </w:pPr>
      <w:r w:rsidRPr="00054323">
        <w:rPr>
          <w:bCs/>
          <w:color w:val="0000FF"/>
          <w:szCs w:val="16"/>
        </w:rPr>
        <w:t>2.  Capital expenditures and equipment associated with fire suppression and pre-positioning activities for fire suppression.</w:t>
      </w:r>
    </w:p>
    <w:p w14:paraId="70E846F5" w14:textId="77777777" w:rsidR="00054323" w:rsidRDefault="00EE578E" w:rsidP="00A8030C">
      <w:pPr>
        <w:ind w:firstLine="720"/>
        <w:rPr>
          <w:bCs/>
          <w:color w:val="0000FF"/>
          <w:szCs w:val="16"/>
        </w:rPr>
      </w:pPr>
      <w:r w:rsidRPr="00054323">
        <w:rPr>
          <w:bCs/>
          <w:color w:val="0000FF"/>
          <w:szCs w:val="16"/>
        </w:rPr>
        <w:t>3.  Mitigation projects to address postfire flooding and other damage that may occur as a result of fires or fire suppression activities.</w:t>
      </w:r>
    </w:p>
    <w:p w14:paraId="374A4BCC" w14:textId="77777777" w:rsidR="00054323" w:rsidRDefault="00EE578E" w:rsidP="00A8030C">
      <w:pPr>
        <w:ind w:firstLine="720"/>
        <w:rPr>
          <w:bCs/>
          <w:color w:val="0000FF"/>
          <w:szCs w:val="16"/>
        </w:rPr>
      </w:pPr>
      <w:r w:rsidRPr="00054323">
        <w:rPr>
          <w:bCs/>
          <w:color w:val="0000FF"/>
          <w:szCs w:val="16"/>
        </w:rPr>
        <w:t>4.  A state or local government agency's emergency liabilities related to emergency sheltering, wraparound services and support activities.</w:t>
      </w:r>
    </w:p>
    <w:p w14:paraId="232E2238" w14:textId="77777777" w:rsidR="00054323" w:rsidRDefault="00EE578E" w:rsidP="00A8030C">
      <w:pPr>
        <w:ind w:firstLine="720"/>
        <w:rPr>
          <w:bCs/>
          <w:color w:val="0000FF"/>
          <w:szCs w:val="16"/>
        </w:rPr>
      </w:pPr>
      <w:r w:rsidRPr="00054323">
        <w:rPr>
          <w:bCs/>
          <w:color w:val="0000FF"/>
          <w:szCs w:val="16"/>
        </w:rPr>
        <w:t>5.  Financial assistance to public and private landowners for emergency repairs for infrastructure damage resulting from fires or fire suppression activities.</w:t>
      </w:r>
    </w:p>
    <w:p w14:paraId="22A313A8" w14:textId="77777777" w:rsidR="00054323" w:rsidRDefault="00EE578E" w:rsidP="00A8030C">
      <w:pPr>
        <w:ind w:firstLine="720"/>
        <w:rPr>
          <w:bCs/>
          <w:color w:val="0000FF"/>
          <w:szCs w:val="16"/>
        </w:rPr>
      </w:pPr>
      <w:r w:rsidRPr="00054323">
        <w:rPr>
          <w:bCs/>
          <w:color w:val="0000FF"/>
          <w:szCs w:val="16"/>
        </w:rPr>
        <w:t>6.  Reimbursement to a state agency or political subdivision for the state agency's or political subdivision's cost share of eligible claims arising from an emergency declared pursuant to section 35-192, Arizona Revised Statutes, or a federal declaration of emergency or major disaster.</w:t>
      </w:r>
    </w:p>
    <w:p w14:paraId="5F020C0E" w14:textId="77777777" w:rsidR="00054323" w:rsidRDefault="00EE578E" w:rsidP="00A8030C">
      <w:pPr>
        <w:ind w:firstLine="720"/>
        <w:rPr>
          <w:bCs/>
          <w:color w:val="0000FF"/>
          <w:szCs w:val="16"/>
        </w:rPr>
      </w:pPr>
      <w:r w:rsidRPr="00054323">
        <w:rPr>
          <w:bCs/>
          <w:color w:val="0000FF"/>
          <w:szCs w:val="16"/>
        </w:rPr>
        <w:t>B.  The appropriation made in subsection A of this section shall be used to supplement and not supplant any monies allocated by the federal government for this purpose.  The department shall seek federal reimbursement as appropriate for expenditures made from this appropriation.  Any reimbursements shall be credited to this appropriation.</w:t>
      </w:r>
    </w:p>
    <w:p w14:paraId="3A4BE5E1" w14:textId="77777777" w:rsidR="00054323" w:rsidRDefault="00EE578E" w:rsidP="00A8030C">
      <w:pPr>
        <w:pStyle w:val="P06-00"/>
        <w:rPr>
          <w:rStyle w:val="TemporaryLaw"/>
        </w:rPr>
      </w:pPr>
      <w:r w:rsidRPr="00054323">
        <w:rPr>
          <w:rStyle w:val="TemporaryLaw"/>
        </w:rPr>
        <w:t>C.  Before spending any monies from the appropriation made in subsection A of this section on capital projects, the department shall submit its expenditure plans for review by the joint committee on capital review.</w:t>
      </w:r>
    </w:p>
    <w:p w14:paraId="0A729984" w14:textId="77777777" w:rsidR="00054323" w:rsidRDefault="00EE578E" w:rsidP="00A8030C">
      <w:pPr>
        <w:ind w:firstLine="720"/>
        <w:rPr>
          <w:bCs/>
          <w:color w:val="0000FF"/>
          <w:szCs w:val="16"/>
        </w:rPr>
      </w:pPr>
      <w:r w:rsidRPr="00054323">
        <w:rPr>
          <w:bCs/>
          <w:color w:val="0000FF"/>
          <w:szCs w:val="16"/>
        </w:rPr>
        <w:t xml:space="preserve">D.  Not later than fifteen days after the end of each month, the department shall report to the president of the senate, the speaker of the house of representatives and the joint legislative budget committee on expenditures from and reimbursements to the appropriation made in </w:t>
      </w:r>
      <w:r w:rsidRPr="00054323">
        <w:rPr>
          <w:bCs/>
          <w:color w:val="0000FF"/>
          <w:szCs w:val="16"/>
        </w:rPr>
        <w:lastRenderedPageBreak/>
        <w:t>subsection A of this section for the prior month.  Each report shall include, at a minimum, information regarding the total expenditures and reimbursements for each paragraph listed in subsection A of this section and the amount of monies remaining in the appropriation.</w:t>
      </w:r>
    </w:p>
    <w:p w14:paraId="3BF8F635" w14:textId="77777777" w:rsidR="00054323" w:rsidRDefault="00EE578E" w:rsidP="00A8030C">
      <w:pPr>
        <w:ind w:firstLine="720"/>
        <w:rPr>
          <w:bCs/>
          <w:color w:val="0000FF"/>
          <w:szCs w:val="16"/>
        </w:rPr>
      </w:pPr>
      <w:r w:rsidRPr="00054323">
        <w:rPr>
          <w:rStyle w:val="TemporaryLaw"/>
        </w:rPr>
        <w:t>E.  The appropriation made in subsection A of this section is exempt from the provisions of section 35-190, Arizona Revised Statutes, relating to lapsing of appropriations.</w:t>
      </w:r>
    </w:p>
    <w:p w14:paraId="7261F738"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Appropriation reduction; department of economic security; fiscal year 2024-2025</w:t>
      </w:r>
    </w:p>
    <w:p w14:paraId="0A724AB2" w14:textId="77777777" w:rsidR="00054323" w:rsidRDefault="00EE578E" w:rsidP="00A8030C">
      <w:pPr>
        <w:pStyle w:val="P06-00"/>
        <w:rPr>
          <w:rStyle w:val="TemporaryLaw"/>
          <w:szCs w:val="16"/>
        </w:rPr>
      </w:pPr>
      <w:r w:rsidRPr="00054323">
        <w:rPr>
          <w:rStyle w:val="TemporaryLaw"/>
          <w:szCs w:val="16"/>
        </w:rPr>
        <w:t>In addition to any other appropriations made in fiscal year 2024</w:t>
      </w:r>
      <w:r w:rsidRPr="00054323">
        <w:rPr>
          <w:rStyle w:val="TemporaryLaw"/>
          <w:szCs w:val="16"/>
        </w:rPr>
        <w:noBreakHyphen/>
        <w:t>2025, the sum of $(9,900,000) is reduced from appropriations made from the state general fund in fiscal year 2024-2025 to the department of economic security for adjustments in formula requirements.</w:t>
      </w:r>
    </w:p>
    <w:p w14:paraId="1B7F8AEF"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department of economic security; summer food benefits; exemption; fiscal year 2024</w:t>
      </w:r>
      <w:r w:rsidRPr="00054323">
        <w:rPr>
          <w:rStyle w:val="SECHEAD"/>
          <w:szCs w:val="16"/>
        </w:rPr>
        <w:noBreakHyphen/>
        <w:t>2025</w:t>
      </w:r>
    </w:p>
    <w:p w14:paraId="6638BF6D" w14:textId="77777777" w:rsidR="00054323" w:rsidRDefault="00EE578E" w:rsidP="00A8030C">
      <w:pPr>
        <w:ind w:firstLine="720"/>
        <w:rPr>
          <w:rStyle w:val="TemporaryLaw"/>
          <w:rFonts w:eastAsia="Letter Gothic-Drafting"/>
          <w:szCs w:val="16"/>
        </w:rPr>
      </w:pPr>
      <w:r w:rsidRPr="00054323">
        <w:rPr>
          <w:rStyle w:val="TemporaryLaw"/>
          <w:rFonts w:eastAsia="Letter Gothic-Drafting"/>
          <w:szCs w:val="16"/>
        </w:rPr>
        <w:t xml:space="preserve">A.  In addition to any other appropriations made in fiscal year 2024-2025, the sum of $1,879,600 is appropriated from the state general fund in fiscal year 2024-2025 to the department of economic security for summer food benefits. </w:t>
      </w:r>
    </w:p>
    <w:p w14:paraId="7525631F" w14:textId="77777777" w:rsidR="00054323" w:rsidRDefault="00EE578E" w:rsidP="00A8030C">
      <w:pPr>
        <w:ind w:firstLine="720"/>
        <w:rPr>
          <w:rStyle w:val="TemporaryLaw"/>
          <w:szCs w:val="16"/>
        </w:rPr>
      </w:pPr>
      <w:r w:rsidRPr="00054323">
        <w:rPr>
          <w:rStyle w:val="TemporaryLaw"/>
          <w:rFonts w:eastAsia="Letter Gothic-Drafting"/>
          <w:szCs w:val="16"/>
        </w:rPr>
        <w:t>B.  </w:t>
      </w:r>
      <w:r w:rsidRPr="00054323">
        <w:rPr>
          <w:rStyle w:val="TemporaryLaw"/>
          <w:szCs w:val="16"/>
        </w:rPr>
        <w:t>The appropriation made in subsection A of this section is exempt from the provisions of sections 35-190, Arizona Revised Statutes, relating to lapsing of appropriations.</w:t>
      </w:r>
    </w:p>
    <w:p w14:paraId="7CE81C0C"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department of economic security; eligibility income verification costs; fiscal year 2024-2025</w:t>
      </w:r>
    </w:p>
    <w:p w14:paraId="7147C593" w14:textId="77777777" w:rsidR="00054323" w:rsidRDefault="00EE578E" w:rsidP="00A8030C">
      <w:pPr>
        <w:ind w:firstLine="720"/>
        <w:rPr>
          <w:rStyle w:val="BSECNUM"/>
          <w:szCs w:val="16"/>
        </w:rPr>
      </w:pPr>
      <w:r w:rsidRPr="00054323">
        <w:rPr>
          <w:color w:val="0000FF"/>
          <w:szCs w:val="16"/>
        </w:rPr>
        <w:t>In addition to any other appropriations made in fiscal year 2024</w:t>
      </w:r>
      <w:r w:rsidRPr="00054323">
        <w:rPr>
          <w:color w:val="0000FF"/>
          <w:szCs w:val="16"/>
        </w:rPr>
        <w:noBreakHyphen/>
        <w:t>2025, the sum of $700,000 is appropriated from the state general fund in fiscal year 2024-2025 to the department of economic security for eligibility income verification costs.</w:t>
      </w:r>
    </w:p>
    <w:p w14:paraId="135EBC4D"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department of liquor licenses and control; exemption; fiscal year 2024</w:t>
      </w:r>
      <w:r w:rsidRPr="00054323">
        <w:rPr>
          <w:rStyle w:val="SECHEAD"/>
          <w:szCs w:val="16"/>
        </w:rPr>
        <w:noBreakHyphen/>
        <w:t>2025</w:t>
      </w:r>
    </w:p>
    <w:p w14:paraId="749284AE" w14:textId="77777777" w:rsidR="00054323" w:rsidRDefault="00EE578E" w:rsidP="00A8030C">
      <w:pPr>
        <w:pStyle w:val="P06-00"/>
        <w:rPr>
          <w:rStyle w:val="TemporaryLaw"/>
          <w:rFonts w:eastAsia="Letter Gothic-Drafting"/>
          <w:szCs w:val="16"/>
        </w:rPr>
      </w:pPr>
      <w:r w:rsidRPr="00054323">
        <w:rPr>
          <w:rStyle w:val="TemporaryLaw"/>
          <w:rFonts w:eastAsia="Letter Gothic-Drafting"/>
          <w:szCs w:val="16"/>
        </w:rPr>
        <w:t>In addition to any other appropriations made in fiscal year 2024</w:t>
      </w:r>
      <w:r w:rsidRPr="00054323">
        <w:rPr>
          <w:rStyle w:val="TemporaryLaw"/>
          <w:rFonts w:eastAsia="Letter Gothic-Drafting"/>
          <w:szCs w:val="16"/>
        </w:rPr>
        <w:noBreakHyphen/>
        <w:t>2025, the sum of $2,900,000 is appropriated from the liquor licenses fund established by section 4-120, Arizona Revised Statutes, in fiscal year 2024-2025 to the department of liquor licenses and control to modernize the department's records system. This appropriation is exempt from the provisions of section 35-190, Arizona Revised Statutes, relating to lapsing of appropriations, until June 30, 2026.</w:t>
      </w:r>
    </w:p>
    <w:p w14:paraId="74649641"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Supplemental appropriation; secretary of state; </w:t>
      </w:r>
      <w:r w:rsidRPr="00054323">
        <w:rPr>
          <w:bCs/>
          <w:color w:val="800080"/>
          <w:szCs w:val="16"/>
          <w:u w:val="single"/>
        </w:rPr>
        <w:t xml:space="preserve">district special primary and special general elections; exemption; </w:t>
      </w:r>
      <w:r w:rsidRPr="00054323">
        <w:rPr>
          <w:rStyle w:val="SECHEAD"/>
          <w:szCs w:val="16"/>
        </w:rPr>
        <w:t>fiscal year 2024-2025</w:t>
      </w:r>
    </w:p>
    <w:p w14:paraId="5FC4CECF" w14:textId="77777777" w:rsidR="00054323" w:rsidRDefault="00EE578E" w:rsidP="00A8030C">
      <w:pPr>
        <w:pStyle w:val="P06-00"/>
      </w:pPr>
      <w:r w:rsidRPr="00054323">
        <w:rPr>
          <w:rStyle w:val="TemporaryLaw"/>
          <w:rFonts w:eastAsiaTheme="majorEastAsia"/>
        </w:rPr>
        <w:t>A.</w:t>
      </w:r>
      <w:r w:rsidRPr="00054323">
        <w:rPr>
          <w:bCs/>
          <w:color w:val="0000FF"/>
          <w:szCs w:val="16"/>
        </w:rPr>
        <w:t>  In addition to any other appropriations made in fiscal year 2024-2025, the sum of $</w:t>
      </w:r>
      <w:r w:rsidRPr="00054323">
        <w:rPr>
          <w:rStyle w:val="TemporaryLaw"/>
          <w:rFonts w:eastAsiaTheme="majorEastAsia"/>
        </w:rPr>
        <w:t>500,000</w:t>
      </w:r>
      <w:r w:rsidRPr="00054323">
        <w:rPr>
          <w:bCs/>
          <w:color w:val="0000FF"/>
          <w:szCs w:val="16"/>
        </w:rPr>
        <w:t xml:space="preserve"> is appropriated from the state general fund </w:t>
      </w:r>
      <w:r w:rsidRPr="00054323">
        <w:rPr>
          <w:bCs/>
          <w:color w:val="0000FF"/>
          <w:szCs w:val="16"/>
        </w:rPr>
        <w:lastRenderedPageBreak/>
        <w:t>in fiscal year 2024-2025 to the secretary of state for the direct costs of the secretary of state related to the special primary and special general elections to fill the vacancy in the United States house of representatives for Arizona's congressional district 7.</w:t>
      </w:r>
    </w:p>
    <w:p w14:paraId="30828677" w14:textId="77777777" w:rsidR="00054323" w:rsidRDefault="00EE578E" w:rsidP="00A8030C">
      <w:pPr>
        <w:pStyle w:val="P06-00"/>
        <w:rPr>
          <w:rStyle w:val="TemporaryLaw"/>
          <w:szCs w:val="16"/>
        </w:rPr>
      </w:pPr>
      <w:r w:rsidRPr="00054323">
        <w:rPr>
          <w:rStyle w:val="TemporaryLaw"/>
          <w:rFonts w:eastAsiaTheme="majorEastAsia"/>
        </w:rPr>
        <w:t>B.</w:t>
      </w:r>
      <w:r w:rsidRPr="00054323">
        <w:rPr>
          <w:rStyle w:val="TemporaryLaw"/>
          <w:szCs w:val="16"/>
        </w:rPr>
        <w:t xml:space="preserve">  The </w:t>
      </w:r>
      <w:r w:rsidRPr="00054323">
        <w:rPr>
          <w:rStyle w:val="TemporaryLaw"/>
          <w:rFonts w:eastAsiaTheme="majorEastAsia"/>
        </w:rPr>
        <w:t>appropriation</w:t>
      </w:r>
      <w:r w:rsidRPr="00054323">
        <w:rPr>
          <w:rStyle w:val="AmendCode"/>
          <w:rFonts w:eastAsiaTheme="majorEastAsia"/>
          <w:szCs w:val="16"/>
        </w:rPr>
        <w:t xml:space="preserve"> </w:t>
      </w:r>
      <w:r w:rsidRPr="00054323">
        <w:rPr>
          <w:rStyle w:val="TemporaryLaw"/>
          <w:szCs w:val="16"/>
        </w:rPr>
        <w:t xml:space="preserve">made in </w:t>
      </w:r>
      <w:r w:rsidRPr="00054323">
        <w:rPr>
          <w:rStyle w:val="TemporaryLaw"/>
          <w:rFonts w:eastAsiaTheme="majorEastAsia"/>
        </w:rPr>
        <w:t>subsection</w:t>
      </w:r>
      <w:r w:rsidRPr="00054323">
        <w:rPr>
          <w:rStyle w:val="TemporaryLaw"/>
          <w:szCs w:val="16"/>
        </w:rPr>
        <w:t xml:space="preserve"> A of this section</w:t>
      </w:r>
      <w:r w:rsidRPr="00054323">
        <w:rPr>
          <w:rStyle w:val="AmendCode"/>
          <w:rFonts w:eastAsiaTheme="majorEastAsia"/>
        </w:rPr>
        <w:t xml:space="preserve"> </w:t>
      </w:r>
      <w:r w:rsidRPr="00054323">
        <w:rPr>
          <w:rStyle w:val="TemporaryLaw"/>
          <w:rFonts w:eastAsiaTheme="majorEastAsia"/>
        </w:rPr>
        <w:t>is</w:t>
      </w:r>
      <w:r w:rsidRPr="00054323">
        <w:rPr>
          <w:rStyle w:val="TemporaryLaw"/>
          <w:szCs w:val="16"/>
        </w:rPr>
        <w:t xml:space="preserve"> exempt from the provisions of section 35</w:t>
      </w:r>
      <w:r w:rsidRPr="00054323">
        <w:rPr>
          <w:rStyle w:val="TemporaryLaw"/>
          <w:rFonts w:cs="Cambria Math"/>
          <w:szCs w:val="16"/>
        </w:rPr>
        <w:t>‑</w:t>
      </w:r>
      <w:r w:rsidRPr="00054323">
        <w:rPr>
          <w:rStyle w:val="TemporaryLaw"/>
          <w:szCs w:val="16"/>
        </w:rPr>
        <w:t>190, Arizona Revised Statutes, relating to lapsing of appropriations, except that all monies remaining unexpended and unencumbered on June 30, 2026 revert to the state general fund.</w:t>
      </w:r>
    </w:p>
    <w:p w14:paraId="6E22C988"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 state treasurer; fiscal year 2024-2025</w:t>
      </w:r>
    </w:p>
    <w:p w14:paraId="069380B3" w14:textId="77777777" w:rsidR="00054323" w:rsidRDefault="00EE578E" w:rsidP="00A8030C">
      <w:pPr>
        <w:ind w:firstLine="720"/>
        <w:rPr>
          <w:rStyle w:val="TemporaryLaw"/>
          <w:szCs w:val="16"/>
        </w:rPr>
      </w:pPr>
      <w:r w:rsidRPr="00054323">
        <w:rPr>
          <w:rStyle w:val="TemporaryLaw"/>
          <w:szCs w:val="16"/>
        </w:rPr>
        <w:t>In addition to any other appropriations made in fiscal year 2024</w:t>
      </w:r>
      <w:r w:rsidRPr="00054323">
        <w:rPr>
          <w:rStyle w:val="TemporaryLaw"/>
          <w:szCs w:val="16"/>
        </w:rPr>
        <w:noBreakHyphen/>
        <w:t>2025, the sum of $310,000 is appropriated from the state general fund in fiscal year 2024-2025 to the state treasurer for a justice of the peace salary adjustment.</w:t>
      </w:r>
    </w:p>
    <w:p w14:paraId="6641EDF0"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Supplemental appropriation;</w:t>
      </w:r>
      <w:r w:rsidRPr="00054323">
        <w:rPr>
          <w:color w:val="FF0000"/>
          <w:szCs w:val="16"/>
          <w:u w:val="single"/>
        </w:rPr>
        <w:t xml:space="preserve"> </w:t>
      </w:r>
      <w:r w:rsidRPr="00054323">
        <w:rPr>
          <w:color w:val="800080"/>
          <w:szCs w:val="16"/>
          <w:u w:val="single"/>
        </w:rPr>
        <w:t>department of veterans' services</w:t>
      </w:r>
      <w:r w:rsidRPr="00054323">
        <w:rPr>
          <w:rStyle w:val="SECHEAD"/>
          <w:szCs w:val="16"/>
        </w:rPr>
        <w:t>; fiscal year 2024-2025</w:t>
      </w:r>
    </w:p>
    <w:p w14:paraId="067A1E77" w14:textId="77777777" w:rsidR="00054323" w:rsidRDefault="00EE578E" w:rsidP="00A8030C">
      <w:pPr>
        <w:ind w:firstLine="720"/>
        <w:rPr>
          <w:rStyle w:val="TemporaryLaw"/>
          <w:szCs w:val="16"/>
        </w:rPr>
      </w:pPr>
      <w:r w:rsidRPr="00054323">
        <w:rPr>
          <w:rStyle w:val="TemporaryLaw"/>
          <w:szCs w:val="16"/>
        </w:rPr>
        <w:t>In addition to any other appropriations made in fiscal year 2024</w:t>
      </w:r>
      <w:r w:rsidRPr="00054323">
        <w:rPr>
          <w:rStyle w:val="TemporaryLaw"/>
          <w:szCs w:val="16"/>
        </w:rPr>
        <w:noBreakHyphen/>
        <w:t>2025, the sum of $1,000,000 is appropriated from the state general fund in fiscal year 2024-2025 to the department of veterans' services for deposit in the state homes for veterans trust fund established by section 41-608.01, Arizona Revised Statutes, for an operating costs shortfall.</w:t>
      </w:r>
    </w:p>
    <w:p w14:paraId="1D2F0AA9"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Supplemental appropriation; </w:t>
      </w:r>
      <w:r w:rsidRPr="00054323">
        <w:rPr>
          <w:bCs/>
          <w:color w:val="800080"/>
          <w:szCs w:val="16"/>
          <w:u w:val="single"/>
        </w:rPr>
        <w:t>department of health services</w:t>
      </w:r>
      <w:r w:rsidRPr="00054323">
        <w:rPr>
          <w:rStyle w:val="SECHEAD"/>
          <w:szCs w:val="16"/>
        </w:rPr>
        <w:t>; state hospital operating shortfall; fiscal year 2024-2025</w:t>
      </w:r>
    </w:p>
    <w:p w14:paraId="3B12F811" w14:textId="77777777" w:rsidR="00054323" w:rsidRDefault="00EE578E" w:rsidP="00A8030C">
      <w:pPr>
        <w:ind w:firstLine="720"/>
        <w:rPr>
          <w:rStyle w:val="TemporaryLaw"/>
          <w:szCs w:val="16"/>
        </w:rPr>
      </w:pPr>
      <w:r w:rsidRPr="00054323">
        <w:rPr>
          <w:rStyle w:val="TemporaryLaw"/>
          <w:szCs w:val="16"/>
        </w:rPr>
        <w:t>In addition to any other appropriations made in fiscal year 2024</w:t>
      </w:r>
      <w:r w:rsidRPr="00054323">
        <w:rPr>
          <w:rStyle w:val="TemporaryLaw"/>
          <w:szCs w:val="16"/>
        </w:rPr>
        <w:noBreakHyphen/>
        <w:t>2025,</w:t>
      </w:r>
      <w:bookmarkStart w:id="19" w:name="_Hlk200839968"/>
      <w:r w:rsidRPr="00054323">
        <w:rPr>
          <w:rStyle w:val="TemporaryLaw"/>
          <w:rFonts w:eastAsia="Letter Gothic-Drafting"/>
          <w:szCs w:val="16"/>
        </w:rPr>
        <w:t>the sum of $3,328,200 is appropriated from the Arizona state hospital land fund established by section 37</w:t>
      </w:r>
      <w:r w:rsidRPr="00054323">
        <w:rPr>
          <w:rStyle w:val="TemporaryLaw"/>
          <w:rFonts w:eastAsia="Letter Gothic-Drafting"/>
          <w:szCs w:val="16"/>
        </w:rPr>
        <w:noBreakHyphen/>
        <w:t>525, Arizona Revised Statutes, in fiscal year 2024-2025 to the department of health services for a state hospital operating cost shortfall</w:t>
      </w:r>
      <w:bookmarkEnd w:id="19"/>
      <w:r w:rsidRPr="00054323">
        <w:rPr>
          <w:rStyle w:val="TemporaryLaw"/>
          <w:szCs w:val="16"/>
        </w:rPr>
        <w:t>.</w:t>
      </w:r>
    </w:p>
    <w:p w14:paraId="235BD5E9" w14:textId="77777777" w:rsidR="00054323" w:rsidRDefault="00EE578E" w:rsidP="00A8030C">
      <w:pPr>
        <w:pStyle w:val="SEC06-18"/>
        <w:ind w:left="2250" w:hanging="1530"/>
        <w:rPr>
          <w:rStyle w:val="SECHEAD"/>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Supplemental appropriation; </w:t>
      </w:r>
      <w:r w:rsidRPr="00054323">
        <w:rPr>
          <w:bCs/>
          <w:color w:val="800080"/>
          <w:szCs w:val="16"/>
          <w:u w:val="single"/>
        </w:rPr>
        <w:t>department of health services</w:t>
      </w:r>
      <w:r w:rsidRPr="00054323">
        <w:rPr>
          <w:rStyle w:val="SECHEAD"/>
          <w:szCs w:val="16"/>
        </w:rPr>
        <w:t xml:space="preserve">; </w:t>
      </w:r>
      <w:r w:rsidRPr="00054323">
        <w:rPr>
          <w:color w:val="800080"/>
          <w:szCs w:val="16"/>
          <w:u w:val="single"/>
        </w:rPr>
        <w:t xml:space="preserve">child care licensing; </w:t>
      </w:r>
      <w:r w:rsidRPr="00054323">
        <w:rPr>
          <w:rStyle w:val="SECHEAD"/>
          <w:szCs w:val="16"/>
        </w:rPr>
        <w:t>fiscal year 2024</w:t>
      </w:r>
      <w:r w:rsidRPr="00054323">
        <w:rPr>
          <w:rStyle w:val="SECHEAD"/>
          <w:szCs w:val="16"/>
        </w:rPr>
        <w:noBreakHyphen/>
        <w:t>2025</w:t>
      </w:r>
    </w:p>
    <w:p w14:paraId="0CB63A2E" w14:textId="77777777" w:rsidR="00054323" w:rsidRDefault="00EE578E" w:rsidP="00A8030C">
      <w:pPr>
        <w:ind w:firstLine="720"/>
        <w:rPr>
          <w:color w:val="0000FF"/>
          <w:szCs w:val="16"/>
        </w:rPr>
      </w:pPr>
      <w:r w:rsidRPr="00054323">
        <w:rPr>
          <w:rStyle w:val="TemporaryLaw"/>
          <w:szCs w:val="16"/>
        </w:rPr>
        <w:t>In addition to any other appropriations made in fiscal year 2024</w:t>
      </w:r>
      <w:r w:rsidRPr="00054323">
        <w:rPr>
          <w:rStyle w:val="TemporaryLaw"/>
          <w:szCs w:val="16"/>
        </w:rPr>
        <w:noBreakHyphen/>
        <w:t xml:space="preserve">2025, </w:t>
      </w:r>
      <w:r w:rsidRPr="00054323">
        <w:rPr>
          <w:color w:val="0000FF"/>
          <w:szCs w:val="16"/>
        </w:rPr>
        <w:t xml:space="preserve">the sum of $1,992,000 is appropriated from the health services licensing fund established by section 36-414, Arizona Revised Statutes, in fiscal year 2024-2025 to the department of health services for </w:t>
      </w:r>
      <w:bookmarkStart w:id="20" w:name="_Hlk200840016"/>
      <w:r w:rsidRPr="00054323">
        <w:rPr>
          <w:color w:val="0000FF"/>
          <w:szCs w:val="16"/>
        </w:rPr>
        <w:t>child care licensing</w:t>
      </w:r>
      <w:bookmarkEnd w:id="20"/>
      <w:r w:rsidRPr="00054323">
        <w:rPr>
          <w:color w:val="0000FF"/>
          <w:szCs w:val="16"/>
        </w:rPr>
        <w:t xml:space="preserve"> expenditures.</w:t>
      </w:r>
    </w:p>
    <w:p w14:paraId="23D2E32C" w14:textId="77777777" w:rsidR="00054323" w:rsidRDefault="00EE578E" w:rsidP="00A8030C">
      <w:pPr>
        <w:pStyle w:val="P03-06"/>
        <w:keepNext/>
        <w:keepLines/>
        <w:ind w:left="0" w:firstLine="0"/>
        <w:jc w:val="left"/>
        <w:rPr>
          <w:rStyle w:val="TemporaryLaw"/>
          <w:szCs w:val="16"/>
          <w:u w:val="single"/>
        </w:rPr>
      </w:pPr>
      <w:bookmarkStart w:id="21" w:name="_Hlk9564079"/>
      <w:r w:rsidRPr="00054323">
        <w:rPr>
          <w:rStyle w:val="TemporaryLaw"/>
          <w:szCs w:val="16"/>
          <w:u w:val="single"/>
        </w:rPr>
        <w:t>Fiscal Year 2025-2026 Appropriations</w:t>
      </w:r>
    </w:p>
    <w:bookmarkEnd w:id="21"/>
    <w:p w14:paraId="78AD3302" w14:textId="77777777" w:rsidR="00054323" w:rsidRDefault="00EE578E" w:rsidP="00A8030C">
      <w:pPr>
        <w:pStyle w:val="SEC06-18"/>
        <w:ind w:left="2250" w:hanging="1530"/>
        <w:rPr>
          <w:szCs w:val="16"/>
        </w:rPr>
      </w:pPr>
      <w:r w:rsidRPr="00054323">
        <w:rPr>
          <w:szCs w:val="16"/>
        </w:rPr>
        <w:t>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rStyle w:val="SECHEAD"/>
          <w:szCs w:val="16"/>
        </w:rPr>
        <w:t>Appropriations; department of administration; counties; allocations; report; fiscal year 2025</w:t>
      </w:r>
      <w:r w:rsidRPr="00054323">
        <w:rPr>
          <w:rStyle w:val="SECHEAD"/>
          <w:szCs w:val="16"/>
        </w:rPr>
        <w:noBreakHyphen/>
        <w:t>2026</w:t>
      </w:r>
    </w:p>
    <w:p w14:paraId="133EEB3B" w14:textId="77777777" w:rsidR="00054323" w:rsidRDefault="00EE578E" w:rsidP="00A8030C">
      <w:pPr>
        <w:pStyle w:val="P06-00"/>
        <w:rPr>
          <w:rStyle w:val="TemporaryLaw"/>
          <w:szCs w:val="16"/>
        </w:rPr>
      </w:pPr>
      <w:r w:rsidRPr="00054323">
        <w:rPr>
          <w:rStyle w:val="TemporaryLaw"/>
          <w:szCs w:val="16"/>
        </w:rPr>
        <w:t xml:space="preserve">A.  The sum of $7,150,650 is appropriated from the state general fund in fiscal year 2025-2026 to the department of administration for distribution to counties to maintain essential county services.  The department shall allocate the appropriation equally among all counties </w:t>
      </w:r>
      <w:r w:rsidRPr="00054323">
        <w:rPr>
          <w:rStyle w:val="TemporaryLaw"/>
          <w:szCs w:val="16"/>
        </w:rPr>
        <w:lastRenderedPageBreak/>
        <w:t>with a population of less than nine hundred thousand persons according to the 2020 United States decennial census.</w:t>
      </w:r>
    </w:p>
    <w:p w14:paraId="086A4C92" w14:textId="77777777" w:rsidR="00054323" w:rsidRDefault="00EE578E" w:rsidP="00A8030C">
      <w:pPr>
        <w:pStyle w:val="P06-00"/>
        <w:rPr>
          <w:rStyle w:val="TemporaryLaw"/>
          <w:szCs w:val="16"/>
        </w:rPr>
      </w:pPr>
      <w:r w:rsidRPr="00054323">
        <w:rPr>
          <w:rStyle w:val="TemporaryLaw"/>
          <w:szCs w:val="16"/>
        </w:rPr>
        <w:t>B.  The sum of $500,000 is appropriated from the state general fund in fiscal year 2025-2026 to the department of administration for distribution to Graham county to maintain essential county services.</w:t>
      </w:r>
    </w:p>
    <w:p w14:paraId="64287361" w14:textId="77777777" w:rsidR="00054323" w:rsidRDefault="00EE578E" w:rsidP="00A8030C">
      <w:pPr>
        <w:pStyle w:val="P06-00"/>
        <w:rPr>
          <w:rStyle w:val="TemporaryLaw"/>
          <w:szCs w:val="16"/>
        </w:rPr>
      </w:pPr>
      <w:r w:rsidRPr="00054323">
        <w:rPr>
          <w:rStyle w:val="TemporaryLaw"/>
          <w:szCs w:val="16"/>
        </w:rPr>
        <w:t>C.  The sum of $3,000,000 is appropriated from the state general fund in fiscal year 2025-2026 to the department of administration for distribution to counties to supplement the normal cost plus an amount to amortize the unfunded accrued liability pursuant to section 38</w:t>
      </w:r>
      <w:r w:rsidRPr="00054323">
        <w:rPr>
          <w:rStyle w:val="TemporaryLaw"/>
          <w:szCs w:val="16"/>
        </w:rPr>
        <w:noBreakHyphen/>
        <w:t>810, subsection C, Arizona Revised Statutes.  The department shall allocate the appropriation equally among all counties with a population of less than three hundred thousand persons according to the 2020 United States decennial census.  The counties may use these monies only for required employer contributions to the elected officials' retirement plan.</w:t>
      </w:r>
    </w:p>
    <w:p w14:paraId="5554F0CB" w14:textId="77777777" w:rsidR="00054323" w:rsidRDefault="00EE578E" w:rsidP="00A8030C">
      <w:pPr>
        <w:pStyle w:val="SEC06-18"/>
        <w:ind w:left="2250" w:hanging="1530"/>
        <w:rPr>
          <w:szCs w:val="16"/>
        </w:rPr>
      </w:pPr>
      <w:r w:rsidRPr="00054323">
        <w:rPr>
          <w:szCs w:val="16"/>
        </w:rPr>
        <w:t>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rStyle w:val="SECHEAD"/>
          <w:szCs w:val="16"/>
        </w:rPr>
        <w:t>Automation projects fund; appropriations; quarterly reports; exemption; fiscal year 2025</w:t>
      </w:r>
      <w:r w:rsidRPr="00054323">
        <w:rPr>
          <w:rStyle w:val="SECHEAD"/>
          <w:szCs w:val="16"/>
        </w:rPr>
        <w:noBreakHyphen/>
        <w:t>2026</w:t>
      </w:r>
    </w:p>
    <w:p w14:paraId="2E9D2344" w14:textId="77777777" w:rsidR="00054323" w:rsidRDefault="00EE578E" w:rsidP="00A8030C">
      <w:pPr>
        <w:pStyle w:val="P06-00"/>
        <w:rPr>
          <w:rStyle w:val="TemporaryLaw"/>
          <w:szCs w:val="16"/>
        </w:rPr>
      </w:pPr>
      <w:r w:rsidRPr="00054323">
        <w:rPr>
          <w:rStyle w:val="TemporaryLaw"/>
          <w:szCs w:val="16"/>
        </w:rPr>
        <w:t>A.  The sum of $5,941,700 is appropriated from the human resources information system subaccount in the automation projects fund established pursuant to section 41-714, Arizona Revised Statutes, in fiscal year 2025</w:t>
      </w:r>
      <w:r w:rsidRPr="00054323">
        <w:rPr>
          <w:rStyle w:val="TemporaryLaw"/>
          <w:szCs w:val="16"/>
        </w:rPr>
        <w:noBreakHyphen/>
        <w:t>2026 to the department of administration to replace the human resources information system.</w:t>
      </w:r>
    </w:p>
    <w:p w14:paraId="1282393B" w14:textId="77777777" w:rsidR="00054323" w:rsidRDefault="00EE578E" w:rsidP="00A8030C">
      <w:pPr>
        <w:pStyle w:val="P06-00"/>
        <w:rPr>
          <w:rStyle w:val="TemporaryLaw"/>
          <w:szCs w:val="16"/>
        </w:rPr>
      </w:pPr>
      <w:r w:rsidRPr="00054323">
        <w:rPr>
          <w:rStyle w:val="TemporaryLaw"/>
          <w:szCs w:val="16"/>
        </w:rPr>
        <w:t>B.  The sum of $1,750,000 is appropriated from the department of administration subaccount in the automation projects fund established pursuant to section 41-714, Arizona Revised Statutes, in fiscal year 2025</w:t>
      </w:r>
      <w:r w:rsidRPr="00054323">
        <w:rPr>
          <w:rStyle w:val="TemporaryLaw"/>
          <w:szCs w:val="16"/>
        </w:rPr>
        <w:noBreakHyphen/>
        <w:t>2026 to the department of administration to migrate state websites to a new software platform.</w:t>
      </w:r>
    </w:p>
    <w:p w14:paraId="5731A68F" w14:textId="77777777" w:rsidR="00054323" w:rsidRDefault="00EE578E" w:rsidP="00A8030C">
      <w:pPr>
        <w:pStyle w:val="P06-00"/>
        <w:rPr>
          <w:rStyle w:val="TemporaryLaw"/>
          <w:szCs w:val="16"/>
        </w:rPr>
      </w:pPr>
      <w:r w:rsidRPr="00054323">
        <w:rPr>
          <w:rStyle w:val="TemporaryLaw"/>
          <w:szCs w:val="16"/>
        </w:rPr>
        <w:t>C.  The sum of $3,370,000 is appropriated from the department of administration subaccount in the automation projects fund established pursuant to section 41-714, Arizona Revised Statutes, in fiscal year 2025</w:t>
      </w:r>
      <w:r w:rsidRPr="00054323">
        <w:rPr>
          <w:rStyle w:val="TemporaryLaw"/>
          <w:szCs w:val="16"/>
        </w:rPr>
        <w:noBreakHyphen/>
        <w:t>2026 to the department of administration to continue development of the A to Z Arizona web portal.</w:t>
      </w:r>
    </w:p>
    <w:p w14:paraId="04B7F7CD" w14:textId="77777777" w:rsidR="00054323" w:rsidRDefault="00EE578E" w:rsidP="00A8030C">
      <w:pPr>
        <w:pStyle w:val="P06-00"/>
        <w:rPr>
          <w:rStyle w:val="TemporaryLaw"/>
          <w:szCs w:val="16"/>
        </w:rPr>
      </w:pPr>
      <w:r w:rsidRPr="00054323">
        <w:rPr>
          <w:rStyle w:val="TemporaryLaw"/>
          <w:szCs w:val="16"/>
        </w:rPr>
        <w:t>D.  The sum of $375,000 is appropriated from the department of administration subaccount in the automation projects fund established pursuant to section 41-714, Arizona Revised Statutes, in fiscal year 2025</w:t>
      </w:r>
      <w:r w:rsidRPr="00054323">
        <w:rPr>
          <w:rStyle w:val="TemporaryLaw"/>
          <w:szCs w:val="16"/>
        </w:rPr>
        <w:noBreakHyphen/>
        <w:t>2026 to the department of administration to perform software and security upgrades for servers and applications on the state web portal.</w:t>
      </w:r>
    </w:p>
    <w:p w14:paraId="395798F4" w14:textId="77777777" w:rsidR="00054323" w:rsidRDefault="00EE578E" w:rsidP="00A8030C">
      <w:pPr>
        <w:pStyle w:val="P06-00"/>
        <w:rPr>
          <w:color w:val="0000FF"/>
          <w:szCs w:val="16"/>
        </w:rPr>
      </w:pPr>
      <w:r w:rsidRPr="00054323">
        <w:rPr>
          <w:color w:val="0000FF"/>
          <w:szCs w:val="16"/>
        </w:rPr>
        <w:t xml:space="preserve">E.  The sum of $1,800,000 is appropriated from the medicaid enterprise system modernization subaccount in the automation projects fund established pursuant to section 41-714, Arizona Revised Statutes, in fiscal year 2025-2026 to the department of administration for the replacement of the medicaid enterprise system mainframe.  </w:t>
      </w:r>
    </w:p>
    <w:p w14:paraId="67A27ED3" w14:textId="77777777" w:rsidR="00054323" w:rsidRDefault="00EE578E" w:rsidP="00A8030C">
      <w:pPr>
        <w:pStyle w:val="P06-00"/>
        <w:rPr>
          <w:color w:val="0000FF"/>
          <w:szCs w:val="16"/>
        </w:rPr>
      </w:pPr>
      <w:r w:rsidRPr="00054323">
        <w:rPr>
          <w:color w:val="0000FF"/>
          <w:szCs w:val="16"/>
        </w:rPr>
        <w:t xml:space="preserve">F.  The sum of $1,962,000 is appropriated from the department of real estate subaccount in the automation projects fund established pursuant to section 41-714, Arizona Revised Statutes, in fiscal year </w:t>
      </w:r>
      <w:r w:rsidRPr="00054323">
        <w:rPr>
          <w:color w:val="0000FF"/>
          <w:szCs w:val="16"/>
        </w:rPr>
        <w:lastRenderedPageBreak/>
        <w:t>2025</w:t>
      </w:r>
      <w:r w:rsidRPr="00054323">
        <w:rPr>
          <w:color w:val="0000FF"/>
          <w:szCs w:val="16"/>
        </w:rPr>
        <w:noBreakHyphen/>
        <w:t>2026 to the department of administration for the replacement of the department of real estate's information technology systems.</w:t>
      </w:r>
    </w:p>
    <w:p w14:paraId="6D5026D2" w14:textId="77777777" w:rsidR="00054323" w:rsidRDefault="00EE578E" w:rsidP="00A8030C">
      <w:pPr>
        <w:pStyle w:val="P06-00"/>
        <w:rPr>
          <w:rStyle w:val="TemporaryLaw"/>
          <w:rFonts w:eastAsiaTheme="majorEastAsia"/>
        </w:rPr>
      </w:pPr>
      <w:r w:rsidRPr="00054323">
        <w:rPr>
          <w:rStyle w:val="TemporaryLaw"/>
          <w:rFonts w:eastAsiaTheme="majorEastAsia"/>
        </w:rPr>
        <w:t>G.  </w:t>
      </w:r>
      <w:r w:rsidRPr="00054323">
        <w:rPr>
          <w:rStyle w:val="TemporaryLaw"/>
        </w:rPr>
        <w:t>The sum of $1,700,000 is appropriated from the business one</w:t>
      </w:r>
      <w:r w:rsidRPr="00054323">
        <w:rPr>
          <w:rStyle w:val="TemporaryLaw"/>
          <w:rFonts w:cs="Cambria Math"/>
        </w:rPr>
        <w:t>‑</w:t>
      </w:r>
      <w:r w:rsidRPr="00054323">
        <w:rPr>
          <w:rStyle w:val="TemporaryLaw"/>
        </w:rPr>
        <w:t>stop subaccount in the automation projects fund established pursuant to section 41-714, Arizona Revised Statutes, in fiscal year 2025-2026 to the department of administration for the business one-stop portal</w:t>
      </w:r>
      <w:r w:rsidRPr="00054323">
        <w:rPr>
          <w:rStyle w:val="TemporaryLaw"/>
          <w:rFonts w:eastAsiaTheme="majorEastAsia"/>
        </w:rPr>
        <w:t>.</w:t>
      </w:r>
    </w:p>
    <w:p w14:paraId="6B500155" w14:textId="77777777" w:rsidR="00054323" w:rsidRDefault="00EE578E" w:rsidP="00A8030C">
      <w:pPr>
        <w:pStyle w:val="P03-06"/>
        <w:ind w:hanging="720"/>
        <w:rPr>
          <w:rStyle w:val="TemporaryLaw"/>
          <w:szCs w:val="16"/>
          <w:u w:val="single"/>
        </w:rPr>
      </w:pPr>
      <w:r w:rsidRPr="00054323">
        <w:rPr>
          <w:rStyle w:val="TemporaryLaw"/>
          <w:szCs w:val="16"/>
          <w:u w:val="single"/>
        </w:rPr>
        <w:t>Quarterly Reports</w:t>
      </w:r>
    </w:p>
    <w:p w14:paraId="54B26412" w14:textId="77777777" w:rsidR="00054323" w:rsidRDefault="00EE578E" w:rsidP="00A8030C">
      <w:pPr>
        <w:pStyle w:val="P06-00"/>
        <w:rPr>
          <w:rStyle w:val="TemporaryLaw"/>
          <w:szCs w:val="16"/>
        </w:rPr>
      </w:pPr>
      <w:r w:rsidRPr="00054323">
        <w:rPr>
          <w:rStyle w:val="TemporaryLaw"/>
          <w:rFonts w:eastAsiaTheme="majorEastAsia"/>
        </w:rPr>
        <w:t>H.  </w:t>
      </w:r>
      <w:r w:rsidRPr="00054323">
        <w:rPr>
          <w:rStyle w:val="TemporaryLaw"/>
          <w:szCs w:val="16"/>
        </w:rPr>
        <w:t>Within thirty days after the last day of each calendar quarter, the department of administration shall submit to the joint legislative budget committee a quarterly report on implementing projects approved by the information technology authorization committee established by section 18-121, Arizona Revised Statutes, including the projects' expenditures to date, deliverables, timeline for completion and current status.</w:t>
      </w:r>
    </w:p>
    <w:p w14:paraId="0FBB2BE9" w14:textId="77777777" w:rsidR="00054323" w:rsidRDefault="00EE578E" w:rsidP="00A8030C">
      <w:pPr>
        <w:pStyle w:val="P03-06"/>
        <w:ind w:hanging="720"/>
        <w:rPr>
          <w:rStyle w:val="TemporaryLaw"/>
          <w:szCs w:val="16"/>
          <w:u w:val="single"/>
        </w:rPr>
      </w:pPr>
      <w:r w:rsidRPr="00054323">
        <w:rPr>
          <w:rStyle w:val="TemporaryLaw"/>
          <w:szCs w:val="16"/>
          <w:u w:val="single"/>
        </w:rPr>
        <w:t>Nonlapsing</w:t>
      </w:r>
    </w:p>
    <w:p w14:paraId="2D8DBD04" w14:textId="77777777" w:rsidR="00054323" w:rsidRDefault="00EE578E" w:rsidP="00A8030C">
      <w:pPr>
        <w:pStyle w:val="P06-00"/>
        <w:rPr>
          <w:rStyle w:val="TemporaryLaw"/>
          <w:szCs w:val="16"/>
        </w:rPr>
      </w:pPr>
      <w:r w:rsidRPr="00054323">
        <w:rPr>
          <w:rStyle w:val="TemporaryLaw"/>
          <w:rFonts w:eastAsiaTheme="majorEastAsia"/>
        </w:rPr>
        <w:t>I.  </w:t>
      </w:r>
      <w:r w:rsidRPr="00054323">
        <w:rPr>
          <w:rStyle w:val="TemporaryLaw"/>
          <w:szCs w:val="16"/>
        </w:rPr>
        <w:t>The amounts appropriated pursuant to this section from the automation projects fund established by section 41-714, Arizona Revised Statutes, in fiscal year 2025-2026 are exempt from the provisions of section 35-190, Arizona Revised Statutes, relating to lapsing of appropriations, until June 30, 2027.</w:t>
      </w:r>
    </w:p>
    <w:p w14:paraId="59C83BF4" w14:textId="77777777" w:rsidR="00054323" w:rsidRDefault="00EE578E" w:rsidP="00A8030C">
      <w:pPr>
        <w:pStyle w:val="P06-00"/>
        <w:rPr>
          <w:rStyle w:val="TemporaryLaw"/>
          <w:szCs w:val="16"/>
        </w:rPr>
      </w:pPr>
      <w:r w:rsidRPr="00054323">
        <w:rPr>
          <w:rStyle w:val="TemporaryLaw"/>
          <w:rFonts w:eastAsiaTheme="majorEastAsia"/>
        </w:rPr>
        <w:t>J.  </w:t>
      </w:r>
      <w:r w:rsidRPr="00054323">
        <w:rPr>
          <w:rStyle w:val="TemporaryLaw"/>
          <w:szCs w:val="16"/>
        </w:rPr>
        <w:t>The sum of $2,000,000 appropriated from the automation projects fund established by section 41-714, Arizona Revised Statutes, in fiscal year 2022-2023 to the Arizona department of agriculture by Laws 2022, chapter 313, section 107 for cloud migration is exempt from the provisions of section 35-190, Arizona Revised Statutes, relating to lapsing of appropriations, until June 30, 2027.</w:t>
      </w:r>
    </w:p>
    <w:p w14:paraId="27B3DF72" w14:textId="77777777" w:rsidR="00054323" w:rsidRDefault="00EE578E" w:rsidP="00A8030C">
      <w:pPr>
        <w:pStyle w:val="P06-00"/>
        <w:rPr>
          <w:rStyle w:val="TemporaryLaw"/>
          <w:szCs w:val="16"/>
        </w:rPr>
      </w:pPr>
      <w:r w:rsidRPr="00054323">
        <w:rPr>
          <w:rStyle w:val="TemporaryLaw"/>
          <w:rFonts w:eastAsiaTheme="majorEastAsia"/>
        </w:rPr>
        <w:t>K.  </w:t>
      </w:r>
      <w:r w:rsidRPr="00054323">
        <w:rPr>
          <w:rStyle w:val="TemporaryLaw"/>
          <w:szCs w:val="16"/>
        </w:rPr>
        <w:t xml:space="preserve">The sum of $494,500 appropriated from the automation projects fund established by section 41-714, Arizona Revised Statutes, in fiscal year 2023-2024 to the department of public safety by Laws 2023, chapter 133, section 113, as amended by Laws 2024, chapter 209, section 11, to replace the concealed weapons tracking system is exempt from the provisions of section 35-190, Arizona Revised Statutes, relating to lapsing of appropriations, until June 30, 2026.  </w:t>
      </w:r>
    </w:p>
    <w:p w14:paraId="3BAA2330" w14:textId="77777777" w:rsidR="00054323" w:rsidRDefault="00EE578E" w:rsidP="00A8030C">
      <w:pPr>
        <w:pStyle w:val="P06-00"/>
        <w:rPr>
          <w:rStyle w:val="TemporaryLaw"/>
          <w:szCs w:val="16"/>
        </w:rPr>
      </w:pPr>
      <w:r w:rsidRPr="00054323">
        <w:rPr>
          <w:rStyle w:val="TemporaryLaw"/>
          <w:rFonts w:eastAsiaTheme="majorEastAsia"/>
        </w:rPr>
        <w:t>L.  </w:t>
      </w:r>
      <w:r w:rsidRPr="00054323">
        <w:rPr>
          <w:rStyle w:val="TemporaryLaw"/>
          <w:szCs w:val="16"/>
        </w:rPr>
        <w:t xml:space="preserve">The sum of $6,700,000 appropriated from the automation projects fund established by section 41-714, Arizona Revised Statutes, in fiscal year 2023-2024 to the department of administration by Laws 2023, chapter 133, section 113, as amended by Laws 2024, chapter 209, section 11, for a new information technology platform to authenticate individuals applying for health and human service programs to prevent fraud, waste and abuse is exempt from the provisions of section 35-190, Arizona Revised Statutes, relating to lapsing of appropriations, until June 30, 2026.  </w:t>
      </w:r>
    </w:p>
    <w:p w14:paraId="7B3D3D2C" w14:textId="77777777" w:rsidR="00054323" w:rsidRDefault="00EE578E" w:rsidP="00A8030C">
      <w:pPr>
        <w:pStyle w:val="P06-00"/>
        <w:rPr>
          <w:rStyle w:val="TemporaryLaw"/>
          <w:szCs w:val="16"/>
        </w:rPr>
      </w:pPr>
      <w:r w:rsidRPr="00054323">
        <w:rPr>
          <w:rStyle w:val="TemporaryLaw"/>
          <w:rFonts w:eastAsiaTheme="majorEastAsia"/>
        </w:rPr>
        <w:t>M.  </w:t>
      </w:r>
      <w:r w:rsidRPr="00054323">
        <w:rPr>
          <w:rStyle w:val="TemporaryLaw"/>
          <w:szCs w:val="16"/>
        </w:rPr>
        <w:t xml:space="preserve">The sum of $19,369,400 appropriated from the automation projects fund established by section 41-714, Arizona Revised Statutes, in fiscal year 2023-2024 to the department of revenue by Laws 2023, chapter 133, section 113, as amended by Laws 2024, chapter 209, section 11, to </w:t>
      </w:r>
      <w:r w:rsidRPr="00054323">
        <w:rPr>
          <w:rStyle w:val="TemporaryLaw"/>
          <w:szCs w:val="16"/>
        </w:rPr>
        <w:lastRenderedPageBreak/>
        <w:t>implement the integrated tax system modernization project is exempt from the provisions of section 35-190, Arizona Revised Statutes, relating to lapsing of appropriations, until June 30, 2026.</w:t>
      </w:r>
    </w:p>
    <w:p w14:paraId="52484991" w14:textId="77777777" w:rsidR="00054323" w:rsidRDefault="00EE578E" w:rsidP="00A8030C">
      <w:pPr>
        <w:pStyle w:val="P06-00"/>
        <w:rPr>
          <w:rStyle w:val="TemporaryLaw"/>
          <w:szCs w:val="16"/>
        </w:rPr>
      </w:pPr>
      <w:r w:rsidRPr="00054323">
        <w:rPr>
          <w:rStyle w:val="TemporaryLaw"/>
          <w:rFonts w:eastAsiaTheme="majorEastAsia"/>
        </w:rPr>
        <w:t>N.  </w:t>
      </w:r>
      <w:r w:rsidRPr="00054323">
        <w:rPr>
          <w:rStyle w:val="TemporaryLaw"/>
          <w:szCs w:val="16"/>
        </w:rPr>
        <w:t xml:space="preserve">The amount of $7,000,000 appropriated from the automation projects fund established by section 41-714, Arizona Revised Statutes, in fiscal year 2023-2024 to the corporation commission by Laws 2023, chapter 133, section 113, as amended by Laws 2024, chapter 209, section 11, to replace the corporation commission's online records and filing system is exempt from the provisions of section 35-190, Arizona Revised Statutes, relating to lapsing of appropriations, until June 30, 2026.  </w:t>
      </w:r>
    </w:p>
    <w:p w14:paraId="0B738A6B" w14:textId="77777777" w:rsidR="00054323" w:rsidRDefault="00EE578E" w:rsidP="00A8030C">
      <w:pPr>
        <w:pStyle w:val="SEC06-18"/>
        <w:ind w:left="2250" w:hanging="1530"/>
        <w:rPr>
          <w:snapToGrid/>
          <w:szCs w:val="16"/>
        </w:rPr>
      </w:pPr>
      <w:r w:rsidRPr="00054323">
        <w:rPr>
          <w:szCs w:val="16"/>
        </w:rPr>
        <w:t>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rStyle w:val="SECHEAD"/>
          <w:szCs w:val="16"/>
        </w:rPr>
        <w:t>Department of economic security; loans; reimbursement; prohibition; fiscal year 2025-2026</w:t>
      </w:r>
    </w:p>
    <w:p w14:paraId="788793F3" w14:textId="77777777" w:rsidR="00054323" w:rsidRDefault="00EE578E" w:rsidP="00A8030C">
      <w:pPr>
        <w:pStyle w:val="P06-00"/>
        <w:rPr>
          <w:rStyle w:val="TemporaryLaw"/>
          <w:szCs w:val="16"/>
        </w:rPr>
      </w:pPr>
      <w:r w:rsidRPr="00054323">
        <w:rPr>
          <w:rStyle w:val="TemporaryLaw"/>
          <w:szCs w:val="16"/>
        </w:rPr>
        <w:t>On or after April 1, 2026, the department of economic security may use up to $25,000,000 from the budget stabilization fund established by section 35-144, Arizona Revised Statutes, for the purpose of providing funding for reimbursement grants.  Before using the monies from the budget stabilization fund, the department shall notify the director of the joint legislative budget committee and the director of the governor's office of strategic planning and budgeting.  This appropriation must be fully reimbursed on or before September 1, 2026 and must be reimbursed in full as part of the closing process for fiscal year 2025-2026.  The department shall notify the joint legislative budget committee of the reimbursement on or before September 1, 2026.  The appropriation may not be used for additional programmatic expenditures.</w:t>
      </w:r>
    </w:p>
    <w:p w14:paraId="3860B216" w14:textId="77777777" w:rsidR="00054323" w:rsidRDefault="00EE578E" w:rsidP="00A8030C">
      <w:pPr>
        <w:pStyle w:val="SEC06-18"/>
        <w:ind w:left="2250" w:hanging="1530"/>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color w:val="800080"/>
          <w:szCs w:val="16"/>
          <w:u w:val="single"/>
        </w:rPr>
        <w:t xml:space="preserve">Appropriations; state treasurer; local governments; distributions; </w:t>
      </w:r>
      <w:r w:rsidRPr="00054323">
        <w:rPr>
          <w:rStyle w:val="SECHEAD"/>
          <w:szCs w:val="16"/>
        </w:rPr>
        <w:t>fiscal year 2025-2026</w:t>
      </w:r>
    </w:p>
    <w:p w14:paraId="4B148D98" w14:textId="77777777" w:rsidR="00054323" w:rsidRDefault="00EE578E" w:rsidP="00A8030C">
      <w:pPr>
        <w:pStyle w:val="P06-00"/>
        <w:rPr>
          <w:rStyle w:val="TemporaryLaw"/>
          <w:szCs w:val="16"/>
        </w:rPr>
      </w:pPr>
      <w:r w:rsidRPr="00054323">
        <w:rPr>
          <w:rStyle w:val="TemporaryLaw"/>
          <w:rFonts w:eastAsiaTheme="majorEastAsia"/>
        </w:rPr>
        <w:t>A.  </w:t>
      </w:r>
      <w:r w:rsidRPr="00054323">
        <w:rPr>
          <w:rStyle w:val="TemporaryLaw"/>
          <w:szCs w:val="16"/>
        </w:rPr>
        <w:t>The following amounts are appropriated from the state general fund in fiscal year 2025-2026 to the state treasurer for the following:</w:t>
      </w:r>
    </w:p>
    <w:p w14:paraId="12D7867D" w14:textId="77777777" w:rsidR="00054323" w:rsidRDefault="00EE578E" w:rsidP="00A8030C">
      <w:pPr>
        <w:pStyle w:val="P06-00"/>
        <w:rPr>
          <w:rStyle w:val="TemporaryLaw"/>
          <w:szCs w:val="16"/>
        </w:rPr>
      </w:pPr>
      <w:r w:rsidRPr="00054323">
        <w:rPr>
          <w:rStyle w:val="TemporaryLaw"/>
          <w:szCs w:val="16"/>
        </w:rPr>
        <w:t>1.  $300,000 to distribute to the Ak-Chin Indian community police department.</w:t>
      </w:r>
    </w:p>
    <w:p w14:paraId="01D210A0" w14:textId="77777777" w:rsidR="00054323" w:rsidRDefault="00EE578E" w:rsidP="00A8030C">
      <w:pPr>
        <w:pStyle w:val="P06-00"/>
        <w:rPr>
          <w:rStyle w:val="TemporaryLaw"/>
          <w:szCs w:val="16"/>
        </w:rPr>
      </w:pPr>
      <w:r w:rsidRPr="00054323">
        <w:rPr>
          <w:rStyle w:val="TemporaryLaw"/>
          <w:szCs w:val="16"/>
        </w:rPr>
        <w:t>2.  $100,000 to distribute to the Arizona City fire district.</w:t>
      </w:r>
    </w:p>
    <w:p w14:paraId="5D05CD11" w14:textId="77777777" w:rsidR="00054323" w:rsidRDefault="00EE578E" w:rsidP="00A8030C">
      <w:pPr>
        <w:pStyle w:val="P06-00"/>
        <w:rPr>
          <w:rStyle w:val="TemporaryLaw"/>
        </w:rPr>
      </w:pPr>
      <w:r w:rsidRPr="00054323">
        <w:rPr>
          <w:rStyle w:val="TemporaryLaw"/>
        </w:rPr>
        <w:t xml:space="preserve">3.  $450,000 to distribute to the Prescott Valley police department. </w:t>
      </w:r>
    </w:p>
    <w:p w14:paraId="7F6B1A35" w14:textId="77777777" w:rsidR="00054323" w:rsidRDefault="00EE578E" w:rsidP="00A8030C">
      <w:pPr>
        <w:pStyle w:val="P06-00"/>
        <w:rPr>
          <w:rStyle w:val="TemporaryLaw"/>
          <w:szCs w:val="16"/>
        </w:rPr>
      </w:pPr>
      <w:r w:rsidRPr="00054323">
        <w:rPr>
          <w:rStyle w:val="TemporaryLaw"/>
          <w:szCs w:val="16"/>
        </w:rPr>
        <w:t>4.  $300,000 to distribute to the Casa Grande police department.</w:t>
      </w:r>
    </w:p>
    <w:p w14:paraId="0D98F5FC" w14:textId="77777777" w:rsidR="00054323" w:rsidRDefault="00EE578E" w:rsidP="00A8030C">
      <w:pPr>
        <w:pStyle w:val="P06-00"/>
        <w:rPr>
          <w:rStyle w:val="TemporaryLaw"/>
          <w:szCs w:val="16"/>
        </w:rPr>
      </w:pPr>
      <w:r w:rsidRPr="00054323">
        <w:rPr>
          <w:rStyle w:val="TemporaryLaw"/>
          <w:szCs w:val="16"/>
        </w:rPr>
        <w:t>5.  $200,000 to distribute to the Casa Grande fire department.</w:t>
      </w:r>
    </w:p>
    <w:p w14:paraId="5D2C0530" w14:textId="77777777" w:rsidR="00054323" w:rsidRDefault="00EE578E" w:rsidP="00A8030C">
      <w:pPr>
        <w:pStyle w:val="P06-00"/>
        <w:rPr>
          <w:rStyle w:val="TemporaryLaw"/>
          <w:szCs w:val="16"/>
        </w:rPr>
      </w:pPr>
      <w:r w:rsidRPr="00054323">
        <w:rPr>
          <w:rStyle w:val="TemporaryLaw"/>
          <w:szCs w:val="16"/>
        </w:rPr>
        <w:t>6.  $200,000 to distribute to the Coolidge police department.</w:t>
      </w:r>
    </w:p>
    <w:p w14:paraId="515B9243" w14:textId="77777777" w:rsidR="00054323" w:rsidRDefault="00EE578E" w:rsidP="00A8030C">
      <w:pPr>
        <w:pStyle w:val="P06-00"/>
        <w:rPr>
          <w:rStyle w:val="TemporaryLaw"/>
          <w:szCs w:val="16"/>
        </w:rPr>
      </w:pPr>
      <w:r w:rsidRPr="00054323">
        <w:rPr>
          <w:rStyle w:val="TemporaryLaw"/>
          <w:szCs w:val="16"/>
        </w:rPr>
        <w:t>7.  $200,000 to distribute to the Coolidge fire department.</w:t>
      </w:r>
    </w:p>
    <w:p w14:paraId="40AA3ADE" w14:textId="77777777" w:rsidR="00054323" w:rsidRDefault="00EE578E" w:rsidP="00A8030C">
      <w:pPr>
        <w:pStyle w:val="P06-00"/>
        <w:rPr>
          <w:rStyle w:val="TemporaryLaw"/>
          <w:szCs w:val="16"/>
        </w:rPr>
      </w:pPr>
      <w:r w:rsidRPr="00054323">
        <w:rPr>
          <w:rStyle w:val="TemporaryLaw"/>
          <w:szCs w:val="16"/>
        </w:rPr>
        <w:t>8.  $200,000 to distribute to the Eloy police department.</w:t>
      </w:r>
    </w:p>
    <w:p w14:paraId="0BEABBCB" w14:textId="77777777" w:rsidR="00054323" w:rsidRDefault="00EE578E" w:rsidP="00A8030C">
      <w:pPr>
        <w:pStyle w:val="P06-00"/>
        <w:rPr>
          <w:rStyle w:val="TemporaryLaw"/>
          <w:szCs w:val="16"/>
        </w:rPr>
      </w:pPr>
      <w:r w:rsidRPr="00054323">
        <w:rPr>
          <w:rStyle w:val="TemporaryLaw"/>
          <w:szCs w:val="16"/>
        </w:rPr>
        <w:t>9.  $200,000 to distribute to the Eloy fire district.</w:t>
      </w:r>
    </w:p>
    <w:p w14:paraId="0C36F813" w14:textId="77777777" w:rsidR="00054323" w:rsidRDefault="00EE578E" w:rsidP="00A8030C">
      <w:pPr>
        <w:pStyle w:val="P06-00"/>
        <w:rPr>
          <w:rStyle w:val="TemporaryLaw"/>
          <w:szCs w:val="16"/>
        </w:rPr>
      </w:pPr>
      <w:r w:rsidRPr="00054323">
        <w:rPr>
          <w:rStyle w:val="TemporaryLaw"/>
          <w:szCs w:val="16"/>
        </w:rPr>
        <w:t>10.  $500,000 to distribute to the Florence police department.</w:t>
      </w:r>
    </w:p>
    <w:p w14:paraId="712641CA" w14:textId="77777777" w:rsidR="00054323" w:rsidRDefault="00EE578E" w:rsidP="00A8030C">
      <w:pPr>
        <w:pStyle w:val="P06-00"/>
        <w:rPr>
          <w:rStyle w:val="TemporaryLaw"/>
          <w:szCs w:val="16"/>
        </w:rPr>
      </w:pPr>
      <w:r w:rsidRPr="00054323">
        <w:rPr>
          <w:rStyle w:val="TemporaryLaw"/>
          <w:szCs w:val="16"/>
        </w:rPr>
        <w:t>11.  $270,000 to distribute to the Florence fire department.</w:t>
      </w:r>
    </w:p>
    <w:p w14:paraId="783C7BF6" w14:textId="77777777" w:rsidR="00054323" w:rsidRDefault="00EE578E" w:rsidP="00A8030C">
      <w:pPr>
        <w:pStyle w:val="P06-00"/>
        <w:rPr>
          <w:rStyle w:val="TemporaryLaw"/>
          <w:szCs w:val="16"/>
        </w:rPr>
      </w:pPr>
      <w:r w:rsidRPr="00054323">
        <w:rPr>
          <w:rStyle w:val="TemporaryLaw"/>
          <w:szCs w:val="16"/>
        </w:rPr>
        <w:t>12.  $200,000 to distribute to the Gila River police department.</w:t>
      </w:r>
    </w:p>
    <w:p w14:paraId="3798A082" w14:textId="77777777" w:rsidR="00054323" w:rsidRDefault="00EE578E" w:rsidP="00A8030C">
      <w:pPr>
        <w:pStyle w:val="P06-00"/>
        <w:rPr>
          <w:rStyle w:val="TemporaryLaw"/>
          <w:szCs w:val="16"/>
        </w:rPr>
      </w:pPr>
      <w:r w:rsidRPr="00054323">
        <w:rPr>
          <w:rStyle w:val="TemporaryLaw"/>
          <w:szCs w:val="16"/>
        </w:rPr>
        <w:t>13.  $200,000 to distribute to the Gila River fire department.</w:t>
      </w:r>
    </w:p>
    <w:p w14:paraId="7417A4BD" w14:textId="77777777" w:rsidR="00054323" w:rsidRDefault="00EE578E" w:rsidP="00A8030C">
      <w:pPr>
        <w:pStyle w:val="P06-00"/>
        <w:rPr>
          <w:rStyle w:val="TemporaryLaw"/>
          <w:szCs w:val="16"/>
        </w:rPr>
      </w:pPr>
      <w:r w:rsidRPr="00054323">
        <w:rPr>
          <w:rStyle w:val="TemporaryLaw"/>
          <w:szCs w:val="16"/>
        </w:rPr>
        <w:t>14.  $2,000,000 to the Maricopa county attorney's office for sexual assault investigator training and anti-human trafficking activities.</w:t>
      </w:r>
    </w:p>
    <w:p w14:paraId="0EECE178" w14:textId="77777777" w:rsidR="00054323" w:rsidRDefault="00EE578E" w:rsidP="00A8030C">
      <w:pPr>
        <w:pStyle w:val="P06-00"/>
        <w:rPr>
          <w:rStyle w:val="TemporaryLaw"/>
          <w:szCs w:val="16"/>
        </w:rPr>
      </w:pPr>
      <w:r w:rsidRPr="00054323">
        <w:rPr>
          <w:rStyle w:val="TemporaryLaw"/>
          <w:szCs w:val="16"/>
        </w:rPr>
        <w:t>15.  $200,000 to distribute to the city of Maricopa police department.</w:t>
      </w:r>
    </w:p>
    <w:p w14:paraId="7FC0F83F" w14:textId="77777777" w:rsidR="00054323" w:rsidRDefault="00EE578E" w:rsidP="00A8030C">
      <w:pPr>
        <w:pStyle w:val="P06-00"/>
        <w:rPr>
          <w:rStyle w:val="TemporaryLaw"/>
          <w:szCs w:val="16"/>
        </w:rPr>
      </w:pPr>
      <w:r w:rsidRPr="00054323">
        <w:rPr>
          <w:rStyle w:val="TemporaryLaw"/>
          <w:szCs w:val="16"/>
        </w:rPr>
        <w:t>16.  $200,000 to distribute to the city of Maricopa fire and medical department.</w:t>
      </w:r>
    </w:p>
    <w:p w14:paraId="136A36C2" w14:textId="77777777" w:rsidR="00054323" w:rsidRDefault="00EE578E" w:rsidP="00A8030C">
      <w:pPr>
        <w:pStyle w:val="P06-00"/>
        <w:rPr>
          <w:rStyle w:val="TemporaryLaw"/>
          <w:szCs w:val="16"/>
        </w:rPr>
      </w:pPr>
      <w:r w:rsidRPr="00054323">
        <w:rPr>
          <w:rStyle w:val="TemporaryLaw"/>
          <w:szCs w:val="16"/>
        </w:rPr>
        <w:t xml:space="preserve">17.  $500,000 to distribute to Mohave county to purchase a mobile launch ramp for the south cove at Lake Mead recreational area.  </w:t>
      </w:r>
    </w:p>
    <w:p w14:paraId="227ECF8B" w14:textId="77777777" w:rsidR="00054323" w:rsidRDefault="00EE578E" w:rsidP="00A8030C">
      <w:pPr>
        <w:pStyle w:val="P06-00"/>
        <w:rPr>
          <w:rStyle w:val="TemporaryLaw"/>
          <w:szCs w:val="16"/>
        </w:rPr>
      </w:pPr>
      <w:r w:rsidRPr="00054323">
        <w:rPr>
          <w:rStyle w:val="TemporaryLaw"/>
          <w:szCs w:val="16"/>
        </w:rPr>
        <w:t>18.  $500,000 to distribute to Mohave county for improvements to firefighting infrastructure in the horizon six improvement district.</w:t>
      </w:r>
    </w:p>
    <w:p w14:paraId="177CE0BC" w14:textId="77777777" w:rsidR="00054323" w:rsidRDefault="00EE578E" w:rsidP="00A8030C">
      <w:pPr>
        <w:pStyle w:val="P06-00"/>
        <w:rPr>
          <w:rStyle w:val="TemporaryLaw"/>
          <w:szCs w:val="16"/>
        </w:rPr>
      </w:pPr>
      <w:r w:rsidRPr="00054323">
        <w:rPr>
          <w:rStyle w:val="TemporaryLaw"/>
          <w:szCs w:val="16"/>
        </w:rPr>
        <w:t>19.  $400,000 to distribute to the Pinal county sheriff's office.</w:t>
      </w:r>
    </w:p>
    <w:p w14:paraId="4BD168E1" w14:textId="77777777" w:rsidR="00054323" w:rsidRDefault="00EE578E" w:rsidP="00A8030C">
      <w:pPr>
        <w:pStyle w:val="P06-00"/>
        <w:rPr>
          <w:rStyle w:val="TemporaryLaw"/>
          <w:szCs w:val="16"/>
        </w:rPr>
      </w:pPr>
      <w:r w:rsidRPr="00054323">
        <w:rPr>
          <w:rStyle w:val="TemporaryLaw"/>
          <w:szCs w:val="16"/>
        </w:rPr>
        <w:t>20.  $50,000 to distribute to Pinal county for signage relating to the prohibition of illegal dumping.</w:t>
      </w:r>
    </w:p>
    <w:p w14:paraId="1CFD1D7E" w14:textId="77777777" w:rsidR="00054323" w:rsidRDefault="00EE578E" w:rsidP="00A8030C">
      <w:pPr>
        <w:pStyle w:val="P06-00"/>
        <w:rPr>
          <w:rStyle w:val="TemporaryLaw"/>
          <w:szCs w:val="16"/>
        </w:rPr>
      </w:pPr>
      <w:r w:rsidRPr="00054323">
        <w:rPr>
          <w:rStyle w:val="TemporaryLaw"/>
          <w:szCs w:val="16"/>
        </w:rPr>
        <w:t>21.  $100,000 to distribute to the city of Sierra Vista for infrastructure funding.</w:t>
      </w:r>
    </w:p>
    <w:p w14:paraId="6CBDAD4B" w14:textId="77777777" w:rsidR="00054323" w:rsidRDefault="00EE578E" w:rsidP="00A8030C">
      <w:pPr>
        <w:pStyle w:val="P06-00"/>
        <w:rPr>
          <w:rStyle w:val="TemporaryLaw"/>
          <w:szCs w:val="16"/>
        </w:rPr>
      </w:pPr>
      <w:r w:rsidRPr="00054323">
        <w:rPr>
          <w:rStyle w:val="TemporaryLaw"/>
          <w:szCs w:val="16"/>
        </w:rPr>
        <w:t xml:space="preserve">22.  $1,500,000 to distribute to the city of Sierra Vista for the purpose of attaining a part 433 reentry license through the federal aviation administration. </w:t>
      </w:r>
    </w:p>
    <w:p w14:paraId="08F647A6" w14:textId="77777777" w:rsidR="00054323" w:rsidRDefault="00EE578E" w:rsidP="00A8030C">
      <w:pPr>
        <w:pStyle w:val="P06-00"/>
        <w:rPr>
          <w:rStyle w:val="TemporaryLaw"/>
          <w:szCs w:val="16"/>
        </w:rPr>
      </w:pPr>
      <w:r w:rsidRPr="00054323">
        <w:rPr>
          <w:rStyle w:val="TemporaryLaw"/>
          <w:szCs w:val="16"/>
        </w:rPr>
        <w:t xml:space="preserve">23.  $100,000 to distribute to the Mohave county sheriff's office for search and rescue training expenses.  </w:t>
      </w:r>
    </w:p>
    <w:p w14:paraId="601E53D1" w14:textId="77777777" w:rsidR="00054323" w:rsidRDefault="00EE578E" w:rsidP="00A8030C">
      <w:pPr>
        <w:pStyle w:val="P06-00"/>
        <w:rPr>
          <w:rStyle w:val="TemporaryLaw"/>
          <w:szCs w:val="16"/>
        </w:rPr>
      </w:pPr>
      <w:r w:rsidRPr="00054323">
        <w:rPr>
          <w:rStyle w:val="TemporaryLaw"/>
          <w:szCs w:val="16"/>
        </w:rPr>
        <w:t xml:space="preserve">24.  $100,000 to distribute to the town of Paradise Valley for the development of an indoor police shooting range.  </w:t>
      </w:r>
    </w:p>
    <w:p w14:paraId="55CCBFE7" w14:textId="77777777" w:rsidR="00054323" w:rsidRDefault="00EE578E" w:rsidP="00A8030C">
      <w:pPr>
        <w:pStyle w:val="P06-00"/>
        <w:rPr>
          <w:rStyle w:val="TemporaryLaw"/>
          <w:szCs w:val="16"/>
        </w:rPr>
      </w:pPr>
      <w:r w:rsidRPr="00054323">
        <w:rPr>
          <w:rStyle w:val="TemporaryLaw"/>
          <w:szCs w:val="16"/>
        </w:rPr>
        <w:t xml:space="preserve">25.  $100,000 to distribute to the Phoenix police department for community policing.  </w:t>
      </w:r>
    </w:p>
    <w:p w14:paraId="0EDCD5E5" w14:textId="77777777" w:rsidR="00054323" w:rsidRDefault="00EE578E" w:rsidP="00A8030C">
      <w:pPr>
        <w:pStyle w:val="P06-00"/>
        <w:rPr>
          <w:rStyle w:val="TemporaryLaw"/>
          <w:szCs w:val="16"/>
        </w:rPr>
      </w:pPr>
      <w:r w:rsidRPr="00054323">
        <w:rPr>
          <w:rStyle w:val="TemporaryLaw"/>
          <w:szCs w:val="16"/>
        </w:rPr>
        <w:t xml:space="preserve">26.  $100,000 to distribute to the Salt River police department for community policing.  </w:t>
      </w:r>
    </w:p>
    <w:p w14:paraId="1429B1CC" w14:textId="77777777" w:rsidR="00054323" w:rsidRDefault="00EE578E" w:rsidP="00A8030C">
      <w:pPr>
        <w:pStyle w:val="P06-00"/>
        <w:rPr>
          <w:rStyle w:val="TemporaryLaw"/>
          <w:szCs w:val="16"/>
        </w:rPr>
      </w:pPr>
      <w:r w:rsidRPr="00054323">
        <w:rPr>
          <w:rStyle w:val="TemporaryLaw"/>
          <w:szCs w:val="16"/>
        </w:rPr>
        <w:t xml:space="preserve">27.  $100,000 to distribute to the city of Scottsdale to be used for an adaptive services park or adaptive services recreational facility.  </w:t>
      </w:r>
    </w:p>
    <w:p w14:paraId="1417786C" w14:textId="77777777" w:rsidR="00054323" w:rsidRDefault="00EE578E" w:rsidP="00A8030C">
      <w:pPr>
        <w:pStyle w:val="P06-00"/>
        <w:rPr>
          <w:rStyle w:val="TemporaryLaw"/>
          <w:szCs w:val="16"/>
        </w:rPr>
      </w:pPr>
      <w:r w:rsidRPr="00054323">
        <w:rPr>
          <w:rStyle w:val="TemporaryLaw"/>
          <w:szCs w:val="16"/>
        </w:rPr>
        <w:t>28.  $350,000 to distribute to the city of Snowflake to restore the James M. Flake house historical site for the purpose of providing community educational programming.</w:t>
      </w:r>
    </w:p>
    <w:p w14:paraId="61D5572A" w14:textId="77777777" w:rsidR="00054323" w:rsidRDefault="00EE578E" w:rsidP="00A8030C">
      <w:pPr>
        <w:pStyle w:val="P06-00"/>
        <w:rPr>
          <w:rStyle w:val="TemporaryLaw"/>
          <w:szCs w:val="16"/>
        </w:rPr>
      </w:pPr>
      <w:r w:rsidRPr="00054323">
        <w:rPr>
          <w:rStyle w:val="TemporaryLaw"/>
          <w:szCs w:val="16"/>
        </w:rPr>
        <w:t>29.  $100,000 to distribute to the Thunderbird fire district.</w:t>
      </w:r>
    </w:p>
    <w:p w14:paraId="063BEE5B" w14:textId="77777777" w:rsidR="00054323" w:rsidRDefault="00EE578E" w:rsidP="00A8030C">
      <w:pPr>
        <w:pStyle w:val="P06-00"/>
        <w:rPr>
          <w:rStyle w:val="TemporaryLaw"/>
          <w:szCs w:val="16"/>
        </w:rPr>
      </w:pPr>
      <w:r w:rsidRPr="00054323">
        <w:rPr>
          <w:rStyle w:val="TemporaryLaw"/>
          <w:szCs w:val="16"/>
        </w:rPr>
        <w:t xml:space="preserve">30.  $2,000,000 to distribute to the Yavapai county sheriff's office to operate a criminal information intelligence analysis coordination center that is responsible for collecting, analyzing, synthesizing, and disseminating real-time, actionable information and that is designed to interdict human trafficking and controlled substance trafficking conducted by international criminal cartels.  </w:t>
      </w:r>
    </w:p>
    <w:p w14:paraId="149BDA07" w14:textId="77777777" w:rsidR="00054323" w:rsidRDefault="00EE578E" w:rsidP="00A8030C">
      <w:pPr>
        <w:pStyle w:val="P06-00"/>
        <w:rPr>
          <w:rStyle w:val="TemporaryLaw"/>
          <w:szCs w:val="16"/>
        </w:rPr>
      </w:pPr>
      <w:r w:rsidRPr="00054323">
        <w:rPr>
          <w:rStyle w:val="TemporaryLaw"/>
          <w:rFonts w:eastAsiaTheme="majorEastAsia"/>
        </w:rPr>
        <w:t>31.</w:t>
      </w:r>
      <w:r w:rsidRPr="00054323">
        <w:rPr>
          <w:rStyle w:val="TemporaryLaw"/>
          <w:szCs w:val="16"/>
        </w:rPr>
        <w:t>  $850,000 to distribute to Yuma county for the disposal of excess waste tires.</w:t>
      </w:r>
    </w:p>
    <w:p w14:paraId="5F18AD43" w14:textId="77777777" w:rsidR="00054323" w:rsidRDefault="00EE578E" w:rsidP="00A8030C">
      <w:pPr>
        <w:pStyle w:val="P06-00"/>
        <w:rPr>
          <w:rStyle w:val="TemporaryLaw"/>
        </w:rPr>
      </w:pPr>
      <w:r w:rsidRPr="00054323">
        <w:rPr>
          <w:rStyle w:val="TemporaryLaw"/>
        </w:rPr>
        <w:t>32.  $1,000,000 to distribute to the Mohave county sheriff's office.</w:t>
      </w:r>
    </w:p>
    <w:p w14:paraId="4E525400" w14:textId="77777777" w:rsidR="00054323" w:rsidRDefault="00EE578E" w:rsidP="00A8030C">
      <w:pPr>
        <w:pStyle w:val="P06-00"/>
        <w:rPr>
          <w:rStyle w:val="TemporaryLaw"/>
          <w:rFonts w:eastAsiaTheme="majorEastAsia"/>
        </w:rPr>
      </w:pPr>
      <w:r w:rsidRPr="00054323">
        <w:rPr>
          <w:rStyle w:val="TemporaryLaw"/>
          <w:rFonts w:eastAsiaTheme="majorEastAsia"/>
        </w:rPr>
        <w:t>33.  $500,000 to distribute to the La Paz county sheriff's office.</w:t>
      </w:r>
    </w:p>
    <w:p w14:paraId="4CC96F57" w14:textId="77777777" w:rsidR="00054323" w:rsidRDefault="00EE578E" w:rsidP="00A8030C">
      <w:pPr>
        <w:pStyle w:val="P06-00"/>
        <w:rPr>
          <w:rStyle w:val="TemporaryLaw"/>
        </w:rPr>
      </w:pPr>
      <w:r w:rsidRPr="00054323">
        <w:rPr>
          <w:rStyle w:val="TemporaryLaw"/>
        </w:rPr>
        <w:t>34.  $950,000 to distribute to the Yavapai county sheriff's office.</w:t>
      </w:r>
    </w:p>
    <w:p w14:paraId="2082E05C" w14:textId="77777777" w:rsidR="00054323" w:rsidRDefault="00EE578E" w:rsidP="00A8030C">
      <w:pPr>
        <w:pStyle w:val="P06-00"/>
        <w:rPr>
          <w:rStyle w:val="TemporaryLaw"/>
        </w:rPr>
      </w:pPr>
      <w:r w:rsidRPr="00054323">
        <w:rPr>
          <w:rStyle w:val="TemporaryLaw"/>
        </w:rPr>
        <w:t>35.  $500,000 to distribute to the Yavapai county sheriff's office for a satellite communications pilot program.</w:t>
      </w:r>
    </w:p>
    <w:p w14:paraId="2B1B556A" w14:textId="77777777" w:rsidR="00054323" w:rsidRDefault="00EE578E" w:rsidP="00A8030C">
      <w:pPr>
        <w:pStyle w:val="P06-00"/>
        <w:rPr>
          <w:rStyle w:val="TemporaryLaw"/>
        </w:rPr>
      </w:pPr>
      <w:r w:rsidRPr="00054323">
        <w:rPr>
          <w:rStyle w:val="TemporaryLaw"/>
        </w:rPr>
        <w:t>36.  $1,000,000 to distribute to Yavapai county for costs related to the construction of a public safety facility in southwest Yavapai county.</w:t>
      </w:r>
    </w:p>
    <w:p w14:paraId="27254DFA" w14:textId="77777777" w:rsidR="00054323" w:rsidRDefault="00EE578E" w:rsidP="00A8030C">
      <w:pPr>
        <w:pStyle w:val="P06-00"/>
        <w:rPr>
          <w:rStyle w:val="TemporaryLaw"/>
        </w:rPr>
      </w:pPr>
      <w:r w:rsidRPr="00054323">
        <w:rPr>
          <w:rStyle w:val="TemporaryLaw"/>
        </w:rPr>
        <w:t>37.  $1,000,000 to distribute to the Yuma county recorder for operating expenses.</w:t>
      </w:r>
    </w:p>
    <w:p w14:paraId="27FAA8EC" w14:textId="77777777" w:rsidR="00054323" w:rsidRDefault="00EE578E" w:rsidP="00A8030C">
      <w:pPr>
        <w:pStyle w:val="P06-00"/>
        <w:rPr>
          <w:rStyle w:val="TemporaryLaw"/>
        </w:rPr>
      </w:pPr>
      <w:r w:rsidRPr="00054323">
        <w:rPr>
          <w:rStyle w:val="TemporaryLaw"/>
        </w:rPr>
        <w:t>38.  $3,000,000 to distribute to the city of Yuma for further distribution to a nonprofit regional hospital located in the city of Yuma that supports at least four hundred beds.</w:t>
      </w:r>
    </w:p>
    <w:p w14:paraId="6906715B" w14:textId="77777777" w:rsidR="00054323" w:rsidRDefault="00EE578E" w:rsidP="00A8030C">
      <w:pPr>
        <w:pStyle w:val="P06-00"/>
        <w:rPr>
          <w:rStyle w:val="TemporaryLaw"/>
        </w:rPr>
      </w:pPr>
      <w:r w:rsidRPr="00054323">
        <w:rPr>
          <w:rStyle w:val="TemporaryLaw"/>
        </w:rPr>
        <w:t>39.  $300,000 to distribute to the city of Peoria for capital improvements to city parks.</w:t>
      </w:r>
    </w:p>
    <w:p w14:paraId="6A1C3DEE" w14:textId="77777777" w:rsidR="00054323" w:rsidRDefault="00EE578E" w:rsidP="00A8030C">
      <w:pPr>
        <w:pStyle w:val="P06-00"/>
        <w:rPr>
          <w:rStyle w:val="TemporaryLaw"/>
        </w:rPr>
      </w:pPr>
      <w:r w:rsidRPr="00054323">
        <w:rPr>
          <w:rStyle w:val="TemporaryLaw"/>
        </w:rPr>
        <w:t>40.  $2,500,000 to distribute to the city of Winslow.</w:t>
      </w:r>
    </w:p>
    <w:p w14:paraId="5E2016A4" w14:textId="77777777" w:rsidR="00054323" w:rsidRDefault="00EE578E" w:rsidP="00A8030C">
      <w:pPr>
        <w:pStyle w:val="P06-00"/>
        <w:rPr>
          <w:rStyle w:val="TemporaryLaw"/>
        </w:rPr>
      </w:pPr>
      <w:r w:rsidRPr="00054323">
        <w:rPr>
          <w:rStyle w:val="TemporaryLaw"/>
        </w:rPr>
        <w:t>B.  The sum of $1,000,000 is appropriated from the long-term water augmentation fund established pursuant to section 49-1302, Arizona Revised Statutes, to the state treasurer for distribution to the city of Bullhead City for the installation of</w:t>
      </w:r>
      <w:r w:rsidRPr="00054323" w:rsidDel="00AE0ED0">
        <w:rPr>
          <w:rStyle w:val="TemporaryLaw"/>
        </w:rPr>
        <w:t xml:space="preserve"> </w:t>
      </w:r>
      <w:r w:rsidRPr="00054323">
        <w:rPr>
          <w:rStyle w:val="TemporaryLaw"/>
        </w:rPr>
        <w:t>a new water transmission line.</w:t>
      </w:r>
    </w:p>
    <w:p w14:paraId="07B47526" w14:textId="77777777" w:rsidR="00054323" w:rsidRDefault="00EE578E" w:rsidP="00A8030C">
      <w:pPr>
        <w:pStyle w:val="P06-00"/>
        <w:rPr>
          <w:rStyle w:val="TemporaryLaw"/>
          <w:rFonts w:eastAsiaTheme="majorEastAsia"/>
        </w:rPr>
      </w:pPr>
      <w:r w:rsidRPr="00054323">
        <w:rPr>
          <w:rStyle w:val="TemporaryLaw"/>
        </w:rPr>
        <w:t>C.  The sum of $4,100,000 is appropriated from the state general fund in fiscal year 2025</w:t>
      </w:r>
      <w:r w:rsidRPr="00054323">
        <w:rPr>
          <w:rStyle w:val="TemporaryLaw"/>
        </w:rPr>
        <w:noBreakHyphen/>
        <w:t>2026 to the Maricopa county recorder for election</w:t>
      </w:r>
      <w:r w:rsidRPr="00054323">
        <w:rPr>
          <w:rStyle w:val="TemporaryLaw"/>
        </w:rPr>
        <w:noBreakHyphen/>
        <w:t>related operations.  For fiscal year 2025-2026, the Maricopa county board of supervisors shall not in any way reduce the funding to the Maricopa county recorder's office below the amount of the adopted fiscal year budget for the Maricopa county recorder's office.  The Maricopa county recorder's office shall submit quarterly expenditure summaries to the joint legislative budget committee detailing the use of the monies appropriated by this subsection.  The monies appropriated in this subsection are exempt from the provisions of section 35-190, Arizona Revised Statutes, relating to lapsing of appropriations, until June 30, 2028.</w:t>
      </w:r>
      <w:r w:rsidRPr="00054323">
        <w:rPr>
          <w:rStyle w:val="TemporaryLaw"/>
          <w:rFonts w:eastAsiaTheme="majorEastAsia"/>
        </w:rPr>
        <w:t xml:space="preserve"> </w:t>
      </w:r>
    </w:p>
    <w:p w14:paraId="3FC39396" w14:textId="77777777" w:rsidR="00054323" w:rsidRDefault="00EE578E" w:rsidP="00A8030C">
      <w:pPr>
        <w:pStyle w:val="SEC06-18"/>
        <w:ind w:left="2250" w:hanging="1530"/>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color w:val="800080"/>
          <w:szCs w:val="16"/>
          <w:u w:val="single"/>
        </w:rPr>
        <w:t xml:space="preserve">Appropriations; state treasurer; nonprofit organizations; </w:t>
      </w:r>
      <w:r w:rsidRPr="00054323">
        <w:rPr>
          <w:rStyle w:val="SECHEAD"/>
          <w:szCs w:val="16"/>
        </w:rPr>
        <w:t>fiscal year 2025-2026</w:t>
      </w:r>
    </w:p>
    <w:p w14:paraId="53ADDDE2" w14:textId="77777777" w:rsidR="00054323" w:rsidRDefault="00EE578E" w:rsidP="00A8030C">
      <w:pPr>
        <w:pStyle w:val="P06-00"/>
        <w:rPr>
          <w:rStyle w:val="TemporaryLaw"/>
          <w:szCs w:val="16"/>
        </w:rPr>
      </w:pPr>
      <w:r w:rsidRPr="00054323">
        <w:rPr>
          <w:rStyle w:val="TemporaryLaw"/>
          <w:szCs w:val="16"/>
        </w:rPr>
        <w:t>The following amounts are appropriated from the state general fund in fiscal year 2025-2026 to the state treasurer for the following:</w:t>
      </w:r>
    </w:p>
    <w:p w14:paraId="5C18F991" w14:textId="77777777" w:rsidR="00054323" w:rsidRDefault="00EE578E" w:rsidP="00A8030C">
      <w:pPr>
        <w:pStyle w:val="P06-00"/>
        <w:rPr>
          <w:rStyle w:val="TemporaryLaw"/>
          <w:szCs w:val="16"/>
        </w:rPr>
      </w:pPr>
      <w:r w:rsidRPr="00054323">
        <w:rPr>
          <w:rStyle w:val="TemporaryLaw"/>
          <w:szCs w:val="16"/>
        </w:rPr>
        <w:t>1.  $3,300,000 to distribute to a nonprofit organization that is designated as an international dark sky discovery center and that is focused on dark sky preservation in this state.  The nonprofit organization shall use these monies for the public purpose of providing educational programming to Arizona students and shall offer its capabilities to university students for research purposes. The state treasurer shall completely distribute these monies to the nonprofit organization on or before July 15, 2025.</w:t>
      </w:r>
    </w:p>
    <w:p w14:paraId="22717817" w14:textId="77777777" w:rsidR="00054323" w:rsidRDefault="00EE578E" w:rsidP="00A8030C">
      <w:pPr>
        <w:pStyle w:val="P06-00"/>
        <w:rPr>
          <w:rStyle w:val="TemporaryLaw"/>
          <w:szCs w:val="16"/>
        </w:rPr>
      </w:pPr>
      <w:r w:rsidRPr="00054323">
        <w:rPr>
          <w:rStyle w:val="TemporaryLaw"/>
          <w:szCs w:val="16"/>
        </w:rPr>
        <w:t>2.  $200,000 to distribute to a nonprofit organization located in Pinal county that provides after-school recreational and educational programming to students in Pinal county.</w:t>
      </w:r>
    </w:p>
    <w:p w14:paraId="2E14E79B" w14:textId="77777777" w:rsidR="00054323" w:rsidRDefault="00EE578E" w:rsidP="00A8030C">
      <w:pPr>
        <w:pStyle w:val="P06-00"/>
        <w:rPr>
          <w:rStyle w:val="TemporaryLaw"/>
          <w:szCs w:val="16"/>
        </w:rPr>
      </w:pPr>
      <w:r w:rsidRPr="00054323">
        <w:rPr>
          <w:rStyle w:val="TemporaryLaw"/>
          <w:szCs w:val="16"/>
        </w:rPr>
        <w:t>3.  $300,000 to distribute to a nonprofit organization located in Pinal county that provides suicide prevention services to the residents of Pinal county.</w:t>
      </w:r>
    </w:p>
    <w:p w14:paraId="43F85612" w14:textId="77777777" w:rsidR="00054323" w:rsidRDefault="00EE578E" w:rsidP="00A8030C">
      <w:pPr>
        <w:pStyle w:val="P06-00"/>
        <w:rPr>
          <w:rStyle w:val="TemporaryLaw"/>
          <w:szCs w:val="16"/>
        </w:rPr>
      </w:pPr>
      <w:r w:rsidRPr="00054323">
        <w:rPr>
          <w:rStyle w:val="TemporaryLaw"/>
          <w:szCs w:val="16"/>
        </w:rPr>
        <w:t>4.  $25,000 to distribute to a nonprofit organization that promotes economic development in Pinal county to support a reading program for residents of Pinal county.</w:t>
      </w:r>
    </w:p>
    <w:p w14:paraId="1B455C78" w14:textId="77777777" w:rsidR="00054323" w:rsidRDefault="00EE578E" w:rsidP="00A8030C">
      <w:pPr>
        <w:pStyle w:val="P06-00"/>
        <w:rPr>
          <w:rStyle w:val="TemporaryLaw"/>
          <w:szCs w:val="16"/>
        </w:rPr>
      </w:pPr>
      <w:r w:rsidRPr="00054323">
        <w:rPr>
          <w:rStyle w:val="TemporaryLaw"/>
          <w:szCs w:val="16"/>
        </w:rPr>
        <w:t>5.  $200,000 to distribute to a nonprofit that is located in Pinal county, that provides services to veterans in Pinal county with an in</w:t>
      </w:r>
      <w:r w:rsidRPr="00054323">
        <w:rPr>
          <w:rStyle w:val="TemporaryLaw"/>
          <w:szCs w:val="16"/>
        </w:rPr>
        <w:noBreakHyphen/>
        <w:t>person facility and a mobile outreach center and has previously received a grant from the department of veterans' services.</w:t>
      </w:r>
    </w:p>
    <w:p w14:paraId="46B58605" w14:textId="77777777" w:rsidR="00054323" w:rsidRDefault="00EE578E" w:rsidP="00A8030C">
      <w:pPr>
        <w:pStyle w:val="P06-00"/>
        <w:rPr>
          <w:rStyle w:val="TemporaryLaw"/>
          <w:szCs w:val="16"/>
        </w:rPr>
      </w:pPr>
      <w:r w:rsidRPr="00054323">
        <w:rPr>
          <w:rStyle w:val="TemporaryLaw"/>
          <w:szCs w:val="16"/>
        </w:rPr>
        <w:t>6.  $1,500,000 to distribute to a child development center located in the town of Taylor that supports long-term education and workforce needs.</w:t>
      </w:r>
    </w:p>
    <w:p w14:paraId="766EC7A2" w14:textId="77777777" w:rsidR="00054323" w:rsidRDefault="00EE578E" w:rsidP="00A8030C">
      <w:pPr>
        <w:pStyle w:val="SEC06-18"/>
        <w:ind w:left="2250" w:hanging="1530"/>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rPr>
        <w:t>Appropriations; onetime correctional officer stipend</w:t>
      </w:r>
    </w:p>
    <w:p w14:paraId="3AD5E534" w14:textId="77777777" w:rsidR="00054323" w:rsidRDefault="00EE578E" w:rsidP="00A8030C">
      <w:pPr>
        <w:pStyle w:val="P06-00"/>
        <w:rPr>
          <w:rStyle w:val="TemporaryLaw"/>
        </w:rPr>
      </w:pPr>
      <w:r w:rsidRPr="00054323">
        <w:rPr>
          <w:rStyle w:val="TemporaryLaw"/>
        </w:rPr>
        <w:t>A.  In addition to any other appropriations made in fiscal year 2025-2026, the following amounts are appropriated from the state general fund in fiscal year 2025-2026 for the purposes of awarding a onetime correctional officer stipend:</w:t>
      </w:r>
    </w:p>
    <w:p w14:paraId="753F43ED" w14:textId="77777777" w:rsidR="00054323" w:rsidRDefault="00EE578E" w:rsidP="00A8030C">
      <w:pPr>
        <w:pStyle w:val="P06-00"/>
        <w:rPr>
          <w:rStyle w:val="TemporaryLaw"/>
        </w:rPr>
      </w:pPr>
      <w:r w:rsidRPr="00054323">
        <w:rPr>
          <w:rStyle w:val="TemporaryLaw"/>
        </w:rPr>
        <w:t>1.  $17,075,300 to the state department of corrections.</w:t>
      </w:r>
    </w:p>
    <w:p w14:paraId="6F4D8C79" w14:textId="77777777" w:rsidR="00054323" w:rsidRDefault="00EE578E" w:rsidP="00A8030C">
      <w:pPr>
        <w:pStyle w:val="P06-00"/>
        <w:rPr>
          <w:rStyle w:val="TemporaryLaw"/>
        </w:rPr>
      </w:pPr>
      <w:r w:rsidRPr="00054323">
        <w:rPr>
          <w:rStyle w:val="TemporaryLaw"/>
        </w:rPr>
        <w:t>2.  $3,767,200 to the state department of corrections private prison per diem special line item.  The department shall amend private prison bed contracts to increase per diem rates in fiscal year 2025-2026 on a onetime basis to provide an amount sufficient for a onetime four percent stipend to each correctional officer employed in a private prison that contracts with the state.</w:t>
      </w:r>
    </w:p>
    <w:p w14:paraId="2B3A6D67" w14:textId="77777777" w:rsidR="00054323" w:rsidRDefault="00EE578E" w:rsidP="00A8030C">
      <w:pPr>
        <w:pStyle w:val="P06-00"/>
        <w:rPr>
          <w:rStyle w:val="TemporaryLaw"/>
        </w:rPr>
      </w:pPr>
      <w:r w:rsidRPr="00054323">
        <w:rPr>
          <w:rStyle w:val="TemporaryLaw"/>
        </w:rPr>
        <w:t>3.  $542,200 to the department of juvenile corrections.</w:t>
      </w:r>
    </w:p>
    <w:p w14:paraId="08FFA407" w14:textId="77777777" w:rsidR="00054323" w:rsidRDefault="00EE578E" w:rsidP="00A8030C">
      <w:pPr>
        <w:pStyle w:val="P06-00"/>
        <w:rPr>
          <w:rStyle w:val="TemporaryLaw"/>
        </w:rPr>
      </w:pPr>
      <w:r w:rsidRPr="00054323">
        <w:rPr>
          <w:rStyle w:val="TemporaryLaw"/>
        </w:rPr>
        <w:t>B.  The director of the state department of corrections and the director of the department of juvenile corrections shall award a onetime stipend payment to an employee who is employed by the agency from and after July 4, 2025.  The payment shall be equal to four percent of the employee's annual salary level and the amount shall be distributed evenly throughout each pay period in fiscal year 2025–2026.</w:t>
      </w:r>
    </w:p>
    <w:p w14:paraId="253234A4" w14:textId="77777777" w:rsidR="00054323" w:rsidRDefault="00EE578E" w:rsidP="00A8030C">
      <w:pPr>
        <w:pStyle w:val="SEC06-18"/>
        <w:ind w:left="2250" w:hanging="1530"/>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Appropriation; state treasurer; Prescott rodeo grounds</w:t>
      </w:r>
    </w:p>
    <w:p w14:paraId="14FD5B34" w14:textId="77777777" w:rsidR="00054323" w:rsidRDefault="00EE578E" w:rsidP="00A8030C">
      <w:pPr>
        <w:pStyle w:val="P06-00"/>
        <w:rPr>
          <w:rStyle w:val="TemporaryLaw"/>
        </w:rPr>
      </w:pPr>
      <w:r w:rsidRPr="00054323">
        <w:rPr>
          <w:rStyle w:val="TemporaryLaw"/>
          <w:szCs w:val="16"/>
        </w:rPr>
        <w:t xml:space="preserve">The state treasurer shall distribute the monies appropriated pursuant to Laws 2023, chapter 133, section 118, paragraph 2 to the city of Prescott to </w:t>
      </w:r>
      <w:r w:rsidRPr="00054323">
        <w:rPr>
          <w:rStyle w:val="TemporaryLaw"/>
          <w:rFonts w:eastAsiaTheme="majorEastAsia"/>
        </w:rPr>
        <w:t>improve and refurbish</w:t>
      </w:r>
      <w:r w:rsidRPr="00054323">
        <w:rPr>
          <w:rStyle w:val="TemporaryLaw"/>
          <w:szCs w:val="16"/>
        </w:rPr>
        <w:t xml:space="preserve"> the rodeo grounds owned by the city. </w:t>
      </w:r>
      <w:r w:rsidRPr="00054323">
        <w:rPr>
          <w:rStyle w:val="TemporaryLaw"/>
        </w:rPr>
        <w:t>The monies shall be promptly spent to promote use of the rodeo grounds, including landscaping, hardscaping, drainage and the replacement, improvement and increased capacity of aging water and sewer infrastructure, for upgrades to the main arena sound system and bleacher seating, for construction of new restroom facilities to accommodate large crowds during events and for other site improvements that support the economic and tourism activity generated by the year-round use of the rodeo grounds for rodeo, equine, and related events.</w:t>
      </w:r>
    </w:p>
    <w:p w14:paraId="6A2DCBDE" w14:textId="77777777" w:rsidR="00054323" w:rsidRDefault="00EE578E" w:rsidP="00A8030C">
      <w:pPr>
        <w:pStyle w:val="SEC06-18"/>
        <w:ind w:left="2250" w:hanging="1530"/>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Appropriation; Arizona arts trust fund; fiscal year 2025-2026</w:t>
      </w:r>
    </w:p>
    <w:p w14:paraId="78862F48" w14:textId="77777777" w:rsidR="00054323" w:rsidRDefault="00EE578E" w:rsidP="00A8030C">
      <w:pPr>
        <w:pStyle w:val="P06-00"/>
        <w:rPr>
          <w:rStyle w:val="AmendCode"/>
          <w:rFonts w:eastAsiaTheme="majorEastAsia"/>
          <w:szCs w:val="16"/>
        </w:rPr>
      </w:pPr>
      <w:r w:rsidRPr="00054323">
        <w:rPr>
          <w:rStyle w:val="TemporaryLaw"/>
          <w:rFonts w:eastAsiaTheme="majorEastAsia"/>
        </w:rPr>
        <w:t>The sum of $2,000,000 is appropriated from the state general fund in fiscal year 2025-2026 for deposit in the Arizona arts trust fund established by section 41</w:t>
      </w:r>
      <w:r w:rsidRPr="00054323">
        <w:rPr>
          <w:rStyle w:val="TemporaryLaw"/>
          <w:rFonts w:eastAsiaTheme="majorEastAsia"/>
        </w:rPr>
        <w:noBreakHyphen/>
        <w:t>983.01, Arizona Revised Statutes.</w:t>
      </w:r>
    </w:p>
    <w:p w14:paraId="3C6FF3B0" w14:textId="77777777" w:rsidR="00054323" w:rsidRDefault="00EE578E" w:rsidP="00A8030C">
      <w:pPr>
        <w:pStyle w:val="SEC06-18"/>
        <w:keepNext/>
        <w:keepLines/>
        <w:ind w:left="2250" w:hanging="1530"/>
        <w:rPr>
          <w:szCs w:val="16"/>
        </w:rPr>
      </w:pPr>
      <w:bookmarkStart w:id="22" w:name="_Hlk201092007"/>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Phoenix convention center; allocation; fiscal year 2025-2026</w:t>
      </w:r>
    </w:p>
    <w:p w14:paraId="32863FF5" w14:textId="77777777" w:rsidR="00054323" w:rsidRDefault="00EE578E" w:rsidP="00A8030C">
      <w:pPr>
        <w:pStyle w:val="P06-00"/>
        <w:keepNext/>
        <w:keepLines/>
        <w:rPr>
          <w:rStyle w:val="TemporaryLaw"/>
          <w:szCs w:val="16"/>
        </w:rPr>
      </w:pPr>
      <w:r w:rsidRPr="00054323">
        <w:rPr>
          <w:rStyle w:val="TemporaryLaw"/>
          <w:szCs w:val="16"/>
        </w:rPr>
        <w:t>Pursuant to section 9-602, Arizona Revised Statutes, $26,497,400 of state general fund revenue is allocated in fiscal year 2025-2026 to the Arizona convention center development fund established by section 9-601, Arizona Revised Statutes.</w:t>
      </w:r>
    </w:p>
    <w:bookmarkEnd w:id="22"/>
    <w:p w14:paraId="32AB908B" w14:textId="77777777" w:rsidR="00054323" w:rsidRDefault="00EE578E" w:rsidP="00A8030C">
      <w:pPr>
        <w:pStyle w:val="SEC06-19"/>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Rio Nuevo multipurpose facility district; estimated distribution; fiscal year 2025-2026</w:t>
      </w:r>
    </w:p>
    <w:p w14:paraId="571FC712" w14:textId="77777777" w:rsidR="00054323" w:rsidRDefault="00EE578E" w:rsidP="00A8030C">
      <w:pPr>
        <w:pStyle w:val="P06-00"/>
        <w:keepNext/>
        <w:keepLines/>
        <w:rPr>
          <w:rStyle w:val="TemporaryLaw"/>
          <w:szCs w:val="16"/>
        </w:rPr>
      </w:pPr>
      <w:r w:rsidRPr="00054323">
        <w:rPr>
          <w:rStyle w:val="TemporaryLaw"/>
          <w:szCs w:val="16"/>
        </w:rPr>
        <w:t>Pursuant to section 42</w:t>
      </w:r>
      <w:r w:rsidRPr="00054323">
        <w:rPr>
          <w:rStyle w:val="TemporaryLaw"/>
          <w:szCs w:val="16"/>
        </w:rPr>
        <w:noBreakHyphen/>
        <w:t>5031, Arizona Revised Statutes, a portion of the state transaction privilege tax revenues will be distributed to a multipurpose facility district.  The Rio Nuevo multipurpose facility district is estimated to receive $19,000,000 in fiscal year 2025-2026.  The actual amount of the distribution will be made pursuant to section 42</w:t>
      </w:r>
      <w:r w:rsidRPr="00054323">
        <w:rPr>
          <w:rStyle w:val="TemporaryLaw"/>
          <w:szCs w:val="16"/>
        </w:rPr>
        <w:noBreakHyphen/>
        <w:t>5031, Arizona Revised Statutes.</w:t>
      </w:r>
    </w:p>
    <w:p w14:paraId="15E5F039" w14:textId="77777777" w:rsidR="00054323" w:rsidRDefault="00EE578E" w:rsidP="00A8030C">
      <w:pPr>
        <w:pStyle w:val="P03-06"/>
        <w:ind w:hanging="720"/>
        <w:jc w:val="left"/>
        <w:rPr>
          <w:rStyle w:val="TemporaryLaw"/>
          <w:szCs w:val="16"/>
          <w:u w:val="single"/>
        </w:rPr>
      </w:pPr>
      <w:r w:rsidRPr="00054323">
        <w:rPr>
          <w:rStyle w:val="TemporaryLaw"/>
          <w:szCs w:val="16"/>
          <w:u w:val="single"/>
        </w:rPr>
        <w:t>Fund Balance Transfers</w:t>
      </w:r>
    </w:p>
    <w:p w14:paraId="1E3FC129" w14:textId="77777777" w:rsidR="00054323" w:rsidRDefault="00EE578E" w:rsidP="00A8030C">
      <w:pPr>
        <w:pStyle w:val="SEC06-19"/>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Fund balance transfer; Colorado River litigation fund; fiscal year 2025-2026</w:t>
      </w:r>
    </w:p>
    <w:p w14:paraId="0FBCB619" w14:textId="77777777" w:rsidR="00054323" w:rsidRDefault="00EE578E" w:rsidP="00A8030C">
      <w:pPr>
        <w:pStyle w:val="P06-00"/>
        <w:rPr>
          <w:rStyle w:val="TemporaryLaw"/>
          <w:szCs w:val="16"/>
        </w:rPr>
      </w:pPr>
      <w:r w:rsidRPr="00054323">
        <w:rPr>
          <w:rStyle w:val="TemporaryLaw"/>
          <w:szCs w:val="16"/>
        </w:rPr>
        <w:t>The following unexpended and unencumbered amounts from the following sources are transferred in fiscal year 2025-2026 to the Colorado River litigation fund established by section 45</w:t>
      </w:r>
      <w:r w:rsidRPr="00054323">
        <w:rPr>
          <w:rStyle w:val="TemporaryLaw"/>
          <w:szCs w:val="16"/>
        </w:rPr>
        <w:noBreakHyphen/>
        <w:t>119, Arizona Revised Statutes:</w:t>
      </w:r>
    </w:p>
    <w:p w14:paraId="596B05CB" w14:textId="77777777" w:rsidR="00054323" w:rsidRDefault="00EE578E" w:rsidP="00A8030C">
      <w:pPr>
        <w:pStyle w:val="P06-00"/>
        <w:rPr>
          <w:rStyle w:val="TemporaryLaw"/>
          <w:szCs w:val="16"/>
        </w:rPr>
      </w:pPr>
      <w:r w:rsidRPr="00054323">
        <w:rPr>
          <w:rStyle w:val="TemporaryLaw"/>
          <w:szCs w:val="16"/>
        </w:rPr>
        <w:t>1.  The amount appropriated in the Lower Colorado River litigation expenses line item appropriation by Laws 2015, chapter 8, section 110.</w:t>
      </w:r>
    </w:p>
    <w:p w14:paraId="57CE95CD" w14:textId="77777777" w:rsidR="00054323" w:rsidRDefault="00EE578E" w:rsidP="00A8030C">
      <w:pPr>
        <w:pStyle w:val="P06-00"/>
        <w:rPr>
          <w:rStyle w:val="TemporaryLaw"/>
          <w:szCs w:val="16"/>
        </w:rPr>
      </w:pPr>
      <w:r w:rsidRPr="00054323">
        <w:rPr>
          <w:rStyle w:val="TemporaryLaw"/>
          <w:szCs w:val="16"/>
        </w:rPr>
        <w:t>2.  The amount appropriated in the Lower Colorado River litigation expenses line item appropriation by Laws 2016, chapter 117, section 109.</w:t>
      </w:r>
    </w:p>
    <w:p w14:paraId="1592AA49" w14:textId="77777777" w:rsidR="00054323" w:rsidRDefault="00EE578E" w:rsidP="00A8030C">
      <w:pPr>
        <w:pStyle w:val="P06-00"/>
        <w:rPr>
          <w:rStyle w:val="TemporaryLaw"/>
          <w:szCs w:val="16"/>
        </w:rPr>
      </w:pPr>
      <w:r w:rsidRPr="00054323">
        <w:rPr>
          <w:rStyle w:val="TemporaryLaw"/>
          <w:szCs w:val="16"/>
        </w:rPr>
        <w:t>3.  The amount appropriated in the Colorado River legal expenses line item appropriation by Laws 2020, chapter 58, section 96.</w:t>
      </w:r>
    </w:p>
    <w:p w14:paraId="0209804C" w14:textId="77777777" w:rsidR="00054323" w:rsidRDefault="00EE578E" w:rsidP="00A8030C">
      <w:pPr>
        <w:pStyle w:val="P06-00"/>
        <w:rPr>
          <w:rStyle w:val="BSECNUM"/>
          <w:szCs w:val="16"/>
        </w:rPr>
      </w:pPr>
      <w:r w:rsidRPr="00054323">
        <w:rPr>
          <w:rStyle w:val="TemporaryLaw"/>
          <w:szCs w:val="16"/>
        </w:rPr>
        <w:t>4.  The amount appropriated in the Colorado River legal expenses line item appropriation by Laws 2021, chapter 408, section 98.</w:t>
      </w:r>
    </w:p>
    <w:p w14:paraId="21F986A3" w14:textId="77777777" w:rsidR="00054323" w:rsidRDefault="00EE578E" w:rsidP="00A8030C">
      <w:pPr>
        <w:pStyle w:val="SEC06-19"/>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Fund balance transfer; state highway fund; fiscal year 2025-2026</w:t>
      </w:r>
    </w:p>
    <w:p w14:paraId="5A53016D" w14:textId="77777777" w:rsidR="00054323" w:rsidRDefault="00EE578E" w:rsidP="00A8030C">
      <w:pPr>
        <w:pStyle w:val="P06-00"/>
        <w:rPr>
          <w:rStyle w:val="TemporaryLaw"/>
          <w:szCs w:val="16"/>
        </w:rPr>
      </w:pPr>
      <w:r w:rsidRPr="00054323">
        <w:rPr>
          <w:rStyle w:val="TemporaryLaw"/>
          <w:szCs w:val="16"/>
        </w:rPr>
        <w:t xml:space="preserve">A.  Notwithstanding any other law, on or before June 30, 2026, $15,500,000 is transferred from the state highway fund established by section 28-6991, Arizona Revised Statutes, to the state general fund in fiscal year 2025-2026 for the purpose of providing adequate support and maintenance for agencies of this state.  </w:t>
      </w:r>
    </w:p>
    <w:p w14:paraId="3EE1D099" w14:textId="77777777" w:rsidR="00054323" w:rsidRDefault="00EE578E" w:rsidP="00A8030C">
      <w:pPr>
        <w:pStyle w:val="P06-00"/>
        <w:rPr>
          <w:rStyle w:val="TemporaryLaw"/>
          <w:szCs w:val="16"/>
        </w:rPr>
      </w:pPr>
      <w:r w:rsidRPr="00054323">
        <w:rPr>
          <w:rStyle w:val="TemporaryLaw"/>
          <w:szCs w:val="16"/>
        </w:rPr>
        <w:t>B.  The amount transferred from the state highway fund in subsection A of this section reflects interest income earned from investment of monies in the state highway fund from a portion of revenues derived from the tax levied by title 42, chapter 5, articles 1 and 5, Arizona Revised Statutes, that were transferred to the state highway fund by Laws 2022, chapter 321, section 20, subsection A, paragraph 2.</w:t>
      </w:r>
    </w:p>
    <w:p w14:paraId="0A54F500" w14:textId="77777777" w:rsidR="00054323" w:rsidRDefault="00EE578E" w:rsidP="0006383A">
      <w:pPr>
        <w:pStyle w:val="SEC06-20"/>
        <w:keepNext/>
        <w:keepLines/>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bCs/>
        </w:rPr>
        <w:t>Fund balance transfer; peace officer training equipment fund; school safety interoperability fund; fiscal year 2025-2026</w:t>
      </w:r>
    </w:p>
    <w:p w14:paraId="70E6895F" w14:textId="77777777" w:rsidR="00054323" w:rsidRDefault="00EE578E" w:rsidP="0006383A">
      <w:pPr>
        <w:pStyle w:val="P06-00"/>
        <w:keepNext/>
        <w:keepLines/>
        <w:rPr>
          <w:color w:val="0000FF"/>
          <w:szCs w:val="16"/>
        </w:rPr>
      </w:pPr>
      <w:r w:rsidRPr="00054323">
        <w:rPr>
          <w:color w:val="0000FF"/>
          <w:szCs w:val="16"/>
        </w:rPr>
        <w:t>A.  Notwithstanding any other law, $2,000,000 is transferred from the peace officer training equipment fund established by section 41-1731, Arizona Revised Statutes, to the school safety interoperability fund established by section 41-1733, Arizona Revised Statutes, in fiscal year 2025-2026.</w:t>
      </w:r>
    </w:p>
    <w:p w14:paraId="0AEB3FF6" w14:textId="77777777" w:rsidR="00054323" w:rsidRDefault="00EE578E" w:rsidP="0006383A">
      <w:pPr>
        <w:pStyle w:val="P06-00"/>
        <w:rPr>
          <w:color w:val="0000FF"/>
          <w:szCs w:val="16"/>
        </w:rPr>
      </w:pPr>
      <w:r w:rsidRPr="00054323">
        <w:rPr>
          <w:color w:val="0000FF"/>
          <w:szCs w:val="16"/>
        </w:rPr>
        <w:t xml:space="preserve">B.  Notwithstanding Laws 2022, chapter 313, section 5, the department of administration shall not distribute any monies from the school safety interoperability fund to the Coconino county sheriff. </w:t>
      </w:r>
    </w:p>
    <w:p w14:paraId="16EBAC7B" w14:textId="77777777" w:rsidR="00054323" w:rsidRDefault="00EE578E" w:rsidP="0006383A">
      <w:pPr>
        <w:pStyle w:val="P06-00"/>
        <w:rPr>
          <w:color w:val="0000FF"/>
          <w:szCs w:val="16"/>
        </w:rPr>
      </w:pPr>
      <w:r w:rsidRPr="00054323">
        <w:rPr>
          <w:color w:val="0000FF"/>
          <w:szCs w:val="16"/>
        </w:rPr>
        <w:t xml:space="preserve">C.  In fiscal year 2025-2026, the department of administration may use the monies in the school safety interoperability fund, in addition to any transfers made into the school safety interoperability fund pursuant to this section, for distribution to the sheriffs of the following counties in the following amounts to install and support the school safety projects authorized pursuant to section 41-1733, Arizona Revised Statutes: </w:t>
      </w:r>
    </w:p>
    <w:p w14:paraId="69906D3B" w14:textId="77777777" w:rsidR="00054323" w:rsidRDefault="00EE578E" w:rsidP="0006383A">
      <w:pPr>
        <w:pStyle w:val="P06-00"/>
        <w:rPr>
          <w:color w:val="0000FF"/>
          <w:szCs w:val="16"/>
        </w:rPr>
      </w:pPr>
      <w:r w:rsidRPr="00054323">
        <w:rPr>
          <w:color w:val="0000FF"/>
          <w:szCs w:val="16"/>
        </w:rPr>
        <w:t>1.  $275,000 to Apache county.</w:t>
      </w:r>
    </w:p>
    <w:p w14:paraId="03FA049E" w14:textId="77777777" w:rsidR="00054323" w:rsidRDefault="00EE578E" w:rsidP="0006383A">
      <w:pPr>
        <w:pStyle w:val="P06-00"/>
        <w:rPr>
          <w:color w:val="0000FF"/>
          <w:szCs w:val="16"/>
        </w:rPr>
      </w:pPr>
      <w:r w:rsidRPr="00054323">
        <w:rPr>
          <w:color w:val="0000FF"/>
          <w:szCs w:val="16"/>
        </w:rPr>
        <w:t>2.  $280,000 to Gila county.</w:t>
      </w:r>
    </w:p>
    <w:p w14:paraId="0E1A24B9" w14:textId="77777777" w:rsidR="00054323" w:rsidRDefault="00EE578E" w:rsidP="0006383A">
      <w:pPr>
        <w:pStyle w:val="P06-00"/>
        <w:rPr>
          <w:color w:val="0000FF"/>
          <w:szCs w:val="16"/>
        </w:rPr>
      </w:pPr>
      <w:r w:rsidRPr="00054323">
        <w:rPr>
          <w:color w:val="0000FF"/>
          <w:szCs w:val="16"/>
        </w:rPr>
        <w:t xml:space="preserve">3.  $280,000 to Graham county. </w:t>
      </w:r>
    </w:p>
    <w:p w14:paraId="344907A0" w14:textId="77777777" w:rsidR="00054323" w:rsidRDefault="00EE578E" w:rsidP="0006383A">
      <w:pPr>
        <w:pStyle w:val="P06-00"/>
        <w:rPr>
          <w:color w:val="0000FF"/>
          <w:szCs w:val="16"/>
        </w:rPr>
      </w:pPr>
      <w:r w:rsidRPr="00054323">
        <w:rPr>
          <w:color w:val="0000FF"/>
          <w:szCs w:val="16"/>
        </w:rPr>
        <w:t>4.  $170,000 to Greenlee county.</w:t>
      </w:r>
    </w:p>
    <w:p w14:paraId="1F493CB3" w14:textId="77777777" w:rsidR="00054323" w:rsidRDefault="00EE578E" w:rsidP="0006383A">
      <w:pPr>
        <w:pStyle w:val="P06-00"/>
        <w:rPr>
          <w:color w:val="0000FF"/>
          <w:szCs w:val="16"/>
        </w:rPr>
      </w:pPr>
      <w:r w:rsidRPr="00054323">
        <w:rPr>
          <w:color w:val="0000FF"/>
          <w:szCs w:val="16"/>
        </w:rPr>
        <w:t>5.  $200,000 to La Paz county.</w:t>
      </w:r>
    </w:p>
    <w:p w14:paraId="3C87EC66" w14:textId="77777777" w:rsidR="00054323" w:rsidRDefault="00EE578E" w:rsidP="0006383A">
      <w:pPr>
        <w:pStyle w:val="P06-00"/>
        <w:rPr>
          <w:color w:val="0000FF"/>
          <w:szCs w:val="16"/>
        </w:rPr>
      </w:pPr>
      <w:r w:rsidRPr="00054323">
        <w:rPr>
          <w:color w:val="0000FF"/>
          <w:szCs w:val="16"/>
        </w:rPr>
        <w:t>6.  $525,000 to Mohave county.</w:t>
      </w:r>
    </w:p>
    <w:p w14:paraId="12D2A69C" w14:textId="77777777" w:rsidR="00054323" w:rsidRDefault="00EE578E" w:rsidP="0006383A">
      <w:pPr>
        <w:pStyle w:val="P06-00"/>
        <w:rPr>
          <w:color w:val="0000FF"/>
          <w:szCs w:val="16"/>
        </w:rPr>
      </w:pPr>
      <w:r w:rsidRPr="00054323">
        <w:rPr>
          <w:color w:val="0000FF"/>
          <w:szCs w:val="16"/>
        </w:rPr>
        <w:t>7.  $540,000 to Navajo county.</w:t>
      </w:r>
    </w:p>
    <w:p w14:paraId="7C176F6F" w14:textId="77777777" w:rsidR="00054323" w:rsidRDefault="00EE578E" w:rsidP="0006383A">
      <w:pPr>
        <w:pStyle w:val="P06-00"/>
        <w:rPr>
          <w:color w:val="0000FF"/>
          <w:szCs w:val="16"/>
        </w:rPr>
      </w:pPr>
      <w:r w:rsidRPr="00054323">
        <w:rPr>
          <w:color w:val="0000FF"/>
          <w:szCs w:val="16"/>
        </w:rPr>
        <w:t>8.  $350,000 to Santa Cruz county.</w:t>
      </w:r>
    </w:p>
    <w:p w14:paraId="65D45E9A" w14:textId="77777777" w:rsidR="00054323" w:rsidRDefault="00EE578E" w:rsidP="0006383A">
      <w:pPr>
        <w:pStyle w:val="P06-00"/>
        <w:rPr>
          <w:rStyle w:val="TemporaryLaw"/>
          <w:szCs w:val="16"/>
        </w:rPr>
      </w:pPr>
      <w:r w:rsidRPr="00054323">
        <w:rPr>
          <w:color w:val="0000FF"/>
          <w:szCs w:val="16"/>
        </w:rPr>
        <w:t>9.  $600,000 to Yavapai county.</w:t>
      </w:r>
    </w:p>
    <w:p w14:paraId="2C502EC5" w14:textId="77777777" w:rsidR="00054323" w:rsidRDefault="00EE578E" w:rsidP="0006383A">
      <w:pPr>
        <w:pStyle w:val="SEC06-19"/>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Fund balance transfers; automation projects fund; fiscal year 2025-2026</w:t>
      </w:r>
    </w:p>
    <w:p w14:paraId="10154485" w14:textId="77777777" w:rsidR="00054323" w:rsidRDefault="00EE578E" w:rsidP="0006383A">
      <w:pPr>
        <w:pStyle w:val="P06-00"/>
        <w:keepNext/>
        <w:keepLines/>
        <w:rPr>
          <w:color w:val="0000FF"/>
          <w:szCs w:val="16"/>
        </w:rPr>
      </w:pPr>
      <w:r w:rsidRPr="00054323">
        <w:rPr>
          <w:color w:val="0000FF"/>
          <w:szCs w:val="16"/>
        </w:rPr>
        <w:t>A.  The sum of $5,941,700 is transferred from the information technology fund established by section 18-401, Arizona Revised Statutes, in fiscal year 2025-2026 for deposit in the human resources information system subaccount in the automation projects fund established pursuant to section 41-714, Arizona Revised Statutes, to replace the human resources information system.</w:t>
      </w:r>
    </w:p>
    <w:p w14:paraId="5F89EAA1" w14:textId="77777777" w:rsidR="00054323" w:rsidRDefault="00EE578E" w:rsidP="00A8030C">
      <w:pPr>
        <w:pStyle w:val="P06-00"/>
        <w:rPr>
          <w:color w:val="0000FF"/>
          <w:szCs w:val="16"/>
        </w:rPr>
      </w:pPr>
      <w:r w:rsidRPr="00054323">
        <w:rPr>
          <w:color w:val="0000FF"/>
          <w:szCs w:val="16"/>
        </w:rPr>
        <w:t>B.  The sum of $1,750,000 is transferred from the information technology fund established by section 18-401, Arizona Revised Statutes, in fiscal year 2025-2026 for deposit in the department of administration subaccount in the automation projects fund established pursuant to section 41-714, Arizona Revised Statutes, to migrate state websites to a new software platform.</w:t>
      </w:r>
    </w:p>
    <w:p w14:paraId="62DC6F96" w14:textId="77777777" w:rsidR="00054323" w:rsidRDefault="00EE578E" w:rsidP="00A8030C">
      <w:pPr>
        <w:pStyle w:val="P06-00"/>
        <w:rPr>
          <w:color w:val="0000FF"/>
          <w:szCs w:val="16"/>
        </w:rPr>
      </w:pPr>
      <w:r w:rsidRPr="00054323">
        <w:rPr>
          <w:color w:val="0000FF"/>
          <w:szCs w:val="16"/>
        </w:rPr>
        <w:t xml:space="preserve">C.  The sum of $3,370,000 is transferred from the state web portal fund established by section 18-421, Arizona Revised Statutes, in fiscal year 2025-2026 for deposit in the department of administration subaccount in the automation projects fund established pursuant to section 41-714, </w:t>
      </w:r>
      <w:r w:rsidRPr="00054323">
        <w:rPr>
          <w:color w:val="0000FF"/>
          <w:szCs w:val="16"/>
        </w:rPr>
        <w:lastRenderedPageBreak/>
        <w:t>Arizona Revised Statutes, to continue development of the A to Z Arizona web portal.</w:t>
      </w:r>
    </w:p>
    <w:p w14:paraId="66CE729F" w14:textId="77777777" w:rsidR="00054323" w:rsidRDefault="00EE578E" w:rsidP="00A8030C">
      <w:pPr>
        <w:pStyle w:val="P06-00"/>
        <w:rPr>
          <w:color w:val="0000FF"/>
          <w:szCs w:val="16"/>
        </w:rPr>
      </w:pPr>
      <w:r w:rsidRPr="00054323">
        <w:rPr>
          <w:color w:val="0000FF"/>
          <w:szCs w:val="16"/>
        </w:rPr>
        <w:t>D.  The sum of $375,000 is transferred from the state web portal fund established by section 18</w:t>
      </w:r>
      <w:r w:rsidRPr="00054323">
        <w:rPr>
          <w:color w:val="0000FF"/>
          <w:szCs w:val="16"/>
        </w:rPr>
        <w:noBreakHyphen/>
        <w:t>421, Arizona Revised Statutes, in fiscal year 2025-2026 for deposit in the department of administration subaccount in the automation projects fund established pursuant to section 41-714, Arizona Revised Statutes, to perform software and security upgrades for servers and applications on the state web portal.</w:t>
      </w:r>
    </w:p>
    <w:p w14:paraId="1D29354C" w14:textId="77777777" w:rsidR="00054323" w:rsidRDefault="00EE578E" w:rsidP="00A8030C">
      <w:pPr>
        <w:pStyle w:val="P06-00"/>
        <w:rPr>
          <w:rStyle w:val="TemporaryLaw"/>
          <w:szCs w:val="16"/>
        </w:rPr>
      </w:pPr>
      <w:r w:rsidRPr="00054323">
        <w:rPr>
          <w:rStyle w:val="TemporaryLaw"/>
          <w:szCs w:val="16"/>
        </w:rPr>
        <w:t>E.  The sum of $1,962,000 is transferred from the state general fund in fiscal year 2025-2026 for deposit in the department of real estate subaccount in the automation projects fund established pursuant to section 41-714, Arizona Revised Statutes, to replace the department of real estate's information technology systems.</w:t>
      </w:r>
    </w:p>
    <w:p w14:paraId="62B8F588" w14:textId="77777777" w:rsidR="00054323" w:rsidRDefault="00EE578E" w:rsidP="00A8030C">
      <w:pPr>
        <w:pStyle w:val="P06-00"/>
        <w:rPr>
          <w:rStyle w:val="TemporaryLaw"/>
          <w:szCs w:val="16"/>
        </w:rPr>
      </w:pPr>
      <w:r w:rsidRPr="00054323">
        <w:rPr>
          <w:rStyle w:val="TemporaryLaw"/>
          <w:szCs w:val="16"/>
        </w:rPr>
        <w:t>F.  The sum of $1,800,000 is transferred from the state general fund in fiscal year 2025-2026 for deposit in the medicaid enterprise system modernization subaccount in the automation projects fund established pursuant to section 41-714, Arizona Revised Statutes, for the replacement of the medicaid enterprise system mainframe.</w:t>
      </w:r>
    </w:p>
    <w:p w14:paraId="4514743C" w14:textId="77777777" w:rsidR="00054323" w:rsidRDefault="00EE578E" w:rsidP="00A8030C">
      <w:pPr>
        <w:pStyle w:val="P06-00"/>
        <w:rPr>
          <w:rStyle w:val="TemporaryLaw"/>
          <w:rFonts w:eastAsiaTheme="majorEastAsia"/>
        </w:rPr>
      </w:pPr>
      <w:r w:rsidRPr="00054323">
        <w:rPr>
          <w:rStyle w:val="TemporaryLaw"/>
          <w:rFonts w:eastAsiaTheme="majorEastAsia"/>
        </w:rPr>
        <w:t>G.  </w:t>
      </w:r>
      <w:r w:rsidRPr="00054323">
        <w:rPr>
          <w:rStyle w:val="TemporaryLaw"/>
        </w:rPr>
        <w:t>The sum of $1,700,000 is transferred from the information technology fund established by section 18-401, Arizona Revised Statutes, in fiscal year 2025-2026 for deposit in the business one</w:t>
      </w:r>
      <w:r w:rsidRPr="00054323">
        <w:rPr>
          <w:rStyle w:val="TemporaryLaw"/>
          <w:rFonts w:cs="Cambria Math"/>
        </w:rPr>
        <w:t>‑</w:t>
      </w:r>
      <w:r w:rsidRPr="00054323">
        <w:rPr>
          <w:rStyle w:val="TemporaryLaw"/>
        </w:rPr>
        <w:t>stop subaccount in the automation projects fund established pursuant to section 41-714, Arizona Revised Statutes, for the business one-stop portal.</w:t>
      </w:r>
    </w:p>
    <w:p w14:paraId="1010CC27" w14:textId="77777777" w:rsidR="00054323" w:rsidRDefault="00EE578E" w:rsidP="00A8030C">
      <w:pPr>
        <w:pStyle w:val="P06-00"/>
        <w:rPr>
          <w:rStyle w:val="TemporaryLaw"/>
          <w:szCs w:val="16"/>
        </w:rPr>
      </w:pPr>
      <w:r w:rsidRPr="00054323">
        <w:rPr>
          <w:rStyle w:val="TemporaryLaw"/>
          <w:rFonts w:eastAsiaTheme="majorEastAsia"/>
        </w:rPr>
        <w:t>H.</w:t>
      </w:r>
      <w:r w:rsidRPr="00054323">
        <w:rPr>
          <w:rStyle w:val="TemporaryLaw"/>
          <w:szCs w:val="16"/>
        </w:rPr>
        <w:t>  The transfers to the automation projects fund established by section 41-714, Arizona Revised Statutes, as outlined in this section are not appropriations from the automation project fund.  Only direct appropriations from the automation projects fund are appropriations.</w:t>
      </w:r>
    </w:p>
    <w:p w14:paraId="6A082E56" w14:textId="77777777" w:rsidR="00054323" w:rsidRDefault="00EE578E" w:rsidP="00A8030C">
      <w:pPr>
        <w:pStyle w:val="SEC06-19"/>
        <w:keepNext/>
        <w:keepLines/>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Fund balance transfers; </w:t>
      </w:r>
      <w:r w:rsidRPr="00054323">
        <w:rPr>
          <w:bCs/>
          <w:color w:val="800080"/>
          <w:szCs w:val="16"/>
          <w:u w:val="single"/>
        </w:rPr>
        <w:t>residential contractors' recovery fund; registrar of contractors fund</w:t>
      </w:r>
      <w:r w:rsidRPr="00054323">
        <w:rPr>
          <w:rStyle w:val="SECHEAD"/>
          <w:szCs w:val="16"/>
        </w:rPr>
        <w:t>; fiscal year 2025-2026</w:t>
      </w:r>
    </w:p>
    <w:p w14:paraId="6286368A" w14:textId="77777777" w:rsidR="00054323" w:rsidRDefault="00EE578E" w:rsidP="00A8030C">
      <w:pPr>
        <w:pStyle w:val="P06-00"/>
        <w:rPr>
          <w:rStyle w:val="TemporaryLaw"/>
          <w:szCs w:val="16"/>
        </w:rPr>
      </w:pPr>
      <w:r w:rsidRPr="00054323">
        <w:rPr>
          <w:color w:val="0000FF"/>
          <w:szCs w:val="16"/>
        </w:rPr>
        <w:t xml:space="preserve">The sum of </w:t>
      </w:r>
      <w:r w:rsidRPr="00054323">
        <w:rPr>
          <w:bCs/>
          <w:color w:val="0000FF"/>
          <w:szCs w:val="16"/>
        </w:rPr>
        <w:t xml:space="preserve">$2,700,000 is transferred from the residential </w:t>
      </w:r>
      <w:r w:rsidRPr="00054323">
        <w:rPr>
          <w:color w:val="0000FF"/>
          <w:szCs w:val="16"/>
        </w:rPr>
        <w:t>contractors'</w:t>
      </w:r>
      <w:r w:rsidRPr="00054323">
        <w:rPr>
          <w:bCs/>
          <w:color w:val="0000FF"/>
          <w:szCs w:val="16"/>
        </w:rPr>
        <w:t xml:space="preserve"> recovery fund </w:t>
      </w:r>
      <w:r w:rsidRPr="00054323">
        <w:rPr>
          <w:color w:val="0000FF"/>
          <w:szCs w:val="16"/>
        </w:rPr>
        <w:t>established by section 32-1132</w:t>
      </w:r>
      <w:r w:rsidRPr="00054323">
        <w:rPr>
          <w:bCs/>
          <w:color w:val="0000FF"/>
          <w:szCs w:val="16"/>
        </w:rPr>
        <w:t xml:space="preserve">, Arizona Revised Statutes, to the </w:t>
      </w:r>
      <w:r w:rsidRPr="00054323">
        <w:rPr>
          <w:color w:val="0000FF"/>
          <w:szCs w:val="16"/>
        </w:rPr>
        <w:t>registrar of contractors</w:t>
      </w:r>
      <w:r w:rsidRPr="00054323">
        <w:rPr>
          <w:bCs/>
          <w:color w:val="0000FF"/>
          <w:szCs w:val="16"/>
        </w:rPr>
        <w:t xml:space="preserve"> fund established by section 32</w:t>
      </w:r>
      <w:r w:rsidRPr="00054323">
        <w:rPr>
          <w:bCs/>
          <w:color w:val="0000FF"/>
          <w:szCs w:val="16"/>
        </w:rPr>
        <w:noBreakHyphen/>
      </w:r>
      <w:r w:rsidRPr="00054323">
        <w:rPr>
          <w:color w:val="0000FF"/>
          <w:szCs w:val="16"/>
        </w:rPr>
        <w:t>1107</w:t>
      </w:r>
      <w:r w:rsidRPr="00054323">
        <w:rPr>
          <w:bCs/>
          <w:color w:val="0000FF"/>
          <w:szCs w:val="16"/>
        </w:rPr>
        <w:t>, Arizona Revised Statutes, in fiscal year 2025-2026</w:t>
      </w:r>
    </w:p>
    <w:p w14:paraId="2EC7AF2D" w14:textId="77777777" w:rsidR="00054323" w:rsidRDefault="00EE578E" w:rsidP="00A8030C">
      <w:pPr>
        <w:pStyle w:val="P03-06"/>
        <w:ind w:hanging="720"/>
        <w:rPr>
          <w:rStyle w:val="TemporaryLaw"/>
          <w:szCs w:val="16"/>
          <w:u w:val="single"/>
        </w:rPr>
      </w:pPr>
      <w:r w:rsidRPr="00054323">
        <w:rPr>
          <w:rStyle w:val="TemporaryLaw"/>
          <w:szCs w:val="16"/>
          <w:u w:val="single"/>
        </w:rPr>
        <w:t>Payment Deferrals</w:t>
      </w:r>
    </w:p>
    <w:p w14:paraId="127599D6" w14:textId="77777777" w:rsidR="00054323" w:rsidRDefault="00EE578E" w:rsidP="00A8030C">
      <w:pPr>
        <w:pStyle w:val="SEC06-19"/>
        <w:keepNext/>
        <w:keepLines/>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Appropriation; attorney general; state </w:t>
      </w:r>
      <w:r w:rsidRPr="00054323">
        <w:rPr>
          <w:color w:val="800080"/>
          <w:szCs w:val="16"/>
          <w:u w:val="single"/>
        </w:rPr>
        <w:t>department of corrections; opioid remediation</w:t>
      </w:r>
      <w:r w:rsidRPr="00054323">
        <w:rPr>
          <w:rStyle w:val="SECHEAD"/>
          <w:szCs w:val="16"/>
        </w:rPr>
        <w:t>; fiscal year 2025</w:t>
      </w:r>
      <w:r w:rsidRPr="00054323">
        <w:rPr>
          <w:rStyle w:val="SECHEAD"/>
          <w:szCs w:val="16"/>
        </w:rPr>
        <w:noBreakHyphen/>
        <w:t>2026; exemption</w:t>
      </w:r>
    </w:p>
    <w:p w14:paraId="1787A084" w14:textId="77777777" w:rsidR="00054323" w:rsidRDefault="00EE578E" w:rsidP="00A8030C">
      <w:pPr>
        <w:pStyle w:val="P06-00"/>
        <w:rPr>
          <w:rStyle w:val="TemporaryLaw"/>
          <w:szCs w:val="16"/>
        </w:rPr>
      </w:pPr>
      <w:r w:rsidRPr="00054323">
        <w:rPr>
          <w:rStyle w:val="TemporaryLaw"/>
          <w:szCs w:val="16"/>
        </w:rPr>
        <w:t>A.  In addition to any other appropriation made in fiscal year 2025</w:t>
      </w:r>
      <w:r w:rsidRPr="00054323">
        <w:rPr>
          <w:rStyle w:val="TemporaryLaw"/>
          <w:szCs w:val="16"/>
        </w:rPr>
        <w:noBreakHyphen/>
        <w:t>2026, the sum of $40,000,000 is appropriated from the consumer remediation subaccount of the consumer restitution and remediation revolving fund established by section 44</w:t>
      </w:r>
      <w:r w:rsidRPr="00054323">
        <w:rPr>
          <w:rStyle w:val="TemporaryLaw"/>
          <w:szCs w:val="16"/>
        </w:rPr>
        <w:noBreakHyphen/>
        <w:t>1531.02, Arizona Revised Statutes, in fiscal year 2025-2026 to the attorney general.  This amount consists of monies deposited in the subaccount pursuant to opioid claims</w:t>
      </w:r>
      <w:r w:rsidRPr="00054323">
        <w:rPr>
          <w:rStyle w:val="TemporaryLaw"/>
          <w:szCs w:val="16"/>
        </w:rPr>
        <w:noBreakHyphen/>
        <w:t>related litigation or settlements.</w:t>
      </w:r>
    </w:p>
    <w:p w14:paraId="4723EA74" w14:textId="77777777" w:rsidR="00054323" w:rsidRDefault="00EE578E" w:rsidP="00A8030C">
      <w:pPr>
        <w:pStyle w:val="P06-00"/>
        <w:rPr>
          <w:rStyle w:val="TemporaryLaw"/>
          <w:szCs w:val="16"/>
        </w:rPr>
      </w:pPr>
      <w:r w:rsidRPr="00054323">
        <w:rPr>
          <w:rStyle w:val="TemporaryLaw"/>
          <w:szCs w:val="16"/>
        </w:rPr>
        <w:t>B.  On or before July 8, 2025, the attorney general shall transfer the monies appropriated in subsection A of this section to the state department of corrections opioid remediation fund established pursuant to section 35-142, Arizona Revised Statutes. If sufficient monies are not available on July 8, 2025 to complete the transfer of all monies appropriated in subsection A of this section, on or before July 8, 2025, the attorney general shall transfer such monies as are then held in the consumer remediation subaccount of the consumer restitution and remediation revolving fund established by section 44-1531.02, Arizona Revised Statutes, and not otherwise appropriated by the legislature.  If a partial transfer is made pursuant to the preceding sentence, then within three business days of receipt of additional monies into the consumer remediation subaccount of the consumer restitution and remediation revolving fund established by section 44-1531.02, Arizona Revised Statutes, the attorney general shall transfer such monies to the state department of corrections opioid remediation fund established pursuant to section 35-142, Arizona Revised Statutes, and shall repeat such transfer process on receipt of additional monies until the entirety of the amount appropriated in subsection A of this section has been transferred.</w:t>
      </w:r>
    </w:p>
    <w:p w14:paraId="68AAC36B" w14:textId="77777777" w:rsidR="00054323" w:rsidRDefault="00EE578E" w:rsidP="00A8030C">
      <w:pPr>
        <w:pStyle w:val="P06-00"/>
        <w:rPr>
          <w:rStyle w:val="TemporaryLaw"/>
          <w:szCs w:val="16"/>
        </w:rPr>
      </w:pPr>
      <w:r w:rsidRPr="00054323">
        <w:rPr>
          <w:rStyle w:val="TemporaryLaw"/>
          <w:szCs w:val="16"/>
        </w:rPr>
        <w:t>C.  The state department of corrections shall use the monies in the state department of corrections opioid remediation fund only for past and current department costs for care, treatment, programs and other expenditures for individuals with opioid use disorder and any co-occurring substance use disorder or mental health conditions or for any other approved purposes as prescribed in a court order, a settlement agreement or the one Arizona distribution of opioid settlement funds agreement that is entered into by this state and other parties to the opioid litigation.</w:t>
      </w:r>
    </w:p>
    <w:p w14:paraId="0113098B" w14:textId="77777777" w:rsidR="00054323" w:rsidRDefault="00EE578E" w:rsidP="00A8030C">
      <w:pPr>
        <w:pStyle w:val="P06-00"/>
        <w:rPr>
          <w:rStyle w:val="TemporaryLaw"/>
          <w:szCs w:val="16"/>
        </w:rPr>
      </w:pPr>
      <w:r w:rsidRPr="00054323">
        <w:rPr>
          <w:rStyle w:val="TemporaryLaw"/>
          <w:szCs w:val="16"/>
        </w:rPr>
        <w:t>D.  Except as provided in subsection C of this section, the attorney general shall not impose any conditions on the transfer of the monies in the state department of corrections opioid remediation fund.</w:t>
      </w:r>
    </w:p>
    <w:p w14:paraId="0DC4B557" w14:textId="77777777" w:rsidR="00054323" w:rsidRDefault="00EE578E" w:rsidP="00A8030C">
      <w:pPr>
        <w:pStyle w:val="P06-00"/>
        <w:rPr>
          <w:rStyle w:val="TemporaryLaw"/>
          <w:szCs w:val="16"/>
        </w:rPr>
      </w:pPr>
      <w:r w:rsidRPr="00054323">
        <w:rPr>
          <w:rStyle w:val="TemporaryLaw"/>
          <w:szCs w:val="16"/>
        </w:rPr>
        <w:t>E.  If the attorney general does not transfer the full amount specified in subsection A of this section on or before the date specified in subsection B of this section, the general accounting office of the department of administration shall directly transfer the amount from the consumer remediation subaccount of the consumer restitution and remediation revolving fund established by section 44</w:t>
      </w:r>
      <w:r w:rsidRPr="00054323">
        <w:rPr>
          <w:rStyle w:val="TemporaryLaw"/>
          <w:szCs w:val="16"/>
        </w:rPr>
        <w:noBreakHyphen/>
        <w:t>1531.02, Arizona Revised Statutes, to the state department of corrections opioid remediation fund.</w:t>
      </w:r>
    </w:p>
    <w:p w14:paraId="5970DE77" w14:textId="77777777" w:rsidR="00054323" w:rsidRDefault="00EE578E" w:rsidP="00A8030C">
      <w:pPr>
        <w:pStyle w:val="P06-00"/>
        <w:rPr>
          <w:rStyle w:val="TemporaryLaw"/>
          <w:szCs w:val="16"/>
        </w:rPr>
      </w:pPr>
      <w:r w:rsidRPr="00054323">
        <w:rPr>
          <w:rStyle w:val="TemporaryLaw"/>
          <w:szCs w:val="16"/>
        </w:rPr>
        <w:t xml:space="preserve">F.  The appropriation made in subsection A of this section </w:t>
      </w:r>
      <w:bookmarkStart w:id="23" w:name="_Hlk201217961"/>
      <w:r w:rsidRPr="00054323">
        <w:rPr>
          <w:rStyle w:val="TemporaryLaw"/>
          <w:szCs w:val="16"/>
        </w:rPr>
        <w:t>is exempt from the provisions of section 35-190, Arizona Revised Statutes, relating to lapsing of appropriations</w:t>
      </w:r>
      <w:bookmarkEnd w:id="23"/>
      <w:r w:rsidRPr="00054323">
        <w:rPr>
          <w:rStyle w:val="TemporaryLaw"/>
          <w:szCs w:val="16"/>
        </w:rPr>
        <w:t>.</w:t>
      </w:r>
    </w:p>
    <w:p w14:paraId="32714830" w14:textId="77777777" w:rsidR="00054323" w:rsidRDefault="00EE578E" w:rsidP="00A8030C">
      <w:pPr>
        <w:pStyle w:val="SEC06-19"/>
        <w:keepNext/>
        <w:keepLines/>
        <w:rPr>
          <w:szCs w:val="16"/>
        </w:rPr>
      </w:pPr>
      <w:r w:rsidRPr="00054323">
        <w:rPr>
          <w:szCs w:val="16"/>
        </w:rPr>
        <w:t>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rStyle w:val="SECHEAD"/>
          <w:szCs w:val="16"/>
        </w:rPr>
        <w:t>Reduction in school district state aid apportionment in fiscal year 2025-2026; appropriation in fiscal year 2026-2027</w:t>
      </w:r>
    </w:p>
    <w:p w14:paraId="5CFEC049" w14:textId="77777777" w:rsidR="00054323" w:rsidRDefault="00EE578E" w:rsidP="00A8030C">
      <w:pPr>
        <w:pStyle w:val="P06-00"/>
        <w:rPr>
          <w:rStyle w:val="TemporaryLaw"/>
          <w:szCs w:val="16"/>
        </w:rPr>
      </w:pPr>
      <w:r w:rsidRPr="00054323">
        <w:rPr>
          <w:rStyle w:val="TemporaryLaw"/>
          <w:szCs w:val="16"/>
        </w:rPr>
        <w:t>A.  In addition to any other appropriation reductions made in fiscal year 2025-2026, the department of education shall defer until after June 30, 2026 but not later than July 12, 2026 $800,727,700 of the basic state aid and additional state aid entitlement that otherwise would be apportioned to school districts during fiscal year 2025-2026 pursuant to section 15-973, Arizona Revised Statutes.  The funding deferral required by this subsection does not apply to charter schools or to school districts with a student count of less than four thousand pupils.  The department of education shall make the deferral by reducing the apportionment of state aid for each month in the fiscal year by the same amount.</w:t>
      </w:r>
    </w:p>
    <w:p w14:paraId="56C6EBD2" w14:textId="77777777" w:rsidR="00054323" w:rsidRDefault="00EE578E" w:rsidP="00A8030C">
      <w:pPr>
        <w:pStyle w:val="P06-00"/>
        <w:rPr>
          <w:rStyle w:val="TemporaryLaw"/>
          <w:szCs w:val="16"/>
        </w:rPr>
      </w:pPr>
      <w:r w:rsidRPr="00054323">
        <w:rPr>
          <w:rStyle w:val="TemporaryLaw"/>
          <w:szCs w:val="16"/>
        </w:rPr>
        <w:t>B.  In addition to any other appropriations made in fiscal year 2026-2027, the sum of $800,727,700 is appropriated from the state general fund in fiscal year 2026-2027 to the department of education and the superintendent of public instruction for basic state aid and additional state aid entitlement for fiscal year 2026-2027.  This appropriation shall be disbursed after June 30, 2026 but not later than July 12, 2026 to the several counties for the school districts in each county in amounts equal to the reductions in apportionment of basic state aid and additional state aid that are required pursuant to subsection A of this section for fiscal year 2025-2026.</w:t>
      </w:r>
    </w:p>
    <w:p w14:paraId="615E2CA6" w14:textId="77777777" w:rsidR="00054323" w:rsidRDefault="00EE578E" w:rsidP="00A8030C">
      <w:pPr>
        <w:pStyle w:val="P06-00"/>
        <w:rPr>
          <w:rStyle w:val="TemporaryLaw"/>
          <w:szCs w:val="16"/>
        </w:rPr>
      </w:pPr>
      <w:r w:rsidRPr="00054323">
        <w:rPr>
          <w:rStyle w:val="TemporaryLaw"/>
          <w:szCs w:val="16"/>
        </w:rPr>
        <w:t>C.  School districts shall include in the revenue estimates they use for computing their tax rates for fiscal year 2025-2026 the monies they will receive pursuant to subsection B of this section.</w:t>
      </w:r>
    </w:p>
    <w:p w14:paraId="62982F87" w14:textId="77777777" w:rsidR="00054323" w:rsidRDefault="00EE578E" w:rsidP="006169A0">
      <w:pPr>
        <w:pStyle w:val="P06-00"/>
        <w:ind w:firstLine="0"/>
        <w:rPr>
          <w:rStyle w:val="TemporaryLaw"/>
          <w:szCs w:val="16"/>
          <w:u w:val="single"/>
        </w:rPr>
      </w:pPr>
      <w:r w:rsidRPr="00054323">
        <w:rPr>
          <w:rStyle w:val="TemporaryLaw"/>
          <w:szCs w:val="16"/>
          <w:u w:val="single"/>
        </w:rPr>
        <w:t>Statewide Adjustments</w:t>
      </w:r>
    </w:p>
    <w:p w14:paraId="38E42687" w14:textId="77777777" w:rsidR="00054323" w:rsidRDefault="00EE578E" w:rsidP="006169A0">
      <w:pPr>
        <w:pStyle w:val="SEC06-19"/>
        <w:rPr>
          <w:szCs w:val="16"/>
        </w:rPr>
      </w:pPr>
      <w:r w:rsidRPr="00054323">
        <w:rPr>
          <w:szCs w:val="16"/>
        </w:rPr>
        <w:t xml:space="preserve">Sec.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rStyle w:val="SECHEAD"/>
          <w:szCs w:val="16"/>
        </w:rPr>
        <w:t>Appropriations; operating adjustments</w:t>
      </w:r>
    </w:p>
    <w:p w14:paraId="51FF24EE" w14:textId="77777777" w:rsidR="00054323" w:rsidRDefault="00EE578E" w:rsidP="006169A0">
      <w:pPr>
        <w:tabs>
          <w:tab w:val="right" w:pos="7020"/>
          <w:tab w:val="right" w:pos="8928"/>
        </w:tabs>
        <w:rPr>
          <w:rStyle w:val="TemporaryLaw"/>
          <w:szCs w:val="16"/>
          <w:u w:val="single"/>
        </w:rPr>
      </w:pPr>
      <w:r w:rsidRPr="00054323">
        <w:rPr>
          <w:szCs w:val="16"/>
        </w:rPr>
        <w:tab/>
      </w:r>
      <w:r w:rsidRPr="00054323">
        <w:rPr>
          <w:rStyle w:val="TemporaryLaw"/>
          <w:szCs w:val="16"/>
          <w:u w:val="single"/>
        </w:rPr>
        <w:t>2025</w:t>
      </w:r>
      <w:r w:rsidRPr="00054323">
        <w:rPr>
          <w:rStyle w:val="TemporaryLaw"/>
          <w:szCs w:val="16"/>
          <w:u w:val="single"/>
        </w:rPr>
        <w:noBreakHyphen/>
        <w:t>26</w:t>
      </w:r>
    </w:p>
    <w:p w14:paraId="4D5C6F6F" w14:textId="77777777" w:rsidR="00054323" w:rsidRDefault="00EE578E" w:rsidP="006169A0">
      <w:pPr>
        <w:tabs>
          <w:tab w:val="left" w:pos="2250"/>
          <w:tab w:val="left" w:pos="5760"/>
          <w:tab w:val="right" w:pos="7020"/>
          <w:tab w:val="left" w:pos="7650"/>
          <w:tab w:val="right" w:pos="8928"/>
        </w:tabs>
        <w:ind w:left="1195" w:hanging="475"/>
        <w:rPr>
          <w:rStyle w:val="TemporaryLaw"/>
          <w:szCs w:val="16"/>
        </w:rPr>
      </w:pPr>
      <w:bookmarkStart w:id="24" w:name="_Hlk35094098"/>
      <w:r w:rsidRPr="00054323">
        <w:rPr>
          <w:rStyle w:val="TemporaryLaw"/>
          <w:szCs w:val="16"/>
        </w:rPr>
        <w:t>1.  Employer health insurance</w:t>
      </w:r>
    </w:p>
    <w:p w14:paraId="213315E1" w14:textId="77777777" w:rsidR="00054323" w:rsidRDefault="00EE578E" w:rsidP="006169A0">
      <w:pPr>
        <w:tabs>
          <w:tab w:val="left" w:pos="0"/>
          <w:tab w:val="left" w:pos="1200"/>
          <w:tab w:val="right" w:pos="7020"/>
          <w:tab w:val="right" w:pos="8928"/>
        </w:tabs>
        <w:ind w:left="1200"/>
        <w:rPr>
          <w:rStyle w:val="TemporaryLaw"/>
          <w:szCs w:val="16"/>
        </w:rPr>
      </w:pPr>
      <w:r w:rsidRPr="00054323">
        <w:rPr>
          <w:rStyle w:val="TemporaryLaw"/>
          <w:szCs w:val="16"/>
        </w:rPr>
        <w:t>  contribution reduction</w:t>
      </w:r>
      <w:r w:rsidRPr="00054323">
        <w:rPr>
          <w:rStyle w:val="TemporaryLaw"/>
          <w:szCs w:val="16"/>
        </w:rPr>
        <w:tab/>
        <w:t>$ (181,551,600)</w:t>
      </w:r>
    </w:p>
    <w:p w14:paraId="56C8AE18" w14:textId="77777777" w:rsidR="00054323" w:rsidRDefault="00EE578E" w:rsidP="006169A0">
      <w:pPr>
        <w:tabs>
          <w:tab w:val="right" w:pos="7020"/>
          <w:tab w:val="right" w:pos="8928"/>
        </w:tabs>
        <w:ind w:left="1200" w:hanging="480"/>
        <w:rPr>
          <w:rStyle w:val="TemporaryLaw"/>
          <w:szCs w:val="16"/>
        </w:rPr>
      </w:pPr>
      <w:r w:rsidRPr="00054323">
        <w:rPr>
          <w:rStyle w:val="TemporaryLaw"/>
          <w:szCs w:val="16"/>
        </w:rPr>
        <w:t>Fund sources:</w:t>
      </w:r>
    </w:p>
    <w:p w14:paraId="7E399130" w14:textId="77777777" w:rsidR="00054323" w:rsidRDefault="00EE578E" w:rsidP="006169A0">
      <w:pPr>
        <w:tabs>
          <w:tab w:val="left" w:pos="0"/>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(140,000,000)</w:t>
      </w:r>
    </w:p>
    <w:p w14:paraId="3AA50F77" w14:textId="77777777" w:rsidR="00054323" w:rsidRDefault="00EE578E" w:rsidP="006169A0">
      <w:pPr>
        <w:tabs>
          <w:tab w:val="left" w:pos="0"/>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(41,551,600)</w:t>
      </w:r>
    </w:p>
    <w:p w14:paraId="199923AC" w14:textId="77777777" w:rsidR="00054323" w:rsidRDefault="00EE578E" w:rsidP="006169A0">
      <w:pPr>
        <w:tabs>
          <w:tab w:val="left" w:pos="2250"/>
          <w:tab w:val="left" w:pos="5760"/>
          <w:tab w:val="right" w:pos="7020"/>
          <w:tab w:val="left" w:pos="7650"/>
          <w:tab w:val="right" w:pos="8928"/>
        </w:tabs>
        <w:ind w:left="1195" w:hanging="475"/>
        <w:rPr>
          <w:rStyle w:val="TemporaryLaw"/>
          <w:szCs w:val="16"/>
        </w:rPr>
      </w:pPr>
      <w:r w:rsidRPr="00054323">
        <w:rPr>
          <w:rStyle w:val="TemporaryLaw"/>
          <w:szCs w:val="16"/>
        </w:rPr>
        <w:t>2.  Employer health insurance</w:t>
      </w:r>
    </w:p>
    <w:p w14:paraId="75574677" w14:textId="77777777" w:rsidR="00054323" w:rsidRDefault="00EE578E" w:rsidP="006169A0">
      <w:pPr>
        <w:tabs>
          <w:tab w:val="left" w:pos="1200"/>
          <w:tab w:val="right" w:pos="7020"/>
          <w:tab w:val="right" w:pos="8928"/>
        </w:tabs>
        <w:ind w:left="1200"/>
        <w:rPr>
          <w:rStyle w:val="TemporaryLaw"/>
          <w:szCs w:val="16"/>
        </w:rPr>
      </w:pPr>
      <w:r w:rsidRPr="00054323">
        <w:rPr>
          <w:rStyle w:val="TemporaryLaw"/>
          <w:szCs w:val="16"/>
        </w:rPr>
        <w:t>  contribution increase</w:t>
      </w:r>
      <w:r w:rsidRPr="00054323">
        <w:rPr>
          <w:rStyle w:val="TemporaryLaw"/>
          <w:szCs w:val="16"/>
        </w:rPr>
        <w:tab/>
        <w:t>$   244,941,000</w:t>
      </w:r>
    </w:p>
    <w:p w14:paraId="50B5E701" w14:textId="77777777" w:rsidR="00054323" w:rsidRDefault="00EE578E" w:rsidP="006169A0">
      <w:pPr>
        <w:tabs>
          <w:tab w:val="right" w:pos="7020"/>
          <w:tab w:val="right" w:pos="8928"/>
        </w:tabs>
        <w:ind w:left="1200" w:hanging="480"/>
        <w:rPr>
          <w:rStyle w:val="TemporaryLaw"/>
          <w:szCs w:val="16"/>
        </w:rPr>
      </w:pPr>
      <w:r w:rsidRPr="00054323">
        <w:rPr>
          <w:rStyle w:val="TemporaryLaw"/>
          <w:szCs w:val="16"/>
        </w:rPr>
        <w:t>Fund sources:</w:t>
      </w:r>
    </w:p>
    <w:p w14:paraId="625002DC" w14:textId="77777777" w:rsidR="00054323" w:rsidRDefault="00EE578E" w:rsidP="006169A0">
      <w:pPr>
        <w:tabs>
          <w:tab w:val="left" w:pos="0"/>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194,941,000</w:t>
      </w:r>
    </w:p>
    <w:p w14:paraId="0AD82A38" w14:textId="77777777" w:rsidR="00054323" w:rsidRDefault="00EE578E" w:rsidP="00A8030C">
      <w:pPr>
        <w:tabs>
          <w:tab w:val="left" w:pos="1200"/>
          <w:tab w:val="right" w:pos="7020"/>
          <w:tab w:val="right" w:pos="8928"/>
        </w:tabs>
        <w:ind w:left="1200"/>
        <w:rPr>
          <w:rStyle w:val="TemporaryLaw"/>
          <w:szCs w:val="16"/>
          <w:highlight w:val="yellow"/>
        </w:rPr>
      </w:pPr>
      <w:r w:rsidRPr="00054323">
        <w:rPr>
          <w:rStyle w:val="TemporaryLaw"/>
          <w:szCs w:val="16"/>
        </w:rPr>
        <w:t>Other funds</w:t>
      </w:r>
      <w:r w:rsidRPr="00054323">
        <w:rPr>
          <w:rStyle w:val="TemporaryLaw"/>
          <w:szCs w:val="16"/>
        </w:rPr>
        <w:tab/>
        <w:t>50,000,000</w:t>
      </w:r>
    </w:p>
    <w:p w14:paraId="03EF1F7B" w14:textId="77777777" w:rsidR="00054323" w:rsidRDefault="00EE578E" w:rsidP="00A8030C">
      <w:pPr>
        <w:tabs>
          <w:tab w:val="left" w:pos="1200"/>
          <w:tab w:val="right" w:pos="7020"/>
          <w:tab w:val="right" w:pos="8928"/>
        </w:tabs>
        <w:ind w:left="1195" w:hanging="475"/>
        <w:rPr>
          <w:rStyle w:val="TemporaryLaw"/>
          <w:szCs w:val="16"/>
        </w:rPr>
      </w:pPr>
      <w:r w:rsidRPr="00054323">
        <w:rPr>
          <w:rStyle w:val="TemporaryLaw"/>
          <w:szCs w:val="16"/>
        </w:rPr>
        <w:t>3.  State fleet operations</w:t>
      </w:r>
    </w:p>
    <w:p w14:paraId="5877CBE4" w14:textId="77777777" w:rsidR="00054323" w:rsidRDefault="00EE578E" w:rsidP="00A8030C">
      <w:pPr>
        <w:tabs>
          <w:tab w:val="left" w:pos="1200"/>
          <w:tab w:val="right" w:pos="7020"/>
          <w:tab w:val="right" w:pos="8928"/>
        </w:tabs>
        <w:ind w:left="1195"/>
        <w:rPr>
          <w:rStyle w:val="TemporaryLaw"/>
          <w:szCs w:val="16"/>
        </w:rPr>
      </w:pPr>
      <w:r w:rsidRPr="00054323">
        <w:rPr>
          <w:rStyle w:val="TemporaryLaw"/>
          <w:szCs w:val="16"/>
        </w:rPr>
        <w:t>adjustment</w:t>
      </w:r>
      <w:r w:rsidRPr="00054323">
        <w:rPr>
          <w:rStyle w:val="TemporaryLaw"/>
          <w:szCs w:val="16"/>
        </w:rPr>
        <w:tab/>
        <w:t>$     5,831,500</w:t>
      </w:r>
    </w:p>
    <w:p w14:paraId="51C048CB"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4328A5F1"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5,331,500</w:t>
      </w:r>
    </w:p>
    <w:p w14:paraId="162DAE51"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500,000</w:t>
      </w:r>
    </w:p>
    <w:p w14:paraId="195AFF70" w14:textId="77777777" w:rsidR="00054323" w:rsidRDefault="00EE578E" w:rsidP="00A8030C">
      <w:pPr>
        <w:tabs>
          <w:tab w:val="left" w:pos="1200"/>
          <w:tab w:val="right" w:pos="7020"/>
          <w:tab w:val="right" w:pos="8928"/>
        </w:tabs>
        <w:ind w:left="1195" w:hanging="475"/>
        <w:rPr>
          <w:rStyle w:val="TemporaryLaw"/>
          <w:szCs w:val="16"/>
        </w:rPr>
      </w:pPr>
      <w:r w:rsidRPr="00054323">
        <w:rPr>
          <w:rStyle w:val="TemporaryLaw"/>
          <w:szCs w:val="16"/>
        </w:rPr>
        <w:t>4.  State fleet replacement</w:t>
      </w:r>
    </w:p>
    <w:p w14:paraId="2C45672C" w14:textId="77777777" w:rsidR="00054323" w:rsidRDefault="00EE578E" w:rsidP="00A8030C">
      <w:pPr>
        <w:tabs>
          <w:tab w:val="left" w:pos="1200"/>
          <w:tab w:val="right" w:pos="7020"/>
          <w:tab w:val="right" w:pos="8928"/>
        </w:tabs>
        <w:ind w:left="1195"/>
        <w:rPr>
          <w:rStyle w:val="TemporaryLaw"/>
          <w:szCs w:val="16"/>
        </w:rPr>
      </w:pPr>
      <w:r w:rsidRPr="00054323">
        <w:rPr>
          <w:rStyle w:val="TemporaryLaw"/>
          <w:szCs w:val="16"/>
        </w:rPr>
        <w:t>   adjustment</w:t>
      </w:r>
      <w:r w:rsidRPr="00054323">
        <w:rPr>
          <w:rStyle w:val="TemporaryLaw"/>
          <w:szCs w:val="16"/>
        </w:rPr>
        <w:tab/>
        <w:t>$     5,981,400</w:t>
      </w:r>
    </w:p>
    <w:p w14:paraId="2C911C11"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3B170421"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3,281,400</w:t>
      </w:r>
    </w:p>
    <w:p w14:paraId="70A0DE28"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2,700,000</w:t>
      </w:r>
    </w:p>
    <w:p w14:paraId="12D5C1A3" w14:textId="77777777" w:rsidR="00054323" w:rsidRDefault="00EE578E" w:rsidP="00A8030C">
      <w:pPr>
        <w:tabs>
          <w:tab w:val="left" w:pos="1200"/>
          <w:tab w:val="right" w:pos="7020"/>
          <w:tab w:val="right" w:pos="8928"/>
        </w:tabs>
        <w:ind w:left="720"/>
        <w:rPr>
          <w:rStyle w:val="TemporaryLaw"/>
          <w:szCs w:val="16"/>
        </w:rPr>
      </w:pPr>
      <w:r w:rsidRPr="00054323">
        <w:rPr>
          <w:rStyle w:val="TemporaryLaw"/>
          <w:szCs w:val="16"/>
        </w:rPr>
        <w:t>5.  Agency retirement adjustment</w:t>
      </w:r>
      <w:r w:rsidRPr="00054323">
        <w:rPr>
          <w:rStyle w:val="TemporaryLaw"/>
          <w:szCs w:val="16"/>
        </w:rPr>
        <w:tab/>
        <w:t>$   (6,060,800)</w:t>
      </w:r>
    </w:p>
    <w:p w14:paraId="16BD728C"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3E8230DA"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(3,152,900)</w:t>
      </w:r>
    </w:p>
    <w:p w14:paraId="3C25C127"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(2,907,900)</w:t>
      </w:r>
    </w:p>
    <w:p w14:paraId="4D20AB86" w14:textId="77777777" w:rsidR="00054323" w:rsidRDefault="00EE578E" w:rsidP="00A8030C">
      <w:pPr>
        <w:tabs>
          <w:tab w:val="left" w:pos="1200"/>
          <w:tab w:val="right" w:pos="7020"/>
          <w:tab w:val="right" w:pos="8928"/>
        </w:tabs>
        <w:ind w:left="720"/>
        <w:rPr>
          <w:rStyle w:val="TemporaryLaw"/>
          <w:szCs w:val="16"/>
        </w:rPr>
      </w:pPr>
      <w:r w:rsidRPr="00054323">
        <w:rPr>
          <w:rStyle w:val="TemporaryLaw"/>
          <w:szCs w:val="16"/>
        </w:rPr>
        <w:t>6.  Agency rent adjustment</w:t>
      </w:r>
      <w:r w:rsidRPr="00054323">
        <w:rPr>
          <w:rStyle w:val="TemporaryLaw"/>
          <w:szCs w:val="16"/>
        </w:rPr>
        <w:tab/>
        <w:t>$     1,715,700</w:t>
      </w:r>
    </w:p>
    <w:p w14:paraId="19848DAF"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5895067F"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1,650,700</w:t>
      </w:r>
    </w:p>
    <w:p w14:paraId="3E37F482"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65,000</w:t>
      </w:r>
    </w:p>
    <w:p w14:paraId="7892C66E" w14:textId="77777777" w:rsidR="00054323" w:rsidRDefault="00EE578E" w:rsidP="00A8030C">
      <w:pPr>
        <w:tabs>
          <w:tab w:val="left" w:pos="1200"/>
          <w:tab w:val="right" w:pos="7020"/>
          <w:tab w:val="right" w:pos="8928"/>
        </w:tabs>
        <w:ind w:left="720"/>
        <w:rPr>
          <w:rStyle w:val="TemporaryLaw"/>
          <w:szCs w:val="16"/>
        </w:rPr>
      </w:pPr>
      <w:r w:rsidRPr="00054323">
        <w:rPr>
          <w:rStyle w:val="TemporaryLaw"/>
          <w:szCs w:val="16"/>
        </w:rPr>
        <w:t>7.  Agency risk management</w:t>
      </w:r>
    </w:p>
    <w:p w14:paraId="14BF747A" w14:textId="77777777" w:rsidR="00054323" w:rsidRDefault="00EE578E" w:rsidP="00A8030C">
      <w:pPr>
        <w:tabs>
          <w:tab w:val="left" w:pos="1200"/>
          <w:tab w:val="right" w:pos="7020"/>
          <w:tab w:val="right" w:pos="8928"/>
        </w:tabs>
        <w:ind w:left="720"/>
        <w:rPr>
          <w:rStyle w:val="TemporaryLaw"/>
          <w:szCs w:val="16"/>
        </w:rPr>
      </w:pPr>
      <w:r w:rsidRPr="00054323">
        <w:rPr>
          <w:rStyle w:val="TemporaryLaw"/>
          <w:szCs w:val="16"/>
        </w:rPr>
        <w:t>       adjustment</w:t>
      </w:r>
      <w:r w:rsidRPr="00054323">
        <w:rPr>
          <w:rStyle w:val="TemporaryLaw"/>
          <w:szCs w:val="16"/>
        </w:rPr>
        <w:tab/>
        <w:t>$    31,500,000</w:t>
      </w:r>
    </w:p>
    <w:p w14:paraId="3DA786A7"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26E98ACA"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20,000,000</w:t>
      </w:r>
    </w:p>
    <w:p w14:paraId="4BF577C5"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11,500,000</w:t>
      </w:r>
    </w:p>
    <w:p w14:paraId="6A866A10" w14:textId="77777777" w:rsidR="00054323" w:rsidRDefault="00EE578E" w:rsidP="00A8030C">
      <w:pPr>
        <w:tabs>
          <w:tab w:val="left" w:pos="1200"/>
          <w:tab w:val="right" w:pos="7020"/>
          <w:tab w:val="right" w:pos="8928"/>
        </w:tabs>
        <w:ind w:left="720"/>
        <w:rPr>
          <w:rStyle w:val="TemporaryLaw"/>
          <w:szCs w:val="16"/>
        </w:rPr>
      </w:pPr>
      <w:r w:rsidRPr="00054323">
        <w:rPr>
          <w:rStyle w:val="TemporaryLaw"/>
          <w:szCs w:val="16"/>
        </w:rPr>
        <w:t>8.  Agency salary increase</w:t>
      </w:r>
    </w:p>
    <w:p w14:paraId="2A02C7C3" w14:textId="77777777" w:rsidR="00054323" w:rsidRDefault="00EE578E" w:rsidP="00A8030C">
      <w:pPr>
        <w:tabs>
          <w:tab w:val="left" w:pos="1200"/>
          <w:tab w:val="right" w:pos="7020"/>
          <w:tab w:val="right" w:pos="8928"/>
        </w:tabs>
        <w:ind w:left="720"/>
        <w:rPr>
          <w:rStyle w:val="TemporaryLaw"/>
          <w:szCs w:val="16"/>
        </w:rPr>
      </w:pPr>
      <w:r w:rsidRPr="00054323">
        <w:rPr>
          <w:rStyle w:val="TemporaryLaw"/>
          <w:szCs w:val="16"/>
        </w:rPr>
        <w:t>       adjustment</w:t>
      </w:r>
      <w:r w:rsidRPr="00054323">
        <w:rPr>
          <w:rStyle w:val="TemporaryLaw"/>
          <w:szCs w:val="16"/>
        </w:rPr>
        <w:tab/>
        <w:t>$    </w:t>
      </w:r>
      <w:r w:rsidRPr="00054323">
        <w:rPr>
          <w:rStyle w:val="TemporaryLaw"/>
          <w:rFonts w:eastAsiaTheme="majorEastAsia"/>
        </w:rPr>
        <w:t>11,956,000</w:t>
      </w:r>
    </w:p>
    <w:p w14:paraId="38886127" w14:textId="77777777" w:rsidR="00054323" w:rsidRDefault="00EE578E" w:rsidP="00A8030C">
      <w:pPr>
        <w:tabs>
          <w:tab w:val="right" w:pos="7020"/>
          <w:tab w:val="right" w:pos="8928"/>
        </w:tabs>
        <w:ind w:left="1200" w:hanging="480"/>
        <w:rPr>
          <w:rStyle w:val="TemporaryLaw"/>
          <w:szCs w:val="16"/>
        </w:rPr>
      </w:pPr>
      <w:r w:rsidRPr="00054323">
        <w:rPr>
          <w:rStyle w:val="TemporaryLaw"/>
          <w:szCs w:val="16"/>
        </w:rPr>
        <w:t>Fund sources:</w:t>
      </w:r>
    </w:p>
    <w:p w14:paraId="28EC51CA"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w:t>
      </w:r>
      <w:r w:rsidRPr="00054323">
        <w:rPr>
          <w:rStyle w:val="TemporaryLaw"/>
          <w:rFonts w:eastAsiaTheme="majorEastAsia"/>
        </w:rPr>
        <w:t>4,956,000</w:t>
      </w:r>
    </w:p>
    <w:p w14:paraId="64BB8607" w14:textId="77777777" w:rsidR="00054323" w:rsidRDefault="00EE578E" w:rsidP="00A8030C">
      <w:pPr>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7,000,000</w:t>
      </w:r>
    </w:p>
    <w:p w14:paraId="07AEE924" w14:textId="77777777" w:rsidR="00054323" w:rsidRDefault="00EE578E" w:rsidP="006169A0">
      <w:pPr>
        <w:widowControl/>
        <w:tabs>
          <w:tab w:val="left" w:pos="1200"/>
          <w:tab w:val="right" w:pos="7020"/>
          <w:tab w:val="right" w:pos="8928"/>
        </w:tabs>
        <w:ind w:left="720"/>
        <w:rPr>
          <w:rStyle w:val="TemporaryLaw"/>
          <w:szCs w:val="16"/>
        </w:rPr>
      </w:pPr>
      <w:r w:rsidRPr="00054323">
        <w:rPr>
          <w:rStyle w:val="TemporaryLaw"/>
          <w:szCs w:val="16"/>
        </w:rPr>
        <w:t>9.  Accounting system charge</w:t>
      </w:r>
    </w:p>
    <w:p w14:paraId="21D55FCE" w14:textId="77777777" w:rsidR="00054323" w:rsidRDefault="00EE578E" w:rsidP="006169A0">
      <w:pPr>
        <w:widowControl/>
        <w:tabs>
          <w:tab w:val="left" w:pos="1200"/>
          <w:tab w:val="right" w:pos="7020"/>
          <w:tab w:val="right" w:pos="8928"/>
        </w:tabs>
        <w:ind w:left="720"/>
        <w:rPr>
          <w:rStyle w:val="TemporaryLaw"/>
          <w:szCs w:val="16"/>
        </w:rPr>
      </w:pPr>
      <w:r w:rsidRPr="00054323">
        <w:rPr>
          <w:rStyle w:val="TemporaryLaw"/>
          <w:szCs w:val="16"/>
        </w:rPr>
        <w:t>       adjustment</w:t>
      </w:r>
      <w:r w:rsidRPr="00054323">
        <w:rPr>
          <w:rStyle w:val="TemporaryLaw"/>
          <w:szCs w:val="16"/>
        </w:rPr>
        <w:tab/>
        <w:t>$     (477,000)</w:t>
      </w:r>
    </w:p>
    <w:p w14:paraId="69F5D339" w14:textId="77777777" w:rsidR="00054323" w:rsidRDefault="00EE578E" w:rsidP="006169A0">
      <w:pPr>
        <w:widowControl/>
        <w:tabs>
          <w:tab w:val="right" w:pos="7020"/>
          <w:tab w:val="right" w:pos="8928"/>
        </w:tabs>
        <w:ind w:left="1200" w:hanging="480"/>
        <w:rPr>
          <w:rStyle w:val="TemporaryLaw"/>
          <w:szCs w:val="16"/>
        </w:rPr>
      </w:pPr>
      <w:r w:rsidRPr="00054323">
        <w:rPr>
          <w:rStyle w:val="TemporaryLaw"/>
          <w:szCs w:val="16"/>
        </w:rPr>
        <w:t>Fund sources:</w:t>
      </w:r>
    </w:p>
    <w:p w14:paraId="3FA4B0B0" w14:textId="77777777" w:rsidR="00054323" w:rsidRDefault="00EE578E" w:rsidP="006169A0">
      <w:pPr>
        <w:widowControl/>
        <w:tabs>
          <w:tab w:val="left" w:pos="1200"/>
          <w:tab w:val="right" w:pos="7020"/>
          <w:tab w:val="right" w:pos="8928"/>
        </w:tabs>
        <w:ind w:left="1200"/>
        <w:rPr>
          <w:rStyle w:val="TemporaryLaw"/>
          <w:szCs w:val="16"/>
        </w:rPr>
      </w:pPr>
      <w:r w:rsidRPr="00054323">
        <w:rPr>
          <w:rStyle w:val="TemporaryLaw"/>
          <w:szCs w:val="16"/>
        </w:rPr>
        <w:t>State general fund</w:t>
      </w:r>
      <w:r w:rsidRPr="00054323">
        <w:rPr>
          <w:rStyle w:val="TemporaryLaw"/>
          <w:szCs w:val="16"/>
        </w:rPr>
        <w:tab/>
        <w:t>$     (200,300)</w:t>
      </w:r>
    </w:p>
    <w:p w14:paraId="29C26198" w14:textId="77777777" w:rsidR="00054323" w:rsidRDefault="00EE578E" w:rsidP="006169A0">
      <w:pPr>
        <w:widowControl/>
        <w:tabs>
          <w:tab w:val="left" w:pos="1200"/>
          <w:tab w:val="right" w:pos="7020"/>
          <w:tab w:val="right" w:pos="8928"/>
        </w:tabs>
        <w:ind w:left="1200"/>
        <w:rPr>
          <w:rStyle w:val="TemporaryLaw"/>
          <w:szCs w:val="16"/>
        </w:rPr>
      </w:pPr>
      <w:r w:rsidRPr="00054323">
        <w:rPr>
          <w:rStyle w:val="TemporaryLaw"/>
          <w:szCs w:val="16"/>
        </w:rPr>
        <w:t>Other funds</w:t>
      </w:r>
      <w:r w:rsidRPr="00054323">
        <w:rPr>
          <w:rStyle w:val="TemporaryLaw"/>
          <w:szCs w:val="16"/>
        </w:rPr>
        <w:tab/>
        <w:t>(276,700)</w:t>
      </w:r>
    </w:p>
    <w:bookmarkEnd w:id="24"/>
    <w:p w14:paraId="3C6D957C" w14:textId="77777777" w:rsidR="00054323" w:rsidRDefault="00EE578E" w:rsidP="00A8030C">
      <w:pPr>
        <w:pStyle w:val="P06-00"/>
        <w:ind w:firstLine="0"/>
        <w:rPr>
          <w:rStyle w:val="TemporaryLaw"/>
          <w:szCs w:val="16"/>
          <w:u w:val="single"/>
        </w:rPr>
      </w:pPr>
      <w:r w:rsidRPr="00054323">
        <w:rPr>
          <w:rStyle w:val="TemporaryLaw"/>
          <w:szCs w:val="16"/>
          <w:u w:val="single"/>
        </w:rPr>
        <w:t>Employer health insurance contribution reduction</w:t>
      </w:r>
    </w:p>
    <w:p w14:paraId="223E1D0E" w14:textId="77777777" w:rsidR="00054323" w:rsidRDefault="00EE578E" w:rsidP="00A8030C">
      <w:pPr>
        <w:pStyle w:val="P06-00"/>
        <w:rPr>
          <w:rStyle w:val="TemporaryLaw"/>
          <w:szCs w:val="16"/>
        </w:rPr>
      </w:pPr>
      <w:r w:rsidRPr="00054323">
        <w:rPr>
          <w:rStyle w:val="TemporaryLaw"/>
          <w:szCs w:val="16"/>
        </w:rPr>
        <w:t>The amount appropriated is for a onetime employer contribution rate reduction for employee health insurance in fiscal year 2025-2026.  The joint legislative budget committee staff, in consultation with the governor's office of strategic planning and budgeting staff, shall determine and the department of administration shall allocate to each agency or department an amount for the health insurance contribution adjustment.  The joint legislative budget committee staff shall also determine and the department of administration shall allocate adjustments, as necessary, in expenditure authority to implement the reduction in employer health insurance contribution rates.  The joint legislative budget committee staff shall use the overall allocation of state general fund and appropriated tuition monies for each university in determining that university's specific adjustment.</w:t>
      </w:r>
    </w:p>
    <w:p w14:paraId="060623D0" w14:textId="77777777" w:rsidR="00054323" w:rsidRDefault="00EE578E" w:rsidP="003B084E">
      <w:pPr>
        <w:pStyle w:val="P06-00"/>
        <w:keepNext/>
        <w:keepLines/>
        <w:ind w:firstLine="0"/>
        <w:rPr>
          <w:rStyle w:val="TemporaryLaw"/>
          <w:szCs w:val="16"/>
          <w:u w:val="single"/>
        </w:rPr>
      </w:pPr>
      <w:r w:rsidRPr="00054323">
        <w:rPr>
          <w:rStyle w:val="TemporaryLaw"/>
          <w:szCs w:val="16"/>
          <w:u w:val="single"/>
        </w:rPr>
        <w:t>Employer health insurance contribution increase</w:t>
      </w:r>
    </w:p>
    <w:p w14:paraId="5B6D9E90" w14:textId="77777777" w:rsidR="00054323" w:rsidRDefault="00EE578E" w:rsidP="003B084E">
      <w:pPr>
        <w:pStyle w:val="P06-00"/>
        <w:keepNext/>
        <w:keepLines/>
        <w:rPr>
          <w:rStyle w:val="TemporaryLaw"/>
          <w:szCs w:val="16"/>
        </w:rPr>
      </w:pPr>
      <w:r w:rsidRPr="00054323">
        <w:rPr>
          <w:rStyle w:val="TemporaryLaw"/>
          <w:szCs w:val="16"/>
        </w:rPr>
        <w:t>The amount appropriated is for a onetime employer contribution rate increase for employee health insurance in fiscal year 2025-2026.  The joint legislative budget committee staff, in consultation with the governor's office of strategic planning and budgeting staff, shall determine and the department of administration shall allocate to each agency or department an amount for the health insurance contribution adjustment.  The joint legislative budget committee staff shall also determine and the department of administration shall allocate adjustments, as necessary, in expenditure authority to implement the increase in employer health insurance contribution rates.  The joint legislative budget committee staff shall use the overall allocation of state general fund and appropriated tuition monies for each university in determining that university's specific adjustment.</w:t>
      </w:r>
    </w:p>
    <w:p w14:paraId="2F7101DF" w14:textId="77777777" w:rsidR="00054323" w:rsidRDefault="00EE578E" w:rsidP="00A8030C">
      <w:pPr>
        <w:rPr>
          <w:rStyle w:val="TemporaryLaw"/>
          <w:szCs w:val="16"/>
          <w:u w:val="single"/>
        </w:rPr>
      </w:pPr>
      <w:r w:rsidRPr="00054323">
        <w:rPr>
          <w:rStyle w:val="TemporaryLaw"/>
          <w:szCs w:val="16"/>
          <w:u w:val="single"/>
        </w:rPr>
        <w:t>State fleet operations adjustment</w:t>
      </w:r>
    </w:p>
    <w:p w14:paraId="42775D4D" w14:textId="77777777" w:rsidR="00054323" w:rsidRDefault="00EE578E" w:rsidP="00A8030C">
      <w:pPr>
        <w:pStyle w:val="P06-00"/>
        <w:rPr>
          <w:rStyle w:val="TemporaryLaw"/>
          <w:szCs w:val="16"/>
        </w:rPr>
      </w:pPr>
      <w:r w:rsidRPr="00054323">
        <w:rPr>
          <w:rStyle w:val="TemporaryLaw"/>
          <w:szCs w:val="16"/>
        </w:rPr>
        <w:t>The amount appropriated is for a onetime state fleet operations adjustment in fiscal year 2025-2026.  The joint legislative budget committee staff, in consultation with the governor's office of strategic planning and budgeting staff, shall determine and the department of administration shall allocate to each agency or department an amount for the state fleet operations adjustment.  The joint legislative budget committee staff shall also determine and the department of administration shall allocate adjustments, as necessary, in expenditure authority for the state fleet operations adjustment.</w:t>
      </w:r>
    </w:p>
    <w:p w14:paraId="4687DD4D" w14:textId="77777777" w:rsidR="00054323" w:rsidRDefault="00EE578E" w:rsidP="00A8030C">
      <w:pPr>
        <w:keepNext/>
        <w:keepLines/>
        <w:rPr>
          <w:rStyle w:val="TemporaryLaw"/>
          <w:szCs w:val="16"/>
          <w:u w:val="single"/>
        </w:rPr>
      </w:pPr>
      <w:r w:rsidRPr="00054323">
        <w:rPr>
          <w:rStyle w:val="TemporaryLaw"/>
          <w:szCs w:val="16"/>
          <w:u w:val="single"/>
        </w:rPr>
        <w:t>State fleet replacement adjustment</w:t>
      </w:r>
    </w:p>
    <w:p w14:paraId="22590734" w14:textId="77777777" w:rsidR="00054323" w:rsidRDefault="00EE578E" w:rsidP="00A8030C">
      <w:pPr>
        <w:pStyle w:val="P06-00"/>
        <w:keepNext/>
        <w:keepLines/>
        <w:rPr>
          <w:rStyle w:val="TemporaryLaw"/>
          <w:szCs w:val="16"/>
        </w:rPr>
      </w:pPr>
      <w:r w:rsidRPr="00054323">
        <w:rPr>
          <w:rStyle w:val="TemporaryLaw"/>
          <w:szCs w:val="16"/>
        </w:rPr>
        <w:t>The amount appropriated is for a onetime state fleet replacement adjustment in fiscal year 2025-2026.  The joint legislative budget committee staff, in consultation with the governor's office of strategic planning and budgeting staff, shall determine and the department of administration shall allocate to each agency or department an amount for the state fleet replacement adjustment.  The joint legislative budget committee staff shall also determine and the department of administration shall allocate adjustments, as necessary, in expenditure authority for the state fleet replacement adjustment.</w:t>
      </w:r>
    </w:p>
    <w:p w14:paraId="6AB645C3" w14:textId="77777777" w:rsidR="00054323" w:rsidRDefault="00EE578E" w:rsidP="00A8030C">
      <w:pPr>
        <w:rPr>
          <w:rStyle w:val="TemporaryLaw"/>
          <w:szCs w:val="16"/>
          <w:u w:val="single"/>
        </w:rPr>
      </w:pPr>
      <w:r w:rsidRPr="00054323">
        <w:rPr>
          <w:rStyle w:val="TemporaryLaw"/>
          <w:szCs w:val="16"/>
          <w:u w:val="single"/>
        </w:rPr>
        <w:t>Agency retirement adjustment</w:t>
      </w:r>
    </w:p>
    <w:p w14:paraId="104D77AD" w14:textId="77777777" w:rsidR="00054323" w:rsidRDefault="00EE578E" w:rsidP="00A8030C">
      <w:pPr>
        <w:pStyle w:val="P06-00"/>
        <w:rPr>
          <w:rStyle w:val="TemporaryLaw"/>
          <w:szCs w:val="16"/>
        </w:rPr>
      </w:pPr>
      <w:r w:rsidRPr="00054323">
        <w:rPr>
          <w:rStyle w:val="TemporaryLaw"/>
          <w:szCs w:val="16"/>
        </w:rPr>
        <w:t>The amount appropriated is for retirement adjustments in fiscal year 2025-2026.  The joint legislative budget committee staff, in consultation with the governor's office of strategic planning and budgeting staff, shall determine and the department of administration shall allocate to each agency or department an amount for the agency retirement adjustments. The joint legislative budget committee staff shall also determine and the department of administration shall allocate adjustments, as necessary, in expenditure authority to implement the agency retirement adjustments.</w:t>
      </w:r>
    </w:p>
    <w:p w14:paraId="7A105683" w14:textId="77777777" w:rsidR="00054323" w:rsidRDefault="00EE578E" w:rsidP="003B084E">
      <w:pPr>
        <w:pStyle w:val="P06-00"/>
        <w:keepNext/>
        <w:keepLines/>
        <w:ind w:firstLine="0"/>
        <w:rPr>
          <w:rStyle w:val="TemporaryLaw"/>
          <w:szCs w:val="16"/>
          <w:u w:val="single"/>
        </w:rPr>
      </w:pPr>
      <w:r w:rsidRPr="00054323">
        <w:rPr>
          <w:rStyle w:val="TemporaryLaw"/>
          <w:szCs w:val="16"/>
          <w:u w:val="single"/>
        </w:rPr>
        <w:t>Agency rent adjustment</w:t>
      </w:r>
    </w:p>
    <w:p w14:paraId="5C99935F" w14:textId="77777777" w:rsidR="00054323" w:rsidRDefault="00EE578E" w:rsidP="003B084E">
      <w:pPr>
        <w:pStyle w:val="P06-00"/>
        <w:keepNext/>
        <w:keepLines/>
        <w:rPr>
          <w:rStyle w:val="TemporaryLaw"/>
          <w:szCs w:val="16"/>
        </w:rPr>
      </w:pPr>
      <w:r w:rsidRPr="00054323">
        <w:rPr>
          <w:rStyle w:val="TemporaryLaw"/>
          <w:szCs w:val="16"/>
        </w:rPr>
        <w:t xml:space="preserve">The amount appropriated is for agency rent adjustments for agencies relocating to and within state-owned and lease-purchase buildings in fiscal year 2025-2026.  The joint legislative budget committee staff, in consultation with the governor's office of strategic planning and budgeting staff, shall determine and the department of administration shall allocate to each agency or department an amount for the agency rent adjustment.  The joint legislative budget committee staff shall also determine, and the department of administration shall allocate adjustments, as necessary, in expenditure authority to allow implementation of the agency rent adjustment. </w:t>
      </w:r>
    </w:p>
    <w:p w14:paraId="4138DEDA" w14:textId="77777777" w:rsidR="00054323" w:rsidRDefault="00EE578E" w:rsidP="00A8030C">
      <w:pPr>
        <w:pStyle w:val="P06-00"/>
        <w:ind w:firstLine="0"/>
        <w:rPr>
          <w:rStyle w:val="TemporaryLaw"/>
          <w:szCs w:val="16"/>
          <w:u w:val="single"/>
        </w:rPr>
      </w:pPr>
      <w:r w:rsidRPr="00054323">
        <w:rPr>
          <w:rStyle w:val="TemporaryLaw"/>
          <w:szCs w:val="16"/>
          <w:u w:val="single"/>
        </w:rPr>
        <w:t>Agency risk management adjustment</w:t>
      </w:r>
    </w:p>
    <w:p w14:paraId="1023E6F8" w14:textId="77777777" w:rsidR="00054323" w:rsidRDefault="00EE578E" w:rsidP="00A8030C">
      <w:pPr>
        <w:pStyle w:val="P06-00"/>
        <w:rPr>
          <w:rStyle w:val="TemporaryLaw"/>
          <w:szCs w:val="16"/>
        </w:rPr>
      </w:pPr>
      <w:r w:rsidRPr="00054323">
        <w:rPr>
          <w:rStyle w:val="TemporaryLaw"/>
          <w:szCs w:val="16"/>
        </w:rPr>
        <w:t xml:space="preserve">The amount appropriated is for agency risk management premium adjustments in fiscal year 2025-2026.  The joint legislative budget committee staff, in consultation with the governor's office of strategic planning and budgeting staff, shall determine and the department of administration shall allocate to each agency or department an amount for the risk management adjustments.  The joint legislative budget committee staff shall also determine and the department of administration shall allocate adjustments, as necessary, in expenditure authority to allow implementation of the risk management adjustments. </w:t>
      </w:r>
    </w:p>
    <w:p w14:paraId="2D054F71" w14:textId="77777777" w:rsidR="00054323" w:rsidRDefault="00EE578E" w:rsidP="00A8030C">
      <w:pPr>
        <w:pStyle w:val="P06-00"/>
        <w:keepNext/>
        <w:keepLines/>
        <w:ind w:firstLine="0"/>
        <w:rPr>
          <w:rStyle w:val="TemporaryLaw"/>
          <w:szCs w:val="16"/>
          <w:u w:val="single"/>
        </w:rPr>
      </w:pPr>
      <w:r w:rsidRPr="00054323">
        <w:rPr>
          <w:rStyle w:val="TemporaryLaw"/>
          <w:szCs w:val="16"/>
          <w:u w:val="single"/>
        </w:rPr>
        <w:t>Agency salary increase adjustments</w:t>
      </w:r>
    </w:p>
    <w:p w14:paraId="136E6B30" w14:textId="77777777" w:rsidR="00054323" w:rsidRDefault="00EE578E" w:rsidP="00A8030C">
      <w:pPr>
        <w:pStyle w:val="P06-00"/>
        <w:keepNext/>
        <w:keepLines/>
        <w:rPr>
          <w:rStyle w:val="TemporaryLaw"/>
          <w:szCs w:val="16"/>
        </w:rPr>
      </w:pPr>
      <w:r w:rsidRPr="00054323">
        <w:rPr>
          <w:rStyle w:val="TemporaryLaw"/>
          <w:szCs w:val="16"/>
        </w:rPr>
        <w:t xml:space="preserve">The amount appropriated is for agency salary increase adjustments in fiscal year 2025-2026.  The joint legislative budget committee staff, in consultation with the governor's office of strategic planning and budgeting staff, shall determine and the department of administration shall allocate to each agency or department an amount for salary increase adjustment. The joint legislative budget committee staff shall also determine, and the department of administration shall allocate adjustments, as necessary, in expenditure authority for salary increase adjustments. </w:t>
      </w:r>
    </w:p>
    <w:p w14:paraId="02B60561" w14:textId="77777777" w:rsidR="00054323" w:rsidRDefault="00EE578E" w:rsidP="00A8030C">
      <w:pPr>
        <w:pStyle w:val="P06-00"/>
        <w:ind w:firstLine="0"/>
        <w:rPr>
          <w:rStyle w:val="TemporaryLaw"/>
          <w:szCs w:val="16"/>
          <w:u w:val="single"/>
        </w:rPr>
      </w:pPr>
      <w:r w:rsidRPr="00054323">
        <w:rPr>
          <w:rStyle w:val="TemporaryLaw"/>
          <w:szCs w:val="16"/>
          <w:u w:val="single"/>
        </w:rPr>
        <w:t>Accounting system charge adjustment</w:t>
      </w:r>
    </w:p>
    <w:p w14:paraId="3D450F02" w14:textId="77777777" w:rsidR="00054323" w:rsidRDefault="00EE578E" w:rsidP="00A8030C">
      <w:pPr>
        <w:pStyle w:val="P06-00"/>
        <w:rPr>
          <w:rStyle w:val="TemporaryLaw"/>
          <w:szCs w:val="16"/>
        </w:rPr>
      </w:pPr>
      <w:r w:rsidRPr="00054323">
        <w:rPr>
          <w:rStyle w:val="TemporaryLaw"/>
          <w:szCs w:val="16"/>
        </w:rPr>
        <w:t xml:space="preserve">The amount appropriated is for accounting system charge adjustments in fiscal year 2025-2026.  The joint legislative budget committee staff, in consultation with the governor's office of strategic planning and budgeting staff, shall determine and the department of administration shall allocate to each agency or department an amount for the accounting system charge adjustment.  The joint legislative budget committee staff shall also determine, and the department of administration shall allocate adjustments, as necessary, in expenditure authority to allow implementation of accounting system charge adjustments. </w:t>
      </w:r>
    </w:p>
    <w:p w14:paraId="29D0AD3F" w14:textId="77777777" w:rsidR="00054323" w:rsidRDefault="00EE578E" w:rsidP="003B084E">
      <w:pPr>
        <w:pStyle w:val="P06-00"/>
        <w:keepNext/>
        <w:keepLines/>
        <w:rPr>
          <w:rStyle w:val="TemporaryLaw"/>
          <w:szCs w:val="16"/>
        </w:rPr>
      </w:pPr>
      <w:r w:rsidRPr="00054323">
        <w:rPr>
          <w:rStyle w:val="TemporaryLaw"/>
          <w:szCs w:val="16"/>
        </w:rPr>
        <w:t xml:space="preserve">The department of administration may reallocate charges for the accounting system in fiscal year 2025-2026 among state agencies based on transactions within the accounting system.  Any changes made during fiscal year 2025-2026 do not represent legislative concurrence to fund additional adjustments in future years. </w:t>
      </w:r>
    </w:p>
    <w:p w14:paraId="3810B0C7" w14:textId="77777777" w:rsidR="00054323" w:rsidRDefault="00EE578E" w:rsidP="00A8030C">
      <w:pPr>
        <w:pStyle w:val="SEC06-19"/>
        <w:keepNext/>
        <w:keepLines/>
        <w:rPr>
          <w:szCs w:val="16"/>
        </w:rPr>
      </w:pPr>
      <w:bookmarkStart w:id="25" w:name="_Hlk70864998"/>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Department of law; general agency counsel charges; fiscal year 2025-2026</w:t>
      </w:r>
    </w:p>
    <w:p w14:paraId="769790D9" w14:textId="77777777" w:rsidR="00054323" w:rsidRDefault="00EE578E" w:rsidP="00A8030C">
      <w:pPr>
        <w:pStyle w:val="P06-00"/>
        <w:keepNext/>
        <w:keepLines/>
        <w:rPr>
          <w:rStyle w:val="TemporaryLaw"/>
          <w:szCs w:val="16"/>
        </w:rPr>
      </w:pPr>
      <w:r w:rsidRPr="00054323">
        <w:rPr>
          <w:rStyle w:val="TemporaryLaw"/>
          <w:szCs w:val="16"/>
        </w:rPr>
        <w:t>Pursuant to section 41-191.09, Arizona Revised Statutes, the following state agencies and departments are charged the following amounts in fiscal year 2025-2026 for general agency counsel provided by the department of law:</w:t>
      </w:r>
    </w:p>
    <w:p w14:paraId="2CE52031" w14:textId="77777777" w:rsidR="00054323" w:rsidRDefault="00EE578E" w:rsidP="00A8030C">
      <w:pPr>
        <w:pStyle w:val="P06-00"/>
        <w:rPr>
          <w:rStyle w:val="TemporaryLaw"/>
          <w:szCs w:val="16"/>
        </w:rPr>
      </w:pPr>
      <w:r w:rsidRPr="00054323">
        <w:rPr>
          <w:rStyle w:val="TemporaryLaw"/>
          <w:szCs w:val="16"/>
        </w:rPr>
        <w:t>1.  Department of administration</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$127,700</w:t>
      </w:r>
    </w:p>
    <w:p w14:paraId="38DCF709" w14:textId="77777777" w:rsidR="00054323" w:rsidRDefault="00EE578E" w:rsidP="00A8030C">
      <w:pPr>
        <w:pStyle w:val="P06-00"/>
        <w:rPr>
          <w:rStyle w:val="TemporaryLaw"/>
          <w:szCs w:val="16"/>
        </w:rPr>
      </w:pPr>
      <w:r w:rsidRPr="00054323">
        <w:rPr>
          <w:rStyle w:val="TemporaryLaw"/>
          <w:szCs w:val="16"/>
        </w:rPr>
        <w:t>2.  Office of administrative hearings</w:t>
      </w:r>
      <w:r w:rsidRPr="00054323">
        <w:rPr>
          <w:rStyle w:val="TemporaryLaw"/>
          <w:szCs w:val="16"/>
        </w:rPr>
        <w:tab/>
      </w:r>
      <w:r w:rsidRPr="00054323">
        <w:rPr>
          <w:rStyle w:val="TemporaryLaw"/>
          <w:szCs w:val="16"/>
        </w:rPr>
        <w:tab/>
      </w:r>
      <w:r w:rsidRPr="00054323">
        <w:rPr>
          <w:rStyle w:val="TemporaryLaw"/>
          <w:szCs w:val="16"/>
        </w:rPr>
        <w:tab/>
        <w:t>$  3,000</w:t>
      </w:r>
    </w:p>
    <w:p w14:paraId="1B70BC2D" w14:textId="77777777" w:rsidR="00054323" w:rsidRDefault="00EE578E" w:rsidP="00A8030C">
      <w:pPr>
        <w:pStyle w:val="P06-00"/>
        <w:rPr>
          <w:rStyle w:val="TemporaryLaw"/>
          <w:szCs w:val="16"/>
        </w:rPr>
      </w:pPr>
      <w:r w:rsidRPr="00054323">
        <w:rPr>
          <w:rStyle w:val="TemporaryLaw"/>
          <w:szCs w:val="16"/>
        </w:rPr>
        <w:t>3.  Arizona arts commission</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3,100</w:t>
      </w:r>
    </w:p>
    <w:p w14:paraId="5DDF1E7F" w14:textId="77777777" w:rsidR="00054323" w:rsidRDefault="00EE578E" w:rsidP="00A8030C">
      <w:pPr>
        <w:pStyle w:val="P06-00"/>
        <w:rPr>
          <w:rStyle w:val="TemporaryLaw"/>
          <w:szCs w:val="16"/>
        </w:rPr>
      </w:pPr>
      <w:r w:rsidRPr="00054323">
        <w:rPr>
          <w:rStyle w:val="TemporaryLaw"/>
          <w:szCs w:val="16"/>
        </w:rPr>
        <w:t>4.  Citizens clean elections commission</w:t>
      </w:r>
      <w:r w:rsidRPr="00054323">
        <w:rPr>
          <w:rStyle w:val="TemporaryLaw"/>
          <w:szCs w:val="16"/>
        </w:rPr>
        <w:tab/>
      </w:r>
      <w:r w:rsidRPr="00054323">
        <w:rPr>
          <w:rStyle w:val="TemporaryLaw"/>
          <w:szCs w:val="16"/>
        </w:rPr>
        <w:tab/>
      </w:r>
      <w:r w:rsidRPr="00054323">
        <w:rPr>
          <w:rStyle w:val="TemporaryLaw"/>
          <w:szCs w:val="16"/>
        </w:rPr>
        <w:tab/>
        <w:t>$  2,700</w:t>
      </w:r>
    </w:p>
    <w:p w14:paraId="0225409D" w14:textId="77777777" w:rsidR="00054323" w:rsidRDefault="00EE578E" w:rsidP="00A8030C">
      <w:pPr>
        <w:pStyle w:val="P06-00"/>
        <w:rPr>
          <w:rStyle w:val="TemporaryLaw"/>
          <w:szCs w:val="16"/>
        </w:rPr>
      </w:pPr>
      <w:r w:rsidRPr="00054323">
        <w:rPr>
          <w:rStyle w:val="TemporaryLaw"/>
          <w:szCs w:val="16"/>
        </w:rPr>
        <w:t>5.  State department of corrections</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2,000</w:t>
      </w:r>
    </w:p>
    <w:p w14:paraId="49253117" w14:textId="77777777" w:rsidR="00054323" w:rsidRDefault="00EE578E" w:rsidP="00A8030C">
      <w:pPr>
        <w:pStyle w:val="P06-00"/>
        <w:rPr>
          <w:rStyle w:val="TemporaryLaw"/>
          <w:szCs w:val="16"/>
        </w:rPr>
      </w:pPr>
      <w:r w:rsidRPr="00054323">
        <w:rPr>
          <w:rStyle w:val="TemporaryLaw"/>
          <w:szCs w:val="16"/>
        </w:rPr>
        <w:t>6.  Arizona criminal justice commission</w:t>
      </w:r>
      <w:r w:rsidRPr="00054323">
        <w:rPr>
          <w:rStyle w:val="TemporaryLaw"/>
          <w:szCs w:val="16"/>
        </w:rPr>
        <w:tab/>
      </w:r>
      <w:r w:rsidRPr="00054323">
        <w:rPr>
          <w:rStyle w:val="TemporaryLaw"/>
          <w:szCs w:val="16"/>
        </w:rPr>
        <w:tab/>
      </w:r>
      <w:r w:rsidRPr="00054323">
        <w:rPr>
          <w:rStyle w:val="TemporaryLaw"/>
          <w:szCs w:val="16"/>
        </w:rPr>
        <w:tab/>
        <w:t>$  8,700</w:t>
      </w:r>
    </w:p>
    <w:p w14:paraId="4CAE5016" w14:textId="77777777" w:rsidR="00054323" w:rsidRDefault="00EE578E" w:rsidP="00A8030C">
      <w:pPr>
        <w:pStyle w:val="P06-00"/>
        <w:rPr>
          <w:rStyle w:val="TemporaryLaw"/>
          <w:szCs w:val="16"/>
        </w:rPr>
      </w:pPr>
      <w:r w:rsidRPr="00054323">
        <w:rPr>
          <w:rStyle w:val="TemporaryLaw"/>
          <w:szCs w:val="16"/>
        </w:rPr>
        <w:t>7.  Arizona state schools for the deaf</w:t>
      </w:r>
    </w:p>
    <w:p w14:paraId="6D6087EF" w14:textId="77777777" w:rsidR="00054323" w:rsidRDefault="00EE578E" w:rsidP="00A8030C">
      <w:pPr>
        <w:pStyle w:val="P06-00"/>
        <w:rPr>
          <w:rStyle w:val="TemporaryLaw"/>
          <w:szCs w:val="16"/>
        </w:rPr>
      </w:pPr>
      <w:r w:rsidRPr="00054323">
        <w:rPr>
          <w:rStyle w:val="TemporaryLaw"/>
          <w:szCs w:val="16"/>
        </w:rPr>
        <w:tab/>
        <w:t>and the blind</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$100,200</w:t>
      </w:r>
    </w:p>
    <w:p w14:paraId="16144370" w14:textId="77777777" w:rsidR="00054323" w:rsidRDefault="00EE578E" w:rsidP="00A8030C">
      <w:pPr>
        <w:pStyle w:val="P06-00"/>
        <w:rPr>
          <w:rStyle w:val="TemporaryLaw"/>
          <w:szCs w:val="16"/>
        </w:rPr>
      </w:pPr>
      <w:r w:rsidRPr="00054323">
        <w:rPr>
          <w:rStyle w:val="TemporaryLaw"/>
          <w:szCs w:val="16"/>
        </w:rPr>
        <w:t>8.  Commission for the deaf and the hard</w:t>
      </w:r>
    </w:p>
    <w:p w14:paraId="1D31E833" w14:textId="77777777" w:rsidR="00054323" w:rsidRDefault="00EE578E" w:rsidP="00A8030C">
      <w:pPr>
        <w:pStyle w:val="P06-00"/>
        <w:rPr>
          <w:rStyle w:val="TemporaryLaw"/>
          <w:szCs w:val="16"/>
        </w:rPr>
      </w:pPr>
      <w:r w:rsidRPr="00054323">
        <w:rPr>
          <w:rStyle w:val="TemporaryLaw"/>
          <w:szCs w:val="16"/>
        </w:rPr>
        <w:tab/>
        <w:t>of hearing</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4,100</w:t>
      </w:r>
    </w:p>
    <w:p w14:paraId="5608D4BA" w14:textId="77777777" w:rsidR="00054323" w:rsidRDefault="00EE578E" w:rsidP="00A8030C">
      <w:pPr>
        <w:pStyle w:val="P06-00"/>
        <w:rPr>
          <w:rStyle w:val="TemporaryLaw"/>
          <w:szCs w:val="16"/>
        </w:rPr>
      </w:pPr>
      <w:r w:rsidRPr="00054323">
        <w:rPr>
          <w:rStyle w:val="TemporaryLaw"/>
          <w:szCs w:val="16"/>
        </w:rPr>
        <w:t>9.  Arizona early childhood development and</w:t>
      </w:r>
    </w:p>
    <w:p w14:paraId="459EAAFA" w14:textId="77777777" w:rsidR="00054323" w:rsidRDefault="00EE578E" w:rsidP="00A8030C">
      <w:pPr>
        <w:pStyle w:val="P05-00"/>
        <w:ind w:firstLine="720"/>
        <w:rPr>
          <w:rStyle w:val="TemporaryLaw"/>
          <w:szCs w:val="16"/>
        </w:rPr>
      </w:pPr>
      <w:r w:rsidRPr="00054323">
        <w:rPr>
          <w:rStyle w:val="TemporaryLaw"/>
          <w:szCs w:val="16"/>
        </w:rPr>
        <w:tab/>
        <w:t>health board</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$ 47,100</w:t>
      </w:r>
    </w:p>
    <w:p w14:paraId="14ED2B64" w14:textId="77777777" w:rsidR="00054323" w:rsidRDefault="00EE578E" w:rsidP="00A8030C">
      <w:pPr>
        <w:pStyle w:val="P05-00"/>
        <w:keepNext/>
        <w:keepLines/>
        <w:rPr>
          <w:rStyle w:val="TemporaryLaw"/>
          <w:szCs w:val="16"/>
        </w:rPr>
      </w:pPr>
      <w:r w:rsidRPr="00054323">
        <w:rPr>
          <w:rStyle w:val="TemporaryLaw"/>
          <w:szCs w:val="16"/>
        </w:rPr>
        <w:t>10.  Department of education</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$132,000</w:t>
      </w:r>
    </w:p>
    <w:p w14:paraId="2F20E45E" w14:textId="77777777" w:rsidR="00054323" w:rsidRDefault="00EE578E" w:rsidP="00A8030C">
      <w:pPr>
        <w:pStyle w:val="P05-00"/>
        <w:keepNext/>
        <w:keepLines/>
        <w:rPr>
          <w:rStyle w:val="TemporaryLaw"/>
          <w:szCs w:val="16"/>
        </w:rPr>
      </w:pPr>
      <w:r w:rsidRPr="00054323">
        <w:rPr>
          <w:rStyle w:val="TemporaryLaw"/>
          <w:szCs w:val="16"/>
        </w:rPr>
        <w:t>11.  Department of emergency and military affairs</w:t>
      </w:r>
      <w:r w:rsidRPr="00054323">
        <w:rPr>
          <w:rStyle w:val="TemporaryLaw"/>
          <w:szCs w:val="16"/>
        </w:rPr>
        <w:tab/>
        <w:t>$ 30,000</w:t>
      </w:r>
    </w:p>
    <w:p w14:paraId="567A6B27" w14:textId="77777777" w:rsidR="00054323" w:rsidRDefault="00EE578E" w:rsidP="00A8030C">
      <w:pPr>
        <w:pStyle w:val="P05-00"/>
        <w:keepNext/>
        <w:keepLines/>
        <w:rPr>
          <w:rStyle w:val="TemporaryLaw"/>
          <w:szCs w:val="16"/>
        </w:rPr>
      </w:pPr>
      <w:r w:rsidRPr="00054323">
        <w:rPr>
          <w:rStyle w:val="TemporaryLaw"/>
          <w:szCs w:val="16"/>
        </w:rPr>
        <w:t>12.  Department of environmental quality</w:t>
      </w:r>
      <w:r w:rsidRPr="00054323">
        <w:rPr>
          <w:rStyle w:val="TemporaryLaw"/>
          <w:szCs w:val="16"/>
        </w:rPr>
        <w:tab/>
      </w:r>
      <w:r w:rsidRPr="00054323">
        <w:rPr>
          <w:rStyle w:val="TemporaryLaw"/>
          <w:szCs w:val="16"/>
        </w:rPr>
        <w:tab/>
      </w:r>
      <w:r w:rsidRPr="00054323">
        <w:rPr>
          <w:rStyle w:val="TemporaryLaw"/>
          <w:szCs w:val="16"/>
        </w:rPr>
        <w:tab/>
        <w:t>$135,600</w:t>
      </w:r>
    </w:p>
    <w:p w14:paraId="55AB3104" w14:textId="77777777" w:rsidR="00054323" w:rsidRDefault="00EE578E" w:rsidP="00A8030C">
      <w:pPr>
        <w:pStyle w:val="P05-00"/>
        <w:rPr>
          <w:rStyle w:val="TemporaryLaw"/>
          <w:szCs w:val="16"/>
        </w:rPr>
      </w:pPr>
      <w:r w:rsidRPr="00054323">
        <w:rPr>
          <w:rStyle w:val="TemporaryLaw"/>
          <w:szCs w:val="16"/>
        </w:rPr>
        <w:t>13.  Arizona exposition and state fair board</w:t>
      </w:r>
      <w:r w:rsidRPr="00054323">
        <w:rPr>
          <w:rStyle w:val="TemporaryLaw"/>
          <w:szCs w:val="16"/>
        </w:rPr>
        <w:tab/>
      </w:r>
      <w:r w:rsidRPr="00054323">
        <w:rPr>
          <w:rStyle w:val="TemporaryLaw"/>
          <w:szCs w:val="16"/>
        </w:rPr>
        <w:tab/>
        <w:t>$ 20,900</w:t>
      </w:r>
    </w:p>
    <w:p w14:paraId="24108A01" w14:textId="77777777" w:rsidR="00054323" w:rsidRDefault="00EE578E" w:rsidP="00A8030C">
      <w:pPr>
        <w:pStyle w:val="P05-00"/>
        <w:rPr>
          <w:rStyle w:val="TemporaryLaw"/>
          <w:szCs w:val="16"/>
        </w:rPr>
      </w:pPr>
      <w:r w:rsidRPr="00054323">
        <w:rPr>
          <w:rStyle w:val="TemporaryLaw"/>
          <w:szCs w:val="16"/>
        </w:rPr>
        <w:t>14.  Arizona department of forestry and fire</w:t>
      </w:r>
    </w:p>
    <w:p w14:paraId="5921FCC5" w14:textId="77777777" w:rsidR="00054323" w:rsidRDefault="00EE578E" w:rsidP="00A8030C">
      <w:pPr>
        <w:pStyle w:val="P05-00"/>
        <w:ind w:firstLine="720"/>
        <w:rPr>
          <w:rStyle w:val="TemporaryLaw"/>
          <w:szCs w:val="16"/>
        </w:rPr>
      </w:pPr>
      <w:r w:rsidRPr="00054323">
        <w:rPr>
          <w:rStyle w:val="TemporaryLaw"/>
          <w:szCs w:val="16"/>
        </w:rPr>
        <w:tab/>
        <w:t>management</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$ 13,400</w:t>
      </w:r>
    </w:p>
    <w:p w14:paraId="5B2A7CE2" w14:textId="77777777" w:rsidR="00054323" w:rsidRDefault="00EE578E" w:rsidP="00A8030C">
      <w:pPr>
        <w:pStyle w:val="P05-00"/>
        <w:rPr>
          <w:rStyle w:val="TemporaryLaw"/>
          <w:szCs w:val="16"/>
        </w:rPr>
      </w:pPr>
      <w:r w:rsidRPr="00054323">
        <w:rPr>
          <w:rStyle w:val="TemporaryLaw"/>
          <w:szCs w:val="16"/>
        </w:rPr>
        <w:t>15.  Department of gaming</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$ 37,300</w:t>
      </w:r>
    </w:p>
    <w:p w14:paraId="607443A2" w14:textId="77777777" w:rsidR="00054323" w:rsidRDefault="00EE578E" w:rsidP="00A8030C">
      <w:pPr>
        <w:pStyle w:val="P05-00"/>
        <w:rPr>
          <w:rStyle w:val="TemporaryLaw"/>
          <w:szCs w:val="16"/>
        </w:rPr>
      </w:pPr>
      <w:r w:rsidRPr="00054323">
        <w:rPr>
          <w:rStyle w:val="TemporaryLaw"/>
          <w:szCs w:val="16"/>
        </w:rPr>
        <w:t>16.  Department of health services</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$173,800</w:t>
      </w:r>
    </w:p>
    <w:p w14:paraId="0CF79B5E" w14:textId="77777777" w:rsidR="00054323" w:rsidRDefault="00EE578E" w:rsidP="00A8030C">
      <w:pPr>
        <w:pStyle w:val="P05-00"/>
        <w:rPr>
          <w:rStyle w:val="TemporaryLaw"/>
          <w:szCs w:val="16"/>
        </w:rPr>
      </w:pPr>
      <w:r w:rsidRPr="00054323">
        <w:rPr>
          <w:rStyle w:val="TemporaryLaw"/>
          <w:szCs w:val="16"/>
        </w:rPr>
        <w:t>17.  Arizona historical society</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700</w:t>
      </w:r>
    </w:p>
    <w:p w14:paraId="0D629140" w14:textId="77777777" w:rsidR="00054323" w:rsidRDefault="00EE578E" w:rsidP="00A8030C">
      <w:pPr>
        <w:pStyle w:val="P05-00"/>
        <w:rPr>
          <w:rStyle w:val="TemporaryLaw"/>
          <w:szCs w:val="16"/>
        </w:rPr>
      </w:pPr>
      <w:r w:rsidRPr="00054323">
        <w:rPr>
          <w:rStyle w:val="TemporaryLaw"/>
          <w:szCs w:val="16"/>
        </w:rPr>
        <w:t>18.  Arizona department of housing</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$ 19,300</w:t>
      </w:r>
    </w:p>
    <w:p w14:paraId="389A21A3" w14:textId="77777777" w:rsidR="00054323" w:rsidRDefault="00EE578E" w:rsidP="00A8030C">
      <w:pPr>
        <w:pStyle w:val="P05-00"/>
        <w:rPr>
          <w:rStyle w:val="TemporaryLaw"/>
          <w:szCs w:val="16"/>
        </w:rPr>
      </w:pPr>
      <w:r w:rsidRPr="00054323">
        <w:rPr>
          <w:rStyle w:val="TemporaryLaw"/>
          <w:szCs w:val="16"/>
        </w:rPr>
        <w:t>19.  Department of insurance and financial</w:t>
      </w:r>
    </w:p>
    <w:p w14:paraId="5B8D12DC" w14:textId="77777777" w:rsidR="00054323" w:rsidRDefault="00EE578E" w:rsidP="00A8030C">
      <w:pPr>
        <w:pStyle w:val="P05-00"/>
        <w:ind w:firstLine="720"/>
        <w:rPr>
          <w:rStyle w:val="TemporaryLaw"/>
          <w:szCs w:val="16"/>
        </w:rPr>
      </w:pPr>
      <w:r w:rsidRPr="00054323">
        <w:rPr>
          <w:rStyle w:val="TemporaryLaw"/>
          <w:szCs w:val="16"/>
        </w:rPr>
        <w:tab/>
        <w:t>institutions</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$ 13,800</w:t>
      </w:r>
    </w:p>
    <w:p w14:paraId="3E7D5287" w14:textId="77777777" w:rsidR="00054323" w:rsidRDefault="00EE578E" w:rsidP="00A8030C">
      <w:pPr>
        <w:pStyle w:val="P05-00"/>
        <w:rPr>
          <w:rStyle w:val="TemporaryLaw"/>
          <w:szCs w:val="16"/>
        </w:rPr>
      </w:pPr>
      <w:r w:rsidRPr="00054323">
        <w:rPr>
          <w:rStyle w:val="TemporaryLaw"/>
          <w:szCs w:val="16"/>
        </w:rPr>
        <w:t>20.  Department of juvenile corrections</w:t>
      </w:r>
      <w:r w:rsidRPr="00054323">
        <w:rPr>
          <w:rStyle w:val="TemporaryLaw"/>
          <w:szCs w:val="16"/>
        </w:rPr>
        <w:tab/>
      </w:r>
      <w:r w:rsidRPr="00054323">
        <w:rPr>
          <w:rStyle w:val="TemporaryLaw"/>
          <w:szCs w:val="16"/>
        </w:rPr>
        <w:tab/>
      </w:r>
      <w:r w:rsidRPr="00054323">
        <w:rPr>
          <w:rStyle w:val="TemporaryLaw"/>
          <w:szCs w:val="16"/>
        </w:rPr>
        <w:tab/>
        <w:t>$  9,400</w:t>
      </w:r>
    </w:p>
    <w:p w14:paraId="242E495C" w14:textId="77777777" w:rsidR="00054323" w:rsidRDefault="00EE578E" w:rsidP="00A8030C">
      <w:pPr>
        <w:pStyle w:val="P05-00"/>
        <w:rPr>
          <w:rStyle w:val="TemporaryLaw"/>
          <w:szCs w:val="16"/>
        </w:rPr>
      </w:pPr>
      <w:r w:rsidRPr="00054323">
        <w:rPr>
          <w:rStyle w:val="TemporaryLaw"/>
          <w:szCs w:val="16"/>
        </w:rPr>
        <w:t>21.  State land department</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2,100</w:t>
      </w:r>
    </w:p>
    <w:p w14:paraId="7155397A" w14:textId="77777777" w:rsidR="00054323" w:rsidRDefault="00EE578E" w:rsidP="00A8030C">
      <w:pPr>
        <w:pStyle w:val="P05-00"/>
        <w:rPr>
          <w:rStyle w:val="TemporaryLaw"/>
          <w:szCs w:val="16"/>
        </w:rPr>
      </w:pPr>
      <w:r w:rsidRPr="00054323">
        <w:rPr>
          <w:rStyle w:val="TemporaryLaw"/>
          <w:szCs w:val="16"/>
        </w:rPr>
        <w:t>22.  Department of liquor licenses and control</w:t>
      </w:r>
      <w:r w:rsidRPr="00054323">
        <w:rPr>
          <w:rStyle w:val="TemporaryLaw"/>
          <w:szCs w:val="16"/>
        </w:rPr>
        <w:tab/>
      </w:r>
      <w:r w:rsidRPr="00054323">
        <w:rPr>
          <w:rStyle w:val="TemporaryLaw"/>
          <w:szCs w:val="16"/>
        </w:rPr>
        <w:tab/>
        <w:t>$ 11,400</w:t>
      </w:r>
    </w:p>
    <w:p w14:paraId="07245B54" w14:textId="77777777" w:rsidR="00054323" w:rsidRDefault="00EE578E" w:rsidP="00A8030C">
      <w:pPr>
        <w:pStyle w:val="P05-00"/>
        <w:rPr>
          <w:rStyle w:val="TemporaryLaw"/>
          <w:szCs w:val="16"/>
        </w:rPr>
      </w:pPr>
      <w:r w:rsidRPr="00054323">
        <w:rPr>
          <w:rStyle w:val="TemporaryLaw"/>
          <w:szCs w:val="16"/>
        </w:rPr>
        <w:t>23.  Arizona state lottery commission</w:t>
      </w:r>
      <w:r w:rsidRPr="00054323">
        <w:rPr>
          <w:rStyle w:val="TemporaryLaw"/>
          <w:szCs w:val="16"/>
        </w:rPr>
        <w:tab/>
      </w:r>
      <w:r w:rsidRPr="00054323">
        <w:rPr>
          <w:rStyle w:val="TemporaryLaw"/>
          <w:szCs w:val="16"/>
        </w:rPr>
        <w:tab/>
      </w:r>
      <w:r w:rsidRPr="00054323">
        <w:rPr>
          <w:rStyle w:val="TemporaryLaw"/>
          <w:szCs w:val="16"/>
        </w:rPr>
        <w:tab/>
        <w:t>$ 24,800</w:t>
      </w:r>
    </w:p>
    <w:p w14:paraId="0C435654" w14:textId="77777777" w:rsidR="00054323" w:rsidRDefault="00EE578E" w:rsidP="00A8030C">
      <w:pPr>
        <w:pStyle w:val="P05-00"/>
        <w:rPr>
          <w:rStyle w:val="TemporaryLaw"/>
          <w:szCs w:val="16"/>
        </w:rPr>
      </w:pPr>
      <w:r w:rsidRPr="00054323">
        <w:rPr>
          <w:rStyle w:val="TemporaryLaw"/>
          <w:szCs w:val="16"/>
        </w:rPr>
        <w:t>24.  Arizona state parks board</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$ 45,800</w:t>
      </w:r>
    </w:p>
    <w:p w14:paraId="35782E3D" w14:textId="77777777" w:rsidR="00054323" w:rsidRDefault="00EE578E" w:rsidP="00A8030C">
      <w:pPr>
        <w:pStyle w:val="P05-00"/>
        <w:rPr>
          <w:rStyle w:val="TemporaryLaw"/>
          <w:szCs w:val="16"/>
        </w:rPr>
      </w:pPr>
      <w:r w:rsidRPr="00054323">
        <w:rPr>
          <w:rStyle w:val="TemporaryLaw"/>
          <w:szCs w:val="16"/>
        </w:rPr>
        <w:t xml:space="preserve">25.  State personnel board </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600</w:t>
      </w:r>
    </w:p>
    <w:p w14:paraId="3D6C3189" w14:textId="77777777" w:rsidR="00054323" w:rsidRDefault="00EE578E" w:rsidP="00A8030C">
      <w:pPr>
        <w:pStyle w:val="P05-00"/>
        <w:rPr>
          <w:rStyle w:val="TemporaryLaw"/>
          <w:szCs w:val="16"/>
        </w:rPr>
      </w:pPr>
      <w:r w:rsidRPr="00054323">
        <w:rPr>
          <w:rStyle w:val="TemporaryLaw"/>
          <w:szCs w:val="16"/>
        </w:rPr>
        <w:t>26.  Arizona pioneers' home</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$ 12,100</w:t>
      </w:r>
    </w:p>
    <w:p w14:paraId="1134C618" w14:textId="77777777" w:rsidR="00054323" w:rsidRDefault="00EE578E" w:rsidP="00A8030C">
      <w:pPr>
        <w:pStyle w:val="P05-00"/>
        <w:rPr>
          <w:rStyle w:val="TemporaryLaw"/>
          <w:szCs w:val="16"/>
        </w:rPr>
      </w:pPr>
      <w:r w:rsidRPr="00054323">
        <w:rPr>
          <w:rStyle w:val="TemporaryLaw"/>
          <w:szCs w:val="16"/>
        </w:rPr>
        <w:t>27.  Department of public safety</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$677,400</w:t>
      </w:r>
    </w:p>
    <w:p w14:paraId="0C24F604" w14:textId="77777777" w:rsidR="00054323" w:rsidRDefault="00EE578E" w:rsidP="00A8030C">
      <w:pPr>
        <w:pStyle w:val="P05-00"/>
        <w:rPr>
          <w:rStyle w:val="TemporaryLaw"/>
          <w:szCs w:val="16"/>
        </w:rPr>
      </w:pPr>
      <w:r w:rsidRPr="00054323">
        <w:rPr>
          <w:rStyle w:val="TemporaryLaw"/>
          <w:szCs w:val="16"/>
        </w:rPr>
        <w:t>28.  Arizona board of regents</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1,800</w:t>
      </w:r>
    </w:p>
    <w:p w14:paraId="437A8EF2" w14:textId="77777777" w:rsidR="00054323" w:rsidRDefault="00EE578E" w:rsidP="00A8030C">
      <w:pPr>
        <w:pStyle w:val="P05-00"/>
        <w:rPr>
          <w:rStyle w:val="TemporaryLaw"/>
          <w:szCs w:val="16"/>
        </w:rPr>
      </w:pPr>
      <w:r w:rsidRPr="00054323">
        <w:rPr>
          <w:rStyle w:val="TemporaryLaw"/>
          <w:szCs w:val="16"/>
        </w:rPr>
        <w:t>29.  Arizona state retirement system</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$ 69,100</w:t>
      </w:r>
    </w:p>
    <w:p w14:paraId="2E19D35B" w14:textId="77777777" w:rsidR="00054323" w:rsidRDefault="00EE578E" w:rsidP="00A8030C">
      <w:pPr>
        <w:pStyle w:val="P05-00"/>
        <w:rPr>
          <w:rStyle w:val="TemporaryLaw"/>
          <w:szCs w:val="16"/>
        </w:rPr>
      </w:pPr>
      <w:r w:rsidRPr="00054323">
        <w:rPr>
          <w:rStyle w:val="TemporaryLaw"/>
          <w:szCs w:val="16"/>
        </w:rPr>
        <w:t>30.  Department of revenue</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4,900</w:t>
      </w:r>
    </w:p>
    <w:p w14:paraId="0E924AC7" w14:textId="77777777" w:rsidR="00054323" w:rsidRDefault="00EE578E" w:rsidP="00A8030C">
      <w:pPr>
        <w:pStyle w:val="P05-00"/>
        <w:rPr>
          <w:rStyle w:val="TemporaryLaw"/>
          <w:szCs w:val="16"/>
        </w:rPr>
      </w:pPr>
      <w:r w:rsidRPr="00054323">
        <w:rPr>
          <w:rStyle w:val="TemporaryLaw"/>
          <w:szCs w:val="16"/>
        </w:rPr>
        <w:t>31.  Department of state — secretary of state</w:t>
      </w:r>
      <w:r w:rsidRPr="00054323">
        <w:rPr>
          <w:rStyle w:val="TemporaryLaw"/>
          <w:szCs w:val="16"/>
        </w:rPr>
        <w:tab/>
      </w:r>
      <w:r w:rsidRPr="00054323">
        <w:rPr>
          <w:rStyle w:val="TemporaryLaw"/>
          <w:szCs w:val="16"/>
        </w:rPr>
        <w:tab/>
        <w:t>$  1,800</w:t>
      </w:r>
    </w:p>
    <w:p w14:paraId="72BE8C61" w14:textId="77777777" w:rsidR="00054323" w:rsidRDefault="00EE578E" w:rsidP="00A8030C">
      <w:pPr>
        <w:pStyle w:val="P05-00"/>
        <w:rPr>
          <w:rStyle w:val="TemporaryLaw"/>
          <w:szCs w:val="16"/>
        </w:rPr>
      </w:pPr>
      <w:r w:rsidRPr="00054323">
        <w:rPr>
          <w:rStyle w:val="TemporaryLaw"/>
          <w:szCs w:val="16"/>
        </w:rPr>
        <w:t>32.  State treasurer</w:t>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r>
      <w:r w:rsidRPr="00054323">
        <w:rPr>
          <w:rStyle w:val="TemporaryLaw"/>
          <w:szCs w:val="16"/>
        </w:rPr>
        <w:tab/>
        <w:t>$  9,200</w:t>
      </w:r>
    </w:p>
    <w:p w14:paraId="42781CDE" w14:textId="77777777" w:rsidR="00054323" w:rsidRDefault="00EE578E" w:rsidP="00A8030C">
      <w:pPr>
        <w:pStyle w:val="P05-00"/>
        <w:rPr>
          <w:rStyle w:val="TemporaryLaw"/>
          <w:szCs w:val="16"/>
        </w:rPr>
      </w:pPr>
      <w:r w:rsidRPr="00054323">
        <w:rPr>
          <w:rStyle w:val="TemporaryLaw"/>
          <w:szCs w:val="16"/>
        </w:rPr>
        <w:t>33.  Department of veterans' services</w:t>
      </w:r>
      <w:r w:rsidRPr="00054323">
        <w:rPr>
          <w:rStyle w:val="TemporaryLaw"/>
          <w:szCs w:val="16"/>
        </w:rPr>
        <w:tab/>
      </w:r>
      <w:r w:rsidRPr="00054323">
        <w:rPr>
          <w:rStyle w:val="TemporaryLaw"/>
          <w:szCs w:val="16"/>
        </w:rPr>
        <w:tab/>
      </w:r>
      <w:r w:rsidRPr="00054323">
        <w:rPr>
          <w:rStyle w:val="TemporaryLaw"/>
          <w:szCs w:val="16"/>
        </w:rPr>
        <w:tab/>
        <w:t>$ 52,700</w:t>
      </w:r>
    </w:p>
    <w:bookmarkEnd w:id="25"/>
    <w:p w14:paraId="0EA2790B" w14:textId="77777777" w:rsidR="00054323" w:rsidRDefault="00EE578E" w:rsidP="00A8030C">
      <w:pPr>
        <w:pStyle w:val="P06-00"/>
        <w:keepNext/>
        <w:keepLines/>
        <w:ind w:firstLine="0"/>
        <w:rPr>
          <w:rStyle w:val="TemporaryLaw"/>
          <w:szCs w:val="16"/>
          <w:u w:val="single"/>
        </w:rPr>
      </w:pPr>
      <w:r w:rsidRPr="00054323">
        <w:rPr>
          <w:rStyle w:val="TemporaryLaw"/>
          <w:szCs w:val="16"/>
          <w:u w:val="single"/>
        </w:rPr>
        <w:t>Fiscal Year 2026</w:t>
      </w:r>
      <w:r w:rsidRPr="00054323">
        <w:rPr>
          <w:rStyle w:val="TemporaryLaw"/>
          <w:szCs w:val="16"/>
          <w:u w:val="single"/>
        </w:rPr>
        <w:noBreakHyphen/>
        <w:t>2027 Appropriations</w:t>
      </w:r>
    </w:p>
    <w:p w14:paraId="49545F69" w14:textId="77777777" w:rsidR="00054323" w:rsidRDefault="00EE578E" w:rsidP="00A8030C">
      <w:pPr>
        <w:pStyle w:val="SEC06-19"/>
        <w:keepNext/>
        <w:keepLines/>
        <w:rPr>
          <w:szCs w:val="16"/>
        </w:rPr>
      </w:pPr>
      <w:r w:rsidRPr="00054323">
        <w:rPr>
          <w:rStyle w:val="BSECNUM"/>
          <w:szCs w:val="16"/>
        </w:rPr>
        <w:t>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 xml:space="preserve">Appropriation; new school facilities fund; use; fiscal year 2026-2027 </w:t>
      </w:r>
    </w:p>
    <w:p w14:paraId="73F70BFB" w14:textId="77777777" w:rsidR="00054323" w:rsidRDefault="00EE578E" w:rsidP="00A8030C">
      <w:pPr>
        <w:pStyle w:val="P06-00"/>
        <w:rPr>
          <w:rStyle w:val="TemporaryLaw"/>
          <w:szCs w:val="16"/>
        </w:rPr>
      </w:pPr>
      <w:r w:rsidRPr="00054323">
        <w:rPr>
          <w:rStyle w:val="TemporaryLaw"/>
          <w:szCs w:val="16"/>
        </w:rPr>
        <w:t>The sum of $94,137,900 is appropriated from the state general fund in fiscal year 2026-2027 for a onetime deposit in the new school facilities fund established by section 41-5741, Arizona Revised Statutes.  The division of school facilities within the department of administration shall use the monies only for facilities that will be constructed for school districts that received final approval from the division of school facilities within the department of administration on or before December 15, 2024.</w:t>
      </w:r>
    </w:p>
    <w:p w14:paraId="21541CC9" w14:textId="77777777" w:rsidR="00054323" w:rsidRDefault="00EE578E" w:rsidP="00A8030C">
      <w:pPr>
        <w:pStyle w:val="P06-00"/>
        <w:ind w:firstLine="0"/>
        <w:rPr>
          <w:rStyle w:val="TemporaryLaw"/>
          <w:szCs w:val="16"/>
          <w:u w:val="single"/>
        </w:rPr>
      </w:pPr>
      <w:r w:rsidRPr="00054323">
        <w:rPr>
          <w:rStyle w:val="TemporaryLaw"/>
          <w:szCs w:val="16"/>
          <w:u w:val="single"/>
        </w:rPr>
        <w:t>Joint legislative budget committee</w:t>
      </w:r>
      <w:r w:rsidRPr="00054323" w:rsidDel="002C7069">
        <w:rPr>
          <w:rStyle w:val="TemporaryLaw"/>
          <w:szCs w:val="16"/>
          <w:u w:val="single"/>
        </w:rPr>
        <w:t xml:space="preserve"> </w:t>
      </w:r>
      <w:r w:rsidRPr="00054323">
        <w:rPr>
          <w:rStyle w:val="TemporaryLaw"/>
          <w:szCs w:val="16"/>
          <w:u w:val="single"/>
        </w:rPr>
        <w:t>project reviews and approvals</w:t>
      </w:r>
    </w:p>
    <w:p w14:paraId="7EE32509" w14:textId="77777777" w:rsidR="00054323" w:rsidRDefault="00EE578E" w:rsidP="00A8030C">
      <w:pPr>
        <w:pStyle w:val="SEC06-19"/>
        <w:rPr>
          <w:color w:val="800080"/>
          <w:szCs w:val="16"/>
          <w:u w:val="single"/>
        </w:rPr>
      </w:pPr>
      <w:r w:rsidRPr="00054323">
        <w:rPr>
          <w:rStyle w:val="BSECNUM"/>
        </w:rPr>
        <w:t>Sec</w:t>
      </w:r>
      <w:r w:rsidRPr="00054323">
        <w:rPr>
          <w:szCs w:val="16"/>
        </w:rPr>
        <w:t>. </w:t>
      </w:r>
      <w:r w:rsidRPr="00054323">
        <w:rPr>
          <w:szCs w:val="16"/>
        </w:rPr>
        <w:fldChar w:fldCharType="begin"/>
      </w:r>
      <w:r w:rsidRPr="00054323">
        <w:rPr>
          <w:szCs w:val="16"/>
        </w:rPr>
        <w:instrText xml:space="preserve"> LISTNUM  LegalDefault \l 0 </w:instrText>
      </w:r>
      <w:r w:rsidRPr="00054323">
        <w:rPr>
          <w:szCs w:val="16"/>
        </w:rPr>
        <w:fldChar w:fldCharType="end"/>
      </w:r>
      <w:r w:rsidRPr="00054323">
        <w:rPr>
          <w:szCs w:val="16"/>
        </w:rPr>
        <w:t>  </w:t>
      </w:r>
      <w:r w:rsidRPr="00054323">
        <w:rPr>
          <w:color w:val="800080"/>
          <w:szCs w:val="16"/>
          <w:u w:val="single"/>
        </w:rPr>
        <w:t>Joint legislative budget committee; projects; review; approval</w:t>
      </w:r>
    </w:p>
    <w:p w14:paraId="7CC7460D" w14:textId="77777777" w:rsidR="00054323" w:rsidRDefault="00EE578E" w:rsidP="00A8030C">
      <w:pPr>
        <w:pStyle w:val="P06-00"/>
        <w:rPr>
          <w:color w:val="0000FF"/>
          <w:szCs w:val="16"/>
        </w:rPr>
      </w:pPr>
      <w:r w:rsidRPr="00054323">
        <w:rPr>
          <w:rStyle w:val="TemporaryLaw"/>
          <w:szCs w:val="16"/>
        </w:rPr>
        <w:t>A.  </w:t>
      </w:r>
      <w:r w:rsidRPr="00054323">
        <w:rPr>
          <w:color w:val="0000FF"/>
          <w:szCs w:val="16"/>
        </w:rPr>
        <w:t>The following projects are deemed to have been favorably reviewed by the joint legislative budget committee:</w:t>
      </w:r>
    </w:p>
    <w:p w14:paraId="7691CE28" w14:textId="77777777" w:rsidR="00054323" w:rsidRDefault="00EE578E" w:rsidP="006169A0">
      <w:pPr>
        <w:pStyle w:val="P06-00"/>
        <w:rPr>
          <w:color w:val="0000FF"/>
          <w:szCs w:val="16"/>
        </w:rPr>
      </w:pPr>
      <w:r w:rsidRPr="00054323">
        <w:rPr>
          <w:color w:val="0000FF"/>
          <w:szCs w:val="16"/>
        </w:rPr>
        <w:t>1.  The following mid-year capitation rate adjustments proposed by the Arizona health care cost containment system for the contract year ending September 30, 2025, retroactive to April 1, 2025:</w:t>
      </w:r>
    </w:p>
    <w:p w14:paraId="2EADCC27" w14:textId="77777777" w:rsidR="00054323" w:rsidRDefault="00EE578E" w:rsidP="006169A0">
      <w:pPr>
        <w:pStyle w:val="P06-00"/>
        <w:rPr>
          <w:color w:val="0000FF"/>
          <w:szCs w:val="16"/>
        </w:rPr>
      </w:pPr>
      <w:r w:rsidRPr="00054323">
        <w:rPr>
          <w:color w:val="0000FF"/>
          <w:szCs w:val="16"/>
        </w:rPr>
        <w:t xml:space="preserve">(a)  An average 6.0% adjustment across all Arizona health care cost containment system programs. </w:t>
      </w:r>
    </w:p>
    <w:p w14:paraId="5D194527" w14:textId="77777777" w:rsidR="00054323" w:rsidRDefault="00EE578E" w:rsidP="00A8030C">
      <w:pPr>
        <w:pStyle w:val="P06-00"/>
        <w:rPr>
          <w:color w:val="0000FF"/>
          <w:szCs w:val="16"/>
        </w:rPr>
      </w:pPr>
      <w:r w:rsidRPr="00054323">
        <w:rPr>
          <w:color w:val="0000FF"/>
          <w:szCs w:val="16"/>
        </w:rPr>
        <w:t>(b)  An increase of 12.9% in the department of economic security – developmental disabilities program.</w:t>
      </w:r>
    </w:p>
    <w:p w14:paraId="75D7B531" w14:textId="77777777" w:rsidR="00054323" w:rsidRDefault="00EE578E" w:rsidP="00A8030C">
      <w:pPr>
        <w:pStyle w:val="P06-00"/>
        <w:rPr>
          <w:color w:val="0000FF"/>
          <w:szCs w:val="16"/>
        </w:rPr>
      </w:pPr>
      <w:r w:rsidRPr="00054323">
        <w:rPr>
          <w:color w:val="0000FF"/>
          <w:szCs w:val="16"/>
        </w:rPr>
        <w:t xml:space="preserve">2.  $1,700,000 from the automation projects fund established by section 41-714, Arizona Revised Statutes, for the Arizona department of agriculture to develop a new licensing, compliance, inspection and enforcement system.  </w:t>
      </w:r>
    </w:p>
    <w:p w14:paraId="49E09D47" w14:textId="77777777" w:rsidR="00054323" w:rsidRDefault="00EE578E" w:rsidP="00A8030C">
      <w:pPr>
        <w:pStyle w:val="P06-00"/>
        <w:rPr>
          <w:color w:val="0000FF"/>
          <w:szCs w:val="16"/>
        </w:rPr>
      </w:pPr>
      <w:r w:rsidRPr="00054323">
        <w:rPr>
          <w:color w:val="0000FF"/>
          <w:szCs w:val="16"/>
        </w:rPr>
        <w:t>3.  The transfer of $2,000,000 from the state department of corrections private prison per diem line item to the overtime and compensatory time line item in Laws 2024, chapter 209, section 31 to pay compensatory time accruals.</w:t>
      </w:r>
    </w:p>
    <w:p w14:paraId="684EBD36" w14:textId="77777777" w:rsidR="00054323" w:rsidRDefault="00EE578E" w:rsidP="00A8030C">
      <w:pPr>
        <w:pStyle w:val="P06-00"/>
        <w:rPr>
          <w:color w:val="0000FF"/>
          <w:szCs w:val="16"/>
        </w:rPr>
      </w:pPr>
      <w:r w:rsidRPr="00054323">
        <w:rPr>
          <w:color w:val="0000FF"/>
          <w:szCs w:val="16"/>
        </w:rPr>
        <w:t xml:space="preserve">4.  The transfer of $3,236,400 from the department of economic security home and community based services – medicaid line item general fund appropriation to the case management – state-only line item in Laws 2023, chapter 133, section 29 for increased formula expenses. </w:t>
      </w:r>
    </w:p>
    <w:p w14:paraId="1950FB5E" w14:textId="77777777" w:rsidR="00054323" w:rsidRDefault="00EE578E" w:rsidP="00A8030C">
      <w:pPr>
        <w:pStyle w:val="P06-00"/>
        <w:rPr>
          <w:color w:val="0000FF"/>
          <w:szCs w:val="16"/>
        </w:rPr>
      </w:pPr>
      <w:r w:rsidRPr="00054323">
        <w:rPr>
          <w:color w:val="0000FF"/>
          <w:szCs w:val="16"/>
        </w:rPr>
        <w:t>5.  The transfer of the following amounts from expenditure authority in the following department of economic security line items to the home and community based services – medicaid line item in Laws 2023, chapter 133, section 29 for vendor payments:</w:t>
      </w:r>
    </w:p>
    <w:p w14:paraId="5CBC623E" w14:textId="77777777" w:rsidR="00054323" w:rsidRDefault="00EE578E" w:rsidP="009C201D">
      <w:pPr>
        <w:pStyle w:val="P06-00"/>
        <w:keepNext/>
        <w:keepLines/>
        <w:rPr>
          <w:color w:val="0000FF"/>
          <w:szCs w:val="16"/>
        </w:rPr>
      </w:pPr>
      <w:r w:rsidRPr="00054323">
        <w:rPr>
          <w:color w:val="0000FF"/>
          <w:szCs w:val="16"/>
        </w:rPr>
        <w:t>(a)  $8,241,900 from the targeted case management – medicaid line item.</w:t>
      </w:r>
    </w:p>
    <w:p w14:paraId="41C5D929" w14:textId="77777777" w:rsidR="00054323" w:rsidRDefault="00EE578E" w:rsidP="009C201D">
      <w:pPr>
        <w:pStyle w:val="P06-00"/>
        <w:keepNext/>
        <w:keepLines/>
        <w:rPr>
          <w:color w:val="0000FF"/>
          <w:szCs w:val="16"/>
        </w:rPr>
      </w:pPr>
      <w:r w:rsidRPr="00054323">
        <w:rPr>
          <w:color w:val="0000FF"/>
          <w:szCs w:val="16"/>
        </w:rPr>
        <w:t xml:space="preserve">(b)  $14,707,700 from the case management – medicaid line item. </w:t>
      </w:r>
    </w:p>
    <w:p w14:paraId="5C9DC401" w14:textId="77777777" w:rsidR="00054323" w:rsidRDefault="00EE578E" w:rsidP="00A8030C">
      <w:pPr>
        <w:pStyle w:val="P06-00"/>
        <w:rPr>
          <w:color w:val="0000FF"/>
          <w:szCs w:val="16"/>
        </w:rPr>
      </w:pPr>
      <w:r w:rsidRPr="00054323">
        <w:rPr>
          <w:color w:val="0000FF"/>
          <w:szCs w:val="16"/>
        </w:rPr>
        <w:t xml:space="preserve">(c)  $30,672,600 from the operating lump sum appropriation.  </w:t>
      </w:r>
    </w:p>
    <w:p w14:paraId="4ECD0D9C" w14:textId="77777777" w:rsidR="00054323" w:rsidRDefault="00EE578E" w:rsidP="00A8030C">
      <w:pPr>
        <w:pStyle w:val="P06-00"/>
        <w:rPr>
          <w:color w:val="0000FF"/>
          <w:szCs w:val="16"/>
        </w:rPr>
      </w:pPr>
      <w:r w:rsidRPr="00054323">
        <w:rPr>
          <w:color w:val="0000FF"/>
          <w:szCs w:val="16"/>
        </w:rPr>
        <w:t>6.  The transfer of the following amounts from the secretary of state elections services line item to the operating budget in Laws 2024, chapter 209, section 90 for the following purposes:</w:t>
      </w:r>
    </w:p>
    <w:p w14:paraId="4A8F5081" w14:textId="77777777" w:rsidR="00054323" w:rsidRDefault="00EE578E" w:rsidP="00A8030C">
      <w:pPr>
        <w:pStyle w:val="P06-00"/>
        <w:rPr>
          <w:color w:val="0000FF"/>
          <w:szCs w:val="16"/>
        </w:rPr>
      </w:pPr>
      <w:r w:rsidRPr="00054323">
        <w:rPr>
          <w:color w:val="0000FF"/>
          <w:szCs w:val="16"/>
        </w:rPr>
        <w:t>(a)  $72,200 of additional access voter information database operating costs in fiscal year 2024-2025.</w:t>
      </w:r>
    </w:p>
    <w:p w14:paraId="47EE7248" w14:textId="77777777" w:rsidR="00054323" w:rsidRDefault="00EE578E" w:rsidP="00A8030C">
      <w:pPr>
        <w:pStyle w:val="P06-00"/>
        <w:rPr>
          <w:color w:val="0000FF"/>
          <w:szCs w:val="16"/>
        </w:rPr>
      </w:pPr>
      <w:r w:rsidRPr="00054323">
        <w:rPr>
          <w:color w:val="0000FF"/>
          <w:szCs w:val="16"/>
        </w:rPr>
        <w:t xml:space="preserve">(b)  $89,700 of additional access voter information database development costs in fiscal year 2024-2025. </w:t>
      </w:r>
    </w:p>
    <w:p w14:paraId="09C9A561" w14:textId="77777777" w:rsidR="00054323" w:rsidRDefault="00EE578E" w:rsidP="00A8030C">
      <w:pPr>
        <w:pStyle w:val="P06-00"/>
        <w:rPr>
          <w:color w:val="0000FF"/>
          <w:szCs w:val="16"/>
        </w:rPr>
      </w:pPr>
      <w:r w:rsidRPr="00054323">
        <w:rPr>
          <w:color w:val="0000FF"/>
          <w:szCs w:val="16"/>
        </w:rPr>
        <w:t xml:space="preserve">(c)  $212,397 for access voter information database hosting costs incurred in fiscal year 2022-2023. </w:t>
      </w:r>
    </w:p>
    <w:p w14:paraId="26DC6561" w14:textId="77777777" w:rsidR="00054323" w:rsidRDefault="00EE578E" w:rsidP="00A8030C">
      <w:pPr>
        <w:pStyle w:val="P06-00"/>
        <w:rPr>
          <w:color w:val="0000FF"/>
          <w:szCs w:val="16"/>
        </w:rPr>
      </w:pPr>
      <w:r w:rsidRPr="00054323">
        <w:rPr>
          <w:color w:val="0000FF"/>
          <w:szCs w:val="16"/>
        </w:rPr>
        <w:t xml:space="preserve">(d)  $27,487 for access voter information database hosting costs incurred in fiscal year 2021-2022. </w:t>
      </w:r>
    </w:p>
    <w:p w14:paraId="1831A1DF" w14:textId="77777777" w:rsidR="00054323" w:rsidRDefault="00EE578E" w:rsidP="00A8030C">
      <w:pPr>
        <w:pStyle w:val="P06-00"/>
        <w:rPr>
          <w:color w:val="0000FF"/>
          <w:szCs w:val="16"/>
        </w:rPr>
      </w:pPr>
      <w:r w:rsidRPr="00054323">
        <w:rPr>
          <w:color w:val="0000FF"/>
          <w:szCs w:val="16"/>
        </w:rPr>
        <w:t>7. The allocation of $1,694,600 from the basic state aid line item in Laws 2024, chapter 209, section 39 for additional basic state aid funding in fiscal year 2024-2025 for the following recalculations performed by the department of education pursuant to section 15-915, subsection B, Arizona Revised Statutes:</w:t>
      </w:r>
    </w:p>
    <w:p w14:paraId="1961AB75" w14:textId="77777777" w:rsidR="00054323" w:rsidRDefault="00EE578E" w:rsidP="00A8030C">
      <w:pPr>
        <w:pStyle w:val="P06-00"/>
        <w:rPr>
          <w:color w:val="0000FF"/>
          <w:szCs w:val="16"/>
        </w:rPr>
      </w:pPr>
      <w:r w:rsidRPr="00054323">
        <w:rPr>
          <w:color w:val="0000FF"/>
          <w:szCs w:val="16"/>
        </w:rPr>
        <w:t>(a)  $435,400 to Hyder elementary school district.</w:t>
      </w:r>
    </w:p>
    <w:p w14:paraId="134DB949" w14:textId="77777777" w:rsidR="00054323" w:rsidRDefault="00EE578E" w:rsidP="00A8030C">
      <w:pPr>
        <w:pStyle w:val="P06-00"/>
        <w:rPr>
          <w:color w:val="0000FF"/>
          <w:szCs w:val="16"/>
        </w:rPr>
      </w:pPr>
      <w:r w:rsidRPr="00054323">
        <w:rPr>
          <w:color w:val="0000FF"/>
          <w:szCs w:val="16"/>
        </w:rPr>
        <w:t>(b)  $789,200 to Antelope union high school district.</w:t>
      </w:r>
    </w:p>
    <w:p w14:paraId="0642F88E" w14:textId="77777777" w:rsidR="00054323" w:rsidRDefault="00EE578E" w:rsidP="00A8030C">
      <w:pPr>
        <w:pStyle w:val="P06-00"/>
        <w:rPr>
          <w:color w:val="0000FF"/>
          <w:szCs w:val="16"/>
        </w:rPr>
      </w:pPr>
      <w:r w:rsidRPr="00054323">
        <w:rPr>
          <w:color w:val="0000FF"/>
          <w:szCs w:val="16"/>
        </w:rPr>
        <w:t xml:space="preserve">(c)  $360,700 to Southwest technical education district of Yuma. </w:t>
      </w:r>
    </w:p>
    <w:p w14:paraId="62B57CBF" w14:textId="77777777" w:rsidR="00054323" w:rsidRDefault="00EE578E" w:rsidP="00A8030C">
      <w:pPr>
        <w:pStyle w:val="P06-00"/>
        <w:rPr>
          <w:color w:val="0000FF"/>
          <w:szCs w:val="16"/>
        </w:rPr>
      </w:pPr>
      <w:r w:rsidRPr="00054323">
        <w:rPr>
          <w:color w:val="0000FF"/>
          <w:szCs w:val="16"/>
        </w:rPr>
        <w:t>(d)  $109,300 to Bonita elementary school district.</w:t>
      </w:r>
    </w:p>
    <w:p w14:paraId="22DECB78" w14:textId="77777777" w:rsidR="00054323" w:rsidRDefault="00EE578E" w:rsidP="00A8030C">
      <w:pPr>
        <w:pStyle w:val="P06-00"/>
        <w:rPr>
          <w:rStyle w:val="TemporaryLaw"/>
          <w:szCs w:val="16"/>
        </w:rPr>
      </w:pPr>
      <w:r w:rsidRPr="00054323">
        <w:rPr>
          <w:rStyle w:val="TemporaryLaw"/>
          <w:szCs w:val="16"/>
        </w:rPr>
        <w:t>8.  </w:t>
      </w:r>
      <w:r w:rsidRPr="00054323">
        <w:rPr>
          <w:rStyle w:val="TemporaryLaw"/>
          <w:rFonts w:eastAsia="Letter Gothic-Drafting"/>
          <w:szCs w:val="16"/>
        </w:rPr>
        <w:t>The plan submitted by the Arizona department of administration pursuant to section 38-658, Arizona Revised Statutes, relating to the planned contribution strategy for each state employee health plan.</w:t>
      </w:r>
    </w:p>
    <w:p w14:paraId="55A232B6" w14:textId="77777777" w:rsidR="00054323" w:rsidRDefault="00EE578E" w:rsidP="00A8030C">
      <w:pPr>
        <w:pStyle w:val="P06-00"/>
        <w:rPr>
          <w:color w:val="0000FF"/>
          <w:szCs w:val="16"/>
        </w:rPr>
      </w:pPr>
      <w:r w:rsidRPr="00054323">
        <w:rPr>
          <w:color w:val="0000FF"/>
          <w:szCs w:val="16"/>
        </w:rPr>
        <w:t>B.  The following items are deemed to have been approved by the joint legislative budget committee:</w:t>
      </w:r>
    </w:p>
    <w:p w14:paraId="353D9DB7" w14:textId="77777777" w:rsidR="00054323" w:rsidRDefault="00EE578E" w:rsidP="00A8030C">
      <w:pPr>
        <w:pStyle w:val="P06-00"/>
        <w:rPr>
          <w:color w:val="0000FF"/>
          <w:szCs w:val="16"/>
        </w:rPr>
      </w:pPr>
      <w:r w:rsidRPr="00054323">
        <w:rPr>
          <w:color w:val="0000FF"/>
          <w:szCs w:val="16"/>
        </w:rPr>
        <w:t>1.  The following state liability claim settlement proposals submitted pursuant to section 41</w:t>
      </w:r>
      <w:r w:rsidRPr="00054323">
        <w:rPr>
          <w:color w:val="0000FF"/>
          <w:szCs w:val="16"/>
        </w:rPr>
        <w:noBreakHyphen/>
        <w:t>621, subsection O, Arizona Revised Statutes, in the cases of:</w:t>
      </w:r>
    </w:p>
    <w:p w14:paraId="5C6E3C3E" w14:textId="77777777" w:rsidR="00054323" w:rsidRDefault="00EE578E" w:rsidP="00A8030C">
      <w:pPr>
        <w:pStyle w:val="P06-00"/>
        <w:rPr>
          <w:color w:val="0000FF"/>
          <w:szCs w:val="16"/>
          <w:u w:val="single"/>
        </w:rPr>
      </w:pPr>
      <w:r w:rsidRPr="00054323">
        <w:rPr>
          <w:color w:val="0000FF"/>
          <w:szCs w:val="16"/>
        </w:rPr>
        <w:t>(a)  The Notice of Claim of Parker Terry, filed June 14, 2024.</w:t>
      </w:r>
      <w:r w:rsidRPr="00054323">
        <w:rPr>
          <w:color w:val="0000FF"/>
          <w:szCs w:val="16"/>
          <w:u w:val="single"/>
        </w:rPr>
        <w:t xml:space="preserve"> </w:t>
      </w:r>
    </w:p>
    <w:p w14:paraId="746DF06B" w14:textId="77777777" w:rsidR="00054323" w:rsidRDefault="00EE578E" w:rsidP="00A8030C">
      <w:pPr>
        <w:pStyle w:val="P06-00"/>
        <w:rPr>
          <w:color w:val="0000FF"/>
          <w:szCs w:val="16"/>
        </w:rPr>
      </w:pPr>
      <w:r w:rsidRPr="00054323">
        <w:rPr>
          <w:color w:val="0000FF"/>
          <w:szCs w:val="16"/>
        </w:rPr>
        <w:t xml:space="preserve">(b)   </w:t>
      </w:r>
      <w:r w:rsidRPr="00054323">
        <w:rPr>
          <w:color w:val="0000FF"/>
          <w:szCs w:val="16"/>
          <w:u w:val="single"/>
        </w:rPr>
        <w:t>Jennifer Power, et al. v. Tuccino, King, Gallardo, et al.,</w:t>
      </w:r>
      <w:r w:rsidRPr="00054323">
        <w:rPr>
          <w:color w:val="0000FF"/>
          <w:szCs w:val="16"/>
        </w:rPr>
        <w:t xml:space="preserve"> United States District Court No. 2:19-cv-01546-DLR and </w:t>
      </w:r>
      <w:r w:rsidRPr="00054323">
        <w:rPr>
          <w:color w:val="0000FF"/>
          <w:szCs w:val="16"/>
          <w:u w:val="single"/>
        </w:rPr>
        <w:t>Jennifer Power, et al. v. State of Arizona, et al.</w:t>
      </w:r>
      <w:r w:rsidRPr="00054323">
        <w:rPr>
          <w:color w:val="0000FF"/>
          <w:szCs w:val="16"/>
        </w:rPr>
        <w:t>, Maricopa County Superior Court No. CV2018-008861, settled jointly.</w:t>
      </w:r>
    </w:p>
    <w:p w14:paraId="6931171D" w14:textId="77777777" w:rsidR="00054323" w:rsidRDefault="00EE578E" w:rsidP="00A8030C">
      <w:pPr>
        <w:pStyle w:val="P06-00"/>
        <w:rPr>
          <w:color w:val="0000FF"/>
          <w:szCs w:val="16"/>
        </w:rPr>
      </w:pPr>
      <w:r w:rsidRPr="00054323">
        <w:rPr>
          <w:color w:val="0000FF"/>
          <w:szCs w:val="16"/>
        </w:rPr>
        <w:t>2.  The transfer of the following amounts from the department of administration losses and premiums line item to the following line items in Laws 2024, chapter 209, section 15 for the following purposes:</w:t>
      </w:r>
    </w:p>
    <w:p w14:paraId="7CC2483E" w14:textId="77777777" w:rsidR="00054323" w:rsidRDefault="00EE578E" w:rsidP="009C201D">
      <w:pPr>
        <w:pStyle w:val="P06-00"/>
        <w:keepNext/>
        <w:keepLines/>
        <w:rPr>
          <w:color w:val="0000FF"/>
          <w:szCs w:val="16"/>
        </w:rPr>
      </w:pPr>
      <w:r w:rsidRPr="00054323">
        <w:rPr>
          <w:color w:val="0000FF"/>
          <w:szCs w:val="16"/>
        </w:rPr>
        <w:t>(a)  $3,900,000 to the administrative services line item for costs incurred by the office of the attorney general for external legal services.</w:t>
      </w:r>
    </w:p>
    <w:p w14:paraId="5A8BD6F0" w14:textId="77777777" w:rsidR="00054323" w:rsidRDefault="00EE578E" w:rsidP="009C201D">
      <w:pPr>
        <w:pStyle w:val="P06-00"/>
        <w:keepNext/>
        <w:keepLines/>
        <w:rPr>
          <w:color w:val="0000FF"/>
          <w:szCs w:val="16"/>
        </w:rPr>
      </w:pPr>
      <w:r w:rsidRPr="00054323">
        <w:rPr>
          <w:color w:val="0000FF"/>
          <w:szCs w:val="16"/>
        </w:rPr>
        <w:t xml:space="preserve">(b)  $5,000,000 to the workers' compensation line item for increased workers' compensation program costs. </w:t>
      </w:r>
    </w:p>
    <w:p w14:paraId="3AEEE1D3" w14:textId="77777777" w:rsidR="00054323" w:rsidRDefault="00EE578E" w:rsidP="009C201D">
      <w:pPr>
        <w:pStyle w:val="P06-00"/>
        <w:keepNext/>
        <w:keepLines/>
        <w:ind w:firstLine="0"/>
        <w:rPr>
          <w:rStyle w:val="TemporaryLaw"/>
          <w:szCs w:val="16"/>
          <w:u w:val="single"/>
        </w:rPr>
      </w:pPr>
      <w:r w:rsidRPr="00054323">
        <w:rPr>
          <w:rStyle w:val="TemporaryLaw"/>
          <w:szCs w:val="16"/>
          <w:u w:val="single"/>
        </w:rPr>
        <w:t>Reporting Requirements and Definitions</w:t>
      </w:r>
    </w:p>
    <w:p w14:paraId="15F0C6DE" w14:textId="77777777" w:rsidR="00054323" w:rsidRDefault="00EE578E" w:rsidP="003B084E">
      <w:pPr>
        <w:pStyle w:val="SEC06-19"/>
        <w:keepNext/>
        <w:keepLines/>
        <w:rPr>
          <w:rStyle w:val="SECHEAD"/>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Agency spending and encumbrances; quarterly report; fiscal year 2025</w:t>
      </w:r>
      <w:r w:rsidRPr="00054323">
        <w:rPr>
          <w:rStyle w:val="SECHEAD"/>
          <w:szCs w:val="16"/>
        </w:rPr>
        <w:noBreakHyphen/>
        <w:t>2026</w:t>
      </w:r>
    </w:p>
    <w:p w14:paraId="07E47C3A" w14:textId="77777777" w:rsidR="00054323" w:rsidRDefault="00EE578E" w:rsidP="00A8030C">
      <w:pPr>
        <w:ind w:firstLine="720"/>
        <w:rPr>
          <w:rStyle w:val="TemporaryLaw"/>
          <w:szCs w:val="16"/>
        </w:rPr>
      </w:pPr>
      <w:r w:rsidRPr="00054323">
        <w:rPr>
          <w:rStyle w:val="TemporaryLaw"/>
          <w:szCs w:val="16"/>
        </w:rPr>
        <w:t xml:space="preserve">Within fifteen days of the last day after each quarter in fiscal year 2025-2026, the department of administration shall report to the director of the joint legislative budget committee and the director of the governor's office of strategic planning and budgeting the year-to-date expenditures and year-to-date encumbrances for operating and capital spending from the state general fund and other agency funds in fiscal year 2025-2026. The information shall be separately delineated by agency, budget fiscal year and fund source and shall classify each appropriation by agency lump sum, special line item or project. </w:t>
      </w:r>
    </w:p>
    <w:p w14:paraId="0409C409" w14:textId="77777777" w:rsidR="00054323" w:rsidRDefault="00EE578E" w:rsidP="00A8030C">
      <w:pPr>
        <w:pStyle w:val="SEC06-19"/>
        <w:keepNext/>
        <w:keepLines/>
        <w:rPr>
          <w:rStyle w:val="SECHEAD"/>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COVID-related expenditures; reporting requirements; intent</w:t>
      </w:r>
    </w:p>
    <w:p w14:paraId="23ACA293" w14:textId="77777777" w:rsidR="00054323" w:rsidRDefault="00EE578E" w:rsidP="00A8030C">
      <w:pPr>
        <w:pStyle w:val="P06-00"/>
        <w:rPr>
          <w:rStyle w:val="TemporaryLaw"/>
          <w:szCs w:val="16"/>
        </w:rPr>
      </w:pPr>
      <w:r w:rsidRPr="00054323">
        <w:rPr>
          <w:rStyle w:val="TemporaryLaw"/>
          <w:szCs w:val="16"/>
        </w:rPr>
        <w:t>A.  Within forty</w:t>
      </w:r>
      <w:r w:rsidRPr="00054323">
        <w:rPr>
          <w:rStyle w:val="TemporaryLaw"/>
          <w:szCs w:val="16"/>
        </w:rPr>
        <w:noBreakHyphen/>
        <w:t>five days after the last day of each calendar quarter through June 30, 2027, the office of the governor shall report to the president of the senate, the speaker of the house of representatives, the chairpersons of the senate and house of representatives appropriations committees and the director of the joint legislative budget committee the total planned allocations and actual expenditures from the coronavirus state fiscal recovery fund and the coronavirus capital projects fund as appropriated by section 9901 of the American rescue plan act of 2021 (P.L. 117-2).</w:t>
      </w:r>
    </w:p>
    <w:p w14:paraId="780DCE0A" w14:textId="77777777" w:rsidR="00054323" w:rsidRDefault="00EE578E" w:rsidP="00A8030C">
      <w:pPr>
        <w:pStyle w:val="P06-00"/>
        <w:rPr>
          <w:rStyle w:val="TemporaryLaw"/>
          <w:szCs w:val="16"/>
        </w:rPr>
      </w:pPr>
      <w:r w:rsidRPr="00054323">
        <w:rPr>
          <w:rStyle w:val="TemporaryLaw"/>
          <w:szCs w:val="16"/>
        </w:rPr>
        <w:t>B.  Within forty</w:t>
      </w:r>
      <w:r w:rsidRPr="00054323">
        <w:rPr>
          <w:rStyle w:val="TemporaryLaw"/>
          <w:szCs w:val="16"/>
        </w:rPr>
        <w:noBreakHyphen/>
        <w:t>five days after the last day of each calendar quarter through June 30, 2027, the superintendent of public instruction shall report to the president of the senate, the speaker of the house of representatives, the chairpersons of the senate and house of representatives appropriations committees and the director of the joint legislative budget committee the total planned allocations and actual expenditures of monies allocated to the superintendent of public instruction from the elementary and secondary school emergency relief fund as appropriated by section 2001 of the American rescue plan act of 2021 (P.L. 117-2).</w:t>
      </w:r>
    </w:p>
    <w:p w14:paraId="387D6F6D" w14:textId="77777777" w:rsidR="00054323" w:rsidRDefault="00EE578E" w:rsidP="00A8030C">
      <w:pPr>
        <w:pStyle w:val="P06-00"/>
        <w:rPr>
          <w:rStyle w:val="TemporaryLaw"/>
          <w:szCs w:val="16"/>
        </w:rPr>
      </w:pPr>
      <w:r w:rsidRPr="00054323">
        <w:rPr>
          <w:rStyle w:val="TemporaryLaw"/>
          <w:szCs w:val="16"/>
        </w:rPr>
        <w:t>C.  Reports required pursuant to this section shall delineate expenditures by agency and program and include descriptions of the purposes of the expenditures.</w:t>
      </w:r>
    </w:p>
    <w:p w14:paraId="0F2C7F5B" w14:textId="77777777" w:rsidR="00054323" w:rsidRDefault="00EE578E" w:rsidP="009C201D">
      <w:pPr>
        <w:pStyle w:val="P06-00"/>
        <w:keepNext/>
        <w:keepLines/>
        <w:rPr>
          <w:rStyle w:val="TemporaryLaw"/>
          <w:szCs w:val="16"/>
        </w:rPr>
      </w:pPr>
      <w:r w:rsidRPr="00054323">
        <w:rPr>
          <w:rStyle w:val="TemporaryLaw"/>
          <w:szCs w:val="16"/>
        </w:rPr>
        <w:t>D.  The legislature intends that the executive branch of state government report on its planned and actual use of any major additional federal aid to this state through federal legislation enacted by the end of fiscal year 2025-2026.  The timing and frequency of these reports should be the same as required by subsections A and B of this section.  The chairperson and vice chairperson of the joint legislative budget committee may provide recommendations to the executive branch concerning federal legislation that would qualify under this subsection.</w:t>
      </w:r>
    </w:p>
    <w:p w14:paraId="61D8A68D" w14:textId="77777777" w:rsidR="00054323" w:rsidRDefault="00EE578E" w:rsidP="00A8030C">
      <w:pPr>
        <w:pStyle w:val="SEC06-19"/>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Legislative intent; expenditure reporting</w:t>
      </w:r>
    </w:p>
    <w:p w14:paraId="23D2BFA6" w14:textId="77777777" w:rsidR="00054323" w:rsidRDefault="00EE578E" w:rsidP="00A8030C">
      <w:pPr>
        <w:pStyle w:val="P06-00"/>
        <w:keepNext/>
        <w:keepLines/>
        <w:rPr>
          <w:rStyle w:val="TemporaryLaw"/>
          <w:szCs w:val="16"/>
        </w:rPr>
      </w:pPr>
      <w:r w:rsidRPr="00054323">
        <w:rPr>
          <w:rStyle w:val="TemporaryLaw"/>
          <w:szCs w:val="16"/>
        </w:rPr>
        <w:t>The legislature intends that all departments, agencies and budget units receiving appropriations under the terms of this act continue to report actual, estimated and requested expenditures by budget programs and budget classes in a format that is similar to the budget programs and budget classes used for budgetary purposes in prior years.  A different format may be used if deemed necessary to implement section 35</w:t>
      </w:r>
      <w:r w:rsidRPr="00054323">
        <w:rPr>
          <w:rStyle w:val="TemporaryLaw"/>
          <w:szCs w:val="16"/>
        </w:rPr>
        <w:noBreakHyphen/>
        <w:t>113, Arizona Revised Statutes, agreed to by the director of the joint legislative budget committee and incorporated into the budget preparation instructions adopted by the governor's office of strategic planning and budgeting pursuant to section 35</w:t>
      </w:r>
      <w:r w:rsidRPr="00054323">
        <w:rPr>
          <w:rStyle w:val="TemporaryLaw"/>
          <w:szCs w:val="16"/>
        </w:rPr>
        <w:noBreakHyphen/>
        <w:t>112, Arizona Revised Statutes.</w:t>
      </w:r>
    </w:p>
    <w:p w14:paraId="444F0621" w14:textId="77777777" w:rsidR="00054323" w:rsidRDefault="00EE578E" w:rsidP="00A8030C">
      <w:pPr>
        <w:pStyle w:val="SEC06-19"/>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Border security; federal reimbursement</w:t>
      </w:r>
    </w:p>
    <w:p w14:paraId="092DA0F5" w14:textId="77777777" w:rsidR="00054323" w:rsidRDefault="00EE578E" w:rsidP="009C201D">
      <w:pPr>
        <w:pStyle w:val="P06-00"/>
        <w:rPr>
          <w:rStyle w:val="TemporaryLaw"/>
          <w:szCs w:val="16"/>
        </w:rPr>
      </w:pPr>
      <w:r w:rsidRPr="00054323">
        <w:rPr>
          <w:rStyle w:val="TemporaryLaw"/>
          <w:szCs w:val="16"/>
        </w:rPr>
        <w:t>Pursuant to section 35-142.01, subsection A, Arizona Revised Statutes, if a budget unit receives federal monies in fiscal year 2025</w:t>
      </w:r>
      <w:r w:rsidRPr="00054323">
        <w:rPr>
          <w:rStyle w:val="TemporaryLaw"/>
          <w:rFonts w:cs="Cambria Math"/>
          <w:szCs w:val="16"/>
        </w:rPr>
        <w:t>‑</w:t>
      </w:r>
      <w:r w:rsidRPr="00054323">
        <w:rPr>
          <w:rStyle w:val="TemporaryLaw"/>
          <w:szCs w:val="16"/>
        </w:rPr>
        <w:t>2026 as reimbursement in whole or in part for expenditures made by this state to secure its borders, the budget unit shall promptly deposit the monies in the state general fund.  The directors of the budget units that receive reimbursements under this section shall notify the joint legislative budget committee, the governor</w:t>
      </w:r>
      <w:r w:rsidRPr="00054323">
        <w:rPr>
          <w:rStyle w:val="TemporaryLaw"/>
          <w:rFonts w:cs="Letter Gothic-Drafting"/>
          <w:szCs w:val="16"/>
        </w:rPr>
        <w:t>'</w:t>
      </w:r>
      <w:r w:rsidRPr="00054323">
        <w:rPr>
          <w:rStyle w:val="TemporaryLaw"/>
          <w:szCs w:val="16"/>
        </w:rPr>
        <w:t>s office of strategic planning and budgeting and the state comptroller in writing of the deposits.</w:t>
      </w:r>
    </w:p>
    <w:p w14:paraId="162BBD93" w14:textId="77777777" w:rsidR="00054323" w:rsidRDefault="00EE578E" w:rsidP="009C201D">
      <w:pPr>
        <w:pStyle w:val="SEC06-19"/>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FTE positions; reporting; definition</w:t>
      </w:r>
    </w:p>
    <w:p w14:paraId="545C9F81" w14:textId="77777777" w:rsidR="00054323" w:rsidRDefault="00EE578E" w:rsidP="009C201D">
      <w:pPr>
        <w:pStyle w:val="P06-00"/>
        <w:rPr>
          <w:rStyle w:val="TemporaryLaw"/>
          <w:szCs w:val="16"/>
        </w:rPr>
      </w:pPr>
      <w:r w:rsidRPr="00054323">
        <w:rPr>
          <w:rStyle w:val="TemporaryLaw"/>
          <w:szCs w:val="16"/>
        </w:rPr>
        <w:t>Full-time equivalent (FTE) positions contained in this act are subject to appropriation.  The director of the department of administration shall account for the use of all appropriated and nonappropriated FTE positions, excluding those in the universities.  The director of the department of administration shall submit the fiscal year 2025-2026 report on or before October 1, 2026 to the director of the joint legislative budget committee.  The report shall compare the level of appropriated FTE usage in each fiscal year to the appropriated level.  For the purposes of this section, "FTE positions" means the total number of hours worked, including both regular and overtime hours as well as hours taken as leave, divided by the number of hours in a work year.  The director of the department of administration shall notify the director of a budget unit if the budget unit's appropriated FTE usage has exceeded its number of appropriated FTE positions.  Each university shall report to the director of the joint legislative budget committee in a manner comparable to the department of administration reporting.</w:t>
      </w:r>
    </w:p>
    <w:p w14:paraId="7D242869" w14:textId="77777777" w:rsidR="00054323" w:rsidRDefault="00EE578E" w:rsidP="00A8030C">
      <w:pPr>
        <w:pStyle w:val="P06-00"/>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Filled FTE positions; reporting</w:t>
      </w:r>
    </w:p>
    <w:p w14:paraId="034F8B0A" w14:textId="77777777" w:rsidR="00054323" w:rsidRDefault="00EE578E" w:rsidP="00A8030C">
      <w:pPr>
        <w:pStyle w:val="P06-00"/>
        <w:rPr>
          <w:rStyle w:val="TemporaryLaw"/>
          <w:szCs w:val="16"/>
        </w:rPr>
      </w:pPr>
      <w:r w:rsidRPr="00054323">
        <w:rPr>
          <w:rStyle w:val="TemporaryLaw"/>
          <w:szCs w:val="16"/>
        </w:rPr>
        <w:t>On or before October 1, 2025, each agency, including the judiciary and universities, shall submit a report to the director of the joint legislative budget committee on the number of filled appropriated and nonappropriated FTE positions, by fund source, as of September 1, 2025.</w:t>
      </w:r>
    </w:p>
    <w:p w14:paraId="152ED335" w14:textId="77777777" w:rsidR="00054323" w:rsidRDefault="00EE578E" w:rsidP="00AD75C8">
      <w:pPr>
        <w:pStyle w:val="SEC06-19"/>
        <w:keepNext/>
        <w:keepLines/>
        <w:rPr>
          <w:rStyle w:val="SECHEAD"/>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Transfer of spending authority</w:t>
      </w:r>
    </w:p>
    <w:p w14:paraId="252E9837" w14:textId="77777777" w:rsidR="00054323" w:rsidRDefault="00EE578E" w:rsidP="00AD75C8">
      <w:pPr>
        <w:pStyle w:val="P06-00"/>
        <w:keepNext/>
        <w:keepLines/>
        <w:rPr>
          <w:rStyle w:val="TemporaryLaw"/>
          <w:szCs w:val="16"/>
        </w:rPr>
      </w:pPr>
      <w:r w:rsidRPr="00054323">
        <w:rPr>
          <w:rStyle w:val="TemporaryLaw"/>
          <w:szCs w:val="16"/>
        </w:rPr>
        <w:t>The department of administration shall report monthly to the director of the joint legislative budget committee any transfers of spending authority made pursuant to section 35-173, subsection C, Arizona Revised Statutes, during the prior month.</w:t>
      </w:r>
    </w:p>
    <w:p w14:paraId="11946DE8" w14:textId="77777777" w:rsidR="00054323" w:rsidRDefault="00EE578E" w:rsidP="00A8030C">
      <w:pPr>
        <w:pStyle w:val="SEC06-18"/>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Interim reporting requirements</w:t>
      </w:r>
    </w:p>
    <w:p w14:paraId="3C6DD024" w14:textId="77777777" w:rsidR="00054323" w:rsidRDefault="00EE578E" w:rsidP="00A8030C">
      <w:pPr>
        <w:pStyle w:val="P06-00"/>
        <w:rPr>
          <w:rStyle w:val="TemporaryLaw"/>
          <w:szCs w:val="16"/>
        </w:rPr>
      </w:pPr>
      <w:r w:rsidRPr="00054323">
        <w:rPr>
          <w:rStyle w:val="TemporaryLaw"/>
          <w:szCs w:val="16"/>
        </w:rPr>
        <w:t>A.  State general fund revenue for fiscal year 2024-2025, including a beginning balance of $962,800,000 and other onetime revenues, is forecasted to be $17,337,200,000.</w:t>
      </w:r>
    </w:p>
    <w:p w14:paraId="58D5D5AC" w14:textId="77777777" w:rsidR="00054323" w:rsidRDefault="00EE578E" w:rsidP="00A8030C">
      <w:pPr>
        <w:pStyle w:val="P06-00"/>
        <w:rPr>
          <w:rStyle w:val="TemporaryLaw"/>
          <w:szCs w:val="16"/>
        </w:rPr>
      </w:pPr>
      <w:r w:rsidRPr="00054323">
        <w:rPr>
          <w:rStyle w:val="TemporaryLaw"/>
          <w:szCs w:val="16"/>
        </w:rPr>
        <w:t>B.  State general fund revenue for fiscal year 2025-2026, including onetime revenues, is forecasted to be $</w:t>
      </w:r>
      <w:r w:rsidRPr="00054323">
        <w:rPr>
          <w:rStyle w:val="TemporaryLaw"/>
          <w:rFonts w:eastAsiaTheme="majorEastAsia"/>
        </w:rPr>
        <w:t>17,777,100,000</w:t>
      </w:r>
      <w:r w:rsidRPr="00054323">
        <w:rPr>
          <w:rStyle w:val="TemporaryLaw"/>
          <w:szCs w:val="16"/>
        </w:rPr>
        <w:t>.</w:t>
      </w:r>
    </w:p>
    <w:p w14:paraId="418D0AB5" w14:textId="77777777" w:rsidR="00054323" w:rsidRDefault="00EE578E" w:rsidP="00A8030C">
      <w:pPr>
        <w:pStyle w:val="P06-00"/>
        <w:rPr>
          <w:rStyle w:val="TemporaryLaw"/>
          <w:szCs w:val="16"/>
        </w:rPr>
      </w:pPr>
      <w:r w:rsidRPr="00054323">
        <w:rPr>
          <w:rStyle w:val="TemporaryLaw"/>
          <w:szCs w:val="16"/>
        </w:rPr>
        <w:t>C.  State general fund revenue for fiscal year 2026-2027, including onetime revenues, is forecasted to be $</w:t>
      </w:r>
      <w:r w:rsidRPr="00054323">
        <w:rPr>
          <w:rStyle w:val="TemporaryLaw"/>
          <w:rFonts w:eastAsiaTheme="majorEastAsia"/>
        </w:rPr>
        <w:t>17,405,100,000</w:t>
      </w:r>
      <w:r w:rsidRPr="00054323">
        <w:rPr>
          <w:rStyle w:val="TemporaryLaw"/>
          <w:szCs w:val="16"/>
        </w:rPr>
        <w:t>.  State general fund expenditures for fiscal year 2026-2027 are forecasted to be $</w:t>
      </w:r>
      <w:r w:rsidRPr="00054323">
        <w:rPr>
          <w:rStyle w:val="TemporaryLaw"/>
          <w:rFonts w:eastAsiaTheme="majorEastAsia"/>
        </w:rPr>
        <w:t>17,352,700,000</w:t>
      </w:r>
      <w:r w:rsidRPr="00054323">
        <w:rPr>
          <w:rStyle w:val="TemporaryLaw"/>
          <w:szCs w:val="16"/>
        </w:rPr>
        <w:t>.</w:t>
      </w:r>
    </w:p>
    <w:p w14:paraId="74005BEF" w14:textId="77777777" w:rsidR="00054323" w:rsidRDefault="00EE578E" w:rsidP="00A8030C">
      <w:pPr>
        <w:pStyle w:val="P06-00"/>
        <w:rPr>
          <w:rStyle w:val="TemporaryLaw"/>
          <w:szCs w:val="16"/>
        </w:rPr>
      </w:pPr>
      <w:r w:rsidRPr="00054323">
        <w:rPr>
          <w:rStyle w:val="TemporaryLaw"/>
          <w:szCs w:val="16"/>
        </w:rPr>
        <w:t>D.  State general fund revenue for fiscal year 2027-2028, including onetime revenues, is forecasted to be $</w:t>
      </w:r>
      <w:r w:rsidRPr="00054323">
        <w:rPr>
          <w:rStyle w:val="TemporaryLaw"/>
          <w:rFonts w:eastAsiaTheme="majorEastAsia"/>
        </w:rPr>
        <w:t>18,051,800,000</w:t>
      </w:r>
      <w:r w:rsidRPr="00054323">
        <w:rPr>
          <w:rStyle w:val="TemporaryLaw"/>
          <w:szCs w:val="16"/>
        </w:rPr>
        <w:t>.  State general fund expenditures for fiscal year 2027-2028 are forecasted to be $</w:t>
      </w:r>
      <w:r w:rsidRPr="00054323">
        <w:rPr>
          <w:rStyle w:val="TemporaryLaw"/>
          <w:rFonts w:eastAsiaTheme="majorEastAsia"/>
        </w:rPr>
        <w:t>17,997,000,000</w:t>
      </w:r>
      <w:r w:rsidRPr="00054323">
        <w:rPr>
          <w:rStyle w:val="TemporaryLaw"/>
          <w:szCs w:val="16"/>
        </w:rPr>
        <w:t>.</w:t>
      </w:r>
    </w:p>
    <w:p w14:paraId="75327649" w14:textId="77777777" w:rsidR="00054323" w:rsidRDefault="00EE578E" w:rsidP="00A8030C">
      <w:pPr>
        <w:pStyle w:val="P06-00"/>
        <w:keepNext/>
        <w:keepLines/>
        <w:rPr>
          <w:rStyle w:val="TemporaryLaw"/>
          <w:szCs w:val="16"/>
        </w:rPr>
      </w:pPr>
      <w:r w:rsidRPr="00054323">
        <w:rPr>
          <w:rStyle w:val="TemporaryLaw"/>
          <w:szCs w:val="16"/>
        </w:rPr>
        <w:t>E.  On or before September 15, 2025, the executive branch shall provide to the joint legislative budget committee a preliminary estimate of the fiscal year 2024-2025 state general fund ending balance.  The estimate shall include projections of total revenues, total expenditures and an ending balance.  The department of administration shall continue to provide the final report for the fiscal year in its annual financial report pursuant to section 35</w:t>
      </w:r>
      <w:r w:rsidRPr="00054323">
        <w:rPr>
          <w:rStyle w:val="TemporaryLaw"/>
          <w:szCs w:val="16"/>
        </w:rPr>
        <w:noBreakHyphen/>
        <w:t>131, Arizona Revised Statutes.</w:t>
      </w:r>
    </w:p>
    <w:p w14:paraId="5181F228" w14:textId="77777777" w:rsidR="00054323" w:rsidRDefault="00EE578E" w:rsidP="00A8030C">
      <w:pPr>
        <w:pStyle w:val="P06-00"/>
        <w:rPr>
          <w:rStyle w:val="TemporaryLaw"/>
          <w:szCs w:val="16"/>
        </w:rPr>
      </w:pPr>
      <w:r w:rsidRPr="00054323">
        <w:rPr>
          <w:rStyle w:val="TemporaryLaw"/>
          <w:szCs w:val="16"/>
        </w:rPr>
        <w:t>F.  Based on the information provided by the executive branch, the staff of the joint legislative budget committee shall report to the joint legislative budget committee on or before October 15, 2025 whether the fiscal year 2025-2026 revenues and ending balance are expected to change by more than $50,000,000 from the budgeted projections.  The joint legislative budget committee staff may make technical adjustments to the revenue and expenditure estimates in this section to reflect other bills enacted into law.  The executive branch may also provide its own estimates to the joint legislative budget committee on or before October 15, 2025.</w:t>
      </w:r>
    </w:p>
    <w:p w14:paraId="39B1A850" w14:textId="77777777" w:rsidR="00054323" w:rsidRDefault="00EE578E" w:rsidP="009C201D">
      <w:pPr>
        <w:pStyle w:val="SEC06-18"/>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Definition</w:t>
      </w:r>
    </w:p>
    <w:p w14:paraId="710AFAB7" w14:textId="77777777" w:rsidR="00054323" w:rsidRDefault="00EE578E" w:rsidP="009C201D">
      <w:pPr>
        <w:pStyle w:val="P06-00"/>
        <w:keepNext/>
        <w:keepLines/>
        <w:rPr>
          <w:rStyle w:val="TemporaryLaw"/>
          <w:szCs w:val="16"/>
        </w:rPr>
      </w:pPr>
      <w:r w:rsidRPr="00054323">
        <w:rPr>
          <w:rStyle w:val="TemporaryLaw"/>
          <w:szCs w:val="16"/>
        </w:rPr>
        <w:t>For the purposes of this act, "*" means this appropriation is a continuing appropriation and is exempt from the provisions of section 35</w:t>
      </w:r>
      <w:r w:rsidRPr="00054323">
        <w:rPr>
          <w:rStyle w:val="TemporaryLaw"/>
          <w:szCs w:val="16"/>
        </w:rPr>
        <w:noBreakHyphen/>
        <w:t>190, Arizona Revised Statutes, relating to lapsing of appropriations.</w:t>
      </w:r>
    </w:p>
    <w:p w14:paraId="5845B165" w14:textId="77777777" w:rsidR="00054323" w:rsidRDefault="00EE578E" w:rsidP="009C201D">
      <w:pPr>
        <w:pStyle w:val="SEC06-18"/>
        <w:keepNext/>
        <w:keepLines/>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Definition</w:t>
      </w:r>
    </w:p>
    <w:p w14:paraId="6C01E49F" w14:textId="77777777" w:rsidR="00054323" w:rsidRDefault="00EE578E" w:rsidP="009C201D">
      <w:pPr>
        <w:pStyle w:val="P06-00"/>
        <w:keepNext/>
        <w:keepLines/>
        <w:rPr>
          <w:rStyle w:val="TemporaryLaw"/>
          <w:szCs w:val="16"/>
        </w:rPr>
      </w:pPr>
      <w:r w:rsidRPr="00054323">
        <w:rPr>
          <w:rStyle w:val="TemporaryLaw"/>
          <w:szCs w:val="16"/>
        </w:rPr>
        <w:t>For the purposes of this act, "expenditure authority" means that the fund sources are continuously appropriated monies that are included in the individual line items of appropriations.</w:t>
      </w:r>
    </w:p>
    <w:p w14:paraId="3A4D8797" w14:textId="77777777" w:rsidR="00054323" w:rsidRDefault="00EE578E" w:rsidP="00A8030C">
      <w:pPr>
        <w:pStyle w:val="P06-00"/>
        <w:rPr>
          <w:szCs w:val="16"/>
        </w:rPr>
      </w:pPr>
      <w:r w:rsidRPr="00054323">
        <w:rPr>
          <w:rStyle w:val="BSECNUM"/>
          <w:szCs w:val="16"/>
        </w:rPr>
        <w:t xml:space="preserve">Sec. </w:t>
      </w:r>
      <w:r w:rsidRPr="00054323">
        <w:rPr>
          <w:rStyle w:val="BSECNUM"/>
          <w:szCs w:val="16"/>
        </w:rPr>
        <w:fldChar w:fldCharType="begin"/>
      </w:r>
      <w:r w:rsidRPr="00054323">
        <w:rPr>
          <w:rStyle w:val="BSECNUM"/>
          <w:szCs w:val="16"/>
        </w:rPr>
        <w:instrText xml:space="preserve"> LISTNUM  LegalDefault \l 0 </w:instrText>
      </w:r>
      <w:r w:rsidRPr="00054323">
        <w:rPr>
          <w:rStyle w:val="BSECNUM"/>
          <w:szCs w:val="16"/>
        </w:rPr>
        <w:fldChar w:fldCharType="end"/>
      </w:r>
      <w:r w:rsidRPr="00054323">
        <w:rPr>
          <w:rStyle w:val="BSECNUM"/>
          <w:szCs w:val="16"/>
        </w:rPr>
        <w:t>  </w:t>
      </w:r>
      <w:r w:rsidRPr="00054323">
        <w:rPr>
          <w:rStyle w:val="SECHEAD"/>
          <w:szCs w:val="16"/>
        </w:rPr>
        <w:t>Definition</w:t>
      </w:r>
    </w:p>
    <w:p w14:paraId="75078DFC" w14:textId="77777777" w:rsidR="00054323" w:rsidRDefault="00EE578E" w:rsidP="00EE578E">
      <w:pPr>
        <w:pStyle w:val="P06-00"/>
        <w:rPr>
          <w:rStyle w:val="TemporaryLaw"/>
          <w:szCs w:val="16"/>
        </w:rPr>
      </w:pPr>
      <w:r w:rsidRPr="00054323">
        <w:rPr>
          <w:rStyle w:val="TemporaryLaw"/>
          <w:szCs w:val="16"/>
        </w:rPr>
        <w:t>For the purposes of this act, "review by the joint legislative budget committee" means a review by a vote of a majority of a quorum of the members of the joint legislative budget committee.</w:t>
      </w:r>
    </w:p>
    <w:p w14:paraId="6EE1EA19" w14:textId="4B5773F0" w:rsidR="00EE578E" w:rsidRPr="00054323" w:rsidRDefault="00EE578E" w:rsidP="00EE578E">
      <w:pPr>
        <w:pStyle w:val="P06-00"/>
        <w:sectPr w:rsidR="00EE578E" w:rsidRPr="00054323" w:rsidSect="0005432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code="1"/>
          <w:pgMar w:top="720" w:right="1440" w:bottom="1440" w:left="1872" w:header="720" w:footer="1440" w:gutter="0"/>
          <w:lnNumType w:countBy="1"/>
          <w:pgNumType w:start="1"/>
          <w:cols w:space="720"/>
          <w:noEndnote/>
          <w:docGrid w:linePitch="273"/>
        </w:sectPr>
      </w:pPr>
    </w:p>
    <w:p w14:paraId="3DDEE78C" w14:textId="77777777" w:rsidR="00054323" w:rsidRDefault="00054323" w:rsidP="00EE578E">
      <w:pPr>
        <w:pStyle w:val="P00-00"/>
      </w:pPr>
    </w:p>
    <w:p w14:paraId="2B65A806" w14:textId="77777777" w:rsidR="00054323" w:rsidRDefault="00054323" w:rsidP="00EE578E">
      <w:pPr>
        <w:pStyle w:val="P00-00"/>
      </w:pPr>
    </w:p>
    <w:p w14:paraId="75EBB090" w14:textId="77777777" w:rsidR="00054323" w:rsidRDefault="00054323" w:rsidP="00EE578E">
      <w:pPr>
        <w:pStyle w:val="P00-00"/>
      </w:pPr>
    </w:p>
    <w:p w14:paraId="7F43D218" w14:textId="77777777" w:rsidR="00054323" w:rsidRDefault="00EE578E" w:rsidP="00EE578E">
      <w:pPr>
        <w:pStyle w:val="P00-00"/>
      </w:pPr>
      <w:r w:rsidRPr="00054323">
        <w:t>APPROVED BY THE GOVERNOR JUNE 27, 2025.</w:t>
      </w:r>
    </w:p>
    <w:p w14:paraId="67DFDC2D" w14:textId="77777777" w:rsidR="00054323" w:rsidRDefault="00054323" w:rsidP="00EE578E">
      <w:pPr>
        <w:pStyle w:val="P00-00"/>
      </w:pPr>
    </w:p>
    <w:p w14:paraId="120E9520" w14:textId="77777777" w:rsidR="00054323" w:rsidRDefault="00EE578E" w:rsidP="00EE578E">
      <w:pPr>
        <w:pStyle w:val="P00-00"/>
      </w:pPr>
      <w:r w:rsidRPr="00054323">
        <w:t>FILED IN THE OFFICE OF THE SECRETARY OF STATE JUNE 27, 2025.</w:t>
      </w:r>
    </w:p>
    <w:sectPr w:rsidR="00054323" w:rsidSect="00054323">
      <w:endnotePr>
        <w:numFmt w:val="decimal"/>
      </w:endnotePr>
      <w:type w:val="continuous"/>
      <w:pgSz w:w="12240" w:h="15840" w:code="1"/>
      <w:pgMar w:top="720" w:right="1440" w:bottom="1440" w:left="1872" w:header="720" w:footer="1440" w:gutter="0"/>
      <w:cols w:space="720"/>
      <w:noEndnote/>
      <w:titlePg/>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490C3" w14:textId="77777777" w:rsidR="00EE578E" w:rsidRDefault="00EE578E">
      <w:r>
        <w:separator/>
      </w:r>
    </w:p>
  </w:endnote>
  <w:endnote w:type="continuationSeparator" w:id="0">
    <w:p w14:paraId="07A7A336" w14:textId="77777777" w:rsidR="00EE578E" w:rsidRDefault="00EE5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etter Gothic-Drafting">
    <w:panose1 w:val="00000000000000000000"/>
    <w:charset w:val="00"/>
    <w:family w:val="modern"/>
    <w:notTrueType/>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etter-Gothic-Upper-Drafting">
    <w:panose1 w:val="00000000000000000000"/>
    <w:charset w:val="00"/>
    <w:family w:val="modern"/>
    <w:notTrueType/>
    <w:pitch w:val="variable"/>
    <w:sig w:usb0="8000002F" w:usb1="4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Letter-Gothic-Drafting">
    <w:altName w:val="Letter Gothic-Drafting"/>
    <w:panose1 w:val="00000000000000000000"/>
    <w:charset w:val="00"/>
    <w:family w:val="modern"/>
    <w:notTrueType/>
    <w:pitch w:val="variable"/>
    <w:sig w:usb0="8000002F" w:usb1="4000004A" w:usb2="00000000" w:usb3="00000000" w:csb0="00000001" w:csb1="00000000"/>
  </w:font>
  <w:font w:name="Times New Roman Upper">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0AEC" w14:textId="77777777" w:rsidR="00EE578E" w:rsidRDefault="00EE57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30474" w14:textId="77777777" w:rsidR="00054323" w:rsidRPr="00054323" w:rsidRDefault="00054323" w:rsidP="00054323">
    <w:pPr>
      <w:pStyle w:val="Footer"/>
    </w:pPr>
    <w:r w:rsidRPr="00054323">
      <w:tab/>
      <w:t xml:space="preserve">- </w:t>
    </w:r>
    <w:r w:rsidRPr="00054323">
      <w:fldChar w:fldCharType="begin"/>
    </w:r>
    <w:r w:rsidRPr="00054323">
      <w:instrText xml:space="preserve"> PAGE </w:instrText>
    </w:r>
    <w:r w:rsidRPr="00054323">
      <w:fldChar w:fldCharType="separate"/>
    </w:r>
    <w:r w:rsidRPr="00054323">
      <w:t>i</w:t>
    </w:r>
    <w:r w:rsidRPr="00054323">
      <w:fldChar w:fldCharType="end"/>
    </w:r>
    <w:r w:rsidRPr="00054323">
      <w:t xml:space="preserve"> -</w:t>
    </w:r>
  </w:p>
  <w:p w14:paraId="3071F548" w14:textId="77777777" w:rsidR="00EE578E" w:rsidRPr="00054323" w:rsidRDefault="00EE578E" w:rsidP="000543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1025E" w14:textId="77777777" w:rsidR="00EE578E" w:rsidRDefault="00EE57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5044A" w14:textId="77777777" w:rsidR="0070415B" w:rsidRDefault="007041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34031" w14:textId="28F04B9E" w:rsidR="0070415B" w:rsidRPr="00054323" w:rsidRDefault="00054323" w:rsidP="00054323">
    <w:pPr>
      <w:pStyle w:val="Footer"/>
    </w:pPr>
    <w:r>
      <w:tab/>
      <w:t xml:space="preserve">- </w:t>
    </w:r>
    <w:r>
      <w:fldChar w:fldCharType="begin"/>
    </w:r>
    <w:r>
      <w:instrText xml:space="preserve"> PAGE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F1485" w14:textId="77777777" w:rsidR="0070415B" w:rsidRPr="002C26FE" w:rsidRDefault="00704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6AFEA" w14:textId="77777777" w:rsidR="00EE578E" w:rsidRDefault="00EE578E">
      <w:r>
        <w:separator/>
      </w:r>
    </w:p>
  </w:footnote>
  <w:footnote w:type="continuationSeparator" w:id="0">
    <w:p w14:paraId="0D1401B9" w14:textId="77777777" w:rsidR="00EE578E" w:rsidRDefault="00EE5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2CC3A" w14:textId="77777777" w:rsidR="00EE578E" w:rsidRDefault="00EE57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CE0B5" w14:textId="77777777" w:rsidR="00EE578E" w:rsidRDefault="00EE57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8BA4" w14:textId="77777777" w:rsidR="00EE578E" w:rsidRDefault="00EE57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2463" w14:textId="77777777" w:rsidR="0070415B" w:rsidRDefault="007041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5A158" w14:textId="77777777" w:rsidR="00EE578E" w:rsidRDefault="00EE578E" w:rsidP="00EE578E">
    <w:pPr>
      <w:pStyle w:val="Header"/>
    </w:pPr>
    <w:r>
      <w:t>S.B. 1735</w:t>
    </w:r>
  </w:p>
  <w:p w14:paraId="050948C1" w14:textId="77777777" w:rsidR="00EE578E" w:rsidRDefault="00EE578E" w:rsidP="00EE578E">
    <w:pPr>
      <w:pStyle w:val="Header"/>
    </w:pPr>
  </w:p>
  <w:p w14:paraId="2E842F90" w14:textId="77777777" w:rsidR="00EE578E" w:rsidRDefault="00EE578E" w:rsidP="00EE578E">
    <w:pPr>
      <w:pStyle w:val="Header"/>
    </w:pPr>
  </w:p>
  <w:p w14:paraId="3CDDEF73" w14:textId="77777777" w:rsidR="00EE578E" w:rsidRDefault="00EE578E" w:rsidP="00EE578E">
    <w:pPr>
      <w:pStyle w:val="Header"/>
    </w:pPr>
  </w:p>
  <w:p w14:paraId="4E46C173" w14:textId="202169A0" w:rsidR="0070415B" w:rsidRPr="00EE578E" w:rsidRDefault="0070415B" w:rsidP="00EE57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A84D1" w14:textId="77777777" w:rsidR="0070415B" w:rsidRPr="002C26FE" w:rsidRDefault="00704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3DE6B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EAC2C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D6C9D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9C5CB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D02503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F945F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FE40B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AA58B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FE06F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48826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F33EE"/>
    <w:multiLevelType w:val="multilevel"/>
    <w:tmpl w:val="FB941E9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9180949"/>
    <w:multiLevelType w:val="hybridMultilevel"/>
    <w:tmpl w:val="267002A4"/>
    <w:lvl w:ilvl="0" w:tplc="B7FE18CC">
      <w:start w:val="1"/>
      <w:numFmt w:val="decimal"/>
      <w:suff w:val="space"/>
      <w:lvlText w:val="%1."/>
      <w:lvlJc w:val="left"/>
      <w:pPr>
        <w:ind w:left="1170" w:hanging="360"/>
      </w:pPr>
      <w:rPr>
        <w:rFonts w:ascii="Times New Roman" w:hAnsi="Times New Roman"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DDB2B01"/>
    <w:multiLevelType w:val="multilevel"/>
    <w:tmpl w:val="04090023"/>
    <w:styleLink w:val="ArticleSection"/>
    <w:lvl w:ilvl="0">
      <w:start w:val="1"/>
      <w:numFmt w:val="upperRoman"/>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51706C2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892C1F"/>
    <w:multiLevelType w:val="hybridMultilevel"/>
    <w:tmpl w:val="FFFFFFFF"/>
    <w:lvl w:ilvl="0" w:tplc="B1FEDDA4">
      <w:start w:val="1"/>
      <w:numFmt w:val="decimal"/>
      <w:lvlText w:val="%1."/>
      <w:lvlJc w:val="left"/>
      <w:pPr>
        <w:ind w:left="1080" w:hanging="360"/>
      </w:pPr>
    </w:lvl>
    <w:lvl w:ilvl="1" w:tplc="8CD64E4C">
      <w:start w:val="1"/>
      <w:numFmt w:val="lowerLetter"/>
      <w:lvlText w:val="%2."/>
      <w:lvlJc w:val="left"/>
      <w:pPr>
        <w:ind w:left="1800" w:hanging="360"/>
      </w:pPr>
    </w:lvl>
    <w:lvl w:ilvl="2" w:tplc="1F520E52">
      <w:start w:val="1"/>
      <w:numFmt w:val="lowerRoman"/>
      <w:lvlText w:val="%3."/>
      <w:lvlJc w:val="right"/>
      <w:pPr>
        <w:ind w:left="2520" w:hanging="180"/>
      </w:pPr>
    </w:lvl>
    <w:lvl w:ilvl="3" w:tplc="D5384496">
      <w:start w:val="1"/>
      <w:numFmt w:val="decimal"/>
      <w:lvlText w:val="%4."/>
      <w:lvlJc w:val="left"/>
      <w:pPr>
        <w:ind w:left="3240" w:hanging="360"/>
      </w:pPr>
    </w:lvl>
    <w:lvl w:ilvl="4" w:tplc="AB82302E">
      <w:start w:val="1"/>
      <w:numFmt w:val="lowerLetter"/>
      <w:lvlText w:val="%5."/>
      <w:lvlJc w:val="left"/>
      <w:pPr>
        <w:ind w:left="3960" w:hanging="360"/>
      </w:pPr>
    </w:lvl>
    <w:lvl w:ilvl="5" w:tplc="9BDA694A">
      <w:start w:val="1"/>
      <w:numFmt w:val="lowerRoman"/>
      <w:lvlText w:val="%6."/>
      <w:lvlJc w:val="right"/>
      <w:pPr>
        <w:ind w:left="4680" w:hanging="180"/>
      </w:pPr>
    </w:lvl>
    <w:lvl w:ilvl="6" w:tplc="D6787360">
      <w:start w:val="1"/>
      <w:numFmt w:val="decimal"/>
      <w:lvlText w:val="%7."/>
      <w:lvlJc w:val="left"/>
      <w:pPr>
        <w:ind w:left="5400" w:hanging="360"/>
      </w:pPr>
    </w:lvl>
    <w:lvl w:ilvl="7" w:tplc="AE84A2EC">
      <w:start w:val="1"/>
      <w:numFmt w:val="lowerLetter"/>
      <w:lvlText w:val="%8."/>
      <w:lvlJc w:val="left"/>
      <w:pPr>
        <w:ind w:left="6120" w:hanging="360"/>
      </w:pPr>
    </w:lvl>
    <w:lvl w:ilvl="8" w:tplc="DC24CCC0">
      <w:start w:val="1"/>
      <w:numFmt w:val="lowerRoman"/>
      <w:lvlText w:val="%9."/>
      <w:lvlJc w:val="right"/>
      <w:pPr>
        <w:ind w:left="6840" w:hanging="180"/>
      </w:pPr>
    </w:lvl>
  </w:abstractNum>
  <w:abstractNum w:abstractNumId="16" w15:restartNumberingAfterBreak="0">
    <w:nsid w:val="7D98786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62865149">
    <w:abstractNumId w:val="13"/>
  </w:num>
  <w:num w:numId="2" w16cid:durableId="197931186">
    <w:abstractNumId w:val="16"/>
  </w:num>
  <w:num w:numId="3" w16cid:durableId="2098360864">
    <w:abstractNumId w:val="12"/>
  </w:num>
  <w:num w:numId="4" w16cid:durableId="770975260">
    <w:abstractNumId w:val="9"/>
  </w:num>
  <w:num w:numId="5" w16cid:durableId="189926225">
    <w:abstractNumId w:val="7"/>
  </w:num>
  <w:num w:numId="6" w16cid:durableId="927343651">
    <w:abstractNumId w:val="6"/>
  </w:num>
  <w:num w:numId="7" w16cid:durableId="1386948665">
    <w:abstractNumId w:val="5"/>
  </w:num>
  <w:num w:numId="8" w16cid:durableId="147018307">
    <w:abstractNumId w:val="4"/>
  </w:num>
  <w:num w:numId="9" w16cid:durableId="432752489">
    <w:abstractNumId w:val="8"/>
  </w:num>
  <w:num w:numId="10" w16cid:durableId="1256137142">
    <w:abstractNumId w:val="3"/>
  </w:num>
  <w:num w:numId="11" w16cid:durableId="1289042503">
    <w:abstractNumId w:val="2"/>
  </w:num>
  <w:num w:numId="12" w16cid:durableId="522983123">
    <w:abstractNumId w:val="1"/>
  </w:num>
  <w:num w:numId="13" w16cid:durableId="765736092">
    <w:abstractNumId w:val="0"/>
  </w:num>
  <w:num w:numId="14" w16cid:durableId="117188185">
    <w:abstractNumId w:val="11"/>
  </w:num>
  <w:num w:numId="15" w16cid:durableId="963930531">
    <w:abstractNumId w:val="15"/>
  </w:num>
  <w:num w:numId="16" w16cid:durableId="1311402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usePrinterMetrics/>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8E"/>
    <w:rsid w:val="00054323"/>
    <w:rsid w:val="00093862"/>
    <w:rsid w:val="000B7413"/>
    <w:rsid w:val="00114DDE"/>
    <w:rsid w:val="00123170"/>
    <w:rsid w:val="001F1C03"/>
    <w:rsid w:val="00222B23"/>
    <w:rsid w:val="0028784E"/>
    <w:rsid w:val="002C26FE"/>
    <w:rsid w:val="002D718A"/>
    <w:rsid w:val="003978EA"/>
    <w:rsid w:val="003D2E1E"/>
    <w:rsid w:val="00445D67"/>
    <w:rsid w:val="00454861"/>
    <w:rsid w:val="004C35E5"/>
    <w:rsid w:val="0056490E"/>
    <w:rsid w:val="00580170"/>
    <w:rsid w:val="005D7F93"/>
    <w:rsid w:val="006169A0"/>
    <w:rsid w:val="006838F7"/>
    <w:rsid w:val="00703960"/>
    <w:rsid w:val="0070415B"/>
    <w:rsid w:val="0075509C"/>
    <w:rsid w:val="00796BD5"/>
    <w:rsid w:val="008765BA"/>
    <w:rsid w:val="009420BA"/>
    <w:rsid w:val="009603CD"/>
    <w:rsid w:val="0096524C"/>
    <w:rsid w:val="009D7AD1"/>
    <w:rsid w:val="00A47CA8"/>
    <w:rsid w:val="00AC00B4"/>
    <w:rsid w:val="00B26170"/>
    <w:rsid w:val="00C22FAE"/>
    <w:rsid w:val="00C44987"/>
    <w:rsid w:val="00C54B9B"/>
    <w:rsid w:val="00CE2AC5"/>
    <w:rsid w:val="00D10D4F"/>
    <w:rsid w:val="00D47682"/>
    <w:rsid w:val="00EE578E"/>
    <w:rsid w:val="00F36DA9"/>
    <w:rsid w:val="00F9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04F21"/>
  <w15:chartTrackingRefBased/>
  <w15:docId w15:val="{58971CD6-3162-432B-A85C-BC4E9ADF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Letter Gothic-Drafting" w:hAnsi="Letter Gothic-Drafting"/>
      <w:b/>
      <w:noProof/>
      <w:snapToGrid w:val="0"/>
    </w:rPr>
  </w:style>
  <w:style w:type="paragraph" w:styleId="Heading1">
    <w:name w:val="heading 1"/>
    <w:basedOn w:val="Normal"/>
    <w:next w:val="Normal"/>
    <w:link w:val="Heading1Char"/>
    <w:qFormat/>
    <w:rsid w:val="00123170"/>
    <w:pPr>
      <w:keepNext/>
      <w:keepLines/>
      <w:outlineLvl w:val="0"/>
    </w:pPr>
    <w:rPr>
      <w:rFonts w:eastAsiaTheme="majorEastAsia" w:cstheme="majorBidi"/>
      <w:szCs w:val="32"/>
    </w:rPr>
  </w:style>
  <w:style w:type="paragraph" w:styleId="Heading2">
    <w:name w:val="heading 2"/>
    <w:basedOn w:val="Normal"/>
    <w:next w:val="Normal"/>
    <w:link w:val="Heading2Char"/>
    <w:semiHidden/>
    <w:unhideWhenUsed/>
    <w:qFormat/>
    <w:rsid w:val="001F1C03"/>
    <w:pPr>
      <w:keepNext/>
      <w:keepLines/>
      <w:numPr>
        <w:ilvl w:val="1"/>
        <w:numId w:val="3"/>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1F1C03"/>
    <w:pPr>
      <w:keepNext/>
      <w:keepLines/>
      <w:numPr>
        <w:ilvl w:val="2"/>
        <w:numId w:val="3"/>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1F1C03"/>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1F1C03"/>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1F1C03"/>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1F1C03"/>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1F1C03"/>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F1C03"/>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Letter Gothic-Drafting" w:hAnsi="Letter Gothic-Drafting"/>
    </w:rPr>
  </w:style>
  <w:style w:type="character" w:customStyle="1" w:styleId="RTITLE">
    <w:name w:val="RTITLE"/>
    <w:rPr>
      <w:color w:val="FF0000"/>
    </w:rPr>
  </w:style>
  <w:style w:type="character" w:customStyle="1" w:styleId="GovernorVeto">
    <w:name w:val="Governor Veto"/>
    <w:basedOn w:val="DefaultParagraphFont"/>
    <w:rPr>
      <w:rFonts w:ascii="Letter Gothic-Drafting" w:hAnsi="Letter Gothic-Drafting"/>
      <w:i/>
      <w:noProof w:val="0"/>
      <w:color w:val="FF00FF"/>
      <w:u w:val="single"/>
      <w:lang w:val="en-US"/>
    </w:rPr>
  </w:style>
  <w:style w:type="character" w:customStyle="1" w:styleId="AGENCY">
    <w:name w:val="AGENCY"/>
    <w:basedOn w:val="DefaultParagraphFont"/>
    <w:rPr>
      <w:rFonts w:ascii="Letter Gothic-Drafting" w:hAnsi="Letter Gothic-Drafting"/>
      <w:noProof w:val="0"/>
      <w:lang w:val="en-US"/>
    </w:rPr>
  </w:style>
  <w:style w:type="paragraph" w:customStyle="1" w:styleId="BLK00-00">
    <w:name w:val="BLK 00-00"/>
    <w:basedOn w:val="Normal"/>
    <w:pPr>
      <w:widowControl/>
      <w:ind w:right="720"/>
    </w:pPr>
    <w:rPr>
      <w:noProof w:val="0"/>
    </w:rPr>
  </w:style>
  <w:style w:type="character" w:customStyle="1" w:styleId="BNUM">
    <w:name w:val="BNUM"/>
    <w:basedOn w:val="DefaultParagraphFont"/>
    <w:rPr>
      <w:rFonts w:ascii="Arial" w:hAnsi="Arial"/>
      <w:b/>
      <w:sz w:val="48"/>
    </w:rPr>
  </w:style>
  <w:style w:type="character" w:customStyle="1" w:styleId="SPONSORS">
    <w:name w:val="SPONSORS"/>
  </w:style>
  <w:style w:type="paragraph" w:customStyle="1" w:styleId="BLK11-06">
    <w:name w:val="BLK 11-06"/>
    <w:basedOn w:val="Normal"/>
    <w:pPr>
      <w:widowControl/>
      <w:ind w:left="720" w:right="720" w:firstLine="605"/>
    </w:pPr>
    <w:rPr>
      <w:noProof w:val="0"/>
    </w:rPr>
  </w:style>
  <w:style w:type="character" w:customStyle="1" w:styleId="Title1">
    <w:name w:val="Title1"/>
    <w:basedOn w:val="DefaultParagraphFont"/>
    <w:rPr>
      <w:rFonts w:ascii="Letter Gothic-Drafting" w:hAnsi="Letter Gothic-Drafting"/>
      <w:caps/>
      <w:color w:val="0000FF"/>
    </w:rPr>
  </w:style>
  <w:style w:type="paragraph" w:customStyle="1" w:styleId="BLK12-24">
    <w:name w:val="BLK 12-24"/>
    <w:basedOn w:val="Normal"/>
    <w:pPr>
      <w:widowControl/>
      <w:ind w:left="2880" w:right="720" w:hanging="1440"/>
    </w:pPr>
    <w:rPr>
      <w:noProof w:val="0"/>
    </w:rPr>
  </w:style>
  <w:style w:type="character" w:customStyle="1" w:styleId="SECHEAD">
    <w:name w:val="SECHEAD"/>
    <w:basedOn w:val="DefaultParagraphFont"/>
    <w:rPr>
      <w:rFonts w:ascii="Letter Gothic-Drafting" w:hAnsi="Letter Gothic-Drafting"/>
      <w:color w:val="800080"/>
      <w:u w:val="single"/>
    </w:rPr>
  </w:style>
  <w:style w:type="paragraph" w:customStyle="1" w:styleId="BLK12-27">
    <w:name w:val="BLK 12-27"/>
    <w:basedOn w:val="Normal"/>
    <w:pPr>
      <w:widowControl/>
      <w:ind w:left="3240" w:right="720" w:hanging="1800"/>
    </w:pPr>
    <w:rPr>
      <w:noProof w:val="0"/>
    </w:rPr>
  </w:style>
  <w:style w:type="paragraph" w:customStyle="1" w:styleId="BLK12-06">
    <w:name w:val="BLK 12-06"/>
    <w:basedOn w:val="Normal"/>
    <w:pPr>
      <w:widowControl/>
      <w:ind w:left="720" w:right="720" w:firstLine="720"/>
    </w:pPr>
    <w:rPr>
      <w:noProof w:val="0"/>
    </w:rPr>
  </w:style>
  <w:style w:type="character" w:customStyle="1" w:styleId="SNUM">
    <w:name w:val="SNUM"/>
    <w:basedOn w:val="DefaultParagraphFont"/>
    <w:rPr>
      <w:rFonts w:ascii="Letter Gothic-Drafting" w:hAnsi="Letter Gothic-Drafting"/>
      <w:caps w:val="0"/>
      <w:color w:val="008000"/>
    </w:rPr>
  </w:style>
  <w:style w:type="character" w:customStyle="1" w:styleId="UP">
    <w:name w:val="UP"/>
    <w:basedOn w:val="DefaultParagraphFont"/>
    <w:rPr>
      <w:rFonts w:ascii="Letter Gothic-Drafting" w:hAnsi="Letter Gothic-Drafting"/>
      <w:caps/>
      <w:noProof w:val="0"/>
      <w:color w:val="0000FF"/>
      <w:lang w:val="en-US"/>
    </w:rPr>
  </w:style>
  <w:style w:type="character" w:customStyle="1" w:styleId="O">
    <w:name w:val="O"/>
    <w:basedOn w:val="DefaultParagraphFont"/>
    <w:rPr>
      <w:rFonts w:ascii="Letter Gothic-Drafting" w:hAnsi="Letter Gothic-Drafting"/>
      <w:strike/>
      <w:dstrike w:val="0"/>
      <w:noProof w:val="0"/>
      <w:color w:val="FF0000"/>
      <w:lang w:val="en-US"/>
    </w:rPr>
  </w:style>
  <w:style w:type="character" w:styleId="LineNumber">
    <w:name w:val="line number"/>
    <w:basedOn w:val="DefaultParagraphFont"/>
    <w:rPr>
      <w:rFonts w:ascii="Letter Gothic-Drafting" w:hAnsi="Letter Gothic-Drafting"/>
    </w:rPr>
  </w:style>
  <w:style w:type="paragraph" w:styleId="Header">
    <w:name w:val="header"/>
    <w:basedOn w:val="Normal"/>
    <w:link w:val="HeaderChar"/>
  </w:style>
  <w:style w:type="paragraph" w:styleId="Footer">
    <w:name w:val="footer"/>
    <w:basedOn w:val="Normal"/>
    <w:link w:val="FooterChar"/>
    <w:pPr>
      <w:tabs>
        <w:tab w:val="center" w:pos="4320"/>
        <w:tab w:val="right" w:pos="8640"/>
      </w:tabs>
    </w:pPr>
  </w:style>
  <w:style w:type="paragraph" w:styleId="BlockText">
    <w:name w:val="Block Text"/>
    <w:basedOn w:val="Normal"/>
    <w:pPr>
      <w:widowControl/>
      <w:tabs>
        <w:tab w:val="left" w:pos="0"/>
        <w:tab w:val="left" w:pos="720"/>
        <w:tab w:val="left" w:pos="1440"/>
      </w:tabs>
      <w:ind w:left="720" w:right="720" w:firstLine="720"/>
    </w:pPr>
    <w:rPr>
      <w:rFonts w:ascii="Letter-Gothic-Upper-Drafting" w:hAnsi="Letter-Gothic-Upper-Drafting"/>
    </w:rPr>
  </w:style>
  <w:style w:type="paragraph" w:styleId="BodyTextIndent">
    <w:name w:val="Body Text Indent"/>
    <w:basedOn w:val="Normal"/>
    <w:link w:val="BodyTextIndentChar"/>
    <w:pPr>
      <w:widowControl/>
      <w:tabs>
        <w:tab w:val="left" w:pos="0"/>
        <w:tab w:val="left" w:pos="720"/>
      </w:tabs>
      <w:ind w:firstLine="720"/>
    </w:pPr>
  </w:style>
  <w:style w:type="character" w:styleId="PageNumber">
    <w:name w:val="page number"/>
    <w:basedOn w:val="DefaultParagraphFont"/>
    <w:rPr>
      <w:rFonts w:ascii="Letter Gothic-Drafting" w:hAnsi="Letter Gothic-Drafting"/>
    </w:rPr>
  </w:style>
  <w:style w:type="paragraph" w:styleId="BodyText">
    <w:name w:val="Body Text"/>
    <w:basedOn w:val="Normal"/>
    <w:link w:val="BodyTextChar"/>
    <w:pPr>
      <w:widowControl/>
      <w:suppressLineNumbers/>
    </w:pPr>
  </w:style>
  <w:style w:type="character" w:customStyle="1" w:styleId="INTRO">
    <w:name w:val="INTRO"/>
    <w:basedOn w:val="DefaultParagraphFont"/>
    <w:rPr>
      <w:rFonts w:ascii="Letter Gothic-Drafting" w:hAnsi="Letter Gothic-Drafting"/>
      <w:noProof w:val="0"/>
      <w:lang w:val="en-US"/>
    </w:rPr>
  </w:style>
  <w:style w:type="paragraph" w:styleId="DocumentMap">
    <w:name w:val="Document Map"/>
    <w:basedOn w:val="Normal"/>
    <w:semiHidden/>
    <w:pPr>
      <w:shd w:val="clear" w:color="auto" w:fill="000080"/>
    </w:pPr>
    <w:rPr>
      <w:rFonts w:ascii="Tahoma" w:hAnsi="Tahoma"/>
    </w:rPr>
  </w:style>
  <w:style w:type="character" w:styleId="CommentReference">
    <w:name w:val="annotation reference"/>
    <w:basedOn w:val="DefaultParagraphFont"/>
    <w:semiHidden/>
    <w:rPr>
      <w:rFonts w:ascii="Letter Gothic-Drafting" w:hAnsi="Letter Gothic-Drafting"/>
      <w:sz w:val="16"/>
    </w:rPr>
  </w:style>
  <w:style w:type="paragraph" w:styleId="CommentText">
    <w:name w:val="annotation text"/>
    <w:basedOn w:val="Normal"/>
    <w:link w:val="CommentTextChar"/>
    <w:semiHidden/>
  </w:style>
  <w:style w:type="paragraph" w:customStyle="1" w:styleId="BLK18-12">
    <w:name w:val="BLK 18-12"/>
    <w:basedOn w:val="Normal"/>
    <w:pPr>
      <w:widowControl/>
      <w:ind w:left="1440" w:right="720" w:firstLine="720"/>
    </w:pPr>
    <w:rPr>
      <w:noProof w:val="0"/>
    </w:rPr>
  </w:style>
  <w:style w:type="paragraph" w:customStyle="1" w:styleId="BLK18-30">
    <w:name w:val="BLK 18-30"/>
    <w:basedOn w:val="Normal"/>
    <w:pPr>
      <w:widowControl/>
      <w:ind w:left="4320" w:right="720" w:hanging="2160"/>
    </w:pPr>
    <w:rPr>
      <w:noProof w:val="0"/>
    </w:rPr>
  </w:style>
  <w:style w:type="paragraph" w:customStyle="1" w:styleId="BLK35-35">
    <w:name w:val="BLK 35-35"/>
    <w:basedOn w:val="Normal"/>
    <w:pPr>
      <w:widowControl/>
      <w:ind w:left="4205" w:right="720"/>
    </w:pPr>
    <w:rPr>
      <w:noProof w:val="0"/>
    </w:rPr>
  </w:style>
  <w:style w:type="paragraph" w:customStyle="1" w:styleId="BLK06-00">
    <w:name w:val="BLK 06-00"/>
    <w:basedOn w:val="Normal"/>
    <w:pPr>
      <w:widowControl/>
      <w:ind w:right="720" w:firstLine="720"/>
    </w:pPr>
    <w:rPr>
      <w:noProof w:val="0"/>
    </w:rPr>
  </w:style>
  <w:style w:type="paragraph" w:customStyle="1" w:styleId="BLK06-12">
    <w:name w:val="BLK 06-12"/>
    <w:basedOn w:val="Normal"/>
    <w:pPr>
      <w:widowControl/>
      <w:ind w:left="1440" w:right="720" w:hanging="720"/>
    </w:pPr>
    <w:rPr>
      <w:noProof w:val="0"/>
    </w:rPr>
  </w:style>
  <w:style w:type="paragraph" w:customStyle="1" w:styleId="BLK06-14">
    <w:name w:val="BLK 06-14"/>
    <w:basedOn w:val="Normal"/>
    <w:pPr>
      <w:widowControl/>
      <w:ind w:left="1685" w:right="720" w:hanging="965"/>
    </w:pPr>
    <w:rPr>
      <w:noProof w:val="0"/>
    </w:rPr>
  </w:style>
  <w:style w:type="paragraph" w:customStyle="1" w:styleId="BLK06-17">
    <w:name w:val="BLK 06-17"/>
    <w:basedOn w:val="Normal"/>
    <w:pPr>
      <w:widowControl/>
      <w:ind w:left="2040" w:right="720" w:hanging="1320"/>
    </w:pPr>
    <w:rPr>
      <w:noProof w:val="0"/>
    </w:rPr>
  </w:style>
  <w:style w:type="paragraph" w:customStyle="1" w:styleId="BLK06-18">
    <w:name w:val="BLK 06-18"/>
    <w:basedOn w:val="Normal"/>
    <w:pPr>
      <w:widowControl/>
      <w:ind w:left="2160" w:right="720" w:hanging="1440"/>
    </w:pPr>
    <w:rPr>
      <w:noProof w:val="0"/>
    </w:rPr>
  </w:style>
  <w:style w:type="paragraph" w:customStyle="1" w:styleId="BLK06-19">
    <w:name w:val="BLK 06-19"/>
    <w:basedOn w:val="Normal"/>
    <w:pPr>
      <w:widowControl/>
      <w:ind w:left="2275" w:right="720" w:hanging="1555"/>
    </w:pPr>
  </w:style>
  <w:style w:type="paragraph" w:customStyle="1" w:styleId="BLK06-20">
    <w:name w:val="BLK 06-20"/>
    <w:basedOn w:val="Normal"/>
    <w:pPr>
      <w:widowControl/>
      <w:ind w:left="2405" w:right="720" w:hanging="1685"/>
    </w:pPr>
  </w:style>
  <w:style w:type="paragraph" w:customStyle="1" w:styleId="BLK06-21">
    <w:name w:val="BLK 06-21"/>
    <w:basedOn w:val="Normal"/>
    <w:pPr>
      <w:ind w:left="2520" w:right="720" w:hanging="1800"/>
    </w:pPr>
  </w:style>
  <w:style w:type="paragraph" w:customStyle="1" w:styleId="BLK06-06">
    <w:name w:val="BLK 06-06"/>
    <w:basedOn w:val="Normal"/>
    <w:pPr>
      <w:ind w:left="720" w:right="720"/>
    </w:pPr>
  </w:style>
  <w:style w:type="paragraph" w:customStyle="1" w:styleId="CON12-18">
    <w:name w:val="CON 12-18"/>
    <w:basedOn w:val="Normal"/>
    <w:pPr>
      <w:widowControl/>
      <w:ind w:left="2160" w:right="1195" w:hanging="720"/>
    </w:pPr>
  </w:style>
  <w:style w:type="paragraph" w:customStyle="1" w:styleId="CON12-19">
    <w:name w:val="CON 12-19"/>
    <w:basedOn w:val="Normal"/>
    <w:pPr>
      <w:widowControl/>
      <w:ind w:left="2275" w:right="1195" w:hanging="835"/>
    </w:pPr>
  </w:style>
  <w:style w:type="paragraph" w:customStyle="1" w:styleId="CON12-20">
    <w:name w:val="CON 12-20"/>
    <w:basedOn w:val="Normal"/>
    <w:pPr>
      <w:widowControl/>
      <w:ind w:left="2405" w:right="1195" w:hanging="965"/>
    </w:pPr>
  </w:style>
  <w:style w:type="paragraph" w:customStyle="1" w:styleId="CON12-22">
    <w:name w:val="CON 12-22"/>
    <w:basedOn w:val="Normal"/>
    <w:pPr>
      <w:widowControl/>
      <w:ind w:left="2635" w:right="1195" w:hanging="1195"/>
    </w:pPr>
  </w:style>
  <w:style w:type="paragraph" w:customStyle="1" w:styleId="CON12-23">
    <w:name w:val="CON 12-23"/>
    <w:basedOn w:val="Normal"/>
    <w:pPr>
      <w:widowControl/>
      <w:ind w:left="2765" w:right="1200" w:hanging="1325"/>
    </w:pPr>
  </w:style>
  <w:style w:type="paragraph" w:customStyle="1" w:styleId="CON12-24">
    <w:name w:val="CON 12-24"/>
    <w:basedOn w:val="Normal"/>
    <w:pPr>
      <w:widowControl/>
      <w:ind w:left="2880" w:right="1200" w:hanging="1440"/>
    </w:pPr>
  </w:style>
  <w:style w:type="paragraph" w:customStyle="1" w:styleId="CON12-25">
    <w:name w:val="CON 12-25"/>
    <w:basedOn w:val="Normal"/>
    <w:pPr>
      <w:widowControl/>
      <w:ind w:left="2995" w:right="1195" w:hanging="1555"/>
    </w:pPr>
  </w:style>
  <w:style w:type="paragraph" w:customStyle="1" w:styleId="CON12-26">
    <w:name w:val="CON 12-26"/>
    <w:basedOn w:val="Normal"/>
    <w:pPr>
      <w:widowControl/>
      <w:ind w:left="3125" w:right="1200" w:hanging="1685"/>
    </w:pPr>
  </w:style>
  <w:style w:type="paragraph" w:customStyle="1" w:styleId="CON12-27">
    <w:name w:val="CON 12-27"/>
    <w:basedOn w:val="Normal"/>
    <w:pPr>
      <w:widowControl/>
      <w:ind w:left="3240" w:right="1200" w:hanging="1800"/>
    </w:pPr>
  </w:style>
  <w:style w:type="paragraph" w:customStyle="1" w:styleId="CON12-06">
    <w:name w:val="CON 12-06"/>
    <w:basedOn w:val="Normal"/>
    <w:pPr>
      <w:widowControl/>
      <w:ind w:left="720" w:right="720" w:firstLine="720"/>
    </w:pPr>
    <w:rPr>
      <w:noProof w:val="0"/>
    </w:rPr>
  </w:style>
  <w:style w:type="paragraph" w:customStyle="1" w:styleId="P00-00">
    <w:name w:val="P 00-00"/>
    <w:basedOn w:val="Normal"/>
    <w:pPr>
      <w:widowControl/>
    </w:pPr>
  </w:style>
  <w:style w:type="paragraph" w:customStyle="1" w:styleId="P00-06">
    <w:name w:val="P 00-06"/>
    <w:basedOn w:val="Normal"/>
    <w:pPr>
      <w:widowControl/>
      <w:ind w:left="720" w:hanging="720"/>
    </w:pPr>
  </w:style>
  <w:style w:type="paragraph" w:customStyle="1" w:styleId="P10-10">
    <w:name w:val="P 10-10"/>
    <w:basedOn w:val="Normal"/>
    <w:pPr>
      <w:widowControl/>
      <w:ind w:left="1195"/>
    </w:pPr>
  </w:style>
  <w:style w:type="paragraph" w:customStyle="1" w:styleId="P11-06">
    <w:name w:val="P 11-06"/>
    <w:basedOn w:val="Normal"/>
    <w:pPr>
      <w:widowControl/>
      <w:ind w:left="720" w:firstLine="605"/>
    </w:pPr>
  </w:style>
  <w:style w:type="paragraph" w:customStyle="1" w:styleId="P12-18">
    <w:name w:val="P 12-18"/>
    <w:basedOn w:val="Normal"/>
    <w:pPr>
      <w:widowControl/>
      <w:ind w:left="2160" w:hanging="720"/>
    </w:pPr>
  </w:style>
  <w:style w:type="paragraph" w:customStyle="1" w:styleId="P12-06">
    <w:name w:val="P 12-06"/>
    <w:basedOn w:val="Normal"/>
    <w:pPr>
      <w:widowControl/>
      <w:ind w:left="720" w:firstLine="720"/>
    </w:pPr>
  </w:style>
  <w:style w:type="paragraph" w:customStyle="1" w:styleId="P03-06">
    <w:name w:val="P 03-06"/>
    <w:basedOn w:val="Normal"/>
    <w:pPr>
      <w:widowControl/>
      <w:spacing w:line="360" w:lineRule="auto"/>
      <w:ind w:left="720" w:hanging="360"/>
    </w:pPr>
  </w:style>
  <w:style w:type="paragraph" w:customStyle="1" w:styleId="P04-00">
    <w:name w:val="P 04-00"/>
    <w:basedOn w:val="Normal"/>
    <w:pPr>
      <w:widowControl/>
      <w:ind w:firstLine="475"/>
    </w:pPr>
  </w:style>
  <w:style w:type="paragraph" w:customStyle="1" w:styleId="P05-00">
    <w:name w:val="P 05-00"/>
    <w:basedOn w:val="Normal"/>
    <w:pPr>
      <w:widowControl/>
      <w:ind w:firstLine="605"/>
    </w:pPr>
  </w:style>
  <w:style w:type="paragraph" w:customStyle="1" w:styleId="P06-00">
    <w:name w:val="P 06-00"/>
    <w:basedOn w:val="Normal"/>
    <w:link w:val="P06-00Char"/>
    <w:pPr>
      <w:widowControl/>
      <w:ind w:firstLine="720"/>
    </w:pPr>
  </w:style>
  <w:style w:type="paragraph" w:customStyle="1" w:styleId="P06-10">
    <w:name w:val="P 06-10"/>
    <w:basedOn w:val="Normal"/>
    <w:pPr>
      <w:widowControl/>
      <w:ind w:left="1195" w:hanging="475"/>
    </w:pPr>
  </w:style>
  <w:style w:type="paragraph" w:customStyle="1" w:styleId="P06-11">
    <w:name w:val="P 06-11"/>
    <w:basedOn w:val="Normal"/>
    <w:pPr>
      <w:widowControl/>
      <w:ind w:left="1325" w:hanging="605"/>
    </w:pPr>
  </w:style>
  <w:style w:type="paragraph" w:customStyle="1" w:styleId="P06-12">
    <w:name w:val="P 06-12"/>
    <w:basedOn w:val="Normal"/>
    <w:pPr>
      <w:widowControl/>
      <w:ind w:left="1440" w:hanging="720"/>
    </w:pPr>
  </w:style>
  <w:style w:type="paragraph" w:customStyle="1" w:styleId="P06-17">
    <w:name w:val="P 06-17"/>
    <w:basedOn w:val="Normal"/>
    <w:pPr>
      <w:widowControl/>
      <w:ind w:left="2045" w:hanging="1325"/>
    </w:pPr>
  </w:style>
  <w:style w:type="paragraph" w:customStyle="1" w:styleId="P06-18">
    <w:name w:val="P 06-18"/>
    <w:basedOn w:val="Normal"/>
    <w:pPr>
      <w:widowControl/>
      <w:ind w:left="2160" w:hanging="1440"/>
    </w:pPr>
  </w:style>
  <w:style w:type="paragraph" w:customStyle="1" w:styleId="P06-20">
    <w:name w:val="P 06-20"/>
    <w:basedOn w:val="Normal"/>
    <w:pPr>
      <w:widowControl/>
      <w:ind w:left="2405" w:hanging="1685"/>
    </w:pPr>
  </w:style>
  <w:style w:type="paragraph" w:customStyle="1" w:styleId="P06-21">
    <w:name w:val="P 06-21"/>
    <w:basedOn w:val="Normal"/>
    <w:pPr>
      <w:widowControl/>
      <w:ind w:left="2520" w:hanging="1800"/>
    </w:pPr>
  </w:style>
  <w:style w:type="paragraph" w:customStyle="1" w:styleId="P06-06">
    <w:name w:val="P 06-06"/>
    <w:basedOn w:val="Normal"/>
    <w:pPr>
      <w:widowControl/>
      <w:ind w:left="720"/>
    </w:pPr>
  </w:style>
  <w:style w:type="paragraph" w:customStyle="1" w:styleId="P06-07">
    <w:name w:val="P 06-07"/>
    <w:basedOn w:val="Normal"/>
    <w:pPr>
      <w:widowControl/>
      <w:ind w:left="835" w:hanging="115"/>
    </w:pPr>
  </w:style>
  <w:style w:type="paragraph" w:customStyle="1" w:styleId="P09-12">
    <w:name w:val="P 09-12"/>
    <w:basedOn w:val="Normal"/>
    <w:pPr>
      <w:widowControl/>
      <w:ind w:left="1440" w:hanging="360"/>
    </w:pPr>
  </w:style>
  <w:style w:type="paragraph" w:customStyle="1" w:styleId="SEC12-18">
    <w:name w:val="SEC 12-18"/>
    <w:basedOn w:val="Normal"/>
    <w:pPr>
      <w:widowControl/>
      <w:ind w:left="2160" w:right="720" w:hanging="720"/>
    </w:pPr>
  </w:style>
  <w:style w:type="paragraph" w:customStyle="1" w:styleId="SEC06-16">
    <w:name w:val="SEC 06-16"/>
    <w:basedOn w:val="Normal"/>
    <w:pPr>
      <w:widowControl/>
      <w:ind w:left="1915" w:right="720" w:hanging="1195"/>
    </w:pPr>
  </w:style>
  <w:style w:type="paragraph" w:customStyle="1" w:styleId="SEC06-17">
    <w:name w:val="SEC 06-17"/>
    <w:basedOn w:val="Normal"/>
    <w:link w:val="SEC06-17Char"/>
    <w:pPr>
      <w:widowControl/>
      <w:ind w:left="2045" w:right="720" w:hanging="1325"/>
    </w:pPr>
  </w:style>
  <w:style w:type="paragraph" w:customStyle="1" w:styleId="SEC06-18">
    <w:name w:val="SEC 06-18"/>
    <w:basedOn w:val="Normal"/>
    <w:link w:val="SEC06-18Char"/>
    <w:pPr>
      <w:widowControl/>
      <w:ind w:left="2160" w:right="720" w:hanging="1440"/>
    </w:pPr>
  </w:style>
  <w:style w:type="paragraph" w:customStyle="1" w:styleId="SEC06-19">
    <w:name w:val="SEC 06-19"/>
    <w:basedOn w:val="Normal"/>
    <w:pPr>
      <w:widowControl/>
      <w:ind w:left="2275" w:right="720" w:hanging="1555"/>
    </w:pPr>
  </w:style>
  <w:style w:type="paragraph" w:customStyle="1" w:styleId="SEC06-20">
    <w:name w:val="SEC 06-20"/>
    <w:basedOn w:val="Normal"/>
    <w:pPr>
      <w:widowControl/>
      <w:ind w:left="2405" w:right="720" w:hanging="1685"/>
    </w:pPr>
  </w:style>
  <w:style w:type="paragraph" w:customStyle="1" w:styleId="SEC06-21">
    <w:name w:val="SEC 06-21"/>
    <w:basedOn w:val="Normal"/>
    <w:pPr>
      <w:widowControl/>
      <w:ind w:left="2520" w:right="720" w:hanging="1800"/>
    </w:pPr>
  </w:style>
  <w:style w:type="paragraph" w:customStyle="1" w:styleId="SEC06-22">
    <w:name w:val="SEC 06-22"/>
    <w:basedOn w:val="Normal"/>
    <w:pPr>
      <w:widowControl/>
      <w:ind w:left="2635" w:right="720" w:hanging="1915"/>
    </w:pPr>
  </w:style>
  <w:style w:type="paragraph" w:customStyle="1" w:styleId="SEC06-34">
    <w:name w:val="SEC 06-34"/>
    <w:basedOn w:val="Normal"/>
    <w:pPr>
      <w:widowControl/>
      <w:ind w:left="4075" w:right="720" w:hanging="3355"/>
    </w:pPr>
  </w:style>
  <w:style w:type="paragraph" w:customStyle="1" w:styleId="SEC06-37">
    <w:name w:val="SEC 06-37"/>
    <w:basedOn w:val="Normal"/>
    <w:pPr>
      <w:widowControl/>
      <w:ind w:left="4435" w:right="720" w:hanging="3715"/>
    </w:pPr>
  </w:style>
  <w:style w:type="paragraph" w:customStyle="1" w:styleId="JUSTIFYCENTER">
    <w:name w:val="JUSTIFY CENTER"/>
    <w:basedOn w:val="Normal"/>
    <w:pPr>
      <w:widowControl/>
      <w:jc w:val="center"/>
    </w:pPr>
    <w:rPr>
      <w:noProof w:val="0"/>
    </w:rPr>
  </w:style>
  <w:style w:type="paragraph" w:customStyle="1" w:styleId="JUSTIFYRIGHT">
    <w:name w:val="JUSTIFY RIGHT"/>
    <w:basedOn w:val="Normal"/>
    <w:pPr>
      <w:widowControl/>
      <w:jc w:val="right"/>
    </w:pPr>
    <w:rPr>
      <w:noProof w:val="0"/>
    </w:rPr>
  </w:style>
  <w:style w:type="character" w:customStyle="1" w:styleId="ODDBNUM">
    <w:name w:val="ODDBNUM"/>
    <w:basedOn w:val="DefaultParagraphFont"/>
    <w:rPr>
      <w:rFonts w:ascii="Arial" w:hAnsi="Arial"/>
      <w:b/>
      <w:noProof w:val="0"/>
      <w:sz w:val="36"/>
      <w:lang w:val="en-US"/>
    </w:rPr>
  </w:style>
  <w:style w:type="character" w:customStyle="1" w:styleId="UnderlineDouble">
    <w:name w:val="Underline Double"/>
    <w:basedOn w:val="DefaultParagraphFont"/>
    <w:rPr>
      <w:rFonts w:ascii="Letter Gothic-Drafting" w:hAnsi="Letter Gothic-Drafting"/>
      <w:u w:val="double"/>
    </w:rPr>
  </w:style>
  <w:style w:type="character" w:customStyle="1" w:styleId="UnderlineSingle">
    <w:name w:val="Underline Single"/>
    <w:basedOn w:val="DefaultParagraphFont"/>
    <w:rPr>
      <w:rFonts w:ascii="Letter Gothic-Drafting" w:hAnsi="Letter Gothic-Drafting"/>
      <w:u w:val="single"/>
    </w:rPr>
  </w:style>
  <w:style w:type="paragraph" w:customStyle="1" w:styleId="JUSTIFYFULL">
    <w:name w:val="JUSTIFY FULL"/>
    <w:basedOn w:val="Normal"/>
    <w:rsid w:val="006838F7"/>
    <w:rPr>
      <w:noProof w:val="0"/>
    </w:rPr>
  </w:style>
  <w:style w:type="numbering" w:styleId="111111">
    <w:name w:val="Outline List 2"/>
    <w:basedOn w:val="NoList"/>
    <w:unhideWhenUsed/>
    <w:rsid w:val="001F1C03"/>
    <w:pPr>
      <w:numPr>
        <w:numId w:val="1"/>
      </w:numPr>
    </w:pPr>
  </w:style>
  <w:style w:type="numbering" w:styleId="1ai">
    <w:name w:val="Outline List 1"/>
    <w:basedOn w:val="NoList"/>
    <w:unhideWhenUsed/>
    <w:rsid w:val="001F1C03"/>
    <w:pPr>
      <w:numPr>
        <w:numId w:val="2"/>
      </w:numPr>
    </w:pPr>
  </w:style>
  <w:style w:type="character" w:customStyle="1" w:styleId="Heading1Char">
    <w:name w:val="Heading 1 Char"/>
    <w:basedOn w:val="DefaultParagraphFont"/>
    <w:link w:val="Heading1"/>
    <w:rsid w:val="00123170"/>
    <w:rPr>
      <w:rFonts w:ascii="Letter Gothic-Drafting" w:eastAsiaTheme="majorEastAsia" w:hAnsi="Letter Gothic-Drafting" w:cstheme="majorBidi"/>
      <w:b/>
      <w:noProof/>
      <w:snapToGrid w:val="0"/>
      <w:szCs w:val="32"/>
    </w:rPr>
  </w:style>
  <w:style w:type="character" w:customStyle="1" w:styleId="Heading2Char">
    <w:name w:val="Heading 2 Char"/>
    <w:basedOn w:val="DefaultParagraphFont"/>
    <w:link w:val="Heading2"/>
    <w:semiHidden/>
    <w:rsid w:val="001F1C03"/>
    <w:rPr>
      <w:rFonts w:asciiTheme="majorHAnsi" w:eastAsiaTheme="majorEastAsia" w:hAnsiTheme="majorHAnsi" w:cstheme="majorBidi"/>
      <w:b/>
      <w:noProof/>
      <w:snapToGrid w:val="0"/>
      <w:color w:val="2E74B5" w:themeColor="accent1" w:themeShade="BF"/>
      <w:sz w:val="26"/>
      <w:szCs w:val="26"/>
    </w:rPr>
  </w:style>
  <w:style w:type="character" w:customStyle="1" w:styleId="Heading3Char">
    <w:name w:val="Heading 3 Char"/>
    <w:basedOn w:val="DefaultParagraphFont"/>
    <w:link w:val="Heading3"/>
    <w:semiHidden/>
    <w:rsid w:val="001F1C03"/>
    <w:rPr>
      <w:rFonts w:asciiTheme="majorHAnsi" w:eastAsiaTheme="majorEastAsia" w:hAnsiTheme="majorHAnsi" w:cstheme="majorBidi"/>
      <w:b/>
      <w:noProof/>
      <w:snapToGrid w:val="0"/>
      <w:color w:val="1F4D78" w:themeColor="accent1" w:themeShade="7F"/>
      <w:sz w:val="24"/>
      <w:szCs w:val="24"/>
    </w:rPr>
  </w:style>
  <w:style w:type="character" w:customStyle="1" w:styleId="Heading4Char">
    <w:name w:val="Heading 4 Char"/>
    <w:basedOn w:val="DefaultParagraphFont"/>
    <w:link w:val="Heading4"/>
    <w:semiHidden/>
    <w:rsid w:val="001F1C03"/>
    <w:rPr>
      <w:rFonts w:asciiTheme="majorHAnsi" w:eastAsiaTheme="majorEastAsia" w:hAnsiTheme="majorHAnsi" w:cstheme="majorBidi"/>
      <w:b/>
      <w:i/>
      <w:iCs/>
      <w:noProof/>
      <w:snapToGrid w:val="0"/>
      <w:color w:val="2E74B5" w:themeColor="accent1" w:themeShade="BF"/>
    </w:rPr>
  </w:style>
  <w:style w:type="character" w:customStyle="1" w:styleId="Heading5Char">
    <w:name w:val="Heading 5 Char"/>
    <w:basedOn w:val="DefaultParagraphFont"/>
    <w:link w:val="Heading5"/>
    <w:semiHidden/>
    <w:rsid w:val="001F1C03"/>
    <w:rPr>
      <w:rFonts w:asciiTheme="majorHAnsi" w:eastAsiaTheme="majorEastAsia" w:hAnsiTheme="majorHAnsi" w:cstheme="majorBidi"/>
      <w:b/>
      <w:noProof/>
      <w:snapToGrid w:val="0"/>
      <w:color w:val="2E74B5" w:themeColor="accent1" w:themeShade="BF"/>
    </w:rPr>
  </w:style>
  <w:style w:type="character" w:customStyle="1" w:styleId="Heading6Char">
    <w:name w:val="Heading 6 Char"/>
    <w:basedOn w:val="DefaultParagraphFont"/>
    <w:link w:val="Heading6"/>
    <w:semiHidden/>
    <w:rsid w:val="001F1C03"/>
    <w:rPr>
      <w:rFonts w:asciiTheme="majorHAnsi" w:eastAsiaTheme="majorEastAsia" w:hAnsiTheme="majorHAnsi" w:cstheme="majorBidi"/>
      <w:b/>
      <w:noProof/>
      <w:snapToGrid w:val="0"/>
      <w:color w:val="1F4D78" w:themeColor="accent1" w:themeShade="7F"/>
    </w:rPr>
  </w:style>
  <w:style w:type="character" w:customStyle="1" w:styleId="Heading7Char">
    <w:name w:val="Heading 7 Char"/>
    <w:basedOn w:val="DefaultParagraphFont"/>
    <w:link w:val="Heading7"/>
    <w:semiHidden/>
    <w:rsid w:val="001F1C03"/>
    <w:rPr>
      <w:rFonts w:asciiTheme="majorHAnsi" w:eastAsiaTheme="majorEastAsia" w:hAnsiTheme="majorHAnsi" w:cstheme="majorBidi"/>
      <w:b/>
      <w:i/>
      <w:iCs/>
      <w:noProof/>
      <w:snapToGrid w:val="0"/>
      <w:color w:val="1F4D78" w:themeColor="accent1" w:themeShade="7F"/>
    </w:rPr>
  </w:style>
  <w:style w:type="character" w:customStyle="1" w:styleId="Heading8Char">
    <w:name w:val="Heading 8 Char"/>
    <w:basedOn w:val="DefaultParagraphFont"/>
    <w:link w:val="Heading8"/>
    <w:semiHidden/>
    <w:rsid w:val="001F1C03"/>
    <w:rPr>
      <w:rFonts w:asciiTheme="majorHAnsi" w:eastAsiaTheme="majorEastAsia" w:hAnsiTheme="majorHAnsi" w:cstheme="majorBidi"/>
      <w:b/>
      <w:noProof/>
      <w:snapToGrid w:val="0"/>
      <w:color w:val="272727" w:themeColor="text1" w:themeTint="D8"/>
      <w:sz w:val="21"/>
      <w:szCs w:val="21"/>
    </w:rPr>
  </w:style>
  <w:style w:type="character" w:customStyle="1" w:styleId="Heading9Char">
    <w:name w:val="Heading 9 Char"/>
    <w:basedOn w:val="DefaultParagraphFont"/>
    <w:link w:val="Heading9"/>
    <w:semiHidden/>
    <w:rsid w:val="001F1C03"/>
    <w:rPr>
      <w:rFonts w:asciiTheme="majorHAnsi" w:eastAsiaTheme="majorEastAsia" w:hAnsiTheme="majorHAnsi" w:cstheme="majorBidi"/>
      <w:b/>
      <w:i/>
      <w:iCs/>
      <w:noProof/>
      <w:snapToGrid w:val="0"/>
      <w:color w:val="272727" w:themeColor="text1" w:themeTint="D8"/>
      <w:sz w:val="21"/>
      <w:szCs w:val="21"/>
    </w:rPr>
  </w:style>
  <w:style w:type="numbering" w:styleId="ArticleSection">
    <w:name w:val="Outline List 3"/>
    <w:basedOn w:val="NoList"/>
    <w:unhideWhenUsed/>
    <w:rsid w:val="001F1C03"/>
    <w:pPr>
      <w:numPr>
        <w:numId w:val="3"/>
      </w:numPr>
    </w:pPr>
  </w:style>
  <w:style w:type="paragraph" w:styleId="BalloonText">
    <w:name w:val="Balloon Text"/>
    <w:basedOn w:val="Normal"/>
    <w:link w:val="BalloonTextChar"/>
    <w:rsid w:val="001F1C03"/>
    <w:rPr>
      <w:rFonts w:ascii="Segoe UI" w:hAnsi="Segoe UI" w:cs="Segoe UI"/>
      <w:sz w:val="18"/>
      <w:szCs w:val="18"/>
    </w:rPr>
  </w:style>
  <w:style w:type="character" w:customStyle="1" w:styleId="BalloonTextChar">
    <w:name w:val="Balloon Text Char"/>
    <w:basedOn w:val="DefaultParagraphFont"/>
    <w:link w:val="BalloonText"/>
    <w:rsid w:val="001F1C03"/>
    <w:rPr>
      <w:rFonts w:ascii="Segoe UI" w:hAnsi="Segoe UI" w:cs="Segoe UI"/>
      <w:b/>
      <w:noProof/>
      <w:snapToGrid w:val="0"/>
      <w:sz w:val="18"/>
      <w:szCs w:val="18"/>
    </w:rPr>
  </w:style>
  <w:style w:type="paragraph" w:styleId="Bibliography">
    <w:name w:val="Bibliography"/>
    <w:basedOn w:val="Normal"/>
    <w:next w:val="Normal"/>
    <w:uiPriority w:val="37"/>
    <w:semiHidden/>
    <w:unhideWhenUsed/>
    <w:rsid w:val="001F1C03"/>
  </w:style>
  <w:style w:type="paragraph" w:styleId="BodyText2">
    <w:name w:val="Body Text 2"/>
    <w:basedOn w:val="Normal"/>
    <w:link w:val="BodyText2Char"/>
    <w:rsid w:val="001F1C03"/>
    <w:pPr>
      <w:spacing w:after="120" w:line="480" w:lineRule="auto"/>
    </w:pPr>
  </w:style>
  <w:style w:type="character" w:customStyle="1" w:styleId="BodyText2Char">
    <w:name w:val="Body Text 2 Char"/>
    <w:basedOn w:val="DefaultParagraphFont"/>
    <w:link w:val="BodyText2"/>
    <w:rsid w:val="001F1C03"/>
    <w:rPr>
      <w:rFonts w:ascii="Letter Gothic-Drafting" w:hAnsi="Letter Gothic-Drafting"/>
      <w:b/>
      <w:noProof/>
      <w:snapToGrid w:val="0"/>
    </w:rPr>
  </w:style>
  <w:style w:type="paragraph" w:styleId="BodyText3">
    <w:name w:val="Body Text 3"/>
    <w:basedOn w:val="Normal"/>
    <w:link w:val="BodyText3Char"/>
    <w:rsid w:val="001F1C03"/>
    <w:pPr>
      <w:spacing w:after="120"/>
    </w:pPr>
    <w:rPr>
      <w:sz w:val="16"/>
      <w:szCs w:val="16"/>
    </w:rPr>
  </w:style>
  <w:style w:type="character" w:customStyle="1" w:styleId="BodyText3Char">
    <w:name w:val="Body Text 3 Char"/>
    <w:basedOn w:val="DefaultParagraphFont"/>
    <w:link w:val="BodyText3"/>
    <w:rsid w:val="001F1C03"/>
    <w:rPr>
      <w:rFonts w:ascii="Letter Gothic-Drafting" w:hAnsi="Letter Gothic-Drafting"/>
      <w:b/>
      <w:noProof/>
      <w:snapToGrid w:val="0"/>
      <w:sz w:val="16"/>
      <w:szCs w:val="16"/>
    </w:rPr>
  </w:style>
  <w:style w:type="paragraph" w:styleId="BodyTextFirstIndent">
    <w:name w:val="Body Text First Indent"/>
    <w:basedOn w:val="BodyText"/>
    <w:link w:val="BodyTextFirstIndentChar"/>
    <w:rsid w:val="001F1C03"/>
    <w:pPr>
      <w:widowControl w:val="0"/>
      <w:suppressLineNumbers w:val="0"/>
      <w:ind w:firstLine="360"/>
    </w:pPr>
  </w:style>
  <w:style w:type="character" w:customStyle="1" w:styleId="BodyTextChar">
    <w:name w:val="Body Text Char"/>
    <w:basedOn w:val="DefaultParagraphFont"/>
    <w:link w:val="BodyText"/>
    <w:rsid w:val="001F1C03"/>
    <w:rPr>
      <w:rFonts w:ascii="Letter Gothic-Drafting" w:hAnsi="Letter Gothic-Drafting"/>
      <w:b/>
      <w:noProof/>
      <w:snapToGrid w:val="0"/>
    </w:rPr>
  </w:style>
  <w:style w:type="character" w:customStyle="1" w:styleId="BodyTextFirstIndentChar">
    <w:name w:val="Body Text First Indent Char"/>
    <w:basedOn w:val="BodyTextChar"/>
    <w:link w:val="BodyTextFirstIndent"/>
    <w:rsid w:val="001F1C03"/>
    <w:rPr>
      <w:rFonts w:ascii="Letter Gothic-Drafting" w:hAnsi="Letter Gothic-Drafting"/>
      <w:b/>
      <w:noProof/>
      <w:snapToGrid w:val="0"/>
    </w:rPr>
  </w:style>
  <w:style w:type="paragraph" w:styleId="BodyTextFirstIndent2">
    <w:name w:val="Body Text First Indent 2"/>
    <w:basedOn w:val="BodyTextIndent"/>
    <w:link w:val="BodyTextFirstIndent2Char"/>
    <w:rsid w:val="001F1C03"/>
    <w:pPr>
      <w:widowControl w:val="0"/>
      <w:tabs>
        <w:tab w:val="clear" w:pos="0"/>
        <w:tab w:val="clear" w:pos="720"/>
      </w:tabs>
      <w:ind w:left="360" w:firstLine="360"/>
    </w:pPr>
  </w:style>
  <w:style w:type="character" w:customStyle="1" w:styleId="BodyTextIndentChar">
    <w:name w:val="Body Text Indent Char"/>
    <w:basedOn w:val="DefaultParagraphFont"/>
    <w:link w:val="BodyTextIndent"/>
    <w:rsid w:val="001F1C03"/>
    <w:rPr>
      <w:rFonts w:ascii="Letter Gothic-Drafting" w:hAnsi="Letter Gothic-Drafting"/>
      <w:b/>
      <w:noProof/>
      <w:snapToGrid w:val="0"/>
    </w:rPr>
  </w:style>
  <w:style w:type="character" w:customStyle="1" w:styleId="BodyTextFirstIndent2Char">
    <w:name w:val="Body Text First Indent 2 Char"/>
    <w:basedOn w:val="BodyTextIndentChar"/>
    <w:link w:val="BodyTextFirstIndent2"/>
    <w:rsid w:val="001F1C03"/>
    <w:rPr>
      <w:rFonts w:ascii="Letter Gothic-Drafting" w:hAnsi="Letter Gothic-Drafting"/>
      <w:b/>
      <w:noProof/>
      <w:snapToGrid w:val="0"/>
    </w:rPr>
  </w:style>
  <w:style w:type="paragraph" w:styleId="BodyTextIndent2">
    <w:name w:val="Body Text Indent 2"/>
    <w:basedOn w:val="Normal"/>
    <w:link w:val="BodyTextIndent2Char"/>
    <w:rsid w:val="001F1C03"/>
    <w:pPr>
      <w:spacing w:after="120" w:line="480" w:lineRule="auto"/>
      <w:ind w:left="360"/>
    </w:pPr>
  </w:style>
  <w:style w:type="character" w:customStyle="1" w:styleId="BodyTextIndent2Char">
    <w:name w:val="Body Text Indent 2 Char"/>
    <w:basedOn w:val="DefaultParagraphFont"/>
    <w:link w:val="BodyTextIndent2"/>
    <w:rsid w:val="001F1C03"/>
    <w:rPr>
      <w:rFonts w:ascii="Letter Gothic-Drafting" w:hAnsi="Letter Gothic-Drafting"/>
      <w:b/>
      <w:noProof/>
      <w:snapToGrid w:val="0"/>
    </w:rPr>
  </w:style>
  <w:style w:type="paragraph" w:styleId="BodyTextIndent3">
    <w:name w:val="Body Text Indent 3"/>
    <w:basedOn w:val="Normal"/>
    <w:link w:val="BodyTextIndent3Char"/>
    <w:rsid w:val="001F1C03"/>
    <w:pPr>
      <w:spacing w:after="120"/>
      <w:ind w:left="360"/>
    </w:pPr>
    <w:rPr>
      <w:sz w:val="16"/>
      <w:szCs w:val="16"/>
    </w:rPr>
  </w:style>
  <w:style w:type="character" w:customStyle="1" w:styleId="BodyTextIndent3Char">
    <w:name w:val="Body Text Indent 3 Char"/>
    <w:basedOn w:val="DefaultParagraphFont"/>
    <w:link w:val="BodyTextIndent3"/>
    <w:rsid w:val="001F1C03"/>
    <w:rPr>
      <w:rFonts w:ascii="Letter Gothic-Drafting" w:hAnsi="Letter Gothic-Drafting"/>
      <w:b/>
      <w:noProof/>
      <w:snapToGrid w:val="0"/>
      <w:sz w:val="16"/>
      <w:szCs w:val="16"/>
    </w:rPr>
  </w:style>
  <w:style w:type="character" w:styleId="BookTitle">
    <w:name w:val="Book Title"/>
    <w:basedOn w:val="DefaultParagraphFont"/>
    <w:uiPriority w:val="33"/>
    <w:qFormat/>
    <w:rsid w:val="001F1C03"/>
    <w:rPr>
      <w:rFonts w:ascii="Letter Gothic-Drafting" w:hAnsi="Letter Gothic-Drafting"/>
      <w:b/>
      <w:bCs/>
      <w:i/>
      <w:iCs/>
      <w:spacing w:val="5"/>
    </w:rPr>
  </w:style>
  <w:style w:type="paragraph" w:styleId="Caption">
    <w:name w:val="caption"/>
    <w:basedOn w:val="Normal"/>
    <w:next w:val="Normal"/>
    <w:semiHidden/>
    <w:unhideWhenUsed/>
    <w:qFormat/>
    <w:rsid w:val="001F1C03"/>
    <w:pPr>
      <w:spacing w:after="200"/>
    </w:pPr>
    <w:rPr>
      <w:i/>
      <w:iCs/>
      <w:color w:val="44546A" w:themeColor="text2"/>
      <w:sz w:val="18"/>
      <w:szCs w:val="18"/>
    </w:rPr>
  </w:style>
  <w:style w:type="paragraph" w:styleId="Closing">
    <w:name w:val="Closing"/>
    <w:basedOn w:val="Normal"/>
    <w:link w:val="ClosingChar"/>
    <w:rsid w:val="001F1C03"/>
    <w:pPr>
      <w:ind w:left="4320"/>
    </w:pPr>
  </w:style>
  <w:style w:type="character" w:customStyle="1" w:styleId="ClosingChar">
    <w:name w:val="Closing Char"/>
    <w:basedOn w:val="DefaultParagraphFont"/>
    <w:link w:val="Closing"/>
    <w:rsid w:val="001F1C03"/>
    <w:rPr>
      <w:rFonts w:ascii="Letter Gothic-Drafting" w:hAnsi="Letter Gothic-Drafting"/>
      <w:b/>
      <w:noProof/>
      <w:snapToGrid w:val="0"/>
    </w:rPr>
  </w:style>
  <w:style w:type="table" w:styleId="ColorfulGrid">
    <w:name w:val="Colorful Grid"/>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1F1C03"/>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1F1C0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1F1C03"/>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1F1C03"/>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1F1C03"/>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1F1C03"/>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1F1C03"/>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1F1C03"/>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1F1C03"/>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1F1C03"/>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1F1C03"/>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1F1C03"/>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1F1C03"/>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1F1C03"/>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1F1C03"/>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rsid w:val="001F1C03"/>
    <w:rPr>
      <w:bCs/>
    </w:rPr>
  </w:style>
  <w:style w:type="character" w:customStyle="1" w:styleId="CommentTextChar">
    <w:name w:val="Comment Text Char"/>
    <w:basedOn w:val="DefaultParagraphFont"/>
    <w:link w:val="CommentText"/>
    <w:semiHidden/>
    <w:rsid w:val="001F1C03"/>
    <w:rPr>
      <w:rFonts w:ascii="Letter Gothic-Drafting" w:hAnsi="Letter Gothic-Drafting"/>
      <w:b/>
      <w:noProof/>
      <w:snapToGrid w:val="0"/>
    </w:rPr>
  </w:style>
  <w:style w:type="character" w:customStyle="1" w:styleId="CommentSubjectChar">
    <w:name w:val="Comment Subject Char"/>
    <w:basedOn w:val="CommentTextChar"/>
    <w:link w:val="CommentSubject"/>
    <w:rsid w:val="001F1C03"/>
    <w:rPr>
      <w:rFonts w:ascii="Letter Gothic-Drafting" w:hAnsi="Letter Gothic-Drafting"/>
      <w:b/>
      <w:bCs/>
      <w:noProof/>
      <w:snapToGrid w:val="0"/>
    </w:rPr>
  </w:style>
  <w:style w:type="table" w:styleId="DarkList">
    <w:name w:val="Dark List"/>
    <w:basedOn w:val="TableNormal"/>
    <w:uiPriority w:val="70"/>
    <w:semiHidden/>
    <w:unhideWhenUsed/>
    <w:rsid w:val="001F1C0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F1C03"/>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1F1C03"/>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1F1C03"/>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1F1C03"/>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1F1C03"/>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1F1C03"/>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rsid w:val="001F1C03"/>
  </w:style>
  <w:style w:type="character" w:customStyle="1" w:styleId="DateChar">
    <w:name w:val="Date Char"/>
    <w:basedOn w:val="DefaultParagraphFont"/>
    <w:link w:val="Date"/>
    <w:rsid w:val="001F1C03"/>
    <w:rPr>
      <w:rFonts w:ascii="Letter Gothic-Drafting" w:hAnsi="Letter Gothic-Drafting"/>
      <w:b/>
      <w:noProof/>
      <w:snapToGrid w:val="0"/>
    </w:rPr>
  </w:style>
  <w:style w:type="paragraph" w:styleId="E-mailSignature">
    <w:name w:val="E-mail Signature"/>
    <w:basedOn w:val="Normal"/>
    <w:link w:val="E-mailSignatureChar"/>
    <w:rsid w:val="001F1C03"/>
  </w:style>
  <w:style w:type="character" w:customStyle="1" w:styleId="E-mailSignatureChar">
    <w:name w:val="E-mail Signature Char"/>
    <w:basedOn w:val="DefaultParagraphFont"/>
    <w:link w:val="E-mailSignature"/>
    <w:rsid w:val="001F1C03"/>
    <w:rPr>
      <w:rFonts w:ascii="Letter Gothic-Drafting" w:hAnsi="Letter Gothic-Drafting"/>
      <w:b/>
      <w:noProof/>
      <w:snapToGrid w:val="0"/>
    </w:rPr>
  </w:style>
  <w:style w:type="character" w:styleId="Emphasis">
    <w:name w:val="Emphasis"/>
    <w:basedOn w:val="DefaultParagraphFont"/>
    <w:qFormat/>
    <w:rsid w:val="001F1C03"/>
    <w:rPr>
      <w:rFonts w:ascii="Letter Gothic-Drafting" w:hAnsi="Letter Gothic-Drafting"/>
      <w:i/>
      <w:iCs/>
    </w:rPr>
  </w:style>
  <w:style w:type="character" w:styleId="EndnoteReference">
    <w:name w:val="endnote reference"/>
    <w:basedOn w:val="DefaultParagraphFont"/>
    <w:rsid w:val="001F1C03"/>
    <w:rPr>
      <w:rFonts w:ascii="Letter Gothic-Drafting" w:hAnsi="Letter Gothic-Drafting"/>
      <w:vertAlign w:val="superscript"/>
    </w:rPr>
  </w:style>
  <w:style w:type="paragraph" w:styleId="EndnoteText">
    <w:name w:val="endnote text"/>
    <w:basedOn w:val="Normal"/>
    <w:link w:val="EndnoteTextChar"/>
    <w:rsid w:val="001F1C03"/>
  </w:style>
  <w:style w:type="character" w:customStyle="1" w:styleId="EndnoteTextChar">
    <w:name w:val="Endnote Text Char"/>
    <w:basedOn w:val="DefaultParagraphFont"/>
    <w:link w:val="EndnoteText"/>
    <w:rsid w:val="001F1C03"/>
    <w:rPr>
      <w:rFonts w:ascii="Letter Gothic-Drafting" w:hAnsi="Letter Gothic-Drafting"/>
      <w:b/>
      <w:noProof/>
      <w:snapToGrid w:val="0"/>
    </w:rPr>
  </w:style>
  <w:style w:type="paragraph" w:styleId="EnvelopeAddress">
    <w:name w:val="envelope address"/>
    <w:basedOn w:val="Normal"/>
    <w:rsid w:val="001F1C0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1F1C03"/>
    <w:rPr>
      <w:rFonts w:asciiTheme="majorHAnsi" w:eastAsiaTheme="majorEastAsia" w:hAnsiTheme="majorHAnsi" w:cstheme="majorBidi"/>
    </w:rPr>
  </w:style>
  <w:style w:type="character" w:styleId="FollowedHyperlink">
    <w:name w:val="FollowedHyperlink"/>
    <w:basedOn w:val="DefaultParagraphFont"/>
    <w:rsid w:val="001F1C03"/>
    <w:rPr>
      <w:rFonts w:ascii="Letter Gothic-Drafting" w:hAnsi="Letter Gothic-Drafting"/>
      <w:color w:val="954F72" w:themeColor="followedHyperlink"/>
      <w:u w:val="single"/>
    </w:rPr>
  </w:style>
  <w:style w:type="paragraph" w:styleId="FootnoteText">
    <w:name w:val="footnote text"/>
    <w:basedOn w:val="Normal"/>
    <w:link w:val="FootnoteTextChar"/>
    <w:rsid w:val="001F1C03"/>
  </w:style>
  <w:style w:type="character" w:customStyle="1" w:styleId="FootnoteTextChar">
    <w:name w:val="Footnote Text Char"/>
    <w:basedOn w:val="DefaultParagraphFont"/>
    <w:link w:val="FootnoteText"/>
    <w:rsid w:val="001F1C03"/>
    <w:rPr>
      <w:rFonts w:ascii="Letter Gothic-Drafting" w:hAnsi="Letter Gothic-Drafting"/>
      <w:b/>
      <w:noProof/>
      <w:snapToGrid w:val="0"/>
    </w:rPr>
  </w:style>
  <w:style w:type="table" w:styleId="GridTable1Light">
    <w:name w:val="Grid Table 1 Light"/>
    <w:basedOn w:val="TableNormal"/>
    <w:uiPriority w:val="46"/>
    <w:rsid w:val="001F1C0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F1C03"/>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F1C03"/>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F1C03"/>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F1C03"/>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F1C03"/>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F1C03"/>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F1C0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F1C03"/>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1F1C03"/>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1F1C03"/>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1F1C03"/>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1F1C03"/>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1F1C03"/>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1F1C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F1C03"/>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1F1C03"/>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1F1C0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1F1C03"/>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1F1C03"/>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1F1C0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1F1C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F1C03"/>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1F1C03"/>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1F1C0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1F1C03"/>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1F1C03"/>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1F1C0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1F1C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1F1C0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F1C03"/>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1F1C03"/>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1F1C0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1F1C0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1F1C03"/>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1F1C03"/>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1F1C0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F1C03"/>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1F1C03"/>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1F1C0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1F1C0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1F1C03"/>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1F1C03"/>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1F1C03"/>
    <w:rPr>
      <w:rFonts w:ascii="Letter Gothic-Drafting" w:hAnsi="Letter Gothic-Drafting"/>
      <w:color w:val="2B579A"/>
      <w:shd w:val="clear" w:color="auto" w:fill="E6E6E6"/>
    </w:rPr>
  </w:style>
  <w:style w:type="character" w:styleId="HTMLAcronym">
    <w:name w:val="HTML Acronym"/>
    <w:basedOn w:val="DefaultParagraphFont"/>
    <w:rsid w:val="001F1C03"/>
    <w:rPr>
      <w:rFonts w:ascii="Letter Gothic-Drafting" w:hAnsi="Letter Gothic-Drafting"/>
    </w:rPr>
  </w:style>
  <w:style w:type="paragraph" w:styleId="HTMLAddress">
    <w:name w:val="HTML Address"/>
    <w:basedOn w:val="Normal"/>
    <w:link w:val="HTMLAddressChar"/>
    <w:rsid w:val="001F1C03"/>
    <w:rPr>
      <w:i/>
      <w:iCs/>
    </w:rPr>
  </w:style>
  <w:style w:type="character" w:customStyle="1" w:styleId="HTMLAddressChar">
    <w:name w:val="HTML Address Char"/>
    <w:basedOn w:val="DefaultParagraphFont"/>
    <w:link w:val="HTMLAddress"/>
    <w:rsid w:val="001F1C03"/>
    <w:rPr>
      <w:rFonts w:ascii="Letter Gothic-Drafting" w:hAnsi="Letter Gothic-Drafting"/>
      <w:b/>
      <w:i/>
      <w:iCs/>
      <w:noProof/>
      <w:snapToGrid w:val="0"/>
    </w:rPr>
  </w:style>
  <w:style w:type="character" w:styleId="HTMLCite">
    <w:name w:val="HTML Cite"/>
    <w:basedOn w:val="DefaultParagraphFont"/>
    <w:rsid w:val="001F1C03"/>
    <w:rPr>
      <w:rFonts w:ascii="Letter Gothic-Drafting" w:hAnsi="Letter Gothic-Drafting"/>
      <w:i/>
      <w:iCs/>
    </w:rPr>
  </w:style>
  <w:style w:type="character" w:styleId="HTMLCode">
    <w:name w:val="HTML Code"/>
    <w:basedOn w:val="DefaultParagraphFont"/>
    <w:rsid w:val="001F1C03"/>
    <w:rPr>
      <w:rFonts w:ascii="Consolas" w:hAnsi="Consolas"/>
      <w:sz w:val="20"/>
      <w:szCs w:val="20"/>
    </w:rPr>
  </w:style>
  <w:style w:type="character" w:styleId="HTMLDefinition">
    <w:name w:val="HTML Definition"/>
    <w:basedOn w:val="DefaultParagraphFont"/>
    <w:rsid w:val="001F1C03"/>
    <w:rPr>
      <w:rFonts w:ascii="Letter Gothic-Drafting" w:hAnsi="Letter Gothic-Drafting"/>
      <w:i/>
      <w:iCs/>
    </w:rPr>
  </w:style>
  <w:style w:type="character" w:styleId="HTMLKeyboard">
    <w:name w:val="HTML Keyboard"/>
    <w:basedOn w:val="DefaultParagraphFont"/>
    <w:rsid w:val="001F1C03"/>
    <w:rPr>
      <w:rFonts w:ascii="Consolas" w:hAnsi="Consolas"/>
      <w:sz w:val="20"/>
      <w:szCs w:val="20"/>
    </w:rPr>
  </w:style>
  <w:style w:type="paragraph" w:styleId="HTMLPreformatted">
    <w:name w:val="HTML Preformatted"/>
    <w:basedOn w:val="Normal"/>
    <w:link w:val="HTMLPreformattedChar"/>
    <w:rsid w:val="001F1C03"/>
    <w:rPr>
      <w:rFonts w:ascii="Consolas" w:hAnsi="Consolas"/>
    </w:rPr>
  </w:style>
  <w:style w:type="character" w:customStyle="1" w:styleId="HTMLPreformattedChar">
    <w:name w:val="HTML Preformatted Char"/>
    <w:basedOn w:val="DefaultParagraphFont"/>
    <w:link w:val="HTMLPreformatted"/>
    <w:rsid w:val="001F1C03"/>
    <w:rPr>
      <w:rFonts w:ascii="Consolas" w:hAnsi="Consolas"/>
      <w:b/>
      <w:noProof/>
      <w:snapToGrid w:val="0"/>
    </w:rPr>
  </w:style>
  <w:style w:type="character" w:styleId="HTMLSample">
    <w:name w:val="HTML Sample"/>
    <w:basedOn w:val="DefaultParagraphFont"/>
    <w:unhideWhenUsed/>
    <w:rsid w:val="001F1C03"/>
    <w:rPr>
      <w:rFonts w:ascii="Consolas" w:hAnsi="Consolas"/>
      <w:sz w:val="24"/>
      <w:szCs w:val="24"/>
    </w:rPr>
  </w:style>
  <w:style w:type="character" w:styleId="HTMLTypewriter">
    <w:name w:val="HTML Typewriter"/>
    <w:basedOn w:val="DefaultParagraphFont"/>
    <w:rsid w:val="001F1C03"/>
    <w:rPr>
      <w:rFonts w:ascii="Consolas" w:hAnsi="Consolas"/>
      <w:sz w:val="20"/>
      <w:szCs w:val="20"/>
    </w:rPr>
  </w:style>
  <w:style w:type="character" w:styleId="HTMLVariable">
    <w:name w:val="HTML Variable"/>
    <w:basedOn w:val="DefaultParagraphFont"/>
    <w:rsid w:val="001F1C03"/>
    <w:rPr>
      <w:rFonts w:ascii="Letter Gothic-Drafting" w:hAnsi="Letter Gothic-Drafting"/>
      <w:i/>
      <w:iCs/>
    </w:rPr>
  </w:style>
  <w:style w:type="character" w:styleId="Hyperlink">
    <w:name w:val="Hyperlink"/>
    <w:basedOn w:val="DefaultParagraphFont"/>
    <w:rsid w:val="001F1C03"/>
    <w:rPr>
      <w:rFonts w:ascii="Letter Gothic-Drafting" w:hAnsi="Letter Gothic-Drafting"/>
      <w:color w:val="0563C1" w:themeColor="hyperlink"/>
      <w:u w:val="single"/>
    </w:rPr>
  </w:style>
  <w:style w:type="paragraph" w:styleId="Index1">
    <w:name w:val="index 1"/>
    <w:basedOn w:val="Normal"/>
    <w:next w:val="Normal"/>
    <w:autoRedefine/>
    <w:rsid w:val="001F1C03"/>
    <w:pPr>
      <w:ind w:left="200" w:hanging="200"/>
    </w:pPr>
  </w:style>
  <w:style w:type="paragraph" w:styleId="Index2">
    <w:name w:val="index 2"/>
    <w:basedOn w:val="Normal"/>
    <w:next w:val="Normal"/>
    <w:autoRedefine/>
    <w:rsid w:val="001F1C03"/>
    <w:pPr>
      <w:ind w:left="400" w:hanging="200"/>
    </w:pPr>
  </w:style>
  <w:style w:type="paragraph" w:styleId="Index3">
    <w:name w:val="index 3"/>
    <w:basedOn w:val="Normal"/>
    <w:next w:val="Normal"/>
    <w:autoRedefine/>
    <w:rsid w:val="001F1C03"/>
    <w:pPr>
      <w:ind w:left="600" w:hanging="200"/>
    </w:pPr>
  </w:style>
  <w:style w:type="paragraph" w:styleId="Index4">
    <w:name w:val="index 4"/>
    <w:basedOn w:val="Normal"/>
    <w:next w:val="Normal"/>
    <w:autoRedefine/>
    <w:rsid w:val="001F1C03"/>
    <w:pPr>
      <w:ind w:left="800" w:hanging="200"/>
    </w:pPr>
  </w:style>
  <w:style w:type="paragraph" w:styleId="Index5">
    <w:name w:val="index 5"/>
    <w:basedOn w:val="Normal"/>
    <w:next w:val="Normal"/>
    <w:autoRedefine/>
    <w:rsid w:val="001F1C03"/>
    <w:pPr>
      <w:ind w:left="1000" w:hanging="200"/>
    </w:pPr>
  </w:style>
  <w:style w:type="paragraph" w:styleId="Index6">
    <w:name w:val="index 6"/>
    <w:basedOn w:val="Normal"/>
    <w:next w:val="Normal"/>
    <w:autoRedefine/>
    <w:rsid w:val="001F1C03"/>
    <w:pPr>
      <w:ind w:left="1200" w:hanging="200"/>
    </w:pPr>
  </w:style>
  <w:style w:type="paragraph" w:styleId="Index7">
    <w:name w:val="index 7"/>
    <w:basedOn w:val="Normal"/>
    <w:next w:val="Normal"/>
    <w:autoRedefine/>
    <w:rsid w:val="001F1C03"/>
    <w:pPr>
      <w:ind w:left="1400" w:hanging="200"/>
    </w:pPr>
  </w:style>
  <w:style w:type="paragraph" w:styleId="Index8">
    <w:name w:val="index 8"/>
    <w:basedOn w:val="Normal"/>
    <w:next w:val="Normal"/>
    <w:autoRedefine/>
    <w:rsid w:val="001F1C03"/>
    <w:pPr>
      <w:ind w:left="1600" w:hanging="200"/>
    </w:pPr>
  </w:style>
  <w:style w:type="paragraph" w:styleId="Index9">
    <w:name w:val="index 9"/>
    <w:basedOn w:val="Normal"/>
    <w:next w:val="Normal"/>
    <w:autoRedefine/>
    <w:rsid w:val="001F1C03"/>
    <w:pPr>
      <w:ind w:left="1800" w:hanging="200"/>
    </w:pPr>
  </w:style>
  <w:style w:type="paragraph" w:styleId="IndexHeading">
    <w:name w:val="index heading"/>
    <w:basedOn w:val="Normal"/>
    <w:next w:val="Index1"/>
    <w:rsid w:val="001F1C03"/>
    <w:rPr>
      <w:rFonts w:asciiTheme="majorHAnsi" w:eastAsiaTheme="majorEastAsia" w:hAnsiTheme="majorHAnsi" w:cstheme="majorBidi"/>
      <w:bCs/>
    </w:rPr>
  </w:style>
  <w:style w:type="character" w:styleId="IntenseEmphasis">
    <w:name w:val="Intense Emphasis"/>
    <w:basedOn w:val="DefaultParagraphFont"/>
    <w:uiPriority w:val="21"/>
    <w:qFormat/>
    <w:rsid w:val="001F1C03"/>
    <w:rPr>
      <w:rFonts w:ascii="Letter Gothic-Drafting" w:hAnsi="Letter Gothic-Drafting"/>
      <w:i/>
      <w:iCs/>
      <w:color w:val="5B9BD5" w:themeColor="accent1"/>
    </w:rPr>
  </w:style>
  <w:style w:type="paragraph" w:styleId="IntenseQuote">
    <w:name w:val="Intense Quote"/>
    <w:basedOn w:val="Normal"/>
    <w:next w:val="Normal"/>
    <w:link w:val="IntenseQuoteChar"/>
    <w:uiPriority w:val="30"/>
    <w:qFormat/>
    <w:rsid w:val="001F1C0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03"/>
    <w:rPr>
      <w:rFonts w:ascii="Letter Gothic-Drafting" w:hAnsi="Letter Gothic-Drafting"/>
      <w:b/>
      <w:i/>
      <w:iCs/>
      <w:noProof/>
      <w:snapToGrid w:val="0"/>
      <w:color w:val="5B9BD5" w:themeColor="accent1"/>
    </w:rPr>
  </w:style>
  <w:style w:type="character" w:styleId="IntenseReference">
    <w:name w:val="Intense Reference"/>
    <w:basedOn w:val="DefaultParagraphFont"/>
    <w:uiPriority w:val="32"/>
    <w:qFormat/>
    <w:rsid w:val="001F1C03"/>
    <w:rPr>
      <w:rFonts w:ascii="Letter Gothic-Drafting" w:hAnsi="Letter Gothic-Drafting"/>
      <w:b/>
      <w:bCs/>
      <w:smallCaps/>
      <w:color w:val="5B9BD5" w:themeColor="accent1"/>
      <w:spacing w:val="5"/>
    </w:rPr>
  </w:style>
  <w:style w:type="table" w:styleId="LightGrid">
    <w:name w:val="Light Grid"/>
    <w:basedOn w:val="TableNormal"/>
    <w:uiPriority w:val="62"/>
    <w:semiHidden/>
    <w:unhideWhenUsed/>
    <w:rsid w:val="001F1C0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F1C03"/>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1F1C03"/>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1F1C03"/>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1F1C03"/>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1F1C03"/>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1F1C03"/>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1F1C0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F1C03"/>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1F1C03"/>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1F1C03"/>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1F1C03"/>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1F1C03"/>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1F1C03"/>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1F1C0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F1C03"/>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1F1C03"/>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1F1C03"/>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1F1C03"/>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1F1C03"/>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1F1C03"/>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rsid w:val="001F1C03"/>
    <w:pPr>
      <w:ind w:left="360" w:hanging="360"/>
      <w:contextualSpacing/>
    </w:pPr>
  </w:style>
  <w:style w:type="paragraph" w:styleId="List2">
    <w:name w:val="List 2"/>
    <w:basedOn w:val="Normal"/>
    <w:rsid w:val="001F1C03"/>
    <w:pPr>
      <w:ind w:left="720" w:hanging="360"/>
      <w:contextualSpacing/>
    </w:pPr>
  </w:style>
  <w:style w:type="paragraph" w:styleId="List3">
    <w:name w:val="List 3"/>
    <w:basedOn w:val="Normal"/>
    <w:rsid w:val="001F1C03"/>
    <w:pPr>
      <w:ind w:left="1080" w:hanging="360"/>
      <w:contextualSpacing/>
    </w:pPr>
  </w:style>
  <w:style w:type="paragraph" w:styleId="List4">
    <w:name w:val="List 4"/>
    <w:basedOn w:val="Normal"/>
    <w:rsid w:val="001F1C03"/>
    <w:pPr>
      <w:ind w:left="1440" w:hanging="360"/>
      <w:contextualSpacing/>
    </w:pPr>
  </w:style>
  <w:style w:type="paragraph" w:styleId="List5">
    <w:name w:val="List 5"/>
    <w:basedOn w:val="Normal"/>
    <w:rsid w:val="001F1C03"/>
    <w:pPr>
      <w:ind w:left="1800" w:hanging="360"/>
      <w:contextualSpacing/>
    </w:pPr>
  </w:style>
  <w:style w:type="paragraph" w:styleId="ListBullet">
    <w:name w:val="List Bullet"/>
    <w:basedOn w:val="Normal"/>
    <w:rsid w:val="001F1C03"/>
    <w:pPr>
      <w:numPr>
        <w:numId w:val="4"/>
      </w:numPr>
      <w:contextualSpacing/>
    </w:pPr>
  </w:style>
  <w:style w:type="paragraph" w:styleId="ListBullet2">
    <w:name w:val="List Bullet 2"/>
    <w:basedOn w:val="Normal"/>
    <w:rsid w:val="001F1C03"/>
    <w:pPr>
      <w:numPr>
        <w:numId w:val="5"/>
      </w:numPr>
      <w:contextualSpacing/>
    </w:pPr>
  </w:style>
  <w:style w:type="paragraph" w:styleId="ListBullet3">
    <w:name w:val="List Bullet 3"/>
    <w:basedOn w:val="Normal"/>
    <w:rsid w:val="001F1C03"/>
    <w:pPr>
      <w:numPr>
        <w:numId w:val="6"/>
      </w:numPr>
      <w:contextualSpacing/>
    </w:pPr>
  </w:style>
  <w:style w:type="paragraph" w:styleId="ListBullet4">
    <w:name w:val="List Bullet 4"/>
    <w:basedOn w:val="Normal"/>
    <w:rsid w:val="001F1C03"/>
    <w:pPr>
      <w:numPr>
        <w:numId w:val="7"/>
      </w:numPr>
      <w:contextualSpacing/>
    </w:pPr>
  </w:style>
  <w:style w:type="paragraph" w:styleId="ListBullet5">
    <w:name w:val="List Bullet 5"/>
    <w:basedOn w:val="Normal"/>
    <w:rsid w:val="001F1C03"/>
    <w:pPr>
      <w:numPr>
        <w:numId w:val="8"/>
      </w:numPr>
      <w:contextualSpacing/>
    </w:pPr>
  </w:style>
  <w:style w:type="paragraph" w:styleId="ListContinue">
    <w:name w:val="List Continue"/>
    <w:basedOn w:val="Normal"/>
    <w:rsid w:val="001F1C03"/>
    <w:pPr>
      <w:spacing w:after="120"/>
      <w:ind w:left="360"/>
      <w:contextualSpacing/>
    </w:pPr>
  </w:style>
  <w:style w:type="paragraph" w:styleId="ListContinue2">
    <w:name w:val="List Continue 2"/>
    <w:basedOn w:val="Normal"/>
    <w:rsid w:val="001F1C03"/>
    <w:pPr>
      <w:spacing w:after="120"/>
      <w:ind w:left="720"/>
      <w:contextualSpacing/>
    </w:pPr>
  </w:style>
  <w:style w:type="paragraph" w:styleId="ListContinue3">
    <w:name w:val="List Continue 3"/>
    <w:basedOn w:val="Normal"/>
    <w:rsid w:val="001F1C03"/>
    <w:pPr>
      <w:spacing w:after="120"/>
      <w:ind w:left="1080"/>
      <w:contextualSpacing/>
    </w:pPr>
  </w:style>
  <w:style w:type="paragraph" w:styleId="ListContinue4">
    <w:name w:val="List Continue 4"/>
    <w:basedOn w:val="Normal"/>
    <w:rsid w:val="001F1C03"/>
    <w:pPr>
      <w:spacing w:after="120"/>
      <w:ind w:left="1440"/>
      <w:contextualSpacing/>
    </w:pPr>
  </w:style>
  <w:style w:type="paragraph" w:styleId="ListContinue5">
    <w:name w:val="List Continue 5"/>
    <w:basedOn w:val="Normal"/>
    <w:rsid w:val="001F1C03"/>
    <w:pPr>
      <w:spacing w:after="120"/>
      <w:ind w:left="1800"/>
      <w:contextualSpacing/>
    </w:pPr>
  </w:style>
  <w:style w:type="paragraph" w:styleId="ListNumber">
    <w:name w:val="List Number"/>
    <w:basedOn w:val="Normal"/>
    <w:rsid w:val="001F1C03"/>
    <w:pPr>
      <w:numPr>
        <w:numId w:val="9"/>
      </w:numPr>
      <w:contextualSpacing/>
    </w:pPr>
  </w:style>
  <w:style w:type="paragraph" w:styleId="ListNumber2">
    <w:name w:val="List Number 2"/>
    <w:basedOn w:val="Normal"/>
    <w:rsid w:val="001F1C03"/>
    <w:pPr>
      <w:numPr>
        <w:numId w:val="10"/>
      </w:numPr>
      <w:contextualSpacing/>
    </w:pPr>
  </w:style>
  <w:style w:type="paragraph" w:styleId="ListNumber3">
    <w:name w:val="List Number 3"/>
    <w:basedOn w:val="Normal"/>
    <w:rsid w:val="001F1C03"/>
    <w:pPr>
      <w:numPr>
        <w:numId w:val="11"/>
      </w:numPr>
      <w:contextualSpacing/>
    </w:pPr>
  </w:style>
  <w:style w:type="paragraph" w:styleId="ListNumber4">
    <w:name w:val="List Number 4"/>
    <w:basedOn w:val="Normal"/>
    <w:rsid w:val="001F1C03"/>
    <w:pPr>
      <w:numPr>
        <w:numId w:val="12"/>
      </w:numPr>
      <w:contextualSpacing/>
    </w:pPr>
  </w:style>
  <w:style w:type="paragraph" w:styleId="ListNumber5">
    <w:name w:val="List Number 5"/>
    <w:basedOn w:val="Normal"/>
    <w:rsid w:val="001F1C03"/>
    <w:pPr>
      <w:numPr>
        <w:numId w:val="13"/>
      </w:numPr>
      <w:contextualSpacing/>
    </w:pPr>
  </w:style>
  <w:style w:type="paragraph" w:styleId="ListParagraph">
    <w:name w:val="List Paragraph"/>
    <w:basedOn w:val="Normal"/>
    <w:uiPriority w:val="34"/>
    <w:qFormat/>
    <w:rsid w:val="001F1C03"/>
    <w:pPr>
      <w:ind w:left="720"/>
      <w:contextualSpacing/>
    </w:pPr>
  </w:style>
  <w:style w:type="table" w:styleId="ListTable1Light">
    <w:name w:val="List Table 1 Light"/>
    <w:basedOn w:val="TableNormal"/>
    <w:uiPriority w:val="46"/>
    <w:rsid w:val="001F1C0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F1C03"/>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1F1C03"/>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1F1C03"/>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1F1C03"/>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1F1C03"/>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1F1C03"/>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1F1C0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F1C03"/>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1F1C03"/>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1F1C03"/>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1F1C03"/>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1F1C03"/>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1F1C03"/>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1F1C0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F1C03"/>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1F1C03"/>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1F1C03"/>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1F1C03"/>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1F1C03"/>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1F1C03"/>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1F1C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F1C03"/>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1F1C03"/>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1F1C0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1F1C03"/>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1F1C03"/>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1F1C0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1F1C0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F1C03"/>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F1C03"/>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F1C03"/>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F1C03"/>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F1C03"/>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F1C03"/>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F1C0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F1C03"/>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1F1C03"/>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1F1C03"/>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1F1C03"/>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1F1C03"/>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1F1C03"/>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1F1C0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F1C03"/>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F1C03"/>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F1C03"/>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F1C03"/>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F1C03"/>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F1C03"/>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rsid w:val="001F1C03"/>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b/>
      <w:noProof/>
      <w:snapToGrid w:val="0"/>
    </w:rPr>
  </w:style>
  <w:style w:type="character" w:customStyle="1" w:styleId="MacroTextChar">
    <w:name w:val="Macro Text Char"/>
    <w:basedOn w:val="DefaultParagraphFont"/>
    <w:link w:val="MacroText"/>
    <w:rsid w:val="001F1C03"/>
    <w:rPr>
      <w:rFonts w:ascii="Consolas" w:hAnsi="Consolas"/>
      <w:b/>
      <w:noProof/>
      <w:snapToGrid w:val="0"/>
    </w:rPr>
  </w:style>
  <w:style w:type="table" w:styleId="MediumGrid1">
    <w:name w:val="Medium Grid 1"/>
    <w:basedOn w:val="TableNormal"/>
    <w:uiPriority w:val="67"/>
    <w:semiHidden/>
    <w:unhideWhenUsed/>
    <w:rsid w:val="001F1C0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F1C03"/>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1F1C03"/>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1F1C03"/>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1F1C03"/>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1F1C03"/>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1F1C03"/>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1F1C0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1F1C0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F1C03"/>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1F1C03"/>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1F1C03"/>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1F1C03"/>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1F1C03"/>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1F1C03"/>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F1C03"/>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F1C0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F1C03"/>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F1C03"/>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F1C03"/>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F1C03"/>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F1C03"/>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F1C03"/>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F1C0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F1C03"/>
    <w:rPr>
      <w:rFonts w:ascii="Letter Gothic-Drafting" w:hAnsi="Letter Gothic-Drafting"/>
      <w:color w:val="2B579A"/>
      <w:shd w:val="clear" w:color="auto" w:fill="E6E6E6"/>
    </w:rPr>
  </w:style>
  <w:style w:type="paragraph" w:styleId="MessageHeader">
    <w:name w:val="Message Header"/>
    <w:basedOn w:val="Normal"/>
    <w:link w:val="MessageHeaderChar"/>
    <w:rsid w:val="001F1C0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03"/>
    <w:rPr>
      <w:rFonts w:asciiTheme="majorHAnsi" w:eastAsiaTheme="majorEastAsia" w:hAnsiTheme="majorHAnsi" w:cstheme="majorBidi"/>
      <w:b/>
      <w:noProof/>
      <w:snapToGrid w:val="0"/>
      <w:sz w:val="24"/>
      <w:szCs w:val="24"/>
      <w:shd w:val="pct20" w:color="auto" w:fill="auto"/>
    </w:rPr>
  </w:style>
  <w:style w:type="paragraph" w:styleId="NoSpacing">
    <w:name w:val="No Spacing"/>
    <w:uiPriority w:val="1"/>
    <w:qFormat/>
    <w:rsid w:val="001F1C03"/>
    <w:pPr>
      <w:widowControl w:val="0"/>
      <w:jc w:val="both"/>
    </w:pPr>
    <w:rPr>
      <w:rFonts w:ascii="Letter Gothic-Drafting" w:hAnsi="Letter Gothic-Drafting"/>
      <w:b/>
      <w:noProof/>
      <w:snapToGrid w:val="0"/>
    </w:rPr>
  </w:style>
  <w:style w:type="paragraph" w:styleId="NormalWeb">
    <w:name w:val="Normal (Web)"/>
    <w:basedOn w:val="Normal"/>
    <w:rsid w:val="001F1C03"/>
    <w:rPr>
      <w:rFonts w:ascii="Times New Roman" w:hAnsi="Times New Roman"/>
      <w:sz w:val="24"/>
      <w:szCs w:val="24"/>
    </w:rPr>
  </w:style>
  <w:style w:type="paragraph" w:styleId="NormalIndent">
    <w:name w:val="Normal Indent"/>
    <w:basedOn w:val="Normal"/>
    <w:rsid w:val="001F1C03"/>
    <w:pPr>
      <w:ind w:left="720"/>
    </w:pPr>
  </w:style>
  <w:style w:type="paragraph" w:styleId="NoteHeading">
    <w:name w:val="Note Heading"/>
    <w:basedOn w:val="Normal"/>
    <w:next w:val="Normal"/>
    <w:link w:val="NoteHeadingChar"/>
    <w:rsid w:val="001F1C03"/>
  </w:style>
  <w:style w:type="character" w:customStyle="1" w:styleId="NoteHeadingChar">
    <w:name w:val="Note Heading Char"/>
    <w:basedOn w:val="DefaultParagraphFont"/>
    <w:link w:val="NoteHeading"/>
    <w:rsid w:val="001F1C03"/>
    <w:rPr>
      <w:rFonts w:ascii="Letter Gothic-Drafting" w:hAnsi="Letter Gothic-Drafting"/>
      <w:b/>
      <w:noProof/>
      <w:snapToGrid w:val="0"/>
    </w:rPr>
  </w:style>
  <w:style w:type="character" w:styleId="PlaceholderText">
    <w:name w:val="Placeholder Text"/>
    <w:basedOn w:val="DefaultParagraphFont"/>
    <w:uiPriority w:val="99"/>
    <w:semiHidden/>
    <w:rsid w:val="001F1C03"/>
    <w:rPr>
      <w:rFonts w:ascii="Letter Gothic-Drafting" w:hAnsi="Letter Gothic-Drafting"/>
      <w:color w:val="808080"/>
    </w:rPr>
  </w:style>
  <w:style w:type="table" w:styleId="PlainTable1">
    <w:name w:val="Plain Table 1"/>
    <w:basedOn w:val="TableNormal"/>
    <w:uiPriority w:val="41"/>
    <w:rsid w:val="001F1C0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1C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F1C0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F1C0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F1C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1F1C03"/>
    <w:rPr>
      <w:rFonts w:ascii="Consolas" w:hAnsi="Consolas"/>
      <w:sz w:val="21"/>
      <w:szCs w:val="21"/>
    </w:rPr>
  </w:style>
  <w:style w:type="character" w:customStyle="1" w:styleId="PlainTextChar">
    <w:name w:val="Plain Text Char"/>
    <w:basedOn w:val="DefaultParagraphFont"/>
    <w:link w:val="PlainText"/>
    <w:rsid w:val="001F1C03"/>
    <w:rPr>
      <w:rFonts w:ascii="Consolas" w:hAnsi="Consolas"/>
      <w:b/>
      <w:noProof/>
      <w:snapToGrid w:val="0"/>
      <w:sz w:val="21"/>
      <w:szCs w:val="21"/>
    </w:rPr>
  </w:style>
  <w:style w:type="paragraph" w:styleId="Quote">
    <w:name w:val="Quote"/>
    <w:basedOn w:val="Normal"/>
    <w:next w:val="Normal"/>
    <w:link w:val="QuoteChar"/>
    <w:uiPriority w:val="29"/>
    <w:qFormat/>
    <w:rsid w:val="001F1C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03"/>
    <w:rPr>
      <w:rFonts w:ascii="Letter Gothic-Drafting" w:hAnsi="Letter Gothic-Drafting"/>
      <w:b/>
      <w:i/>
      <w:iCs/>
      <w:noProof/>
      <w:snapToGrid w:val="0"/>
      <w:color w:val="404040" w:themeColor="text1" w:themeTint="BF"/>
    </w:rPr>
  </w:style>
  <w:style w:type="paragraph" w:styleId="Salutation">
    <w:name w:val="Salutation"/>
    <w:basedOn w:val="Normal"/>
    <w:next w:val="Normal"/>
    <w:link w:val="SalutationChar"/>
    <w:rsid w:val="001F1C03"/>
  </w:style>
  <w:style w:type="character" w:customStyle="1" w:styleId="SalutationChar">
    <w:name w:val="Salutation Char"/>
    <w:basedOn w:val="DefaultParagraphFont"/>
    <w:link w:val="Salutation"/>
    <w:rsid w:val="001F1C03"/>
    <w:rPr>
      <w:rFonts w:ascii="Letter Gothic-Drafting" w:hAnsi="Letter Gothic-Drafting"/>
      <w:b/>
      <w:noProof/>
      <w:snapToGrid w:val="0"/>
    </w:rPr>
  </w:style>
  <w:style w:type="paragraph" w:styleId="Signature">
    <w:name w:val="Signature"/>
    <w:basedOn w:val="Normal"/>
    <w:link w:val="SignatureChar"/>
    <w:rsid w:val="001F1C03"/>
    <w:pPr>
      <w:ind w:left="4320"/>
    </w:pPr>
  </w:style>
  <w:style w:type="character" w:customStyle="1" w:styleId="SignatureChar">
    <w:name w:val="Signature Char"/>
    <w:basedOn w:val="DefaultParagraphFont"/>
    <w:link w:val="Signature"/>
    <w:rsid w:val="001F1C03"/>
    <w:rPr>
      <w:rFonts w:ascii="Letter Gothic-Drafting" w:hAnsi="Letter Gothic-Drafting"/>
      <w:b/>
      <w:noProof/>
      <w:snapToGrid w:val="0"/>
    </w:rPr>
  </w:style>
  <w:style w:type="character" w:styleId="SmartHyperlink">
    <w:name w:val="Smart Hyperlink"/>
    <w:basedOn w:val="DefaultParagraphFont"/>
    <w:uiPriority w:val="99"/>
    <w:semiHidden/>
    <w:unhideWhenUsed/>
    <w:rsid w:val="001F1C03"/>
    <w:rPr>
      <w:rFonts w:ascii="Letter Gothic-Drafting" w:hAnsi="Letter Gothic-Drafting"/>
      <w:u w:val="dotted"/>
    </w:rPr>
  </w:style>
  <w:style w:type="character" w:styleId="Strong">
    <w:name w:val="Strong"/>
    <w:basedOn w:val="DefaultParagraphFont"/>
    <w:qFormat/>
    <w:rsid w:val="001F1C03"/>
    <w:rPr>
      <w:rFonts w:ascii="Letter Gothic-Drafting" w:hAnsi="Letter Gothic-Drafting"/>
      <w:b/>
      <w:bCs/>
    </w:rPr>
  </w:style>
  <w:style w:type="paragraph" w:styleId="Subtitle">
    <w:name w:val="Subtitle"/>
    <w:basedOn w:val="Normal"/>
    <w:next w:val="Normal"/>
    <w:link w:val="SubtitleChar"/>
    <w:qFormat/>
    <w:rsid w:val="001F1C0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03"/>
    <w:rPr>
      <w:rFonts w:asciiTheme="minorHAnsi" w:eastAsiaTheme="minorEastAsia" w:hAnsiTheme="minorHAnsi" w:cstheme="minorBidi"/>
      <w:b/>
      <w:noProof/>
      <w:snapToGrid w:val="0"/>
      <w:color w:val="5A5A5A" w:themeColor="text1" w:themeTint="A5"/>
      <w:spacing w:val="15"/>
      <w:sz w:val="22"/>
      <w:szCs w:val="22"/>
    </w:rPr>
  </w:style>
  <w:style w:type="character" w:styleId="SubtleEmphasis">
    <w:name w:val="Subtle Emphasis"/>
    <w:basedOn w:val="DefaultParagraphFont"/>
    <w:uiPriority w:val="19"/>
    <w:qFormat/>
    <w:rsid w:val="001F1C03"/>
    <w:rPr>
      <w:rFonts w:ascii="Letter Gothic-Drafting" w:hAnsi="Letter Gothic-Drafting"/>
      <w:i/>
      <w:iCs/>
      <w:color w:val="404040" w:themeColor="text1" w:themeTint="BF"/>
    </w:rPr>
  </w:style>
  <w:style w:type="character" w:styleId="SubtleReference">
    <w:name w:val="Subtle Reference"/>
    <w:basedOn w:val="DefaultParagraphFont"/>
    <w:uiPriority w:val="31"/>
    <w:qFormat/>
    <w:rsid w:val="001F1C03"/>
    <w:rPr>
      <w:rFonts w:ascii="Letter Gothic-Drafting" w:hAnsi="Letter Gothic-Drafting"/>
      <w:smallCaps/>
      <w:color w:val="5A5A5A" w:themeColor="text1" w:themeTint="A5"/>
    </w:rPr>
  </w:style>
  <w:style w:type="table" w:styleId="Table3Deffects1">
    <w:name w:val="Table 3D effects 1"/>
    <w:basedOn w:val="TableNormal"/>
    <w:semiHidden/>
    <w:unhideWhenUsed/>
    <w:rsid w:val="001F1C03"/>
    <w:pPr>
      <w:widowControl w:val="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1F1C03"/>
    <w:pPr>
      <w:widowControl w:val="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1F1C03"/>
    <w:pPr>
      <w:widowControl w:val="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1F1C0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1F1C03"/>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1F1C03"/>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1F1C03"/>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1F1C03"/>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1F1C03"/>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1F1C03"/>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1F1C03"/>
    <w:pPr>
      <w:widowControl w:val="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1F1C03"/>
    <w:pPr>
      <w:widowControl w:val="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1F1C03"/>
    <w:pPr>
      <w:widowControl w:val="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1F1C03"/>
    <w:pPr>
      <w:widowControl w:val="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1F1C03"/>
    <w:pPr>
      <w:widowControl w:val="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1F1C03"/>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1F1C03"/>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F1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1F1C0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1F1C03"/>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1F1C03"/>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1F1C03"/>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1F1C0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1F1C03"/>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1F1C03"/>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1F1C03"/>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1F1C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1F1C03"/>
    <w:pPr>
      <w:widowControl w:val="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1F1C03"/>
    <w:pPr>
      <w:widowControl w:val="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1F1C03"/>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1F1C03"/>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1F1C0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1F1C03"/>
    <w:pPr>
      <w:widowControl w:val="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1F1C03"/>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1F1C03"/>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1F1C03"/>
    <w:pPr>
      <w:ind w:left="200" w:hanging="200"/>
    </w:pPr>
  </w:style>
  <w:style w:type="paragraph" w:styleId="TableofFigures">
    <w:name w:val="table of figures"/>
    <w:basedOn w:val="Normal"/>
    <w:next w:val="Normal"/>
    <w:rsid w:val="001F1C03"/>
  </w:style>
  <w:style w:type="table" w:styleId="TableProfessional">
    <w:name w:val="Table Professional"/>
    <w:basedOn w:val="TableNormal"/>
    <w:semiHidden/>
    <w:unhideWhenUsed/>
    <w:rsid w:val="001F1C03"/>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1F1C03"/>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1F1C03"/>
    <w:pPr>
      <w:widowControl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1F1C03"/>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1F1C03"/>
    <w:pPr>
      <w:widowControl w:val="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1F1C03"/>
    <w:pPr>
      <w:widowControl w:val="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1F1C0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1F1C03"/>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1F1C03"/>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1F1C03"/>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1F1C0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03"/>
    <w:rPr>
      <w:rFonts w:asciiTheme="majorHAnsi" w:eastAsiaTheme="majorEastAsia" w:hAnsiTheme="majorHAnsi" w:cstheme="majorBidi"/>
      <w:b/>
      <w:noProof/>
      <w:snapToGrid w:val="0"/>
      <w:spacing w:val="-10"/>
      <w:kern w:val="28"/>
      <w:sz w:val="56"/>
      <w:szCs w:val="56"/>
    </w:rPr>
  </w:style>
  <w:style w:type="paragraph" w:styleId="TOAHeading">
    <w:name w:val="toa heading"/>
    <w:basedOn w:val="Normal"/>
    <w:next w:val="Normal"/>
    <w:rsid w:val="001F1C03"/>
    <w:pPr>
      <w:spacing w:before="120"/>
    </w:pPr>
    <w:rPr>
      <w:rFonts w:asciiTheme="majorHAnsi" w:eastAsiaTheme="majorEastAsia" w:hAnsiTheme="majorHAnsi" w:cstheme="majorBidi"/>
      <w:bCs/>
      <w:sz w:val="24"/>
      <w:szCs w:val="24"/>
    </w:rPr>
  </w:style>
  <w:style w:type="paragraph" w:styleId="TOC1">
    <w:name w:val="toc 1"/>
    <w:basedOn w:val="Normal"/>
    <w:next w:val="Normal"/>
    <w:autoRedefine/>
    <w:rsid w:val="001F1C03"/>
    <w:pPr>
      <w:spacing w:after="100"/>
    </w:pPr>
  </w:style>
  <w:style w:type="paragraph" w:styleId="TOC2">
    <w:name w:val="toc 2"/>
    <w:basedOn w:val="Normal"/>
    <w:next w:val="Normal"/>
    <w:autoRedefine/>
    <w:rsid w:val="001F1C03"/>
    <w:pPr>
      <w:spacing w:after="100"/>
      <w:ind w:left="200"/>
    </w:pPr>
  </w:style>
  <w:style w:type="paragraph" w:styleId="TOC3">
    <w:name w:val="toc 3"/>
    <w:basedOn w:val="Normal"/>
    <w:next w:val="Normal"/>
    <w:autoRedefine/>
    <w:rsid w:val="001F1C03"/>
    <w:pPr>
      <w:spacing w:after="100"/>
      <w:ind w:left="400"/>
    </w:pPr>
  </w:style>
  <w:style w:type="paragraph" w:styleId="TOC4">
    <w:name w:val="toc 4"/>
    <w:basedOn w:val="Normal"/>
    <w:next w:val="Normal"/>
    <w:autoRedefine/>
    <w:rsid w:val="001F1C03"/>
    <w:pPr>
      <w:spacing w:after="100"/>
      <w:ind w:left="600"/>
    </w:pPr>
  </w:style>
  <w:style w:type="paragraph" w:styleId="TOC5">
    <w:name w:val="toc 5"/>
    <w:basedOn w:val="Normal"/>
    <w:next w:val="Normal"/>
    <w:autoRedefine/>
    <w:rsid w:val="001F1C03"/>
    <w:pPr>
      <w:spacing w:after="100"/>
      <w:ind w:left="800"/>
    </w:pPr>
  </w:style>
  <w:style w:type="paragraph" w:styleId="TOC6">
    <w:name w:val="toc 6"/>
    <w:basedOn w:val="Normal"/>
    <w:next w:val="Normal"/>
    <w:autoRedefine/>
    <w:rsid w:val="001F1C03"/>
    <w:pPr>
      <w:spacing w:after="100"/>
      <w:ind w:left="1000"/>
    </w:pPr>
  </w:style>
  <w:style w:type="paragraph" w:styleId="TOC7">
    <w:name w:val="toc 7"/>
    <w:basedOn w:val="Normal"/>
    <w:next w:val="Normal"/>
    <w:autoRedefine/>
    <w:rsid w:val="001F1C03"/>
    <w:pPr>
      <w:spacing w:after="100"/>
      <w:ind w:left="1200"/>
    </w:pPr>
  </w:style>
  <w:style w:type="paragraph" w:styleId="TOC8">
    <w:name w:val="toc 8"/>
    <w:basedOn w:val="Normal"/>
    <w:next w:val="Normal"/>
    <w:autoRedefine/>
    <w:rsid w:val="001F1C03"/>
    <w:pPr>
      <w:spacing w:after="100"/>
      <w:ind w:left="1400"/>
    </w:pPr>
  </w:style>
  <w:style w:type="paragraph" w:styleId="TOC9">
    <w:name w:val="toc 9"/>
    <w:basedOn w:val="Normal"/>
    <w:next w:val="Normal"/>
    <w:autoRedefine/>
    <w:rsid w:val="001F1C03"/>
    <w:pPr>
      <w:spacing w:after="100"/>
      <w:ind w:left="1600"/>
    </w:pPr>
  </w:style>
  <w:style w:type="paragraph" w:styleId="TOCHeading">
    <w:name w:val="TOC Heading"/>
    <w:basedOn w:val="Heading1"/>
    <w:next w:val="Normal"/>
    <w:uiPriority w:val="39"/>
    <w:semiHidden/>
    <w:unhideWhenUsed/>
    <w:qFormat/>
    <w:rsid w:val="001F1C03"/>
    <w:pPr>
      <w:outlineLvl w:val="9"/>
    </w:pPr>
  </w:style>
  <w:style w:type="character" w:styleId="UnresolvedMention">
    <w:name w:val="Unresolved Mention"/>
    <w:basedOn w:val="DefaultParagraphFont"/>
    <w:uiPriority w:val="99"/>
    <w:semiHidden/>
    <w:unhideWhenUsed/>
    <w:rsid w:val="001F1C03"/>
    <w:rPr>
      <w:rFonts w:ascii="Letter Gothic-Drafting" w:hAnsi="Letter Gothic-Drafting"/>
      <w:color w:val="808080"/>
      <w:shd w:val="clear" w:color="auto" w:fill="E6E6E6"/>
    </w:rPr>
  </w:style>
  <w:style w:type="character" w:customStyle="1" w:styleId="TemporaryLaw">
    <w:name w:val="Temporary Law"/>
    <w:rsid w:val="009420BA"/>
    <w:rPr>
      <w:caps w:val="0"/>
      <w:noProof w:val="0"/>
      <w:color w:val="0000FF"/>
      <w:lang w:val="en-US"/>
    </w:rPr>
  </w:style>
  <w:style w:type="character" w:customStyle="1" w:styleId="BTITLE">
    <w:name w:val="BTITLE"/>
    <w:rsid w:val="00EE578E"/>
    <w:rPr>
      <w:rFonts w:ascii="Letter Gothic-Drafting" w:hAnsi="Letter Gothic-Drafting"/>
      <w:caps/>
      <w:color w:val="0000FF"/>
    </w:rPr>
  </w:style>
  <w:style w:type="paragraph" w:customStyle="1" w:styleId="RFEIRHeader">
    <w:name w:val="RFEIRHeader"/>
    <w:basedOn w:val="Normal"/>
    <w:rsid w:val="00EE578E"/>
    <w:pPr>
      <w:widowControl/>
    </w:pPr>
    <w:rPr>
      <w:noProof w:val="0"/>
      <w:color w:val="FF00FF"/>
    </w:rPr>
  </w:style>
  <w:style w:type="paragraph" w:customStyle="1" w:styleId="BLK12-20">
    <w:name w:val="BLK 12-20"/>
    <w:basedOn w:val="BLK12-24"/>
    <w:rsid w:val="00EE578E"/>
    <w:pPr>
      <w:spacing w:line="360" w:lineRule="auto"/>
      <w:ind w:left="3125" w:hanging="965"/>
    </w:pPr>
  </w:style>
  <w:style w:type="character" w:customStyle="1" w:styleId="P06-00Char">
    <w:name w:val="P 06-00 Char"/>
    <w:link w:val="P06-00"/>
    <w:rsid w:val="00EE578E"/>
    <w:rPr>
      <w:rFonts w:ascii="Letter Gothic-Drafting" w:hAnsi="Letter Gothic-Drafting"/>
      <w:b/>
      <w:noProof/>
      <w:snapToGrid w:val="0"/>
    </w:rPr>
  </w:style>
  <w:style w:type="character" w:customStyle="1" w:styleId="SEC06-17Char">
    <w:name w:val="SEC 06-17 Char"/>
    <w:link w:val="SEC06-17"/>
    <w:rsid w:val="00EE578E"/>
    <w:rPr>
      <w:rFonts w:ascii="Letter Gothic-Drafting" w:hAnsi="Letter Gothic-Drafting"/>
      <w:b/>
      <w:noProof/>
      <w:snapToGrid w:val="0"/>
    </w:rPr>
  </w:style>
  <w:style w:type="paragraph" w:customStyle="1" w:styleId="RFEIRTitle">
    <w:name w:val="RFEIRTitle"/>
    <w:basedOn w:val="Normal"/>
    <w:next w:val="P06-00"/>
    <w:qFormat/>
    <w:rsid w:val="00EE578E"/>
    <w:rPr>
      <w:noProof w:val="0"/>
      <w:color w:val="FF00FF"/>
    </w:rPr>
  </w:style>
  <w:style w:type="character" w:customStyle="1" w:styleId="AmendAddBlueU1">
    <w:name w:val="AmendAddBlueU1"/>
    <w:uiPriority w:val="1"/>
    <w:qFormat/>
    <w:rsid w:val="00EE578E"/>
    <w:rPr>
      <w:caps/>
      <w:smallCaps w:val="0"/>
      <w:noProof w:val="0"/>
      <w:color w:val="008001"/>
      <w:sz w:val="20"/>
      <w:u w:val="single" w:color="008001"/>
      <w:lang w:val="en-US"/>
    </w:rPr>
  </w:style>
  <w:style w:type="character" w:customStyle="1" w:styleId="AmendAddBlueU2">
    <w:name w:val="AmendAddBlueU2"/>
    <w:uiPriority w:val="1"/>
    <w:qFormat/>
    <w:rsid w:val="00EE578E"/>
    <w:rPr>
      <w:caps/>
      <w:smallCaps w:val="0"/>
      <w:color w:val="008002"/>
      <w:u w:val="single" w:color="008002"/>
    </w:rPr>
  </w:style>
  <w:style w:type="character" w:customStyle="1" w:styleId="AmendAddBlueUL1">
    <w:name w:val="AmendAddBlueUL1"/>
    <w:uiPriority w:val="1"/>
    <w:rsid w:val="00EE578E"/>
    <w:rPr>
      <w:color w:val="008001"/>
      <w:u w:val="single" w:color="008001"/>
    </w:rPr>
  </w:style>
  <w:style w:type="character" w:customStyle="1" w:styleId="AmendAddBlueUL2">
    <w:name w:val="AmendAddBlueUL2"/>
    <w:uiPriority w:val="1"/>
    <w:qFormat/>
    <w:rsid w:val="00EE578E"/>
    <w:rPr>
      <w:color w:val="008002"/>
      <w:u w:val="single" w:color="008002"/>
    </w:rPr>
  </w:style>
  <w:style w:type="character" w:customStyle="1" w:styleId="AmendStrikeB1">
    <w:name w:val="AmendStrikeB1"/>
    <w:uiPriority w:val="1"/>
    <w:rsid w:val="00EE578E"/>
    <w:rPr>
      <w:caps w:val="0"/>
      <w:smallCaps w:val="0"/>
      <w:strike/>
      <w:dstrike w:val="0"/>
      <w:noProof w:val="0"/>
      <w:vanish w:val="0"/>
      <w:color w:val="008002"/>
      <w:u w:color="008001"/>
      <w:vertAlign w:val="baseline"/>
      <w:lang w:val="en-US"/>
    </w:rPr>
  </w:style>
  <w:style w:type="character" w:customStyle="1" w:styleId="AmendStrikeB2">
    <w:name w:val="AmendStrikeB2"/>
    <w:uiPriority w:val="1"/>
    <w:rsid w:val="00EE578E"/>
    <w:rPr>
      <w:caps/>
      <w:smallCaps w:val="0"/>
      <w:strike/>
      <w:dstrike w:val="0"/>
      <w:noProof w:val="0"/>
      <w:vanish w:val="0"/>
      <w:color w:val="008001"/>
      <w:vertAlign w:val="baseline"/>
      <w:lang w:val="en-US"/>
    </w:rPr>
  </w:style>
  <w:style w:type="character" w:customStyle="1" w:styleId="AmendStrikeC1">
    <w:name w:val="AmendStrikeC1"/>
    <w:uiPriority w:val="1"/>
    <w:qFormat/>
    <w:rsid w:val="00EE578E"/>
    <w:rPr>
      <w:strike/>
      <w:dstrike w:val="0"/>
      <w:color w:val="008001"/>
    </w:rPr>
  </w:style>
  <w:style w:type="character" w:customStyle="1" w:styleId="AmendStrikeC2">
    <w:name w:val="AmendStrikeC2"/>
    <w:uiPriority w:val="1"/>
    <w:qFormat/>
    <w:rsid w:val="00EE578E"/>
    <w:rPr>
      <w:caps/>
      <w:smallCaps w:val="0"/>
      <w:strike/>
      <w:dstrike w:val="0"/>
      <w:color w:val="008001"/>
    </w:rPr>
  </w:style>
  <w:style w:type="character" w:customStyle="1" w:styleId="A2AAddDefault">
    <w:name w:val="A2AAddDefault"/>
    <w:uiPriority w:val="1"/>
    <w:qFormat/>
    <w:rsid w:val="00EE578E"/>
    <w:rPr>
      <w:caps/>
      <w:smallCaps w:val="0"/>
      <w:color w:val="B45514"/>
      <w:u w:val="single"/>
    </w:rPr>
  </w:style>
  <w:style w:type="character" w:customStyle="1" w:styleId="A2AAddSection">
    <w:name w:val="A2AAddSection"/>
    <w:uiPriority w:val="1"/>
    <w:qFormat/>
    <w:rsid w:val="00EE578E"/>
    <w:rPr>
      <w:color w:val="B45514"/>
    </w:rPr>
  </w:style>
  <w:style w:type="character" w:customStyle="1" w:styleId="A2AAddTempLaw">
    <w:name w:val="A2AAddTempLaw"/>
    <w:uiPriority w:val="1"/>
    <w:qFormat/>
    <w:rsid w:val="00EE578E"/>
    <w:rPr>
      <w:color w:val="B45514"/>
      <w:u w:val="single"/>
    </w:rPr>
  </w:style>
  <w:style w:type="character" w:customStyle="1" w:styleId="A2ACode">
    <w:name w:val="A2ACode"/>
    <w:uiPriority w:val="1"/>
    <w:qFormat/>
    <w:rsid w:val="00EE578E"/>
    <w:rPr>
      <w:strike w:val="0"/>
      <w:dstrike w:val="0"/>
      <w:color w:val="B45514"/>
    </w:rPr>
  </w:style>
  <w:style w:type="character" w:customStyle="1" w:styleId="A2ADefault">
    <w:name w:val="A2ADefault"/>
    <w:uiPriority w:val="1"/>
    <w:qFormat/>
    <w:rsid w:val="00EE578E"/>
    <w:rPr>
      <w:color w:val="B45514"/>
    </w:rPr>
  </w:style>
  <w:style w:type="character" w:customStyle="1" w:styleId="A2AStrikeDefault">
    <w:name w:val="A2AStrikeDefault"/>
    <w:uiPriority w:val="1"/>
    <w:qFormat/>
    <w:rsid w:val="00EE578E"/>
    <w:rPr>
      <w:strike/>
      <w:dstrike w:val="0"/>
      <w:color w:val="B45514"/>
    </w:rPr>
  </w:style>
  <w:style w:type="character" w:customStyle="1" w:styleId="A2AStrikeSECHEAD">
    <w:name w:val="A2AStrikeSECHEAD"/>
    <w:uiPriority w:val="1"/>
    <w:qFormat/>
    <w:rsid w:val="00EE578E"/>
    <w:rPr>
      <w:strike/>
      <w:dstrike w:val="0"/>
      <w:color w:val="B45514"/>
      <w:u w:val="single"/>
    </w:rPr>
  </w:style>
  <w:style w:type="character" w:customStyle="1" w:styleId="A2AStrikeTempLaw">
    <w:name w:val="A2AStrikeTempLaw"/>
    <w:uiPriority w:val="1"/>
    <w:qFormat/>
    <w:rsid w:val="00EE578E"/>
    <w:rPr>
      <w:strike/>
      <w:dstrike w:val="0"/>
      <w:color w:val="B45514"/>
    </w:rPr>
  </w:style>
  <w:style w:type="character" w:customStyle="1" w:styleId="A2AStrikeUP">
    <w:name w:val="A2AStrikeUP"/>
    <w:uiPriority w:val="1"/>
    <w:qFormat/>
    <w:rsid w:val="00EE578E"/>
    <w:rPr>
      <w:caps/>
      <w:smallCaps w:val="0"/>
      <w:strike/>
      <w:dstrike w:val="0"/>
      <w:color w:val="B45514"/>
      <w:u w:val="none"/>
    </w:rPr>
  </w:style>
  <w:style w:type="character" w:customStyle="1" w:styleId="AmendAddDefault">
    <w:name w:val="AmendAddDefault"/>
    <w:uiPriority w:val="1"/>
    <w:qFormat/>
    <w:rsid w:val="00EE578E"/>
    <w:rPr>
      <w:caps/>
      <w:smallCaps w:val="0"/>
      <w:noProof w:val="0"/>
      <w:color w:val="008001"/>
      <w:sz w:val="20"/>
      <w:u w:val="single" w:color="008001"/>
      <w:lang w:val="en-US"/>
    </w:rPr>
  </w:style>
  <w:style w:type="character" w:customStyle="1" w:styleId="AmendAddSection">
    <w:name w:val="AmendAddSection"/>
    <w:uiPriority w:val="1"/>
    <w:qFormat/>
    <w:rsid w:val="00EE578E"/>
    <w:rPr>
      <w:color w:val="008002"/>
    </w:rPr>
  </w:style>
  <w:style w:type="character" w:customStyle="1" w:styleId="AmendAddTempLaw">
    <w:name w:val="AmendAddTempLaw"/>
    <w:uiPriority w:val="1"/>
    <w:rsid w:val="00EE578E"/>
    <w:rPr>
      <w:color w:val="008001"/>
      <w:u w:val="single" w:color="008001"/>
    </w:rPr>
  </w:style>
  <w:style w:type="character" w:customStyle="1" w:styleId="AmendCode">
    <w:name w:val="AmendCode"/>
    <w:uiPriority w:val="1"/>
    <w:qFormat/>
    <w:rsid w:val="00EE578E"/>
    <w:rPr>
      <w:caps w:val="0"/>
      <w:smallCaps w:val="0"/>
      <w:strike w:val="0"/>
      <w:dstrike w:val="0"/>
      <w:noProof w:val="0"/>
      <w:color w:val="008001"/>
      <w:sz w:val="20"/>
      <w:u w:val="none" w:color="008001"/>
      <w:lang w:val="en-US"/>
    </w:rPr>
  </w:style>
  <w:style w:type="character" w:customStyle="1" w:styleId="AmendStrikeDefault">
    <w:name w:val="AmendStrikeDefault"/>
    <w:uiPriority w:val="1"/>
    <w:qFormat/>
    <w:rsid w:val="00EE578E"/>
    <w:rPr>
      <w:strike/>
      <w:dstrike w:val="0"/>
      <w:color w:val="008001"/>
    </w:rPr>
  </w:style>
  <w:style w:type="character" w:customStyle="1" w:styleId="AmendStrikeSECHEAD">
    <w:name w:val="AmendStrikeSECHEAD"/>
    <w:uiPriority w:val="1"/>
    <w:qFormat/>
    <w:rsid w:val="00EE578E"/>
    <w:rPr>
      <w:strike/>
      <w:dstrike w:val="0"/>
      <w:color w:val="008001"/>
      <w:u w:val="none"/>
    </w:rPr>
  </w:style>
  <w:style w:type="character" w:customStyle="1" w:styleId="AmendStrikeTempLaw">
    <w:name w:val="AmendStrikeTempLaw"/>
    <w:uiPriority w:val="1"/>
    <w:qFormat/>
    <w:rsid w:val="00EE578E"/>
    <w:rPr>
      <w:strike/>
      <w:dstrike w:val="0"/>
      <w:color w:val="008001"/>
    </w:rPr>
  </w:style>
  <w:style w:type="character" w:customStyle="1" w:styleId="AmendStrikeUP">
    <w:name w:val="AmendStrikeUP"/>
    <w:uiPriority w:val="1"/>
    <w:qFormat/>
    <w:rsid w:val="00EE578E"/>
    <w:rPr>
      <w:caps/>
      <w:smallCaps w:val="0"/>
      <w:strike/>
      <w:dstrike w:val="0"/>
      <w:color w:val="008001"/>
    </w:rPr>
  </w:style>
  <w:style w:type="character" w:customStyle="1" w:styleId="HeaderChar">
    <w:name w:val="Header Char"/>
    <w:basedOn w:val="DefaultParagraphFont"/>
    <w:link w:val="Header"/>
    <w:rsid w:val="00EE578E"/>
    <w:rPr>
      <w:rFonts w:ascii="Letter Gothic-Drafting" w:hAnsi="Letter Gothic-Drafting"/>
      <w:b/>
      <w:noProof/>
      <w:snapToGrid w:val="0"/>
    </w:rPr>
  </w:style>
  <w:style w:type="character" w:customStyle="1" w:styleId="FooterChar">
    <w:name w:val="Footer Char"/>
    <w:basedOn w:val="DefaultParagraphFont"/>
    <w:link w:val="Footer"/>
    <w:rsid w:val="00EE578E"/>
    <w:rPr>
      <w:rFonts w:ascii="Letter Gothic-Drafting" w:hAnsi="Letter Gothic-Drafting"/>
      <w:b/>
      <w:noProof/>
      <w:snapToGrid w:val="0"/>
    </w:rPr>
  </w:style>
  <w:style w:type="character" w:customStyle="1" w:styleId="BSECNUM">
    <w:name w:val="BSECNUM"/>
    <w:rsid w:val="00EE578E"/>
  </w:style>
  <w:style w:type="paragraph" w:customStyle="1" w:styleId="sec06-190">
    <w:name w:val="sec06-19"/>
    <w:basedOn w:val="Normal"/>
    <w:rsid w:val="00EE578E"/>
    <w:pPr>
      <w:widowControl/>
      <w:snapToGrid w:val="0"/>
      <w:ind w:left="2275" w:right="720" w:hanging="1555"/>
    </w:pPr>
    <w:rPr>
      <w:rFonts w:ascii="Letter-Gothic-Drafting" w:hAnsi="Letter-Gothic-Drafting"/>
      <w:bCs/>
      <w:noProof w:val="0"/>
      <w:snapToGrid/>
    </w:rPr>
  </w:style>
  <w:style w:type="character" w:customStyle="1" w:styleId="SEC06-18Char">
    <w:name w:val="SEC 06-18 Char"/>
    <w:link w:val="SEC06-18"/>
    <w:rsid w:val="00EE578E"/>
    <w:rPr>
      <w:rFonts w:ascii="Letter Gothic-Drafting" w:hAnsi="Letter Gothic-Drafting"/>
      <w:b/>
      <w:noProof/>
      <w:snapToGrid w:val="0"/>
    </w:rPr>
  </w:style>
  <w:style w:type="paragraph" w:styleId="Revision">
    <w:name w:val="Revision"/>
    <w:hidden/>
    <w:uiPriority w:val="99"/>
    <w:semiHidden/>
    <w:rsid w:val="00EE578E"/>
    <w:rPr>
      <w:rFonts w:ascii="Letter Gothic-Drafting" w:hAnsi="Letter Gothic-Drafting"/>
      <w:b/>
      <w:snapToGrid w:val="0"/>
    </w:rPr>
  </w:style>
  <w:style w:type="paragraph" w:customStyle="1" w:styleId="p06-000">
    <w:name w:val="p06-00"/>
    <w:basedOn w:val="Normal"/>
    <w:rsid w:val="00EE578E"/>
    <w:pPr>
      <w:widowControl/>
      <w:spacing w:before="100" w:beforeAutospacing="1" w:after="100" w:afterAutospacing="1"/>
      <w:jc w:val="left"/>
    </w:pPr>
    <w:rPr>
      <w:rFonts w:ascii="Times New Roman" w:hAnsi="Times New Roman"/>
      <w:b w:val="0"/>
      <w:noProof w:val="0"/>
      <w:snapToGrid/>
      <w:sz w:val="24"/>
      <w:szCs w:val="24"/>
    </w:rPr>
  </w:style>
  <w:style w:type="character" w:customStyle="1" w:styleId="up0">
    <w:name w:val="up"/>
    <w:basedOn w:val="DefaultParagraphFont"/>
    <w:rsid w:val="00EE578E"/>
  </w:style>
  <w:style w:type="character" w:customStyle="1" w:styleId="DefaultFont">
    <w:name w:val="Default Font"/>
    <w:rsid w:val="00EE578E"/>
    <w:rPr>
      <w:rFonts w:ascii="Letter Gothic-Drafting" w:hAnsi="Letter Gothic-Drafting"/>
      <w:color w:val="000000"/>
      <w:sz w:val="22"/>
    </w:rPr>
  </w:style>
  <w:style w:type="paragraph" w:customStyle="1" w:styleId="DefaultParagraph">
    <w:name w:val="Default Paragraph"/>
    <w:basedOn w:val="Normal"/>
    <w:rsid w:val="00EE578E"/>
    <w:pPr>
      <w:widowControl/>
      <w:tabs>
        <w:tab w:val="left" w:pos="-36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line="360" w:lineRule="auto"/>
    </w:pPr>
    <w:rPr>
      <w:noProof w:val="0"/>
      <w:snapToGrid/>
      <w:color w:val="000000"/>
    </w:rPr>
  </w:style>
  <w:style w:type="paragraph" w:customStyle="1" w:styleId="P15-18">
    <w:name w:val="P 15-18"/>
    <w:basedOn w:val="Normal"/>
    <w:rsid w:val="00EE578E"/>
    <w:pPr>
      <w:widowControl/>
      <w:spacing w:line="360" w:lineRule="auto"/>
      <w:ind w:left="2160" w:hanging="360"/>
    </w:pPr>
    <w:rPr>
      <w:noProof w:val="0"/>
    </w:rPr>
  </w:style>
  <w:style w:type="paragraph" w:customStyle="1" w:styleId="P22-18">
    <w:name w:val="P 22-18"/>
    <w:basedOn w:val="Normal"/>
    <w:rsid w:val="00EE578E"/>
    <w:pPr>
      <w:widowControl/>
      <w:spacing w:line="360" w:lineRule="auto"/>
      <w:ind w:left="2160" w:firstLine="480"/>
    </w:pPr>
    <w:rPr>
      <w:noProof w:val="0"/>
    </w:rPr>
  </w:style>
  <w:style w:type="paragraph" w:customStyle="1" w:styleId="BLK12-12">
    <w:name w:val="BLK 12-12"/>
    <w:basedOn w:val="Normal"/>
    <w:rsid w:val="00EE578E"/>
    <w:pPr>
      <w:widowControl/>
      <w:spacing w:line="360" w:lineRule="auto"/>
      <w:ind w:left="2160" w:right="720"/>
    </w:pPr>
    <w:rPr>
      <w:noProof w:val="0"/>
    </w:rPr>
  </w:style>
  <w:style w:type="paragraph" w:customStyle="1" w:styleId="BLK18-24">
    <w:name w:val="BLK 18-24"/>
    <w:basedOn w:val="Normal"/>
    <w:rsid w:val="00EE578E"/>
    <w:pPr>
      <w:widowControl/>
      <w:spacing w:line="360" w:lineRule="auto"/>
      <w:ind w:left="4320" w:right="720" w:hanging="1440"/>
    </w:pPr>
    <w:rPr>
      <w:noProof w:val="0"/>
    </w:rPr>
  </w:style>
  <w:style w:type="paragraph" w:customStyle="1" w:styleId="BLK18-26">
    <w:name w:val="BLK 18-26"/>
    <w:basedOn w:val="Normal"/>
    <w:rsid w:val="00EE578E"/>
    <w:pPr>
      <w:widowControl/>
      <w:spacing w:line="360" w:lineRule="auto"/>
      <w:ind w:left="4680" w:right="720" w:hanging="1800"/>
    </w:pPr>
    <w:rPr>
      <w:noProof w:val="0"/>
    </w:rPr>
  </w:style>
  <w:style w:type="paragraph" w:customStyle="1" w:styleId="BLK18-28">
    <w:name w:val="BLK 18-28"/>
    <w:basedOn w:val="Normal"/>
    <w:rsid w:val="00EE578E"/>
    <w:pPr>
      <w:widowControl/>
      <w:spacing w:line="360" w:lineRule="auto"/>
      <w:ind w:left="4867" w:right="720" w:hanging="1987"/>
    </w:pPr>
    <w:rPr>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escoli\AppData\Roaming\Microsoft\Windows\Templates\Bill%20Drafting\Chaptering.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Chaptering.dotm</Template>
  <TotalTime>40</TotalTime>
  <Pages>128</Pages>
  <Words>42854</Words>
  <Characters>244270</Characters>
  <Application>Microsoft Office Word</Application>
  <DocSecurity>0</DocSecurity>
  <Lines>2035</Lines>
  <Paragraphs>573</Paragraphs>
  <ScaleCrop>false</ScaleCrop>
  <HeadingPairs>
    <vt:vector size="2" baseType="variant">
      <vt:variant>
        <vt:lpstr>Title</vt:lpstr>
      </vt:variant>
      <vt:variant>
        <vt:i4>1</vt:i4>
      </vt:variant>
    </vt:vector>
  </HeadingPairs>
  <TitlesOfParts>
    <vt:vector size="1" baseType="lpstr">
      <vt:lpstr/>
    </vt:vector>
  </TitlesOfParts>
  <Company>LCS</Company>
  <LinksUpToDate>false</LinksUpToDate>
  <CharactersWithSpaces>286551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Kescoli</dc:creator>
  <cp:keywords/>
  <cp:lastModifiedBy>Ronnie Kescoli</cp:lastModifiedBy>
  <cp:revision>1</cp:revision>
  <cp:lastPrinted>1999-03-22T18:35:00Z</cp:lastPrinted>
  <dcterms:created xsi:type="dcterms:W3CDTF">2025-06-30T23:59:00Z</dcterms:created>
  <dcterms:modified xsi:type="dcterms:W3CDTF">2025-07-01T00:39:00Z</dcterms:modified>
</cp:coreProperties>
</file>